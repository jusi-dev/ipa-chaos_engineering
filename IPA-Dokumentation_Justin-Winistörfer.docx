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68FB" w14:textId="62C75A7C" w:rsidR="00295A3D" w:rsidRPr="00E35FA7" w:rsidRDefault="00886FC7" w:rsidP="00886FC7">
      <w:pPr>
        <w:rPr>
          <w:color w:val="FFFFFF" w:themeColor="background1"/>
          <w14:textFill>
            <w14:noFill/>
          </w14:textFill>
        </w:rPr>
        <w:sectPr w:rsidR="00295A3D" w:rsidRPr="00E35FA7" w:rsidSect="006D76BE">
          <w:footerReference w:type="default" r:id="rId13"/>
          <w:type w:val="continuous"/>
          <w:pgSz w:w="11900" w:h="16840"/>
          <w:pgMar w:top="1247" w:right="1247" w:bottom="1247" w:left="1247" w:header="595" w:footer="595" w:gutter="0"/>
          <w:cols w:space="708"/>
          <w:titlePg/>
        </w:sectPr>
      </w:pPr>
      <w:r>
        <w:rPr>
          <w:noProof/>
        </w:rPr>
        <mc:AlternateContent>
          <mc:Choice Requires="wps">
            <w:drawing>
              <wp:anchor distT="0" distB="0" distL="114300" distR="114300" simplePos="0" relativeHeight="251699200" behindDoc="0" locked="0" layoutInCell="1" allowOverlap="1" wp14:anchorId="6FB1E411" wp14:editId="130B140A">
                <wp:simplePos x="0" y="0"/>
                <wp:positionH relativeFrom="page">
                  <wp:posOffset>427990</wp:posOffset>
                </wp:positionH>
                <wp:positionV relativeFrom="page">
                  <wp:posOffset>4057015</wp:posOffset>
                </wp:positionV>
                <wp:extent cx="6695440" cy="6167203"/>
                <wp:effectExtent l="0" t="0" r="0" b="5080"/>
                <wp:wrapNone/>
                <wp:docPr id="787560830"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5440" cy="6167203"/>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0F1B21A5" w:rsidR="00886FC7" w:rsidRPr="008F3D36" w:rsidRDefault="00EB52E2"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0.</w:t>
                                  </w:r>
                                  <w:r w:rsidR="006A2704">
                                    <w:rPr>
                                      <w:rFonts w:asciiTheme="minorHAnsi" w:hAnsiTheme="minorHAnsi"/>
                                      <w:color w:val="FFFFFF" w:themeColor="background1"/>
                                      <w:sz w:val="24"/>
                                      <w:szCs w:val="24"/>
                                    </w:rPr>
                                    <w:t>2</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roofErr w:type="spellStart"/>
                                  <w:r>
                                    <w:rPr>
                                      <w:rFonts w:asciiTheme="minorHAnsi" w:hAnsiTheme="minorHAnsi"/>
                                      <w:color w:val="FFFFFF" w:themeColor="background1"/>
                                      <w:sz w:val="24"/>
                                      <w:szCs w:val="24"/>
                                    </w:rPr>
                                    <w:t>gibb</w:t>
                                  </w:r>
                                  <w:proofErr w:type="spellEnd"/>
                                  <w:r>
                                    <w:rPr>
                                      <w:rFonts w:asciiTheme="minorHAnsi" w:hAnsiTheme="minorHAnsi"/>
                                      <w:color w:val="FFFFFF" w:themeColor="background1"/>
                                      <w:sz w:val="24"/>
                                      <w:szCs w:val="24"/>
                                    </w:rPr>
                                    <w:t xml:space="preserve">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roofErr w:type="spellStart"/>
                                  <w:r w:rsidRPr="006E72DC">
                                    <w:rPr>
                                      <w:rFonts w:asciiTheme="minorHAnsi" w:hAnsiTheme="minorHAnsi"/>
                                      <w:b/>
                                      <w:bCs/>
                                      <w:color w:val="FFFFFF" w:themeColor="background1"/>
                                      <w:sz w:val="25"/>
                                      <w:szCs w:val="25"/>
                                    </w:rPr>
                                    <w:t>Validexperte</w:t>
                                  </w:r>
                                  <w:proofErr w:type="spellEnd"/>
                                  <w:r w:rsidRPr="006E72DC">
                                    <w:rPr>
                                      <w:rFonts w:asciiTheme="minorHAnsi" w:hAnsiTheme="minorHAnsi"/>
                                      <w:b/>
                                      <w:bCs/>
                                      <w:color w:val="FFFFFF" w:themeColor="background1"/>
                                      <w:sz w:val="25"/>
                                      <w:szCs w:val="25"/>
                                    </w:rPr>
                                    <w:t>:</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1E411" id="Grafik 1" o:spid="_x0000_s1026" style="position:absolute;margin-left:33.7pt;margin-top:319.45pt;width:527.2pt;height:485.6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5441,1661821;6695441,6167204;0,6167204;0,790723;2294589,790723;2688006,394851;2688006,377089;3062755,0;5796349,0;6189766,395873;6189766,1265822;6583308,1661821;6695441,1661821" o:connectangles="0,0,0,0,0,0,0,0,0,0,0,0,0" textboxrect="0,0,5021960,4597050"/>
                <v:textbox inset="10mm,40mm,12mm,12mm">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0F1B21A5" w:rsidR="00886FC7" w:rsidRPr="008F3D36" w:rsidRDefault="00EB52E2"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0.</w:t>
                            </w:r>
                            <w:r w:rsidR="006A2704">
                              <w:rPr>
                                <w:rFonts w:asciiTheme="minorHAnsi" w:hAnsiTheme="minorHAnsi"/>
                                <w:color w:val="FFFFFF" w:themeColor="background1"/>
                                <w:sz w:val="24"/>
                                <w:szCs w:val="24"/>
                              </w:rPr>
                              <w:t>2</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roofErr w:type="spellStart"/>
                            <w:r>
                              <w:rPr>
                                <w:rFonts w:asciiTheme="minorHAnsi" w:hAnsiTheme="minorHAnsi"/>
                                <w:color w:val="FFFFFF" w:themeColor="background1"/>
                                <w:sz w:val="24"/>
                                <w:szCs w:val="24"/>
                              </w:rPr>
                              <w:t>gibb</w:t>
                            </w:r>
                            <w:proofErr w:type="spellEnd"/>
                            <w:r>
                              <w:rPr>
                                <w:rFonts w:asciiTheme="minorHAnsi" w:hAnsiTheme="minorHAnsi"/>
                                <w:color w:val="FFFFFF" w:themeColor="background1"/>
                                <w:sz w:val="24"/>
                                <w:szCs w:val="24"/>
                              </w:rPr>
                              <w:t xml:space="preserve">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roofErr w:type="spellStart"/>
                            <w:r w:rsidRPr="006E72DC">
                              <w:rPr>
                                <w:rFonts w:asciiTheme="minorHAnsi" w:hAnsiTheme="minorHAnsi"/>
                                <w:b/>
                                <w:bCs/>
                                <w:color w:val="FFFFFF" w:themeColor="background1"/>
                                <w:sz w:val="25"/>
                                <w:szCs w:val="25"/>
                              </w:rPr>
                              <w:t>Validexperte</w:t>
                            </w:r>
                            <w:proofErr w:type="spellEnd"/>
                            <w:r w:rsidRPr="006E72DC">
                              <w:rPr>
                                <w:rFonts w:asciiTheme="minorHAnsi" w:hAnsiTheme="minorHAnsi"/>
                                <w:b/>
                                <w:bCs/>
                                <w:color w:val="FFFFFF" w:themeColor="background1"/>
                                <w:sz w:val="25"/>
                                <w:szCs w:val="25"/>
                              </w:rPr>
                              <w:t>:</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v:textbox>
                <w10:wrap anchorx="page" anchory="page"/>
              </v:shape>
            </w:pict>
          </mc:Fallback>
        </mc:AlternateContent>
      </w:r>
      <w:r w:rsidR="008458F4">
        <w:rPr>
          <w:noProof/>
        </w:rPr>
        <w:drawing>
          <wp:anchor distT="0" distB="0" distL="114300" distR="114300" simplePos="0" relativeHeight="251695104" behindDoc="0" locked="1" layoutInCell="1" allowOverlap="1" wp14:anchorId="479F8DBA" wp14:editId="5FB404A5">
            <wp:simplePos x="0" y="0"/>
            <wp:positionH relativeFrom="margin">
              <wp:posOffset>3285</wp:posOffset>
            </wp:positionH>
            <wp:positionV relativeFrom="page">
              <wp:posOffset>9395791</wp:posOffset>
            </wp:positionV>
            <wp:extent cx="1306800" cy="396000"/>
            <wp:effectExtent l="0" t="0" r="1905" b="0"/>
            <wp:wrapNone/>
            <wp:docPr id="1069157737" name="Grafik 106915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A05">
        <w:rPr>
          <w:noProof/>
        </w:rPr>
        <mc:AlternateContent>
          <mc:Choice Requires="wps">
            <w:drawing>
              <wp:anchor distT="0" distB="0" distL="114300" distR="114300" simplePos="0" relativeHeight="251678720" behindDoc="0" locked="0" layoutInCell="1" allowOverlap="1" wp14:anchorId="17DA00DD" wp14:editId="1C14A96A">
                <wp:simplePos x="0" y="0"/>
                <wp:positionH relativeFrom="page">
                  <wp:posOffset>431800</wp:posOffset>
                </wp:positionH>
                <wp:positionV relativeFrom="page">
                  <wp:posOffset>4104640</wp:posOffset>
                </wp:positionV>
                <wp:extent cx="6696000" cy="6120000"/>
                <wp:effectExtent l="0" t="0" r="0" b="0"/>
                <wp:wrapNone/>
                <wp:docPr id="2"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00" cy="6120000"/>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bookmarkStart w:id="0" w:name="_Hlk53483377"/>
                          <w:p w14:paraId="593DE24F" w14:textId="02E1C8E9" w:rsidR="00274E77" w:rsidRPr="00EB16FA" w:rsidRDefault="00D637A3"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EndPr/>
                              <w:sdtContent>
                                <w:r w:rsidR="00EB16FA" w:rsidRPr="00EB16FA">
                                  <w:rPr>
                                    <w:lang w:val="de-CH"/>
                                  </w:rPr>
                                  <w:t>Betrieb: T-Systems Schweiz AG</w:t>
                                </w:r>
                                <w:r w:rsidR="00EB16FA">
                                  <w:rPr>
                                    <w:lang w:val="de-CH"/>
                                  </w:rPr>
                                  <w:br/>
                                  <w:t>Abteilung: CORE Services</w:t>
                                </w:r>
                              </w:sdtContent>
                            </w:sdt>
                            <w:bookmarkEnd w:id="0"/>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End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EndPr>
                                <w:rPr>
                                  <w:rStyle w:val="TitelseiteStatus"/>
                                </w:rPr>
                              </w:sdtEnd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End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EndPr/>
                            <w:sdtContent>
                              <w:p w14:paraId="2E605FF8" w14:textId="77777777" w:rsidR="00274E77" w:rsidRPr="00EF35F4" w:rsidRDefault="00274E77" w:rsidP="004C6A05">
                                <w:pPr>
                                  <w:pStyle w:val="Titelseite-Geheimhaltungsvereinbarung"/>
                                </w:pPr>
                                <w:r>
                                  <w:t>Wählen Sie einen Geheimhaltungsvermerk aus</w:t>
                                </w:r>
                              </w:p>
                            </w:sdtContent>
                          </w:sdt>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00DD" id="_x0000_s1027" style="position:absolute;margin-left:34pt;margin-top:323.2pt;width:527.25pt;height:481.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6001,1649102;6696001,6120001;0,6120001;0,784671;2294781,784671;2688231,391829;2688231,374203;3063011,0;5796834,0;6190284,392843;6190284,1256133;6583859,1649102;6696001,1649102" o:connectangles="0,0,0,0,0,0,0,0,0,0,0,0,0" textboxrect="0,0,5021960,4597050"/>
                <v:textbox inset="10mm,40mm,12mm,12mm">
                  <w:txbxContent>
                    <w:bookmarkStart w:id="1" w:name="_Hlk53483377"/>
                    <w:p w14:paraId="593DE24F" w14:textId="02E1C8E9" w:rsidR="00274E77" w:rsidRPr="00EB16FA" w:rsidRDefault="00D637A3"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EndPr/>
                        <w:sdtContent>
                          <w:r w:rsidR="00EB16FA" w:rsidRPr="00EB16FA">
                            <w:rPr>
                              <w:lang w:val="de-CH"/>
                            </w:rPr>
                            <w:t>Betrieb: T-Systems Schweiz AG</w:t>
                          </w:r>
                          <w:r w:rsidR="00EB16FA">
                            <w:rPr>
                              <w:lang w:val="de-CH"/>
                            </w:rPr>
                            <w:br/>
                            <w:t>Abteilung: CORE Services</w:t>
                          </w:r>
                        </w:sdtContent>
                      </w:sdt>
                      <w:bookmarkEnd w:id="1"/>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End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EndPr>
                          <w:rPr>
                            <w:rStyle w:val="TitelseiteStatus"/>
                          </w:rPr>
                        </w:sdtEnd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End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EndPr/>
                      <w:sdtContent>
                        <w:p w14:paraId="2E605FF8" w14:textId="77777777" w:rsidR="00274E77" w:rsidRPr="00EF35F4" w:rsidRDefault="00274E77" w:rsidP="004C6A05">
                          <w:pPr>
                            <w:pStyle w:val="Titelseite-Geheimhaltungsvereinbarung"/>
                          </w:pPr>
                          <w:r>
                            <w:t>Wählen Sie einen Geheimhaltungsvermerk aus</w:t>
                          </w:r>
                        </w:p>
                      </w:sdtContent>
                    </w:sdt>
                  </w:txbxContent>
                </v:textbox>
                <w10:wrap anchorx="page" anchory="page"/>
              </v:shape>
            </w:pict>
          </mc:Fallback>
        </mc:AlternateContent>
      </w:r>
      <w:r w:rsidR="007A07FC">
        <w:rPr>
          <w:noProof/>
        </w:rPr>
        <w:drawing>
          <wp:anchor distT="0" distB="0" distL="114300" distR="114300" simplePos="0" relativeHeight="251676672" behindDoc="1" locked="1" layoutInCell="1" allowOverlap="1" wp14:anchorId="7729930A" wp14:editId="05AEC051">
            <wp:simplePos x="0" y="0"/>
            <wp:positionH relativeFrom="margin">
              <wp:align>center</wp:align>
            </wp:positionH>
            <wp:positionV relativeFrom="page">
              <wp:posOffset>431800</wp:posOffset>
            </wp:positionV>
            <wp:extent cx="6695440" cy="980948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7248" t="14071" r="27248" b="-14071"/>
                    <a:stretch/>
                  </pic:blipFill>
                  <pic:spPr bwMode="auto">
                    <a:xfrm>
                      <a:off x="0" y="0"/>
                      <a:ext cx="6696000" cy="981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Toc470635550"/>
      <w:bookmarkStart w:id="3" w:name="_Toc470638370"/>
      <w:bookmarkStart w:id="4" w:name="_Toc470638539"/>
    </w:p>
    <w:p w14:paraId="672BD47D" w14:textId="77777777" w:rsidR="00942B67" w:rsidRPr="00C92F97" w:rsidRDefault="000033B1" w:rsidP="00C622CB">
      <w:pPr>
        <w:pStyle w:val="VerzeichnisnichtimIHV"/>
      </w:pPr>
      <w:bookmarkStart w:id="5" w:name="_Toc470635551"/>
      <w:bookmarkStart w:id="6" w:name="_Toc470638371"/>
      <w:bookmarkStart w:id="7" w:name="_Toc470638540"/>
      <w:bookmarkEnd w:id="2"/>
      <w:bookmarkEnd w:id="3"/>
      <w:bookmarkEnd w:id="4"/>
      <w:r w:rsidRPr="00C622CB">
        <w:lastRenderedPageBreak/>
        <w:t>Ä</w:t>
      </w:r>
      <w:r w:rsidR="00942B67" w:rsidRPr="00C622CB">
        <w:t>nderungshistorie</w:t>
      </w:r>
      <w:bookmarkEnd w:id="5"/>
      <w:bookmarkEnd w:id="6"/>
      <w:bookmarkEnd w:id="7"/>
    </w:p>
    <w:tbl>
      <w:tblPr>
        <w:tblStyle w:val="TelekomTabelleTest"/>
        <w:tblW w:w="5000" w:type="pct"/>
        <w:tblLayout w:type="fixed"/>
        <w:tblLook w:val="03A0" w:firstRow="1" w:lastRow="0" w:firstColumn="1" w:lastColumn="1" w:noHBand="1" w:noVBand="0"/>
      </w:tblPr>
      <w:tblGrid>
        <w:gridCol w:w="1043"/>
        <w:gridCol w:w="1084"/>
        <w:gridCol w:w="2385"/>
        <w:gridCol w:w="4894"/>
      </w:tblGrid>
      <w:tr w:rsidR="00DE5ADA" w:rsidRPr="003E46DE" w14:paraId="281A8FA3" w14:textId="77777777" w:rsidTr="007239E0">
        <w:trPr>
          <w:cnfStyle w:val="100000000000" w:firstRow="1" w:lastRow="0" w:firstColumn="0" w:lastColumn="0" w:oddVBand="0" w:evenVBand="0" w:oddHBand="0" w:evenHBand="0" w:firstRowFirstColumn="0" w:firstRowLastColumn="0" w:lastRowFirstColumn="0" w:lastRowLastColumn="0"/>
        </w:trPr>
        <w:tc>
          <w:tcPr>
            <w:tcW w:w="1043" w:type="dxa"/>
          </w:tcPr>
          <w:p w14:paraId="1783B128" w14:textId="77777777" w:rsidR="00942B67" w:rsidRPr="002560F4" w:rsidRDefault="00942B67" w:rsidP="002560F4">
            <w:pPr>
              <w:pStyle w:val="TabellenkopfText"/>
            </w:pPr>
            <w:r w:rsidRPr="002560F4">
              <w:t>Version</w:t>
            </w:r>
          </w:p>
        </w:tc>
        <w:tc>
          <w:tcPr>
            <w:tcW w:w="1084" w:type="dxa"/>
          </w:tcPr>
          <w:p w14:paraId="3230024E" w14:textId="77777777" w:rsidR="00942B67" w:rsidRPr="002560F4" w:rsidRDefault="00942B67" w:rsidP="002560F4">
            <w:pPr>
              <w:pStyle w:val="TabellenkopfText"/>
            </w:pPr>
            <w:r w:rsidRPr="002560F4">
              <w:t>Stand</w:t>
            </w:r>
          </w:p>
        </w:tc>
        <w:tc>
          <w:tcPr>
            <w:tcW w:w="2385" w:type="dxa"/>
          </w:tcPr>
          <w:p w14:paraId="76D53BB4" w14:textId="26AA411F" w:rsidR="00942B67" w:rsidRPr="002560F4" w:rsidRDefault="00942B67" w:rsidP="002560F4">
            <w:pPr>
              <w:pStyle w:val="TabellenkopfText"/>
            </w:pPr>
            <w:r w:rsidRPr="002560F4">
              <w:t>Bearbeiter</w:t>
            </w:r>
            <w:r w:rsidR="00FC78F6">
              <w:t>*in</w:t>
            </w:r>
          </w:p>
        </w:tc>
        <w:tc>
          <w:tcPr>
            <w:tcW w:w="4894" w:type="dxa"/>
          </w:tcPr>
          <w:p w14:paraId="6D6072A2" w14:textId="77777777" w:rsidR="00942B67" w:rsidRPr="002560F4" w:rsidRDefault="00942B67" w:rsidP="002560F4">
            <w:pPr>
              <w:pStyle w:val="TabellenkopfText"/>
            </w:pPr>
            <w:r w:rsidRPr="002560F4">
              <w:t>Änderungen/Kommentar</w:t>
            </w:r>
          </w:p>
        </w:tc>
      </w:tr>
      <w:tr w:rsidR="00DE5ADA" w:rsidRPr="003E46DE" w14:paraId="62146E0F" w14:textId="77777777" w:rsidTr="007239E0">
        <w:tc>
          <w:tcPr>
            <w:tcW w:w="1043" w:type="dxa"/>
          </w:tcPr>
          <w:p w14:paraId="1E053184" w14:textId="19400D44" w:rsidR="00942B67" w:rsidRPr="003E46DE" w:rsidRDefault="00886FC7" w:rsidP="00337368">
            <w:pPr>
              <w:pStyle w:val="TabelleText"/>
            </w:pPr>
            <w:r>
              <w:t>0.</w:t>
            </w:r>
            <w:r w:rsidR="001A04A1">
              <w:t>1</w:t>
            </w:r>
          </w:p>
        </w:tc>
        <w:sdt>
          <w:sdtPr>
            <w:id w:val="-71971734"/>
            <w:placeholder>
              <w:docPart w:val="C881E4A43584FC4DA11429E448EB2C5F"/>
            </w:placeholder>
            <w:date w:fullDate="2024-04-22T00:00:00Z">
              <w:dateFormat w:val="dd.MM.yyyy"/>
              <w:lid w:val="de-DE"/>
              <w:storeMappedDataAs w:val="dateTime"/>
              <w:calendar w:val="gregorian"/>
            </w:date>
          </w:sdtPr>
          <w:sdtEndPr/>
          <w:sdtContent>
            <w:tc>
              <w:tcPr>
                <w:tcW w:w="1084" w:type="dxa"/>
              </w:tcPr>
              <w:p w14:paraId="48494B80" w14:textId="6D8A86C0" w:rsidR="00942B67" w:rsidRPr="003E46DE" w:rsidRDefault="00886FC7" w:rsidP="00337368">
                <w:pPr>
                  <w:pStyle w:val="TabelleText"/>
                </w:pPr>
                <w:r>
                  <w:t>22.04.2024</w:t>
                </w:r>
              </w:p>
            </w:tc>
          </w:sdtContent>
        </w:sdt>
        <w:tc>
          <w:tcPr>
            <w:tcW w:w="2385" w:type="dxa"/>
          </w:tcPr>
          <w:p w14:paraId="3EE25055" w14:textId="0280C989" w:rsidR="00942B67" w:rsidRPr="003E46DE" w:rsidRDefault="00886FC7" w:rsidP="00337368">
            <w:pPr>
              <w:pStyle w:val="TabelleText"/>
            </w:pPr>
            <w:r>
              <w:t>Justin Winistörfer</w:t>
            </w:r>
          </w:p>
        </w:tc>
        <w:tc>
          <w:tcPr>
            <w:tcW w:w="4894" w:type="dxa"/>
          </w:tcPr>
          <w:p w14:paraId="0B3096C3" w14:textId="305E3D4C" w:rsidR="00942B67" w:rsidRPr="003E46DE" w:rsidRDefault="007239E0" w:rsidP="00337368">
            <w:pPr>
              <w:pStyle w:val="TabelleText"/>
            </w:pPr>
            <w:r>
              <w:t>Schreiben der Kapitel: Aufgabenstellung, Standards, IPA-Schutzbedarfsanalyse und Organisation der IPA Ergebnisse</w:t>
            </w:r>
          </w:p>
        </w:tc>
      </w:tr>
      <w:tr w:rsidR="00DE5ADA" w:rsidRPr="003E46DE" w14:paraId="27100B3D" w14:textId="77777777" w:rsidTr="007239E0">
        <w:tc>
          <w:tcPr>
            <w:tcW w:w="1043" w:type="dxa"/>
          </w:tcPr>
          <w:p w14:paraId="2855C1E1" w14:textId="31D93BC7" w:rsidR="00942B67" w:rsidRPr="003E46DE" w:rsidRDefault="00EB52E2" w:rsidP="00337368">
            <w:pPr>
              <w:pStyle w:val="TabelleText"/>
            </w:pPr>
            <w:r>
              <w:t>0.</w:t>
            </w:r>
            <w:r w:rsidR="001A04A1">
              <w:t>2</w:t>
            </w:r>
          </w:p>
        </w:tc>
        <w:tc>
          <w:tcPr>
            <w:tcW w:w="1084" w:type="dxa"/>
          </w:tcPr>
          <w:p w14:paraId="7CFBAB34" w14:textId="356A1437" w:rsidR="00942B67" w:rsidRPr="003E46DE" w:rsidRDefault="00EB52E2" w:rsidP="00337368">
            <w:pPr>
              <w:pStyle w:val="TabelleText"/>
            </w:pPr>
            <w:r>
              <w:t>23.04.2024</w:t>
            </w:r>
          </w:p>
        </w:tc>
        <w:tc>
          <w:tcPr>
            <w:tcW w:w="2385" w:type="dxa"/>
          </w:tcPr>
          <w:p w14:paraId="5DE3DB41" w14:textId="3C2A50B3" w:rsidR="00942B67" w:rsidRPr="003E46DE" w:rsidRDefault="00EB52E2" w:rsidP="00337368">
            <w:pPr>
              <w:pStyle w:val="TabelleText"/>
            </w:pPr>
            <w:r>
              <w:t>Justin Winistörfer</w:t>
            </w:r>
          </w:p>
        </w:tc>
        <w:tc>
          <w:tcPr>
            <w:tcW w:w="4894" w:type="dxa"/>
          </w:tcPr>
          <w:p w14:paraId="095F4613" w14:textId="2ABB5EDF" w:rsidR="0045128B" w:rsidRPr="003E46DE" w:rsidRDefault="00EB52E2" w:rsidP="00337368">
            <w:pPr>
              <w:pStyle w:val="TabelleText"/>
            </w:pPr>
            <w:r>
              <w:t>Schreibe der Kapitel: Projektvorgehen, Projektorganisation und Projektrollen, Einleitung, Ist- Soll Analyse und einfügen eines Netzplanes.</w:t>
            </w:r>
          </w:p>
        </w:tc>
      </w:tr>
      <w:tr w:rsidR="0045128B" w:rsidRPr="003E46DE" w14:paraId="560872AC" w14:textId="77777777" w:rsidTr="007239E0">
        <w:tc>
          <w:tcPr>
            <w:tcW w:w="1043" w:type="dxa"/>
          </w:tcPr>
          <w:p w14:paraId="12A07189" w14:textId="52837279" w:rsidR="0045128B" w:rsidRDefault="0045128B" w:rsidP="00337368">
            <w:pPr>
              <w:pStyle w:val="TabelleText"/>
            </w:pPr>
            <w:r>
              <w:t>0.3</w:t>
            </w:r>
          </w:p>
        </w:tc>
        <w:tc>
          <w:tcPr>
            <w:tcW w:w="1084" w:type="dxa"/>
          </w:tcPr>
          <w:p w14:paraId="30303E95" w14:textId="3BA1AA8E" w:rsidR="0045128B" w:rsidRDefault="0045128B" w:rsidP="00337368">
            <w:pPr>
              <w:pStyle w:val="TabelleText"/>
            </w:pPr>
            <w:r>
              <w:t>24.04.2024</w:t>
            </w:r>
          </w:p>
        </w:tc>
        <w:tc>
          <w:tcPr>
            <w:tcW w:w="2385" w:type="dxa"/>
          </w:tcPr>
          <w:p w14:paraId="45DD9B3E" w14:textId="4233E351" w:rsidR="0045128B" w:rsidRDefault="0045128B" w:rsidP="00337368">
            <w:pPr>
              <w:pStyle w:val="TabelleText"/>
            </w:pPr>
            <w:r>
              <w:t>Justin Winistörfer</w:t>
            </w:r>
          </w:p>
        </w:tc>
        <w:tc>
          <w:tcPr>
            <w:tcW w:w="4894" w:type="dxa"/>
          </w:tcPr>
          <w:p w14:paraId="61996D71" w14:textId="0B2CFFAB" w:rsidR="0045128B" w:rsidRDefault="0045128B" w:rsidP="00337368">
            <w:pPr>
              <w:pStyle w:val="TabelleText"/>
            </w:pPr>
            <w:r>
              <w:t>Schreiben der Kapitel: Ziele, Anforderungen, System-, Namens-, Netzwerk-, ISDS- und Testkonzept. Allgemeine kleine Rechtschreibkorrekturen.</w:t>
            </w:r>
          </w:p>
        </w:tc>
      </w:tr>
      <w:tr w:rsidR="00DB6D48" w:rsidRPr="003E46DE" w14:paraId="05827220" w14:textId="77777777" w:rsidTr="007239E0">
        <w:tc>
          <w:tcPr>
            <w:tcW w:w="1043" w:type="dxa"/>
          </w:tcPr>
          <w:p w14:paraId="38E5C1A0" w14:textId="6074AF60" w:rsidR="00DB6D48" w:rsidRDefault="00DB6D48" w:rsidP="00337368">
            <w:pPr>
              <w:pStyle w:val="TabelleText"/>
            </w:pPr>
            <w:r>
              <w:t>0.4</w:t>
            </w:r>
          </w:p>
        </w:tc>
        <w:tc>
          <w:tcPr>
            <w:tcW w:w="1084" w:type="dxa"/>
          </w:tcPr>
          <w:p w14:paraId="6141E8B8" w14:textId="1C4D2210" w:rsidR="00DB6D48" w:rsidRDefault="00DB6D48" w:rsidP="00337368">
            <w:pPr>
              <w:pStyle w:val="TabelleText"/>
            </w:pPr>
            <w:r>
              <w:t>26.04.2024</w:t>
            </w:r>
          </w:p>
        </w:tc>
        <w:tc>
          <w:tcPr>
            <w:tcW w:w="2385" w:type="dxa"/>
          </w:tcPr>
          <w:p w14:paraId="3889D3A1" w14:textId="5C39A922" w:rsidR="00DB6D48" w:rsidRDefault="00DB6D48" w:rsidP="00337368">
            <w:pPr>
              <w:pStyle w:val="TabelleText"/>
            </w:pPr>
            <w:r>
              <w:t>Justin Winistörfer</w:t>
            </w:r>
          </w:p>
        </w:tc>
        <w:tc>
          <w:tcPr>
            <w:tcW w:w="4894" w:type="dxa"/>
          </w:tcPr>
          <w:p w14:paraId="1A8899D6" w14:textId="5E09A6A8" w:rsidR="00DB6D48" w:rsidRDefault="00DB6D48" w:rsidP="00337368">
            <w:pPr>
              <w:pStyle w:val="TabelleText"/>
            </w:pPr>
            <w:r>
              <w:t xml:space="preserve">Schreiben der Kapitel: Testkonzept, </w:t>
            </w:r>
            <w:r w:rsidR="00D74C3A">
              <w:t>Automatisierungskonzept, Phasenfreigabe, IDE Umgebung, Zugang zu AWS und Terraform</w:t>
            </w:r>
          </w:p>
        </w:tc>
      </w:tr>
    </w:tbl>
    <w:p w14:paraId="2D8BEFD0" w14:textId="77777777" w:rsidR="00942B67" w:rsidRPr="00F10970" w:rsidRDefault="00942B67" w:rsidP="008D3900"/>
    <w:p w14:paraId="18099E37" w14:textId="77777777" w:rsidR="006A4370" w:rsidRDefault="006A4370" w:rsidP="00D75C16">
      <w:pPr>
        <w:sectPr w:rsidR="006A4370" w:rsidSect="006D76BE">
          <w:footerReference w:type="default" r:id="rId17"/>
          <w:footerReference w:type="first" r:id="rId18"/>
          <w:pgSz w:w="11900" w:h="16840" w:code="9"/>
          <w:pgMar w:top="1247" w:right="1247" w:bottom="1247" w:left="1247" w:header="567" w:footer="595" w:gutter="0"/>
          <w:cols w:space="708"/>
          <w:docGrid w:linePitch="299"/>
        </w:sectPr>
      </w:pPr>
    </w:p>
    <w:p w14:paraId="44075283" w14:textId="4A855C92" w:rsidR="00942B67" w:rsidRPr="00C92F97" w:rsidRDefault="003268D0" w:rsidP="00C622CB">
      <w:pPr>
        <w:pStyle w:val="VerzeichnisnichtimIHV"/>
      </w:pPr>
      <w:r>
        <w:lastRenderedPageBreak/>
        <w:t>Kurzfassung des IPA Berichtes</w:t>
      </w:r>
    </w:p>
    <w:p w14:paraId="67F53DB6" w14:textId="77777777" w:rsidR="00B619E8" w:rsidRDefault="00942B67" w:rsidP="008D3900">
      <w:r w:rsidRPr="009A39EA">
        <w:fldChar w:fldCharType="begin"/>
      </w:r>
      <w:r w:rsidRPr="009A39EA">
        <w:instrText>MACROBUTTON NoMacro [Hier klicken und Text für Vorwort eingeben – oder Vorwort löschen]</w:instrText>
      </w:r>
      <w:r w:rsidRPr="009A39EA">
        <w:fldChar w:fldCharType="end"/>
      </w:r>
    </w:p>
    <w:p w14:paraId="464D4BF4" w14:textId="77777777" w:rsidR="00B619E8" w:rsidRDefault="00B619E8" w:rsidP="008D3900"/>
    <w:p w14:paraId="1E67AB81" w14:textId="77777777" w:rsidR="00B619E8" w:rsidRDefault="00B619E8" w:rsidP="008D3900">
      <w:pPr>
        <w:sectPr w:rsidR="00B619E8" w:rsidSect="006D76BE">
          <w:pgSz w:w="11900" w:h="16840" w:code="9"/>
          <w:pgMar w:top="1247" w:right="1247" w:bottom="1247" w:left="1247" w:header="595" w:footer="595" w:gutter="0"/>
          <w:cols w:space="708"/>
          <w:docGrid w:linePitch="299"/>
        </w:sectPr>
      </w:pPr>
    </w:p>
    <w:p w14:paraId="0A2B41DE" w14:textId="77777777" w:rsidR="00942B67" w:rsidRPr="00C92F97" w:rsidRDefault="00942B67" w:rsidP="00C622CB">
      <w:pPr>
        <w:pStyle w:val="VerzeichnisnichtimIHV"/>
      </w:pPr>
      <w:bookmarkStart w:id="8" w:name="_Toc470635553"/>
      <w:bookmarkStart w:id="9" w:name="_Toc470638373"/>
      <w:bookmarkStart w:id="10" w:name="_Toc470638542"/>
      <w:r w:rsidRPr="00C92F97">
        <w:lastRenderedPageBreak/>
        <w:t>Inhaltsverzeichnis</w:t>
      </w:r>
      <w:bookmarkEnd w:id="8"/>
      <w:bookmarkEnd w:id="9"/>
      <w:bookmarkEnd w:id="10"/>
    </w:p>
    <w:p w14:paraId="64960F0C" w14:textId="48A4E1F7" w:rsidR="007D65A7" w:rsidRDefault="00CF7D1D">
      <w:pPr>
        <w:pStyle w:val="Verzeichnis1"/>
        <w:rPr>
          <w:rFonts w:eastAsiaTheme="minorEastAsia" w:cstheme="minorBidi"/>
          <w:color w:val="auto"/>
          <w:lang w:val="de-CH"/>
          <w14:ligatures w14:val="standardContextual"/>
        </w:rPr>
      </w:pPr>
      <w:r>
        <w:fldChar w:fldCharType="begin"/>
      </w:r>
      <w:r>
        <w:instrText xml:space="preserve"> TOC \o "1-3" \h \z \u </w:instrText>
      </w:r>
      <w:r>
        <w:fldChar w:fldCharType="separate"/>
      </w:r>
      <w:hyperlink w:anchor="_Toc164845148" w:history="1">
        <w:r w:rsidR="007D65A7" w:rsidRPr="001418D1">
          <w:rPr>
            <w:rStyle w:val="Hyperlink"/>
          </w:rPr>
          <w:t>Teil 1: Formaler Teil 1</w:t>
        </w:r>
        <w:r w:rsidR="007D65A7">
          <w:rPr>
            <w:webHidden/>
          </w:rPr>
          <w:tab/>
        </w:r>
        <w:r w:rsidR="007D65A7">
          <w:rPr>
            <w:webHidden/>
          </w:rPr>
          <w:fldChar w:fldCharType="begin"/>
        </w:r>
        <w:r w:rsidR="007D65A7">
          <w:rPr>
            <w:webHidden/>
          </w:rPr>
          <w:instrText xml:space="preserve"> PAGEREF _Toc164845148 \h </w:instrText>
        </w:r>
        <w:r w:rsidR="007D65A7">
          <w:rPr>
            <w:webHidden/>
          </w:rPr>
        </w:r>
        <w:r w:rsidR="007D65A7">
          <w:rPr>
            <w:webHidden/>
          </w:rPr>
          <w:fldChar w:fldCharType="separate"/>
        </w:r>
        <w:r w:rsidR="007D65A7">
          <w:rPr>
            <w:webHidden/>
          </w:rPr>
          <w:t>7</w:t>
        </w:r>
        <w:r w:rsidR="007D65A7">
          <w:rPr>
            <w:webHidden/>
          </w:rPr>
          <w:fldChar w:fldCharType="end"/>
        </w:r>
      </w:hyperlink>
    </w:p>
    <w:p w14:paraId="6BCC2A94" w14:textId="17E898E0" w:rsidR="007D65A7" w:rsidRDefault="00D637A3">
      <w:pPr>
        <w:pStyle w:val="Verzeichnis1"/>
        <w:rPr>
          <w:rFonts w:eastAsiaTheme="minorEastAsia" w:cstheme="minorBidi"/>
          <w:color w:val="auto"/>
          <w:lang w:val="de-CH"/>
          <w14:ligatures w14:val="standardContextual"/>
        </w:rPr>
      </w:pPr>
      <w:hyperlink w:anchor="_Toc164845149" w:history="1">
        <w:r w:rsidR="007D65A7" w:rsidRPr="001418D1">
          <w:rPr>
            <w:rStyle w:val="Hyperlink"/>
          </w:rPr>
          <w:t>1</w:t>
        </w:r>
        <w:r w:rsidR="007D65A7">
          <w:rPr>
            <w:rFonts w:eastAsiaTheme="minorEastAsia" w:cstheme="minorBidi"/>
            <w:color w:val="auto"/>
            <w:lang w:val="de-CH"/>
            <w14:ligatures w14:val="standardContextual"/>
          </w:rPr>
          <w:tab/>
        </w:r>
        <w:r w:rsidR="007D65A7" w:rsidRPr="001418D1">
          <w:rPr>
            <w:rStyle w:val="Hyperlink"/>
          </w:rPr>
          <w:t>Aufgabenstellung</w:t>
        </w:r>
        <w:r w:rsidR="007D65A7">
          <w:rPr>
            <w:webHidden/>
          </w:rPr>
          <w:tab/>
        </w:r>
        <w:r w:rsidR="007D65A7">
          <w:rPr>
            <w:webHidden/>
          </w:rPr>
          <w:fldChar w:fldCharType="begin"/>
        </w:r>
        <w:r w:rsidR="007D65A7">
          <w:rPr>
            <w:webHidden/>
          </w:rPr>
          <w:instrText xml:space="preserve"> PAGEREF _Toc164845149 \h </w:instrText>
        </w:r>
        <w:r w:rsidR="007D65A7">
          <w:rPr>
            <w:webHidden/>
          </w:rPr>
        </w:r>
        <w:r w:rsidR="007D65A7">
          <w:rPr>
            <w:webHidden/>
          </w:rPr>
          <w:fldChar w:fldCharType="separate"/>
        </w:r>
        <w:r w:rsidR="007D65A7">
          <w:rPr>
            <w:webHidden/>
          </w:rPr>
          <w:t>7</w:t>
        </w:r>
        <w:r w:rsidR="007D65A7">
          <w:rPr>
            <w:webHidden/>
          </w:rPr>
          <w:fldChar w:fldCharType="end"/>
        </w:r>
      </w:hyperlink>
    </w:p>
    <w:p w14:paraId="128A6D33" w14:textId="120C639A" w:rsidR="007D65A7" w:rsidRDefault="00D637A3">
      <w:pPr>
        <w:pStyle w:val="Verzeichnis2"/>
        <w:rPr>
          <w:color w:val="auto"/>
          <w:szCs w:val="24"/>
          <w:lang w:val="de-CH"/>
          <w14:ligatures w14:val="standardContextual"/>
        </w:rPr>
      </w:pPr>
      <w:hyperlink w:anchor="_Toc164845150" w:history="1">
        <w:r w:rsidR="007D65A7" w:rsidRPr="001418D1">
          <w:rPr>
            <w:rStyle w:val="Hyperlink"/>
          </w:rPr>
          <w:t>1.1</w:t>
        </w:r>
        <w:r w:rsidR="007D65A7">
          <w:rPr>
            <w:color w:val="auto"/>
            <w:szCs w:val="24"/>
            <w:lang w:val="de-CH"/>
            <w14:ligatures w14:val="standardContextual"/>
          </w:rPr>
          <w:tab/>
        </w:r>
        <w:r w:rsidR="007D65A7" w:rsidRPr="001418D1">
          <w:rPr>
            <w:rStyle w:val="Hyperlink"/>
          </w:rPr>
          <w:t>Titel der Arbeit</w:t>
        </w:r>
        <w:r w:rsidR="007D65A7">
          <w:rPr>
            <w:webHidden/>
          </w:rPr>
          <w:tab/>
        </w:r>
        <w:r w:rsidR="007D65A7">
          <w:rPr>
            <w:webHidden/>
          </w:rPr>
          <w:fldChar w:fldCharType="begin"/>
        </w:r>
        <w:r w:rsidR="007D65A7">
          <w:rPr>
            <w:webHidden/>
          </w:rPr>
          <w:instrText xml:space="preserve"> PAGEREF _Toc164845150 \h </w:instrText>
        </w:r>
        <w:r w:rsidR="007D65A7">
          <w:rPr>
            <w:webHidden/>
          </w:rPr>
        </w:r>
        <w:r w:rsidR="007D65A7">
          <w:rPr>
            <w:webHidden/>
          </w:rPr>
          <w:fldChar w:fldCharType="separate"/>
        </w:r>
        <w:r w:rsidR="007D65A7">
          <w:rPr>
            <w:webHidden/>
          </w:rPr>
          <w:t>7</w:t>
        </w:r>
        <w:r w:rsidR="007D65A7">
          <w:rPr>
            <w:webHidden/>
          </w:rPr>
          <w:fldChar w:fldCharType="end"/>
        </w:r>
      </w:hyperlink>
    </w:p>
    <w:p w14:paraId="638BF38C" w14:textId="42E1FDBF" w:rsidR="007D65A7" w:rsidRDefault="00D637A3">
      <w:pPr>
        <w:pStyle w:val="Verzeichnis2"/>
        <w:rPr>
          <w:color w:val="auto"/>
          <w:szCs w:val="24"/>
          <w:lang w:val="de-CH"/>
          <w14:ligatures w14:val="standardContextual"/>
        </w:rPr>
      </w:pPr>
      <w:hyperlink w:anchor="_Toc164845151" w:history="1">
        <w:r w:rsidR="007D65A7" w:rsidRPr="001418D1">
          <w:rPr>
            <w:rStyle w:val="Hyperlink"/>
          </w:rPr>
          <w:t>1.2</w:t>
        </w:r>
        <w:r w:rsidR="007D65A7">
          <w:rPr>
            <w:color w:val="auto"/>
            <w:szCs w:val="24"/>
            <w:lang w:val="de-CH"/>
            <w14:ligatures w14:val="standardContextual"/>
          </w:rPr>
          <w:tab/>
        </w:r>
        <w:r w:rsidR="007D65A7" w:rsidRPr="001418D1">
          <w:rPr>
            <w:rStyle w:val="Hyperlink"/>
          </w:rPr>
          <w:t>Ausgangslage</w:t>
        </w:r>
        <w:r w:rsidR="007D65A7">
          <w:rPr>
            <w:webHidden/>
          </w:rPr>
          <w:tab/>
        </w:r>
        <w:r w:rsidR="007D65A7">
          <w:rPr>
            <w:webHidden/>
          </w:rPr>
          <w:fldChar w:fldCharType="begin"/>
        </w:r>
        <w:r w:rsidR="007D65A7">
          <w:rPr>
            <w:webHidden/>
          </w:rPr>
          <w:instrText xml:space="preserve"> PAGEREF _Toc164845151 \h </w:instrText>
        </w:r>
        <w:r w:rsidR="007D65A7">
          <w:rPr>
            <w:webHidden/>
          </w:rPr>
        </w:r>
        <w:r w:rsidR="007D65A7">
          <w:rPr>
            <w:webHidden/>
          </w:rPr>
          <w:fldChar w:fldCharType="separate"/>
        </w:r>
        <w:r w:rsidR="007D65A7">
          <w:rPr>
            <w:webHidden/>
          </w:rPr>
          <w:t>7</w:t>
        </w:r>
        <w:r w:rsidR="007D65A7">
          <w:rPr>
            <w:webHidden/>
          </w:rPr>
          <w:fldChar w:fldCharType="end"/>
        </w:r>
      </w:hyperlink>
    </w:p>
    <w:p w14:paraId="0B0B40A4" w14:textId="20138EC0" w:rsidR="007D65A7" w:rsidRDefault="00D637A3">
      <w:pPr>
        <w:pStyle w:val="Verzeichnis2"/>
        <w:rPr>
          <w:color w:val="auto"/>
          <w:szCs w:val="24"/>
          <w:lang w:val="de-CH"/>
          <w14:ligatures w14:val="standardContextual"/>
        </w:rPr>
      </w:pPr>
      <w:hyperlink w:anchor="_Toc164845152" w:history="1">
        <w:r w:rsidR="007D65A7" w:rsidRPr="001418D1">
          <w:rPr>
            <w:rStyle w:val="Hyperlink"/>
          </w:rPr>
          <w:t>1.3</w:t>
        </w:r>
        <w:r w:rsidR="007D65A7">
          <w:rPr>
            <w:color w:val="auto"/>
            <w:szCs w:val="24"/>
            <w:lang w:val="de-CH"/>
            <w14:ligatures w14:val="standardContextual"/>
          </w:rPr>
          <w:tab/>
        </w:r>
        <w:r w:rsidR="007D65A7" w:rsidRPr="001418D1">
          <w:rPr>
            <w:rStyle w:val="Hyperlink"/>
          </w:rPr>
          <w:t>Detaillierte Aufgabenstellung</w:t>
        </w:r>
        <w:r w:rsidR="007D65A7">
          <w:rPr>
            <w:webHidden/>
          </w:rPr>
          <w:tab/>
        </w:r>
        <w:r w:rsidR="007D65A7">
          <w:rPr>
            <w:webHidden/>
          </w:rPr>
          <w:fldChar w:fldCharType="begin"/>
        </w:r>
        <w:r w:rsidR="007D65A7">
          <w:rPr>
            <w:webHidden/>
          </w:rPr>
          <w:instrText xml:space="preserve"> PAGEREF _Toc164845152 \h </w:instrText>
        </w:r>
        <w:r w:rsidR="007D65A7">
          <w:rPr>
            <w:webHidden/>
          </w:rPr>
        </w:r>
        <w:r w:rsidR="007D65A7">
          <w:rPr>
            <w:webHidden/>
          </w:rPr>
          <w:fldChar w:fldCharType="separate"/>
        </w:r>
        <w:r w:rsidR="007D65A7">
          <w:rPr>
            <w:webHidden/>
          </w:rPr>
          <w:t>7</w:t>
        </w:r>
        <w:r w:rsidR="007D65A7">
          <w:rPr>
            <w:webHidden/>
          </w:rPr>
          <w:fldChar w:fldCharType="end"/>
        </w:r>
      </w:hyperlink>
    </w:p>
    <w:p w14:paraId="49BB93F1" w14:textId="1388E01B" w:rsidR="007D65A7" w:rsidRDefault="00D637A3">
      <w:pPr>
        <w:pStyle w:val="Verzeichnis3"/>
        <w:rPr>
          <w:rFonts w:eastAsiaTheme="minorEastAsia" w:cstheme="minorBidi"/>
          <w:color w:val="auto"/>
          <w:lang w:val="de-CH"/>
          <w14:ligatures w14:val="standardContextual"/>
        </w:rPr>
      </w:pPr>
      <w:hyperlink w:anchor="_Toc164845153" w:history="1">
        <w:r w:rsidR="007D65A7" w:rsidRPr="001418D1">
          <w:rPr>
            <w:rStyle w:val="Hyperlink"/>
          </w:rPr>
          <w:t>1.3.1</w:t>
        </w:r>
        <w:r w:rsidR="007D65A7">
          <w:rPr>
            <w:rFonts w:eastAsiaTheme="minorEastAsia" w:cstheme="minorBidi"/>
            <w:color w:val="auto"/>
            <w:lang w:val="de-CH"/>
            <w14:ligatures w14:val="standardContextual"/>
          </w:rPr>
          <w:tab/>
        </w:r>
        <w:r w:rsidR="007D65A7" w:rsidRPr="001418D1">
          <w:rPr>
            <w:rStyle w:val="Hyperlink"/>
          </w:rPr>
          <w:t>Erwartete Resultate des Auftraggebers</w:t>
        </w:r>
        <w:r w:rsidR="007D65A7">
          <w:rPr>
            <w:webHidden/>
          </w:rPr>
          <w:tab/>
        </w:r>
        <w:r w:rsidR="007D65A7">
          <w:rPr>
            <w:webHidden/>
          </w:rPr>
          <w:fldChar w:fldCharType="begin"/>
        </w:r>
        <w:r w:rsidR="007D65A7">
          <w:rPr>
            <w:webHidden/>
          </w:rPr>
          <w:instrText xml:space="preserve"> PAGEREF _Toc164845153 \h </w:instrText>
        </w:r>
        <w:r w:rsidR="007D65A7">
          <w:rPr>
            <w:webHidden/>
          </w:rPr>
        </w:r>
        <w:r w:rsidR="007D65A7">
          <w:rPr>
            <w:webHidden/>
          </w:rPr>
          <w:fldChar w:fldCharType="separate"/>
        </w:r>
        <w:r w:rsidR="007D65A7">
          <w:rPr>
            <w:webHidden/>
          </w:rPr>
          <w:t>7</w:t>
        </w:r>
        <w:r w:rsidR="007D65A7">
          <w:rPr>
            <w:webHidden/>
          </w:rPr>
          <w:fldChar w:fldCharType="end"/>
        </w:r>
      </w:hyperlink>
    </w:p>
    <w:p w14:paraId="3C275F84" w14:textId="6EA48481" w:rsidR="007D65A7" w:rsidRDefault="00D637A3">
      <w:pPr>
        <w:pStyle w:val="Verzeichnis3"/>
        <w:rPr>
          <w:rFonts w:eastAsiaTheme="minorEastAsia" w:cstheme="minorBidi"/>
          <w:color w:val="auto"/>
          <w:lang w:val="de-CH"/>
          <w14:ligatures w14:val="standardContextual"/>
        </w:rPr>
      </w:pPr>
      <w:hyperlink w:anchor="_Toc164845154" w:history="1">
        <w:r w:rsidR="007D65A7" w:rsidRPr="001418D1">
          <w:rPr>
            <w:rStyle w:val="Hyperlink"/>
          </w:rPr>
          <w:t>1.3.2</w:t>
        </w:r>
        <w:r w:rsidR="007D65A7">
          <w:rPr>
            <w:rFonts w:eastAsiaTheme="minorEastAsia" w:cstheme="minorBidi"/>
            <w:color w:val="auto"/>
            <w:lang w:val="de-CH"/>
            <w14:ligatures w14:val="standardContextual"/>
          </w:rPr>
          <w:tab/>
        </w:r>
        <w:r w:rsidR="007D65A7" w:rsidRPr="001418D1">
          <w:rPr>
            <w:rStyle w:val="Hyperlink"/>
          </w:rPr>
          <w:t>Prüfbare/Messbare Ziele</w:t>
        </w:r>
        <w:r w:rsidR="007D65A7">
          <w:rPr>
            <w:webHidden/>
          </w:rPr>
          <w:tab/>
        </w:r>
        <w:r w:rsidR="007D65A7">
          <w:rPr>
            <w:webHidden/>
          </w:rPr>
          <w:fldChar w:fldCharType="begin"/>
        </w:r>
        <w:r w:rsidR="007D65A7">
          <w:rPr>
            <w:webHidden/>
          </w:rPr>
          <w:instrText xml:space="preserve"> PAGEREF _Toc164845154 \h </w:instrText>
        </w:r>
        <w:r w:rsidR="007D65A7">
          <w:rPr>
            <w:webHidden/>
          </w:rPr>
        </w:r>
        <w:r w:rsidR="007D65A7">
          <w:rPr>
            <w:webHidden/>
          </w:rPr>
          <w:fldChar w:fldCharType="separate"/>
        </w:r>
        <w:r w:rsidR="007D65A7">
          <w:rPr>
            <w:webHidden/>
          </w:rPr>
          <w:t>8</w:t>
        </w:r>
        <w:r w:rsidR="007D65A7">
          <w:rPr>
            <w:webHidden/>
          </w:rPr>
          <w:fldChar w:fldCharType="end"/>
        </w:r>
      </w:hyperlink>
    </w:p>
    <w:p w14:paraId="4D88120F" w14:textId="6661687B" w:rsidR="007D65A7" w:rsidRDefault="00D637A3">
      <w:pPr>
        <w:pStyle w:val="Verzeichnis3"/>
        <w:rPr>
          <w:rFonts w:eastAsiaTheme="minorEastAsia" w:cstheme="minorBidi"/>
          <w:color w:val="auto"/>
          <w:lang w:val="de-CH"/>
          <w14:ligatures w14:val="standardContextual"/>
        </w:rPr>
      </w:pPr>
      <w:hyperlink w:anchor="_Toc164845155" w:history="1">
        <w:r w:rsidR="007D65A7" w:rsidRPr="001418D1">
          <w:rPr>
            <w:rStyle w:val="Hyperlink"/>
          </w:rPr>
          <w:t>1.3.3</w:t>
        </w:r>
        <w:r w:rsidR="007D65A7">
          <w:rPr>
            <w:rFonts w:eastAsiaTheme="minorEastAsia" w:cstheme="minorBidi"/>
            <w:color w:val="auto"/>
            <w:lang w:val="de-CH"/>
            <w14:ligatures w14:val="standardContextual"/>
          </w:rPr>
          <w:tab/>
        </w:r>
        <w:r w:rsidR="007D65A7" w:rsidRPr="001418D1">
          <w:rPr>
            <w:rStyle w:val="Hyperlink"/>
          </w:rPr>
          <w:t>Zu erstellende Dokumentation</w:t>
        </w:r>
        <w:r w:rsidR="007D65A7">
          <w:rPr>
            <w:webHidden/>
          </w:rPr>
          <w:tab/>
        </w:r>
        <w:r w:rsidR="007D65A7">
          <w:rPr>
            <w:webHidden/>
          </w:rPr>
          <w:fldChar w:fldCharType="begin"/>
        </w:r>
        <w:r w:rsidR="007D65A7">
          <w:rPr>
            <w:webHidden/>
          </w:rPr>
          <w:instrText xml:space="preserve"> PAGEREF _Toc164845155 \h </w:instrText>
        </w:r>
        <w:r w:rsidR="007D65A7">
          <w:rPr>
            <w:webHidden/>
          </w:rPr>
        </w:r>
        <w:r w:rsidR="007D65A7">
          <w:rPr>
            <w:webHidden/>
          </w:rPr>
          <w:fldChar w:fldCharType="separate"/>
        </w:r>
        <w:r w:rsidR="007D65A7">
          <w:rPr>
            <w:webHidden/>
          </w:rPr>
          <w:t>9</w:t>
        </w:r>
        <w:r w:rsidR="007D65A7">
          <w:rPr>
            <w:webHidden/>
          </w:rPr>
          <w:fldChar w:fldCharType="end"/>
        </w:r>
      </w:hyperlink>
    </w:p>
    <w:p w14:paraId="7829B1BF" w14:textId="1D14D119" w:rsidR="007D65A7" w:rsidRDefault="00D637A3">
      <w:pPr>
        <w:pStyle w:val="Verzeichnis3"/>
        <w:rPr>
          <w:rFonts w:eastAsiaTheme="minorEastAsia" w:cstheme="minorBidi"/>
          <w:color w:val="auto"/>
          <w:lang w:val="de-CH"/>
          <w14:ligatures w14:val="standardContextual"/>
        </w:rPr>
      </w:pPr>
      <w:hyperlink w:anchor="_Toc164845156" w:history="1">
        <w:r w:rsidR="007D65A7" w:rsidRPr="001418D1">
          <w:rPr>
            <w:rStyle w:val="Hyperlink"/>
          </w:rPr>
          <w:t>1.3.4</w:t>
        </w:r>
        <w:r w:rsidR="007D65A7">
          <w:rPr>
            <w:rFonts w:eastAsiaTheme="minorEastAsia" w:cstheme="minorBidi"/>
            <w:color w:val="auto"/>
            <w:lang w:val="de-CH"/>
            <w14:ligatures w14:val="standardContextual"/>
          </w:rPr>
          <w:tab/>
        </w:r>
        <w:r w:rsidR="007D65A7" w:rsidRPr="001418D1">
          <w:rPr>
            <w:rStyle w:val="Hyperlink"/>
          </w:rPr>
          <w:t>Meilensteine</w:t>
        </w:r>
        <w:r w:rsidR="007D65A7">
          <w:rPr>
            <w:webHidden/>
          </w:rPr>
          <w:tab/>
        </w:r>
        <w:r w:rsidR="007D65A7">
          <w:rPr>
            <w:webHidden/>
          </w:rPr>
          <w:fldChar w:fldCharType="begin"/>
        </w:r>
        <w:r w:rsidR="007D65A7">
          <w:rPr>
            <w:webHidden/>
          </w:rPr>
          <w:instrText xml:space="preserve"> PAGEREF _Toc164845156 \h </w:instrText>
        </w:r>
        <w:r w:rsidR="007D65A7">
          <w:rPr>
            <w:webHidden/>
          </w:rPr>
        </w:r>
        <w:r w:rsidR="007D65A7">
          <w:rPr>
            <w:webHidden/>
          </w:rPr>
          <w:fldChar w:fldCharType="separate"/>
        </w:r>
        <w:r w:rsidR="007D65A7">
          <w:rPr>
            <w:webHidden/>
          </w:rPr>
          <w:t>9</w:t>
        </w:r>
        <w:r w:rsidR="007D65A7">
          <w:rPr>
            <w:webHidden/>
          </w:rPr>
          <w:fldChar w:fldCharType="end"/>
        </w:r>
      </w:hyperlink>
    </w:p>
    <w:p w14:paraId="7294E698" w14:textId="72F1C36A" w:rsidR="007D65A7" w:rsidRDefault="00D637A3">
      <w:pPr>
        <w:pStyle w:val="Verzeichnis3"/>
        <w:rPr>
          <w:rFonts w:eastAsiaTheme="minorEastAsia" w:cstheme="minorBidi"/>
          <w:color w:val="auto"/>
          <w:lang w:val="de-CH"/>
          <w14:ligatures w14:val="standardContextual"/>
        </w:rPr>
      </w:pPr>
      <w:hyperlink w:anchor="_Toc164845157" w:history="1">
        <w:r w:rsidR="007D65A7" w:rsidRPr="001418D1">
          <w:rPr>
            <w:rStyle w:val="Hyperlink"/>
          </w:rPr>
          <w:t>1.3.5</w:t>
        </w:r>
        <w:r w:rsidR="007D65A7">
          <w:rPr>
            <w:rFonts w:eastAsiaTheme="minorEastAsia" w:cstheme="minorBidi"/>
            <w:color w:val="auto"/>
            <w:lang w:val="de-CH"/>
            <w14:ligatures w14:val="standardContextual"/>
          </w:rPr>
          <w:tab/>
        </w:r>
        <w:r w:rsidR="007D65A7" w:rsidRPr="001418D1">
          <w:rPr>
            <w:rStyle w:val="Hyperlink"/>
          </w:rPr>
          <w:t>Funktionale Anforderungen</w:t>
        </w:r>
        <w:r w:rsidR="007D65A7">
          <w:rPr>
            <w:webHidden/>
          </w:rPr>
          <w:tab/>
        </w:r>
        <w:r w:rsidR="007D65A7">
          <w:rPr>
            <w:webHidden/>
          </w:rPr>
          <w:fldChar w:fldCharType="begin"/>
        </w:r>
        <w:r w:rsidR="007D65A7">
          <w:rPr>
            <w:webHidden/>
          </w:rPr>
          <w:instrText xml:space="preserve"> PAGEREF _Toc164845157 \h </w:instrText>
        </w:r>
        <w:r w:rsidR="007D65A7">
          <w:rPr>
            <w:webHidden/>
          </w:rPr>
        </w:r>
        <w:r w:rsidR="007D65A7">
          <w:rPr>
            <w:webHidden/>
          </w:rPr>
          <w:fldChar w:fldCharType="separate"/>
        </w:r>
        <w:r w:rsidR="007D65A7">
          <w:rPr>
            <w:webHidden/>
          </w:rPr>
          <w:t>9</w:t>
        </w:r>
        <w:r w:rsidR="007D65A7">
          <w:rPr>
            <w:webHidden/>
          </w:rPr>
          <w:fldChar w:fldCharType="end"/>
        </w:r>
      </w:hyperlink>
    </w:p>
    <w:p w14:paraId="555F38F3" w14:textId="04CFBE4A" w:rsidR="007D65A7" w:rsidRDefault="00D637A3">
      <w:pPr>
        <w:pStyle w:val="Verzeichnis3"/>
        <w:rPr>
          <w:rFonts w:eastAsiaTheme="minorEastAsia" w:cstheme="minorBidi"/>
          <w:color w:val="auto"/>
          <w:lang w:val="de-CH"/>
          <w14:ligatures w14:val="standardContextual"/>
        </w:rPr>
      </w:pPr>
      <w:hyperlink w:anchor="_Toc164845158" w:history="1">
        <w:r w:rsidR="007D65A7" w:rsidRPr="001418D1">
          <w:rPr>
            <w:rStyle w:val="Hyperlink"/>
          </w:rPr>
          <w:t>1.3.6</w:t>
        </w:r>
        <w:r w:rsidR="007D65A7">
          <w:rPr>
            <w:rFonts w:eastAsiaTheme="minorEastAsia" w:cstheme="minorBidi"/>
            <w:color w:val="auto"/>
            <w:lang w:val="de-CH"/>
            <w14:ligatures w14:val="standardContextual"/>
          </w:rPr>
          <w:tab/>
        </w:r>
        <w:r w:rsidR="007D65A7" w:rsidRPr="001418D1">
          <w:rPr>
            <w:rStyle w:val="Hyperlink"/>
          </w:rPr>
          <w:t>Nicht-funktionale Anforderungen</w:t>
        </w:r>
        <w:r w:rsidR="007D65A7">
          <w:rPr>
            <w:webHidden/>
          </w:rPr>
          <w:tab/>
        </w:r>
        <w:r w:rsidR="007D65A7">
          <w:rPr>
            <w:webHidden/>
          </w:rPr>
          <w:fldChar w:fldCharType="begin"/>
        </w:r>
        <w:r w:rsidR="007D65A7">
          <w:rPr>
            <w:webHidden/>
          </w:rPr>
          <w:instrText xml:space="preserve"> PAGEREF _Toc164845158 \h </w:instrText>
        </w:r>
        <w:r w:rsidR="007D65A7">
          <w:rPr>
            <w:webHidden/>
          </w:rPr>
        </w:r>
        <w:r w:rsidR="007D65A7">
          <w:rPr>
            <w:webHidden/>
          </w:rPr>
          <w:fldChar w:fldCharType="separate"/>
        </w:r>
        <w:r w:rsidR="007D65A7">
          <w:rPr>
            <w:webHidden/>
          </w:rPr>
          <w:t>10</w:t>
        </w:r>
        <w:r w:rsidR="007D65A7">
          <w:rPr>
            <w:webHidden/>
          </w:rPr>
          <w:fldChar w:fldCharType="end"/>
        </w:r>
      </w:hyperlink>
    </w:p>
    <w:p w14:paraId="41189320" w14:textId="5796CDA3" w:rsidR="007D65A7" w:rsidRDefault="00D637A3">
      <w:pPr>
        <w:pStyle w:val="Verzeichnis2"/>
        <w:rPr>
          <w:color w:val="auto"/>
          <w:szCs w:val="24"/>
          <w:lang w:val="de-CH"/>
          <w14:ligatures w14:val="standardContextual"/>
        </w:rPr>
      </w:pPr>
      <w:hyperlink w:anchor="_Toc164845159" w:history="1">
        <w:r w:rsidR="007D65A7" w:rsidRPr="001418D1">
          <w:rPr>
            <w:rStyle w:val="Hyperlink"/>
          </w:rPr>
          <w:t>1.4</w:t>
        </w:r>
        <w:r w:rsidR="007D65A7">
          <w:rPr>
            <w:color w:val="auto"/>
            <w:szCs w:val="24"/>
            <w:lang w:val="de-CH"/>
            <w14:ligatures w14:val="standardContextual"/>
          </w:rPr>
          <w:tab/>
        </w:r>
        <w:r w:rsidR="007D65A7" w:rsidRPr="001418D1">
          <w:rPr>
            <w:rStyle w:val="Hyperlink"/>
          </w:rPr>
          <w:t>Mittel und Methoden</w:t>
        </w:r>
        <w:r w:rsidR="007D65A7">
          <w:rPr>
            <w:webHidden/>
          </w:rPr>
          <w:tab/>
        </w:r>
        <w:r w:rsidR="007D65A7">
          <w:rPr>
            <w:webHidden/>
          </w:rPr>
          <w:fldChar w:fldCharType="begin"/>
        </w:r>
        <w:r w:rsidR="007D65A7">
          <w:rPr>
            <w:webHidden/>
          </w:rPr>
          <w:instrText xml:space="preserve"> PAGEREF _Toc164845159 \h </w:instrText>
        </w:r>
        <w:r w:rsidR="007D65A7">
          <w:rPr>
            <w:webHidden/>
          </w:rPr>
        </w:r>
        <w:r w:rsidR="007D65A7">
          <w:rPr>
            <w:webHidden/>
          </w:rPr>
          <w:fldChar w:fldCharType="separate"/>
        </w:r>
        <w:r w:rsidR="007D65A7">
          <w:rPr>
            <w:webHidden/>
          </w:rPr>
          <w:t>10</w:t>
        </w:r>
        <w:r w:rsidR="007D65A7">
          <w:rPr>
            <w:webHidden/>
          </w:rPr>
          <w:fldChar w:fldCharType="end"/>
        </w:r>
      </w:hyperlink>
    </w:p>
    <w:p w14:paraId="66D10C16" w14:textId="3B07077A" w:rsidR="007D65A7" w:rsidRDefault="00D637A3">
      <w:pPr>
        <w:pStyle w:val="Verzeichnis3"/>
        <w:rPr>
          <w:rFonts w:eastAsiaTheme="minorEastAsia" w:cstheme="minorBidi"/>
          <w:color w:val="auto"/>
          <w:lang w:val="de-CH"/>
          <w14:ligatures w14:val="standardContextual"/>
        </w:rPr>
      </w:pPr>
      <w:hyperlink w:anchor="_Toc164845160" w:history="1">
        <w:r w:rsidR="007D65A7" w:rsidRPr="001418D1">
          <w:rPr>
            <w:rStyle w:val="Hyperlink"/>
          </w:rPr>
          <w:t>1.4.1</w:t>
        </w:r>
        <w:r w:rsidR="007D65A7">
          <w:rPr>
            <w:rFonts w:eastAsiaTheme="minorEastAsia" w:cstheme="minorBidi"/>
            <w:color w:val="auto"/>
            <w:lang w:val="de-CH"/>
            <w14:ligatures w14:val="standardContextual"/>
          </w:rPr>
          <w:tab/>
        </w:r>
        <w:r w:rsidR="007D65A7" w:rsidRPr="001418D1">
          <w:rPr>
            <w:rStyle w:val="Hyperlink"/>
          </w:rPr>
          <w:t>Mittel</w:t>
        </w:r>
        <w:r w:rsidR="007D65A7">
          <w:rPr>
            <w:webHidden/>
          </w:rPr>
          <w:tab/>
        </w:r>
        <w:r w:rsidR="007D65A7">
          <w:rPr>
            <w:webHidden/>
          </w:rPr>
          <w:fldChar w:fldCharType="begin"/>
        </w:r>
        <w:r w:rsidR="007D65A7">
          <w:rPr>
            <w:webHidden/>
          </w:rPr>
          <w:instrText xml:space="preserve"> PAGEREF _Toc164845160 \h </w:instrText>
        </w:r>
        <w:r w:rsidR="007D65A7">
          <w:rPr>
            <w:webHidden/>
          </w:rPr>
        </w:r>
        <w:r w:rsidR="007D65A7">
          <w:rPr>
            <w:webHidden/>
          </w:rPr>
          <w:fldChar w:fldCharType="separate"/>
        </w:r>
        <w:r w:rsidR="007D65A7">
          <w:rPr>
            <w:webHidden/>
          </w:rPr>
          <w:t>10</w:t>
        </w:r>
        <w:r w:rsidR="007D65A7">
          <w:rPr>
            <w:webHidden/>
          </w:rPr>
          <w:fldChar w:fldCharType="end"/>
        </w:r>
      </w:hyperlink>
    </w:p>
    <w:p w14:paraId="7CC9A38C" w14:textId="78AC6A0D" w:rsidR="007D65A7" w:rsidRDefault="00D637A3">
      <w:pPr>
        <w:pStyle w:val="Verzeichnis3"/>
        <w:rPr>
          <w:rFonts w:eastAsiaTheme="minorEastAsia" w:cstheme="minorBidi"/>
          <w:color w:val="auto"/>
          <w:lang w:val="de-CH"/>
          <w14:ligatures w14:val="standardContextual"/>
        </w:rPr>
      </w:pPr>
      <w:hyperlink w:anchor="_Toc164845161" w:history="1">
        <w:r w:rsidR="007D65A7" w:rsidRPr="001418D1">
          <w:rPr>
            <w:rStyle w:val="Hyperlink"/>
          </w:rPr>
          <w:t>1.4.2</w:t>
        </w:r>
        <w:r w:rsidR="007D65A7">
          <w:rPr>
            <w:rFonts w:eastAsiaTheme="minorEastAsia" w:cstheme="minorBidi"/>
            <w:color w:val="auto"/>
            <w:lang w:val="de-CH"/>
            <w14:ligatures w14:val="standardContextual"/>
          </w:rPr>
          <w:tab/>
        </w:r>
        <w:r w:rsidR="007D65A7" w:rsidRPr="001418D1">
          <w:rPr>
            <w:rStyle w:val="Hyperlink"/>
          </w:rPr>
          <w:t>Methoden</w:t>
        </w:r>
        <w:r w:rsidR="007D65A7">
          <w:rPr>
            <w:webHidden/>
          </w:rPr>
          <w:tab/>
        </w:r>
        <w:r w:rsidR="007D65A7">
          <w:rPr>
            <w:webHidden/>
          </w:rPr>
          <w:fldChar w:fldCharType="begin"/>
        </w:r>
        <w:r w:rsidR="007D65A7">
          <w:rPr>
            <w:webHidden/>
          </w:rPr>
          <w:instrText xml:space="preserve"> PAGEREF _Toc164845161 \h </w:instrText>
        </w:r>
        <w:r w:rsidR="007D65A7">
          <w:rPr>
            <w:webHidden/>
          </w:rPr>
        </w:r>
        <w:r w:rsidR="007D65A7">
          <w:rPr>
            <w:webHidden/>
          </w:rPr>
          <w:fldChar w:fldCharType="separate"/>
        </w:r>
        <w:r w:rsidR="007D65A7">
          <w:rPr>
            <w:webHidden/>
          </w:rPr>
          <w:t>10</w:t>
        </w:r>
        <w:r w:rsidR="007D65A7">
          <w:rPr>
            <w:webHidden/>
          </w:rPr>
          <w:fldChar w:fldCharType="end"/>
        </w:r>
      </w:hyperlink>
    </w:p>
    <w:p w14:paraId="5E941FDA" w14:textId="13AEBDE7" w:rsidR="007D65A7" w:rsidRDefault="00D637A3">
      <w:pPr>
        <w:pStyle w:val="Verzeichnis2"/>
        <w:rPr>
          <w:color w:val="auto"/>
          <w:szCs w:val="24"/>
          <w:lang w:val="de-CH"/>
          <w14:ligatures w14:val="standardContextual"/>
        </w:rPr>
      </w:pPr>
      <w:hyperlink w:anchor="_Toc164845162" w:history="1">
        <w:r w:rsidR="007D65A7" w:rsidRPr="001418D1">
          <w:rPr>
            <w:rStyle w:val="Hyperlink"/>
          </w:rPr>
          <w:t>1.5</w:t>
        </w:r>
        <w:r w:rsidR="007D65A7">
          <w:rPr>
            <w:color w:val="auto"/>
            <w:szCs w:val="24"/>
            <w:lang w:val="de-CH"/>
            <w14:ligatures w14:val="standardContextual"/>
          </w:rPr>
          <w:tab/>
        </w:r>
        <w:r w:rsidR="007D65A7" w:rsidRPr="001418D1">
          <w:rPr>
            <w:rStyle w:val="Hyperlink"/>
          </w:rPr>
          <w:t>Vorkenntnisse</w:t>
        </w:r>
        <w:r w:rsidR="007D65A7">
          <w:rPr>
            <w:webHidden/>
          </w:rPr>
          <w:tab/>
        </w:r>
        <w:r w:rsidR="007D65A7">
          <w:rPr>
            <w:webHidden/>
          </w:rPr>
          <w:fldChar w:fldCharType="begin"/>
        </w:r>
        <w:r w:rsidR="007D65A7">
          <w:rPr>
            <w:webHidden/>
          </w:rPr>
          <w:instrText xml:space="preserve"> PAGEREF _Toc164845162 \h </w:instrText>
        </w:r>
        <w:r w:rsidR="007D65A7">
          <w:rPr>
            <w:webHidden/>
          </w:rPr>
        </w:r>
        <w:r w:rsidR="007D65A7">
          <w:rPr>
            <w:webHidden/>
          </w:rPr>
          <w:fldChar w:fldCharType="separate"/>
        </w:r>
        <w:r w:rsidR="007D65A7">
          <w:rPr>
            <w:webHidden/>
          </w:rPr>
          <w:t>10</w:t>
        </w:r>
        <w:r w:rsidR="007D65A7">
          <w:rPr>
            <w:webHidden/>
          </w:rPr>
          <w:fldChar w:fldCharType="end"/>
        </w:r>
      </w:hyperlink>
    </w:p>
    <w:p w14:paraId="7396E0E8" w14:textId="302A03E8" w:rsidR="007D65A7" w:rsidRDefault="00D637A3">
      <w:pPr>
        <w:pStyle w:val="Verzeichnis2"/>
        <w:rPr>
          <w:color w:val="auto"/>
          <w:szCs w:val="24"/>
          <w:lang w:val="de-CH"/>
          <w14:ligatures w14:val="standardContextual"/>
        </w:rPr>
      </w:pPr>
      <w:hyperlink w:anchor="_Toc164845163" w:history="1">
        <w:r w:rsidR="007D65A7" w:rsidRPr="001418D1">
          <w:rPr>
            <w:rStyle w:val="Hyperlink"/>
          </w:rPr>
          <w:t>1.6</w:t>
        </w:r>
        <w:r w:rsidR="007D65A7">
          <w:rPr>
            <w:color w:val="auto"/>
            <w:szCs w:val="24"/>
            <w:lang w:val="de-CH"/>
            <w14:ligatures w14:val="standardContextual"/>
          </w:rPr>
          <w:tab/>
        </w:r>
        <w:r w:rsidR="007D65A7" w:rsidRPr="001418D1">
          <w:rPr>
            <w:rStyle w:val="Hyperlink"/>
          </w:rPr>
          <w:t>Vorarbeiten</w:t>
        </w:r>
        <w:r w:rsidR="007D65A7">
          <w:rPr>
            <w:webHidden/>
          </w:rPr>
          <w:tab/>
        </w:r>
        <w:r w:rsidR="007D65A7">
          <w:rPr>
            <w:webHidden/>
          </w:rPr>
          <w:fldChar w:fldCharType="begin"/>
        </w:r>
        <w:r w:rsidR="007D65A7">
          <w:rPr>
            <w:webHidden/>
          </w:rPr>
          <w:instrText xml:space="preserve"> PAGEREF _Toc164845163 \h </w:instrText>
        </w:r>
        <w:r w:rsidR="007D65A7">
          <w:rPr>
            <w:webHidden/>
          </w:rPr>
        </w:r>
        <w:r w:rsidR="007D65A7">
          <w:rPr>
            <w:webHidden/>
          </w:rPr>
          <w:fldChar w:fldCharType="separate"/>
        </w:r>
        <w:r w:rsidR="007D65A7">
          <w:rPr>
            <w:webHidden/>
          </w:rPr>
          <w:t>11</w:t>
        </w:r>
        <w:r w:rsidR="007D65A7">
          <w:rPr>
            <w:webHidden/>
          </w:rPr>
          <w:fldChar w:fldCharType="end"/>
        </w:r>
      </w:hyperlink>
    </w:p>
    <w:p w14:paraId="7E3F2800" w14:textId="26BC19A5" w:rsidR="007D65A7" w:rsidRDefault="00D637A3">
      <w:pPr>
        <w:pStyle w:val="Verzeichnis2"/>
        <w:rPr>
          <w:color w:val="auto"/>
          <w:szCs w:val="24"/>
          <w:lang w:val="de-CH"/>
          <w14:ligatures w14:val="standardContextual"/>
        </w:rPr>
      </w:pPr>
      <w:hyperlink w:anchor="_Toc164845164" w:history="1">
        <w:r w:rsidR="007D65A7" w:rsidRPr="001418D1">
          <w:rPr>
            <w:rStyle w:val="Hyperlink"/>
          </w:rPr>
          <w:t>1.7</w:t>
        </w:r>
        <w:r w:rsidR="007D65A7">
          <w:rPr>
            <w:color w:val="auto"/>
            <w:szCs w:val="24"/>
            <w:lang w:val="de-CH"/>
            <w14:ligatures w14:val="standardContextual"/>
          </w:rPr>
          <w:tab/>
        </w:r>
        <w:r w:rsidR="007D65A7" w:rsidRPr="001418D1">
          <w:rPr>
            <w:rStyle w:val="Hyperlink"/>
          </w:rPr>
          <w:t>Neue Lerninhalte</w:t>
        </w:r>
        <w:r w:rsidR="007D65A7">
          <w:rPr>
            <w:webHidden/>
          </w:rPr>
          <w:tab/>
        </w:r>
        <w:r w:rsidR="007D65A7">
          <w:rPr>
            <w:webHidden/>
          </w:rPr>
          <w:fldChar w:fldCharType="begin"/>
        </w:r>
        <w:r w:rsidR="007D65A7">
          <w:rPr>
            <w:webHidden/>
          </w:rPr>
          <w:instrText xml:space="preserve"> PAGEREF _Toc164845164 \h </w:instrText>
        </w:r>
        <w:r w:rsidR="007D65A7">
          <w:rPr>
            <w:webHidden/>
          </w:rPr>
        </w:r>
        <w:r w:rsidR="007D65A7">
          <w:rPr>
            <w:webHidden/>
          </w:rPr>
          <w:fldChar w:fldCharType="separate"/>
        </w:r>
        <w:r w:rsidR="007D65A7">
          <w:rPr>
            <w:webHidden/>
          </w:rPr>
          <w:t>11</w:t>
        </w:r>
        <w:r w:rsidR="007D65A7">
          <w:rPr>
            <w:webHidden/>
          </w:rPr>
          <w:fldChar w:fldCharType="end"/>
        </w:r>
      </w:hyperlink>
    </w:p>
    <w:p w14:paraId="57EE94A4" w14:textId="36507308" w:rsidR="007D65A7" w:rsidRDefault="00D637A3">
      <w:pPr>
        <w:pStyle w:val="Verzeichnis2"/>
        <w:rPr>
          <w:color w:val="auto"/>
          <w:szCs w:val="24"/>
          <w:lang w:val="de-CH"/>
          <w14:ligatures w14:val="standardContextual"/>
        </w:rPr>
      </w:pPr>
      <w:hyperlink w:anchor="_Toc164845165" w:history="1">
        <w:r w:rsidR="007D65A7" w:rsidRPr="001418D1">
          <w:rPr>
            <w:rStyle w:val="Hyperlink"/>
          </w:rPr>
          <w:t>1.8</w:t>
        </w:r>
        <w:r w:rsidR="007D65A7">
          <w:rPr>
            <w:color w:val="auto"/>
            <w:szCs w:val="24"/>
            <w:lang w:val="de-CH"/>
            <w14:ligatures w14:val="standardContextual"/>
          </w:rPr>
          <w:tab/>
        </w:r>
        <w:r w:rsidR="007D65A7" w:rsidRPr="001418D1">
          <w:rPr>
            <w:rStyle w:val="Hyperlink"/>
          </w:rPr>
          <w:t>Arbeiten in den letzten 6 Monaten</w:t>
        </w:r>
        <w:r w:rsidR="007D65A7">
          <w:rPr>
            <w:webHidden/>
          </w:rPr>
          <w:tab/>
        </w:r>
        <w:r w:rsidR="007D65A7">
          <w:rPr>
            <w:webHidden/>
          </w:rPr>
          <w:fldChar w:fldCharType="begin"/>
        </w:r>
        <w:r w:rsidR="007D65A7">
          <w:rPr>
            <w:webHidden/>
          </w:rPr>
          <w:instrText xml:space="preserve"> PAGEREF _Toc164845165 \h </w:instrText>
        </w:r>
        <w:r w:rsidR="007D65A7">
          <w:rPr>
            <w:webHidden/>
          </w:rPr>
        </w:r>
        <w:r w:rsidR="007D65A7">
          <w:rPr>
            <w:webHidden/>
          </w:rPr>
          <w:fldChar w:fldCharType="separate"/>
        </w:r>
        <w:r w:rsidR="007D65A7">
          <w:rPr>
            <w:webHidden/>
          </w:rPr>
          <w:t>11</w:t>
        </w:r>
        <w:r w:rsidR="007D65A7">
          <w:rPr>
            <w:webHidden/>
          </w:rPr>
          <w:fldChar w:fldCharType="end"/>
        </w:r>
      </w:hyperlink>
    </w:p>
    <w:p w14:paraId="76C92F2B" w14:textId="0720717D" w:rsidR="007D65A7" w:rsidRDefault="00D637A3">
      <w:pPr>
        <w:pStyle w:val="Verzeichnis1"/>
        <w:rPr>
          <w:rFonts w:eastAsiaTheme="minorEastAsia" w:cstheme="minorBidi"/>
          <w:color w:val="auto"/>
          <w:lang w:val="de-CH"/>
          <w14:ligatures w14:val="standardContextual"/>
        </w:rPr>
      </w:pPr>
      <w:hyperlink w:anchor="_Toc164845166" w:history="1">
        <w:r w:rsidR="007D65A7" w:rsidRPr="001418D1">
          <w:rPr>
            <w:rStyle w:val="Hyperlink"/>
          </w:rPr>
          <w:t>2</w:t>
        </w:r>
        <w:r w:rsidR="007D65A7">
          <w:rPr>
            <w:rFonts w:eastAsiaTheme="minorEastAsia" w:cstheme="minorBidi"/>
            <w:color w:val="auto"/>
            <w:lang w:val="de-CH"/>
            <w14:ligatures w14:val="standardContextual"/>
          </w:rPr>
          <w:tab/>
        </w:r>
        <w:r w:rsidR="007D65A7" w:rsidRPr="001418D1">
          <w:rPr>
            <w:rStyle w:val="Hyperlink"/>
          </w:rPr>
          <w:t>Standards</w:t>
        </w:r>
        <w:r w:rsidR="007D65A7">
          <w:rPr>
            <w:webHidden/>
          </w:rPr>
          <w:tab/>
        </w:r>
        <w:r w:rsidR="007D65A7">
          <w:rPr>
            <w:webHidden/>
          </w:rPr>
          <w:fldChar w:fldCharType="begin"/>
        </w:r>
        <w:r w:rsidR="007D65A7">
          <w:rPr>
            <w:webHidden/>
          </w:rPr>
          <w:instrText xml:space="preserve"> PAGEREF _Toc164845166 \h </w:instrText>
        </w:r>
        <w:r w:rsidR="007D65A7">
          <w:rPr>
            <w:webHidden/>
          </w:rPr>
        </w:r>
        <w:r w:rsidR="007D65A7">
          <w:rPr>
            <w:webHidden/>
          </w:rPr>
          <w:fldChar w:fldCharType="separate"/>
        </w:r>
        <w:r w:rsidR="007D65A7">
          <w:rPr>
            <w:webHidden/>
          </w:rPr>
          <w:t>12</w:t>
        </w:r>
        <w:r w:rsidR="007D65A7">
          <w:rPr>
            <w:webHidden/>
          </w:rPr>
          <w:fldChar w:fldCharType="end"/>
        </w:r>
      </w:hyperlink>
    </w:p>
    <w:p w14:paraId="1F236B6D" w14:textId="352EC758" w:rsidR="007D65A7" w:rsidRDefault="00D637A3">
      <w:pPr>
        <w:pStyle w:val="Verzeichnis2"/>
        <w:rPr>
          <w:color w:val="auto"/>
          <w:szCs w:val="24"/>
          <w:lang w:val="de-CH"/>
          <w14:ligatures w14:val="standardContextual"/>
        </w:rPr>
      </w:pPr>
      <w:hyperlink w:anchor="_Toc164845167" w:history="1">
        <w:r w:rsidR="007D65A7" w:rsidRPr="001418D1">
          <w:rPr>
            <w:rStyle w:val="Hyperlink"/>
          </w:rPr>
          <w:t>2.1</w:t>
        </w:r>
        <w:r w:rsidR="007D65A7">
          <w:rPr>
            <w:color w:val="auto"/>
            <w:szCs w:val="24"/>
            <w:lang w:val="de-CH"/>
            <w14:ligatures w14:val="standardContextual"/>
          </w:rPr>
          <w:tab/>
        </w:r>
        <w:r w:rsidR="007D65A7" w:rsidRPr="001418D1">
          <w:rPr>
            <w:rStyle w:val="Hyperlink"/>
          </w:rPr>
          <w:t>Dokument</w:t>
        </w:r>
        <w:r w:rsidR="007D65A7">
          <w:rPr>
            <w:webHidden/>
          </w:rPr>
          <w:tab/>
        </w:r>
        <w:r w:rsidR="007D65A7">
          <w:rPr>
            <w:webHidden/>
          </w:rPr>
          <w:fldChar w:fldCharType="begin"/>
        </w:r>
        <w:r w:rsidR="007D65A7">
          <w:rPr>
            <w:webHidden/>
          </w:rPr>
          <w:instrText xml:space="preserve"> PAGEREF _Toc164845167 \h </w:instrText>
        </w:r>
        <w:r w:rsidR="007D65A7">
          <w:rPr>
            <w:webHidden/>
          </w:rPr>
        </w:r>
        <w:r w:rsidR="007D65A7">
          <w:rPr>
            <w:webHidden/>
          </w:rPr>
          <w:fldChar w:fldCharType="separate"/>
        </w:r>
        <w:r w:rsidR="007D65A7">
          <w:rPr>
            <w:webHidden/>
          </w:rPr>
          <w:t>12</w:t>
        </w:r>
        <w:r w:rsidR="007D65A7">
          <w:rPr>
            <w:webHidden/>
          </w:rPr>
          <w:fldChar w:fldCharType="end"/>
        </w:r>
      </w:hyperlink>
    </w:p>
    <w:p w14:paraId="2CDCF02B" w14:textId="37B07B0F" w:rsidR="007D65A7" w:rsidRDefault="00D637A3">
      <w:pPr>
        <w:pStyle w:val="Verzeichnis2"/>
        <w:rPr>
          <w:color w:val="auto"/>
          <w:szCs w:val="24"/>
          <w:lang w:val="de-CH"/>
          <w14:ligatures w14:val="standardContextual"/>
        </w:rPr>
      </w:pPr>
      <w:hyperlink w:anchor="_Toc164845168" w:history="1">
        <w:r w:rsidR="007D65A7" w:rsidRPr="001418D1">
          <w:rPr>
            <w:rStyle w:val="Hyperlink"/>
          </w:rPr>
          <w:t>2.2</w:t>
        </w:r>
        <w:r w:rsidR="007D65A7">
          <w:rPr>
            <w:color w:val="auto"/>
            <w:szCs w:val="24"/>
            <w:lang w:val="de-CH"/>
            <w14:ligatures w14:val="standardContextual"/>
          </w:rPr>
          <w:tab/>
        </w:r>
        <w:r w:rsidR="007D65A7" w:rsidRPr="001418D1">
          <w:rPr>
            <w:rStyle w:val="Hyperlink"/>
          </w:rPr>
          <w:t>Firmenexterne Standards</w:t>
        </w:r>
        <w:r w:rsidR="007D65A7">
          <w:rPr>
            <w:webHidden/>
          </w:rPr>
          <w:tab/>
        </w:r>
        <w:r w:rsidR="007D65A7">
          <w:rPr>
            <w:webHidden/>
          </w:rPr>
          <w:fldChar w:fldCharType="begin"/>
        </w:r>
        <w:r w:rsidR="007D65A7">
          <w:rPr>
            <w:webHidden/>
          </w:rPr>
          <w:instrText xml:space="preserve"> PAGEREF _Toc164845168 \h </w:instrText>
        </w:r>
        <w:r w:rsidR="007D65A7">
          <w:rPr>
            <w:webHidden/>
          </w:rPr>
        </w:r>
        <w:r w:rsidR="007D65A7">
          <w:rPr>
            <w:webHidden/>
          </w:rPr>
          <w:fldChar w:fldCharType="separate"/>
        </w:r>
        <w:r w:rsidR="007D65A7">
          <w:rPr>
            <w:webHidden/>
          </w:rPr>
          <w:t>12</w:t>
        </w:r>
        <w:r w:rsidR="007D65A7">
          <w:rPr>
            <w:webHidden/>
          </w:rPr>
          <w:fldChar w:fldCharType="end"/>
        </w:r>
      </w:hyperlink>
    </w:p>
    <w:p w14:paraId="32F6649C" w14:textId="3138EB34" w:rsidR="007D65A7" w:rsidRDefault="00D637A3">
      <w:pPr>
        <w:pStyle w:val="Verzeichnis1"/>
        <w:rPr>
          <w:rFonts w:eastAsiaTheme="minorEastAsia" w:cstheme="minorBidi"/>
          <w:color w:val="auto"/>
          <w:lang w:val="de-CH"/>
          <w14:ligatures w14:val="standardContextual"/>
        </w:rPr>
      </w:pPr>
      <w:hyperlink w:anchor="_Toc164845169" w:history="1">
        <w:r w:rsidR="007D65A7" w:rsidRPr="001418D1">
          <w:rPr>
            <w:rStyle w:val="Hyperlink"/>
          </w:rPr>
          <w:t>3</w:t>
        </w:r>
        <w:r w:rsidR="007D65A7">
          <w:rPr>
            <w:rFonts w:eastAsiaTheme="minorEastAsia" w:cstheme="minorBidi"/>
            <w:color w:val="auto"/>
            <w:lang w:val="de-CH"/>
            <w14:ligatures w14:val="standardContextual"/>
          </w:rPr>
          <w:tab/>
        </w:r>
        <w:r w:rsidR="007D65A7" w:rsidRPr="001418D1">
          <w:rPr>
            <w:rStyle w:val="Hyperlink"/>
          </w:rPr>
          <w:t>IPA-Schutzbedarfsanalyse</w:t>
        </w:r>
        <w:r w:rsidR="007D65A7">
          <w:rPr>
            <w:webHidden/>
          </w:rPr>
          <w:tab/>
        </w:r>
        <w:r w:rsidR="007D65A7">
          <w:rPr>
            <w:webHidden/>
          </w:rPr>
          <w:fldChar w:fldCharType="begin"/>
        </w:r>
        <w:r w:rsidR="007D65A7">
          <w:rPr>
            <w:webHidden/>
          </w:rPr>
          <w:instrText xml:space="preserve"> PAGEREF _Toc164845169 \h </w:instrText>
        </w:r>
        <w:r w:rsidR="007D65A7">
          <w:rPr>
            <w:webHidden/>
          </w:rPr>
        </w:r>
        <w:r w:rsidR="007D65A7">
          <w:rPr>
            <w:webHidden/>
          </w:rPr>
          <w:fldChar w:fldCharType="separate"/>
        </w:r>
        <w:r w:rsidR="007D65A7">
          <w:rPr>
            <w:webHidden/>
          </w:rPr>
          <w:t>12</w:t>
        </w:r>
        <w:r w:rsidR="007D65A7">
          <w:rPr>
            <w:webHidden/>
          </w:rPr>
          <w:fldChar w:fldCharType="end"/>
        </w:r>
      </w:hyperlink>
    </w:p>
    <w:p w14:paraId="317E76FC" w14:textId="647A5FD2" w:rsidR="007D65A7" w:rsidRDefault="00D637A3">
      <w:pPr>
        <w:pStyle w:val="Verzeichnis1"/>
        <w:rPr>
          <w:rFonts w:eastAsiaTheme="minorEastAsia" w:cstheme="minorBidi"/>
          <w:color w:val="auto"/>
          <w:lang w:val="de-CH"/>
          <w14:ligatures w14:val="standardContextual"/>
        </w:rPr>
      </w:pPr>
      <w:hyperlink w:anchor="_Toc164845170" w:history="1">
        <w:r w:rsidR="007D65A7" w:rsidRPr="001418D1">
          <w:rPr>
            <w:rStyle w:val="Hyperlink"/>
          </w:rPr>
          <w:t>4</w:t>
        </w:r>
        <w:r w:rsidR="007D65A7">
          <w:rPr>
            <w:rFonts w:eastAsiaTheme="minorEastAsia" w:cstheme="minorBidi"/>
            <w:color w:val="auto"/>
            <w:lang w:val="de-CH"/>
            <w14:ligatures w14:val="standardContextual"/>
          </w:rPr>
          <w:tab/>
        </w:r>
        <w:r w:rsidR="007D65A7" w:rsidRPr="001418D1">
          <w:rPr>
            <w:rStyle w:val="Hyperlink"/>
          </w:rPr>
          <w:t>Organisation der IPA Ergebnisse</w:t>
        </w:r>
        <w:r w:rsidR="007D65A7">
          <w:rPr>
            <w:webHidden/>
          </w:rPr>
          <w:tab/>
        </w:r>
        <w:r w:rsidR="007D65A7">
          <w:rPr>
            <w:webHidden/>
          </w:rPr>
          <w:fldChar w:fldCharType="begin"/>
        </w:r>
        <w:r w:rsidR="007D65A7">
          <w:rPr>
            <w:webHidden/>
          </w:rPr>
          <w:instrText xml:space="preserve"> PAGEREF _Toc164845170 \h </w:instrText>
        </w:r>
        <w:r w:rsidR="007D65A7">
          <w:rPr>
            <w:webHidden/>
          </w:rPr>
        </w:r>
        <w:r w:rsidR="007D65A7">
          <w:rPr>
            <w:webHidden/>
          </w:rPr>
          <w:fldChar w:fldCharType="separate"/>
        </w:r>
        <w:r w:rsidR="007D65A7">
          <w:rPr>
            <w:webHidden/>
          </w:rPr>
          <w:t>12</w:t>
        </w:r>
        <w:r w:rsidR="007D65A7">
          <w:rPr>
            <w:webHidden/>
          </w:rPr>
          <w:fldChar w:fldCharType="end"/>
        </w:r>
      </w:hyperlink>
    </w:p>
    <w:p w14:paraId="5BA771DE" w14:textId="5A63E694" w:rsidR="007D65A7" w:rsidRDefault="00D637A3">
      <w:pPr>
        <w:pStyle w:val="Verzeichnis2"/>
        <w:rPr>
          <w:color w:val="auto"/>
          <w:szCs w:val="24"/>
          <w:lang w:val="de-CH"/>
          <w14:ligatures w14:val="standardContextual"/>
        </w:rPr>
      </w:pPr>
      <w:hyperlink w:anchor="_Toc164845171" w:history="1">
        <w:r w:rsidR="007D65A7" w:rsidRPr="001418D1">
          <w:rPr>
            <w:rStyle w:val="Hyperlink"/>
          </w:rPr>
          <w:t>4.1</w:t>
        </w:r>
        <w:r w:rsidR="007D65A7">
          <w:rPr>
            <w:color w:val="auto"/>
            <w:szCs w:val="24"/>
            <w:lang w:val="de-CH"/>
            <w14:ligatures w14:val="standardContextual"/>
          </w:rPr>
          <w:tab/>
        </w:r>
        <w:r w:rsidR="007D65A7" w:rsidRPr="001418D1">
          <w:rPr>
            <w:rStyle w:val="Hyperlink"/>
          </w:rPr>
          <w:t>Arbeitsplatz</w:t>
        </w:r>
        <w:r w:rsidR="007D65A7">
          <w:rPr>
            <w:webHidden/>
          </w:rPr>
          <w:tab/>
        </w:r>
        <w:r w:rsidR="007D65A7">
          <w:rPr>
            <w:webHidden/>
          </w:rPr>
          <w:fldChar w:fldCharType="begin"/>
        </w:r>
        <w:r w:rsidR="007D65A7">
          <w:rPr>
            <w:webHidden/>
          </w:rPr>
          <w:instrText xml:space="preserve"> PAGEREF _Toc164845171 \h </w:instrText>
        </w:r>
        <w:r w:rsidR="007D65A7">
          <w:rPr>
            <w:webHidden/>
          </w:rPr>
        </w:r>
        <w:r w:rsidR="007D65A7">
          <w:rPr>
            <w:webHidden/>
          </w:rPr>
          <w:fldChar w:fldCharType="separate"/>
        </w:r>
        <w:r w:rsidR="007D65A7">
          <w:rPr>
            <w:webHidden/>
          </w:rPr>
          <w:t>12</w:t>
        </w:r>
        <w:r w:rsidR="007D65A7">
          <w:rPr>
            <w:webHidden/>
          </w:rPr>
          <w:fldChar w:fldCharType="end"/>
        </w:r>
      </w:hyperlink>
    </w:p>
    <w:p w14:paraId="41C84710" w14:textId="1A2857CF" w:rsidR="007D65A7" w:rsidRDefault="00D637A3">
      <w:pPr>
        <w:pStyle w:val="Verzeichnis2"/>
        <w:rPr>
          <w:color w:val="auto"/>
          <w:szCs w:val="24"/>
          <w:lang w:val="de-CH"/>
          <w14:ligatures w14:val="standardContextual"/>
        </w:rPr>
      </w:pPr>
      <w:hyperlink w:anchor="_Toc164845172" w:history="1">
        <w:r w:rsidR="007D65A7" w:rsidRPr="001418D1">
          <w:rPr>
            <w:rStyle w:val="Hyperlink"/>
          </w:rPr>
          <w:t>4.2</w:t>
        </w:r>
        <w:r w:rsidR="007D65A7">
          <w:rPr>
            <w:color w:val="auto"/>
            <w:szCs w:val="24"/>
            <w:lang w:val="de-CH"/>
            <w14:ligatures w14:val="standardContextual"/>
          </w:rPr>
          <w:tab/>
        </w:r>
        <w:r w:rsidR="007D65A7" w:rsidRPr="001418D1">
          <w:rPr>
            <w:rStyle w:val="Hyperlink"/>
          </w:rPr>
          <w:t>Dokumentenablage</w:t>
        </w:r>
        <w:r w:rsidR="007D65A7">
          <w:rPr>
            <w:webHidden/>
          </w:rPr>
          <w:tab/>
        </w:r>
        <w:r w:rsidR="007D65A7">
          <w:rPr>
            <w:webHidden/>
          </w:rPr>
          <w:fldChar w:fldCharType="begin"/>
        </w:r>
        <w:r w:rsidR="007D65A7">
          <w:rPr>
            <w:webHidden/>
          </w:rPr>
          <w:instrText xml:space="preserve"> PAGEREF _Toc164845172 \h </w:instrText>
        </w:r>
        <w:r w:rsidR="007D65A7">
          <w:rPr>
            <w:webHidden/>
          </w:rPr>
        </w:r>
        <w:r w:rsidR="007D65A7">
          <w:rPr>
            <w:webHidden/>
          </w:rPr>
          <w:fldChar w:fldCharType="separate"/>
        </w:r>
        <w:r w:rsidR="007D65A7">
          <w:rPr>
            <w:webHidden/>
          </w:rPr>
          <w:t>13</w:t>
        </w:r>
        <w:r w:rsidR="007D65A7">
          <w:rPr>
            <w:webHidden/>
          </w:rPr>
          <w:fldChar w:fldCharType="end"/>
        </w:r>
      </w:hyperlink>
    </w:p>
    <w:p w14:paraId="3B5AFC7E" w14:textId="34271DD9" w:rsidR="007D65A7" w:rsidRDefault="00D637A3">
      <w:pPr>
        <w:pStyle w:val="Verzeichnis2"/>
        <w:rPr>
          <w:color w:val="auto"/>
          <w:szCs w:val="24"/>
          <w:lang w:val="de-CH"/>
          <w14:ligatures w14:val="standardContextual"/>
        </w:rPr>
      </w:pPr>
      <w:hyperlink w:anchor="_Toc164845173" w:history="1">
        <w:r w:rsidR="007D65A7" w:rsidRPr="001418D1">
          <w:rPr>
            <w:rStyle w:val="Hyperlink"/>
          </w:rPr>
          <w:t>4.3</w:t>
        </w:r>
        <w:r w:rsidR="007D65A7">
          <w:rPr>
            <w:color w:val="auto"/>
            <w:szCs w:val="24"/>
            <w:lang w:val="de-CH"/>
            <w14:ligatures w14:val="standardContextual"/>
          </w:rPr>
          <w:tab/>
        </w:r>
        <w:r w:rsidR="007D65A7" w:rsidRPr="001418D1">
          <w:rPr>
            <w:rStyle w:val="Hyperlink"/>
          </w:rPr>
          <w:t>Versionierung</w:t>
        </w:r>
        <w:r w:rsidR="007D65A7">
          <w:rPr>
            <w:webHidden/>
          </w:rPr>
          <w:tab/>
        </w:r>
        <w:r w:rsidR="007D65A7">
          <w:rPr>
            <w:webHidden/>
          </w:rPr>
          <w:fldChar w:fldCharType="begin"/>
        </w:r>
        <w:r w:rsidR="007D65A7">
          <w:rPr>
            <w:webHidden/>
          </w:rPr>
          <w:instrText xml:space="preserve"> PAGEREF _Toc164845173 \h </w:instrText>
        </w:r>
        <w:r w:rsidR="007D65A7">
          <w:rPr>
            <w:webHidden/>
          </w:rPr>
        </w:r>
        <w:r w:rsidR="007D65A7">
          <w:rPr>
            <w:webHidden/>
          </w:rPr>
          <w:fldChar w:fldCharType="separate"/>
        </w:r>
        <w:r w:rsidR="007D65A7">
          <w:rPr>
            <w:webHidden/>
          </w:rPr>
          <w:t>13</w:t>
        </w:r>
        <w:r w:rsidR="007D65A7">
          <w:rPr>
            <w:webHidden/>
          </w:rPr>
          <w:fldChar w:fldCharType="end"/>
        </w:r>
      </w:hyperlink>
    </w:p>
    <w:p w14:paraId="2C9532C9" w14:textId="7741EB7D" w:rsidR="007D65A7" w:rsidRDefault="00D637A3">
      <w:pPr>
        <w:pStyle w:val="Verzeichnis2"/>
        <w:rPr>
          <w:color w:val="auto"/>
          <w:szCs w:val="24"/>
          <w:lang w:val="de-CH"/>
          <w14:ligatures w14:val="standardContextual"/>
        </w:rPr>
      </w:pPr>
      <w:hyperlink w:anchor="_Toc164845174" w:history="1">
        <w:r w:rsidR="007D65A7" w:rsidRPr="001418D1">
          <w:rPr>
            <w:rStyle w:val="Hyperlink"/>
          </w:rPr>
          <w:t>4.4</w:t>
        </w:r>
        <w:r w:rsidR="007D65A7">
          <w:rPr>
            <w:color w:val="auto"/>
            <w:szCs w:val="24"/>
            <w:lang w:val="de-CH"/>
            <w14:ligatures w14:val="standardContextual"/>
          </w:rPr>
          <w:tab/>
        </w:r>
        <w:r w:rsidR="007D65A7" w:rsidRPr="001418D1">
          <w:rPr>
            <w:rStyle w:val="Hyperlink"/>
          </w:rPr>
          <w:t>Dokumentensicherung</w:t>
        </w:r>
        <w:r w:rsidR="007D65A7">
          <w:rPr>
            <w:webHidden/>
          </w:rPr>
          <w:tab/>
        </w:r>
        <w:r w:rsidR="007D65A7">
          <w:rPr>
            <w:webHidden/>
          </w:rPr>
          <w:fldChar w:fldCharType="begin"/>
        </w:r>
        <w:r w:rsidR="007D65A7">
          <w:rPr>
            <w:webHidden/>
          </w:rPr>
          <w:instrText xml:space="preserve"> PAGEREF _Toc164845174 \h </w:instrText>
        </w:r>
        <w:r w:rsidR="007D65A7">
          <w:rPr>
            <w:webHidden/>
          </w:rPr>
        </w:r>
        <w:r w:rsidR="007D65A7">
          <w:rPr>
            <w:webHidden/>
          </w:rPr>
          <w:fldChar w:fldCharType="separate"/>
        </w:r>
        <w:r w:rsidR="007D65A7">
          <w:rPr>
            <w:webHidden/>
          </w:rPr>
          <w:t>14</w:t>
        </w:r>
        <w:r w:rsidR="007D65A7">
          <w:rPr>
            <w:webHidden/>
          </w:rPr>
          <w:fldChar w:fldCharType="end"/>
        </w:r>
      </w:hyperlink>
    </w:p>
    <w:p w14:paraId="72CA07A8" w14:textId="141E1CD9" w:rsidR="007D65A7" w:rsidRDefault="00D637A3">
      <w:pPr>
        <w:pStyle w:val="Verzeichnis2"/>
        <w:rPr>
          <w:color w:val="auto"/>
          <w:szCs w:val="24"/>
          <w:lang w:val="de-CH"/>
          <w14:ligatures w14:val="standardContextual"/>
        </w:rPr>
      </w:pPr>
      <w:hyperlink w:anchor="_Toc164845175" w:history="1">
        <w:r w:rsidR="007D65A7" w:rsidRPr="001418D1">
          <w:rPr>
            <w:rStyle w:val="Hyperlink"/>
          </w:rPr>
          <w:t>4.5</w:t>
        </w:r>
        <w:r w:rsidR="007D65A7">
          <w:rPr>
            <w:color w:val="auto"/>
            <w:szCs w:val="24"/>
            <w:lang w:val="de-CH"/>
            <w14:ligatures w14:val="standardContextual"/>
          </w:rPr>
          <w:tab/>
        </w:r>
        <w:r w:rsidR="007D65A7" w:rsidRPr="001418D1">
          <w:rPr>
            <w:rStyle w:val="Hyperlink"/>
          </w:rPr>
          <w:t>Wiederherstellung</w:t>
        </w:r>
        <w:r w:rsidR="007D65A7">
          <w:rPr>
            <w:webHidden/>
          </w:rPr>
          <w:tab/>
        </w:r>
        <w:r w:rsidR="007D65A7">
          <w:rPr>
            <w:webHidden/>
          </w:rPr>
          <w:fldChar w:fldCharType="begin"/>
        </w:r>
        <w:r w:rsidR="007D65A7">
          <w:rPr>
            <w:webHidden/>
          </w:rPr>
          <w:instrText xml:space="preserve"> PAGEREF _Toc164845175 \h </w:instrText>
        </w:r>
        <w:r w:rsidR="007D65A7">
          <w:rPr>
            <w:webHidden/>
          </w:rPr>
        </w:r>
        <w:r w:rsidR="007D65A7">
          <w:rPr>
            <w:webHidden/>
          </w:rPr>
          <w:fldChar w:fldCharType="separate"/>
        </w:r>
        <w:r w:rsidR="007D65A7">
          <w:rPr>
            <w:webHidden/>
          </w:rPr>
          <w:t>14</w:t>
        </w:r>
        <w:r w:rsidR="007D65A7">
          <w:rPr>
            <w:webHidden/>
          </w:rPr>
          <w:fldChar w:fldCharType="end"/>
        </w:r>
      </w:hyperlink>
    </w:p>
    <w:p w14:paraId="4B94B28A" w14:textId="21044E18" w:rsidR="007D65A7" w:rsidRDefault="00D637A3">
      <w:pPr>
        <w:pStyle w:val="Verzeichnis2"/>
        <w:rPr>
          <w:color w:val="auto"/>
          <w:szCs w:val="24"/>
          <w:lang w:val="de-CH"/>
          <w14:ligatures w14:val="standardContextual"/>
        </w:rPr>
      </w:pPr>
      <w:hyperlink w:anchor="_Toc164845176" w:history="1">
        <w:r w:rsidR="007D65A7" w:rsidRPr="001418D1">
          <w:rPr>
            <w:rStyle w:val="Hyperlink"/>
          </w:rPr>
          <w:t>4.6</w:t>
        </w:r>
        <w:r w:rsidR="007D65A7">
          <w:rPr>
            <w:color w:val="auto"/>
            <w:szCs w:val="24"/>
            <w:lang w:val="de-CH"/>
            <w14:ligatures w14:val="standardContextual"/>
          </w:rPr>
          <w:tab/>
        </w:r>
        <w:r w:rsidR="007D65A7" w:rsidRPr="001418D1">
          <w:rPr>
            <w:rStyle w:val="Hyperlink"/>
          </w:rPr>
          <w:t>Test der Wiederherstellung</w:t>
        </w:r>
        <w:r w:rsidR="007D65A7">
          <w:rPr>
            <w:webHidden/>
          </w:rPr>
          <w:tab/>
        </w:r>
        <w:r w:rsidR="007D65A7">
          <w:rPr>
            <w:webHidden/>
          </w:rPr>
          <w:fldChar w:fldCharType="begin"/>
        </w:r>
        <w:r w:rsidR="007D65A7">
          <w:rPr>
            <w:webHidden/>
          </w:rPr>
          <w:instrText xml:space="preserve"> PAGEREF _Toc164845176 \h </w:instrText>
        </w:r>
        <w:r w:rsidR="007D65A7">
          <w:rPr>
            <w:webHidden/>
          </w:rPr>
        </w:r>
        <w:r w:rsidR="007D65A7">
          <w:rPr>
            <w:webHidden/>
          </w:rPr>
          <w:fldChar w:fldCharType="separate"/>
        </w:r>
        <w:r w:rsidR="007D65A7">
          <w:rPr>
            <w:webHidden/>
          </w:rPr>
          <w:t>15</w:t>
        </w:r>
        <w:r w:rsidR="007D65A7">
          <w:rPr>
            <w:webHidden/>
          </w:rPr>
          <w:fldChar w:fldCharType="end"/>
        </w:r>
      </w:hyperlink>
    </w:p>
    <w:p w14:paraId="22923160" w14:textId="151A100A" w:rsidR="007D65A7" w:rsidRDefault="00D637A3">
      <w:pPr>
        <w:pStyle w:val="Verzeichnis1"/>
        <w:rPr>
          <w:rFonts w:eastAsiaTheme="minorEastAsia" w:cstheme="minorBidi"/>
          <w:color w:val="auto"/>
          <w:lang w:val="de-CH"/>
          <w14:ligatures w14:val="standardContextual"/>
        </w:rPr>
      </w:pPr>
      <w:hyperlink w:anchor="_Toc164845177" w:history="1">
        <w:r w:rsidR="007D65A7" w:rsidRPr="001418D1">
          <w:rPr>
            <w:rStyle w:val="Hyperlink"/>
          </w:rPr>
          <w:t>5</w:t>
        </w:r>
        <w:r w:rsidR="007D65A7">
          <w:rPr>
            <w:rFonts w:eastAsiaTheme="minorEastAsia" w:cstheme="minorBidi"/>
            <w:color w:val="auto"/>
            <w:lang w:val="de-CH"/>
            <w14:ligatures w14:val="standardContextual"/>
          </w:rPr>
          <w:tab/>
        </w:r>
        <w:r w:rsidR="007D65A7" w:rsidRPr="001418D1">
          <w:rPr>
            <w:rStyle w:val="Hyperlink"/>
          </w:rPr>
          <w:t>Projektvorgehen</w:t>
        </w:r>
        <w:r w:rsidR="007D65A7">
          <w:rPr>
            <w:webHidden/>
          </w:rPr>
          <w:tab/>
        </w:r>
        <w:r w:rsidR="007D65A7">
          <w:rPr>
            <w:webHidden/>
          </w:rPr>
          <w:fldChar w:fldCharType="begin"/>
        </w:r>
        <w:r w:rsidR="007D65A7">
          <w:rPr>
            <w:webHidden/>
          </w:rPr>
          <w:instrText xml:space="preserve"> PAGEREF _Toc164845177 \h </w:instrText>
        </w:r>
        <w:r w:rsidR="007D65A7">
          <w:rPr>
            <w:webHidden/>
          </w:rPr>
        </w:r>
        <w:r w:rsidR="007D65A7">
          <w:rPr>
            <w:webHidden/>
          </w:rPr>
          <w:fldChar w:fldCharType="separate"/>
        </w:r>
        <w:r w:rsidR="007D65A7">
          <w:rPr>
            <w:webHidden/>
          </w:rPr>
          <w:t>16</w:t>
        </w:r>
        <w:r w:rsidR="007D65A7">
          <w:rPr>
            <w:webHidden/>
          </w:rPr>
          <w:fldChar w:fldCharType="end"/>
        </w:r>
      </w:hyperlink>
    </w:p>
    <w:p w14:paraId="5D7CF029" w14:textId="7FF97445" w:rsidR="007D65A7" w:rsidRDefault="00D637A3">
      <w:pPr>
        <w:pStyle w:val="Verzeichnis2"/>
        <w:rPr>
          <w:color w:val="auto"/>
          <w:szCs w:val="24"/>
          <w:lang w:val="de-CH"/>
          <w14:ligatures w14:val="standardContextual"/>
        </w:rPr>
      </w:pPr>
      <w:hyperlink w:anchor="_Toc164845178" w:history="1">
        <w:r w:rsidR="007D65A7" w:rsidRPr="001418D1">
          <w:rPr>
            <w:rStyle w:val="Hyperlink"/>
          </w:rPr>
          <w:t>5.1</w:t>
        </w:r>
        <w:r w:rsidR="007D65A7">
          <w:rPr>
            <w:color w:val="auto"/>
            <w:szCs w:val="24"/>
            <w:lang w:val="de-CH"/>
            <w14:ligatures w14:val="standardContextual"/>
          </w:rPr>
          <w:tab/>
        </w:r>
        <w:r w:rsidR="007D65A7" w:rsidRPr="001418D1">
          <w:rPr>
            <w:rStyle w:val="Hyperlink"/>
          </w:rPr>
          <w:t>Projektmethode</w:t>
        </w:r>
        <w:r w:rsidR="007D65A7">
          <w:rPr>
            <w:webHidden/>
          </w:rPr>
          <w:tab/>
        </w:r>
        <w:r w:rsidR="007D65A7">
          <w:rPr>
            <w:webHidden/>
          </w:rPr>
          <w:fldChar w:fldCharType="begin"/>
        </w:r>
        <w:r w:rsidR="007D65A7">
          <w:rPr>
            <w:webHidden/>
          </w:rPr>
          <w:instrText xml:space="preserve"> PAGEREF _Toc164845178 \h </w:instrText>
        </w:r>
        <w:r w:rsidR="007D65A7">
          <w:rPr>
            <w:webHidden/>
          </w:rPr>
        </w:r>
        <w:r w:rsidR="007D65A7">
          <w:rPr>
            <w:webHidden/>
          </w:rPr>
          <w:fldChar w:fldCharType="separate"/>
        </w:r>
        <w:r w:rsidR="007D65A7">
          <w:rPr>
            <w:webHidden/>
          </w:rPr>
          <w:t>16</w:t>
        </w:r>
        <w:r w:rsidR="007D65A7">
          <w:rPr>
            <w:webHidden/>
          </w:rPr>
          <w:fldChar w:fldCharType="end"/>
        </w:r>
      </w:hyperlink>
    </w:p>
    <w:p w14:paraId="1D164F41" w14:textId="6A168E08" w:rsidR="007D65A7" w:rsidRDefault="00D637A3">
      <w:pPr>
        <w:pStyle w:val="Verzeichnis2"/>
        <w:rPr>
          <w:color w:val="auto"/>
          <w:szCs w:val="24"/>
          <w:lang w:val="de-CH"/>
          <w14:ligatures w14:val="standardContextual"/>
        </w:rPr>
      </w:pPr>
      <w:hyperlink w:anchor="_Toc164845179" w:history="1">
        <w:r w:rsidR="007D65A7" w:rsidRPr="001418D1">
          <w:rPr>
            <w:rStyle w:val="Hyperlink"/>
          </w:rPr>
          <w:t>5.2</w:t>
        </w:r>
        <w:r w:rsidR="007D65A7">
          <w:rPr>
            <w:color w:val="auto"/>
            <w:szCs w:val="24"/>
            <w:lang w:val="de-CH"/>
            <w14:ligatures w14:val="standardContextual"/>
          </w:rPr>
          <w:tab/>
        </w:r>
        <w:r w:rsidR="007D65A7" w:rsidRPr="001418D1">
          <w:rPr>
            <w:rStyle w:val="Hyperlink"/>
          </w:rPr>
          <w:t>Phasen</w:t>
        </w:r>
        <w:r w:rsidR="007D65A7">
          <w:rPr>
            <w:webHidden/>
          </w:rPr>
          <w:tab/>
        </w:r>
        <w:r w:rsidR="007D65A7">
          <w:rPr>
            <w:webHidden/>
          </w:rPr>
          <w:fldChar w:fldCharType="begin"/>
        </w:r>
        <w:r w:rsidR="007D65A7">
          <w:rPr>
            <w:webHidden/>
          </w:rPr>
          <w:instrText xml:space="preserve"> PAGEREF _Toc164845179 \h </w:instrText>
        </w:r>
        <w:r w:rsidR="007D65A7">
          <w:rPr>
            <w:webHidden/>
          </w:rPr>
        </w:r>
        <w:r w:rsidR="007D65A7">
          <w:rPr>
            <w:webHidden/>
          </w:rPr>
          <w:fldChar w:fldCharType="separate"/>
        </w:r>
        <w:r w:rsidR="007D65A7">
          <w:rPr>
            <w:webHidden/>
          </w:rPr>
          <w:t>16</w:t>
        </w:r>
        <w:r w:rsidR="007D65A7">
          <w:rPr>
            <w:webHidden/>
          </w:rPr>
          <w:fldChar w:fldCharType="end"/>
        </w:r>
      </w:hyperlink>
    </w:p>
    <w:p w14:paraId="7BEB3BD7" w14:textId="51F865BA" w:rsidR="007D65A7" w:rsidRDefault="00D637A3">
      <w:pPr>
        <w:pStyle w:val="Verzeichnis2"/>
        <w:rPr>
          <w:color w:val="auto"/>
          <w:szCs w:val="24"/>
          <w:lang w:val="de-CH"/>
          <w14:ligatures w14:val="standardContextual"/>
        </w:rPr>
      </w:pPr>
      <w:hyperlink w:anchor="_Toc164845180" w:history="1">
        <w:r w:rsidR="007D65A7" w:rsidRPr="001418D1">
          <w:rPr>
            <w:rStyle w:val="Hyperlink"/>
          </w:rPr>
          <w:t>5.3</w:t>
        </w:r>
        <w:r w:rsidR="007D65A7">
          <w:rPr>
            <w:color w:val="auto"/>
            <w:szCs w:val="24"/>
            <w:lang w:val="de-CH"/>
            <w14:ligatures w14:val="standardContextual"/>
          </w:rPr>
          <w:tab/>
        </w:r>
        <w:r w:rsidR="007D65A7" w:rsidRPr="001418D1">
          <w:rPr>
            <w:rStyle w:val="Hyperlink"/>
          </w:rPr>
          <w:t>Szenario</w:t>
        </w:r>
        <w:r w:rsidR="007D65A7">
          <w:rPr>
            <w:webHidden/>
          </w:rPr>
          <w:tab/>
        </w:r>
        <w:r w:rsidR="007D65A7">
          <w:rPr>
            <w:webHidden/>
          </w:rPr>
          <w:fldChar w:fldCharType="begin"/>
        </w:r>
        <w:r w:rsidR="007D65A7">
          <w:rPr>
            <w:webHidden/>
          </w:rPr>
          <w:instrText xml:space="preserve"> PAGEREF _Toc164845180 \h </w:instrText>
        </w:r>
        <w:r w:rsidR="007D65A7">
          <w:rPr>
            <w:webHidden/>
          </w:rPr>
        </w:r>
        <w:r w:rsidR="007D65A7">
          <w:rPr>
            <w:webHidden/>
          </w:rPr>
          <w:fldChar w:fldCharType="separate"/>
        </w:r>
        <w:r w:rsidR="007D65A7">
          <w:rPr>
            <w:webHidden/>
          </w:rPr>
          <w:t>16</w:t>
        </w:r>
        <w:r w:rsidR="007D65A7">
          <w:rPr>
            <w:webHidden/>
          </w:rPr>
          <w:fldChar w:fldCharType="end"/>
        </w:r>
      </w:hyperlink>
    </w:p>
    <w:p w14:paraId="0A638F09" w14:textId="0407D888" w:rsidR="007D65A7" w:rsidRDefault="00D637A3">
      <w:pPr>
        <w:pStyle w:val="Verzeichnis2"/>
        <w:rPr>
          <w:color w:val="auto"/>
          <w:szCs w:val="24"/>
          <w:lang w:val="de-CH"/>
          <w14:ligatures w14:val="standardContextual"/>
        </w:rPr>
      </w:pPr>
      <w:hyperlink w:anchor="_Toc164845181" w:history="1">
        <w:r w:rsidR="007D65A7" w:rsidRPr="001418D1">
          <w:rPr>
            <w:rStyle w:val="Hyperlink"/>
          </w:rPr>
          <w:t>5.4</w:t>
        </w:r>
        <w:r w:rsidR="007D65A7">
          <w:rPr>
            <w:color w:val="auto"/>
            <w:szCs w:val="24"/>
            <w:lang w:val="de-CH"/>
            <w14:ligatures w14:val="standardContextual"/>
          </w:rPr>
          <w:tab/>
        </w:r>
        <w:r w:rsidR="007D65A7" w:rsidRPr="001418D1">
          <w:rPr>
            <w:rStyle w:val="Hyperlink"/>
          </w:rPr>
          <w:t>Module</w:t>
        </w:r>
        <w:r w:rsidR="007D65A7">
          <w:rPr>
            <w:webHidden/>
          </w:rPr>
          <w:tab/>
        </w:r>
        <w:r w:rsidR="007D65A7">
          <w:rPr>
            <w:webHidden/>
          </w:rPr>
          <w:fldChar w:fldCharType="begin"/>
        </w:r>
        <w:r w:rsidR="007D65A7">
          <w:rPr>
            <w:webHidden/>
          </w:rPr>
          <w:instrText xml:space="preserve"> PAGEREF _Toc164845181 \h </w:instrText>
        </w:r>
        <w:r w:rsidR="007D65A7">
          <w:rPr>
            <w:webHidden/>
          </w:rPr>
        </w:r>
        <w:r w:rsidR="007D65A7">
          <w:rPr>
            <w:webHidden/>
          </w:rPr>
          <w:fldChar w:fldCharType="separate"/>
        </w:r>
        <w:r w:rsidR="007D65A7">
          <w:rPr>
            <w:webHidden/>
          </w:rPr>
          <w:t>17</w:t>
        </w:r>
        <w:r w:rsidR="007D65A7">
          <w:rPr>
            <w:webHidden/>
          </w:rPr>
          <w:fldChar w:fldCharType="end"/>
        </w:r>
      </w:hyperlink>
    </w:p>
    <w:p w14:paraId="2872FD59" w14:textId="20FA9A60" w:rsidR="007D65A7" w:rsidRDefault="00D637A3">
      <w:pPr>
        <w:pStyle w:val="Verzeichnis2"/>
        <w:rPr>
          <w:color w:val="auto"/>
          <w:szCs w:val="24"/>
          <w:lang w:val="de-CH"/>
          <w14:ligatures w14:val="standardContextual"/>
        </w:rPr>
      </w:pPr>
      <w:hyperlink w:anchor="_Toc164845182" w:history="1">
        <w:r w:rsidR="007D65A7" w:rsidRPr="001418D1">
          <w:rPr>
            <w:rStyle w:val="Hyperlink"/>
          </w:rPr>
          <w:t>5.5</w:t>
        </w:r>
        <w:r w:rsidR="007D65A7">
          <w:rPr>
            <w:color w:val="auto"/>
            <w:szCs w:val="24"/>
            <w:lang w:val="de-CH"/>
            <w14:ligatures w14:val="standardContextual"/>
          </w:rPr>
          <w:tab/>
        </w:r>
        <w:r w:rsidR="007D65A7" w:rsidRPr="001418D1">
          <w:rPr>
            <w:rStyle w:val="Hyperlink"/>
          </w:rPr>
          <w:t>Meilensteine</w:t>
        </w:r>
        <w:r w:rsidR="007D65A7">
          <w:rPr>
            <w:webHidden/>
          </w:rPr>
          <w:tab/>
        </w:r>
        <w:r w:rsidR="007D65A7">
          <w:rPr>
            <w:webHidden/>
          </w:rPr>
          <w:fldChar w:fldCharType="begin"/>
        </w:r>
        <w:r w:rsidR="007D65A7">
          <w:rPr>
            <w:webHidden/>
          </w:rPr>
          <w:instrText xml:space="preserve"> PAGEREF _Toc164845182 \h </w:instrText>
        </w:r>
        <w:r w:rsidR="007D65A7">
          <w:rPr>
            <w:webHidden/>
          </w:rPr>
        </w:r>
        <w:r w:rsidR="007D65A7">
          <w:rPr>
            <w:webHidden/>
          </w:rPr>
          <w:fldChar w:fldCharType="separate"/>
        </w:r>
        <w:r w:rsidR="007D65A7">
          <w:rPr>
            <w:webHidden/>
          </w:rPr>
          <w:t>18</w:t>
        </w:r>
        <w:r w:rsidR="007D65A7">
          <w:rPr>
            <w:webHidden/>
          </w:rPr>
          <w:fldChar w:fldCharType="end"/>
        </w:r>
      </w:hyperlink>
    </w:p>
    <w:p w14:paraId="5E6E1832" w14:textId="45AD96BE" w:rsidR="007D65A7" w:rsidRDefault="00D637A3">
      <w:pPr>
        <w:pStyle w:val="Verzeichnis1"/>
        <w:rPr>
          <w:rFonts w:eastAsiaTheme="minorEastAsia" w:cstheme="minorBidi"/>
          <w:color w:val="auto"/>
          <w:lang w:val="de-CH"/>
          <w14:ligatures w14:val="standardContextual"/>
        </w:rPr>
      </w:pPr>
      <w:hyperlink w:anchor="_Toc164845183" w:history="1">
        <w:r w:rsidR="007D65A7" w:rsidRPr="001418D1">
          <w:rPr>
            <w:rStyle w:val="Hyperlink"/>
          </w:rPr>
          <w:t>6</w:t>
        </w:r>
        <w:r w:rsidR="007D65A7">
          <w:rPr>
            <w:rFonts w:eastAsiaTheme="minorEastAsia" w:cstheme="minorBidi"/>
            <w:color w:val="auto"/>
            <w:lang w:val="de-CH"/>
            <w14:ligatures w14:val="standardContextual"/>
          </w:rPr>
          <w:tab/>
        </w:r>
        <w:r w:rsidR="007D65A7" w:rsidRPr="001418D1">
          <w:rPr>
            <w:rStyle w:val="Hyperlink"/>
          </w:rPr>
          <w:t>Projektorganisation</w:t>
        </w:r>
        <w:r w:rsidR="007D65A7">
          <w:rPr>
            <w:webHidden/>
          </w:rPr>
          <w:tab/>
        </w:r>
        <w:r w:rsidR="007D65A7">
          <w:rPr>
            <w:webHidden/>
          </w:rPr>
          <w:fldChar w:fldCharType="begin"/>
        </w:r>
        <w:r w:rsidR="007D65A7">
          <w:rPr>
            <w:webHidden/>
          </w:rPr>
          <w:instrText xml:space="preserve"> PAGEREF _Toc164845183 \h </w:instrText>
        </w:r>
        <w:r w:rsidR="007D65A7">
          <w:rPr>
            <w:webHidden/>
          </w:rPr>
        </w:r>
        <w:r w:rsidR="007D65A7">
          <w:rPr>
            <w:webHidden/>
          </w:rPr>
          <w:fldChar w:fldCharType="separate"/>
        </w:r>
        <w:r w:rsidR="007D65A7">
          <w:rPr>
            <w:webHidden/>
          </w:rPr>
          <w:t>19</w:t>
        </w:r>
        <w:r w:rsidR="007D65A7">
          <w:rPr>
            <w:webHidden/>
          </w:rPr>
          <w:fldChar w:fldCharType="end"/>
        </w:r>
      </w:hyperlink>
    </w:p>
    <w:p w14:paraId="40A32056" w14:textId="4796A448" w:rsidR="007D65A7" w:rsidRDefault="00D637A3">
      <w:pPr>
        <w:pStyle w:val="Verzeichnis2"/>
        <w:rPr>
          <w:color w:val="auto"/>
          <w:szCs w:val="24"/>
          <w:lang w:val="de-CH"/>
          <w14:ligatures w14:val="standardContextual"/>
        </w:rPr>
      </w:pPr>
      <w:hyperlink w:anchor="_Toc164845184" w:history="1">
        <w:r w:rsidR="007D65A7" w:rsidRPr="001418D1">
          <w:rPr>
            <w:rStyle w:val="Hyperlink"/>
          </w:rPr>
          <w:t>6.1</w:t>
        </w:r>
        <w:r w:rsidR="007D65A7">
          <w:rPr>
            <w:color w:val="auto"/>
            <w:szCs w:val="24"/>
            <w:lang w:val="de-CH"/>
            <w14:ligatures w14:val="standardContextual"/>
          </w:rPr>
          <w:tab/>
        </w:r>
        <w:r w:rsidR="007D65A7" w:rsidRPr="001418D1">
          <w:rPr>
            <w:rStyle w:val="Hyperlink"/>
          </w:rPr>
          <w:t>Projektorganisation</w:t>
        </w:r>
        <w:r w:rsidR="007D65A7">
          <w:rPr>
            <w:webHidden/>
          </w:rPr>
          <w:tab/>
        </w:r>
        <w:r w:rsidR="007D65A7">
          <w:rPr>
            <w:webHidden/>
          </w:rPr>
          <w:fldChar w:fldCharType="begin"/>
        </w:r>
        <w:r w:rsidR="007D65A7">
          <w:rPr>
            <w:webHidden/>
          </w:rPr>
          <w:instrText xml:space="preserve"> PAGEREF _Toc164845184 \h </w:instrText>
        </w:r>
        <w:r w:rsidR="007D65A7">
          <w:rPr>
            <w:webHidden/>
          </w:rPr>
        </w:r>
        <w:r w:rsidR="007D65A7">
          <w:rPr>
            <w:webHidden/>
          </w:rPr>
          <w:fldChar w:fldCharType="separate"/>
        </w:r>
        <w:r w:rsidR="007D65A7">
          <w:rPr>
            <w:webHidden/>
          </w:rPr>
          <w:t>19</w:t>
        </w:r>
        <w:r w:rsidR="007D65A7">
          <w:rPr>
            <w:webHidden/>
          </w:rPr>
          <w:fldChar w:fldCharType="end"/>
        </w:r>
      </w:hyperlink>
    </w:p>
    <w:p w14:paraId="4D1C6BD7" w14:textId="3F57267F" w:rsidR="007D65A7" w:rsidRDefault="00D637A3">
      <w:pPr>
        <w:pStyle w:val="Verzeichnis2"/>
        <w:rPr>
          <w:color w:val="auto"/>
          <w:szCs w:val="24"/>
          <w:lang w:val="de-CH"/>
          <w14:ligatures w14:val="standardContextual"/>
        </w:rPr>
      </w:pPr>
      <w:hyperlink w:anchor="_Toc164845185" w:history="1">
        <w:r w:rsidR="007D65A7" w:rsidRPr="001418D1">
          <w:rPr>
            <w:rStyle w:val="Hyperlink"/>
          </w:rPr>
          <w:t>6.2</w:t>
        </w:r>
        <w:r w:rsidR="007D65A7">
          <w:rPr>
            <w:color w:val="auto"/>
            <w:szCs w:val="24"/>
            <w:lang w:val="de-CH"/>
            <w14:ligatures w14:val="standardContextual"/>
          </w:rPr>
          <w:tab/>
        </w:r>
        <w:r w:rsidR="007D65A7" w:rsidRPr="001418D1">
          <w:rPr>
            <w:rStyle w:val="Hyperlink"/>
          </w:rPr>
          <w:t>Projektrollen</w:t>
        </w:r>
        <w:r w:rsidR="007D65A7">
          <w:rPr>
            <w:webHidden/>
          </w:rPr>
          <w:tab/>
        </w:r>
        <w:r w:rsidR="007D65A7">
          <w:rPr>
            <w:webHidden/>
          </w:rPr>
          <w:fldChar w:fldCharType="begin"/>
        </w:r>
        <w:r w:rsidR="007D65A7">
          <w:rPr>
            <w:webHidden/>
          </w:rPr>
          <w:instrText xml:space="preserve"> PAGEREF _Toc164845185 \h </w:instrText>
        </w:r>
        <w:r w:rsidR="007D65A7">
          <w:rPr>
            <w:webHidden/>
          </w:rPr>
        </w:r>
        <w:r w:rsidR="007D65A7">
          <w:rPr>
            <w:webHidden/>
          </w:rPr>
          <w:fldChar w:fldCharType="separate"/>
        </w:r>
        <w:r w:rsidR="007D65A7">
          <w:rPr>
            <w:webHidden/>
          </w:rPr>
          <w:t>20</w:t>
        </w:r>
        <w:r w:rsidR="007D65A7">
          <w:rPr>
            <w:webHidden/>
          </w:rPr>
          <w:fldChar w:fldCharType="end"/>
        </w:r>
      </w:hyperlink>
    </w:p>
    <w:p w14:paraId="566206D3" w14:textId="7CBD0A25" w:rsidR="007D65A7" w:rsidRDefault="00D637A3">
      <w:pPr>
        <w:pStyle w:val="Verzeichnis2"/>
        <w:rPr>
          <w:color w:val="auto"/>
          <w:szCs w:val="24"/>
          <w:lang w:val="de-CH"/>
          <w14:ligatures w14:val="standardContextual"/>
        </w:rPr>
      </w:pPr>
      <w:hyperlink w:anchor="_Toc164845186" w:history="1">
        <w:r w:rsidR="007D65A7" w:rsidRPr="001418D1">
          <w:rPr>
            <w:rStyle w:val="Hyperlink"/>
          </w:rPr>
          <w:t>6.3</w:t>
        </w:r>
        <w:r w:rsidR="007D65A7">
          <w:rPr>
            <w:color w:val="auto"/>
            <w:szCs w:val="24"/>
            <w:lang w:val="de-CH"/>
            <w14:ligatures w14:val="standardContextual"/>
          </w:rPr>
          <w:tab/>
        </w:r>
        <w:r w:rsidR="007D65A7" w:rsidRPr="001418D1">
          <w:rPr>
            <w:rStyle w:val="Hyperlink"/>
          </w:rPr>
          <w:t>Kontaktangaben</w:t>
        </w:r>
        <w:r w:rsidR="007D65A7">
          <w:rPr>
            <w:webHidden/>
          </w:rPr>
          <w:tab/>
        </w:r>
        <w:r w:rsidR="007D65A7">
          <w:rPr>
            <w:webHidden/>
          </w:rPr>
          <w:fldChar w:fldCharType="begin"/>
        </w:r>
        <w:r w:rsidR="007D65A7">
          <w:rPr>
            <w:webHidden/>
          </w:rPr>
          <w:instrText xml:space="preserve"> PAGEREF _Toc164845186 \h </w:instrText>
        </w:r>
        <w:r w:rsidR="007D65A7">
          <w:rPr>
            <w:webHidden/>
          </w:rPr>
        </w:r>
        <w:r w:rsidR="007D65A7">
          <w:rPr>
            <w:webHidden/>
          </w:rPr>
          <w:fldChar w:fldCharType="separate"/>
        </w:r>
        <w:r w:rsidR="007D65A7">
          <w:rPr>
            <w:webHidden/>
          </w:rPr>
          <w:t>20</w:t>
        </w:r>
        <w:r w:rsidR="007D65A7">
          <w:rPr>
            <w:webHidden/>
          </w:rPr>
          <w:fldChar w:fldCharType="end"/>
        </w:r>
      </w:hyperlink>
    </w:p>
    <w:p w14:paraId="09AC9FD4" w14:textId="401DB740" w:rsidR="007D65A7" w:rsidRDefault="00D637A3">
      <w:pPr>
        <w:pStyle w:val="Verzeichnis1"/>
        <w:rPr>
          <w:rFonts w:eastAsiaTheme="minorEastAsia" w:cstheme="minorBidi"/>
          <w:color w:val="auto"/>
          <w:lang w:val="de-CH"/>
          <w14:ligatures w14:val="standardContextual"/>
        </w:rPr>
      </w:pPr>
      <w:hyperlink w:anchor="_Toc164845187" w:history="1">
        <w:r w:rsidR="007D65A7" w:rsidRPr="001418D1">
          <w:rPr>
            <w:rStyle w:val="Hyperlink"/>
            <w:lang w:val="it-CH"/>
          </w:rPr>
          <w:t>7</w:t>
        </w:r>
        <w:r w:rsidR="007D65A7">
          <w:rPr>
            <w:rFonts w:eastAsiaTheme="minorEastAsia" w:cstheme="minorBidi"/>
            <w:color w:val="auto"/>
            <w:lang w:val="de-CH"/>
            <w14:ligatures w14:val="standardContextual"/>
          </w:rPr>
          <w:tab/>
        </w:r>
        <w:r w:rsidR="007D65A7" w:rsidRPr="001418D1">
          <w:rPr>
            <w:rStyle w:val="Hyperlink"/>
            <w:lang w:val="it-CH"/>
          </w:rPr>
          <w:t>Zeitplan</w:t>
        </w:r>
        <w:r w:rsidR="007D65A7">
          <w:rPr>
            <w:webHidden/>
          </w:rPr>
          <w:tab/>
        </w:r>
        <w:r w:rsidR="007D65A7">
          <w:rPr>
            <w:webHidden/>
          </w:rPr>
          <w:fldChar w:fldCharType="begin"/>
        </w:r>
        <w:r w:rsidR="007D65A7">
          <w:rPr>
            <w:webHidden/>
          </w:rPr>
          <w:instrText xml:space="preserve"> PAGEREF _Toc164845187 \h </w:instrText>
        </w:r>
        <w:r w:rsidR="007D65A7">
          <w:rPr>
            <w:webHidden/>
          </w:rPr>
        </w:r>
        <w:r w:rsidR="007D65A7">
          <w:rPr>
            <w:webHidden/>
          </w:rPr>
          <w:fldChar w:fldCharType="separate"/>
        </w:r>
        <w:r w:rsidR="007D65A7">
          <w:rPr>
            <w:webHidden/>
          </w:rPr>
          <w:t>21</w:t>
        </w:r>
        <w:r w:rsidR="007D65A7">
          <w:rPr>
            <w:webHidden/>
          </w:rPr>
          <w:fldChar w:fldCharType="end"/>
        </w:r>
      </w:hyperlink>
    </w:p>
    <w:p w14:paraId="3E7C2CF5" w14:textId="4DACE71A" w:rsidR="007D65A7" w:rsidRDefault="00D637A3">
      <w:pPr>
        <w:pStyle w:val="Verzeichnis1"/>
        <w:rPr>
          <w:rFonts w:eastAsiaTheme="minorEastAsia" w:cstheme="minorBidi"/>
          <w:color w:val="auto"/>
          <w:lang w:val="de-CH"/>
          <w14:ligatures w14:val="standardContextual"/>
        </w:rPr>
      </w:pPr>
      <w:hyperlink w:anchor="_Toc164845188" w:history="1">
        <w:r w:rsidR="007D65A7" w:rsidRPr="001418D1">
          <w:rPr>
            <w:rStyle w:val="Hyperlink"/>
            <w:lang w:val="it-CH"/>
          </w:rPr>
          <w:t>8</w:t>
        </w:r>
        <w:r w:rsidR="007D65A7">
          <w:rPr>
            <w:rFonts w:eastAsiaTheme="minorEastAsia" w:cstheme="minorBidi"/>
            <w:color w:val="auto"/>
            <w:lang w:val="de-CH"/>
            <w14:ligatures w14:val="standardContextual"/>
          </w:rPr>
          <w:tab/>
        </w:r>
        <w:r w:rsidR="007D65A7" w:rsidRPr="001418D1">
          <w:rPr>
            <w:rStyle w:val="Hyperlink"/>
            <w:lang w:val="it-CH"/>
          </w:rPr>
          <w:t>Arbeitsjournale</w:t>
        </w:r>
        <w:r w:rsidR="007D65A7">
          <w:rPr>
            <w:webHidden/>
          </w:rPr>
          <w:tab/>
        </w:r>
        <w:r w:rsidR="007D65A7">
          <w:rPr>
            <w:webHidden/>
          </w:rPr>
          <w:fldChar w:fldCharType="begin"/>
        </w:r>
        <w:r w:rsidR="007D65A7">
          <w:rPr>
            <w:webHidden/>
          </w:rPr>
          <w:instrText xml:space="preserve"> PAGEREF _Toc164845188 \h </w:instrText>
        </w:r>
        <w:r w:rsidR="007D65A7">
          <w:rPr>
            <w:webHidden/>
          </w:rPr>
        </w:r>
        <w:r w:rsidR="007D65A7">
          <w:rPr>
            <w:webHidden/>
          </w:rPr>
          <w:fldChar w:fldCharType="separate"/>
        </w:r>
        <w:r w:rsidR="007D65A7">
          <w:rPr>
            <w:webHidden/>
          </w:rPr>
          <w:t>21</w:t>
        </w:r>
        <w:r w:rsidR="007D65A7">
          <w:rPr>
            <w:webHidden/>
          </w:rPr>
          <w:fldChar w:fldCharType="end"/>
        </w:r>
      </w:hyperlink>
    </w:p>
    <w:p w14:paraId="3CD57B89" w14:textId="67D2D602" w:rsidR="007D65A7" w:rsidRDefault="00D637A3">
      <w:pPr>
        <w:pStyle w:val="Verzeichnis2"/>
        <w:rPr>
          <w:color w:val="auto"/>
          <w:szCs w:val="24"/>
          <w:lang w:val="de-CH"/>
          <w14:ligatures w14:val="standardContextual"/>
        </w:rPr>
      </w:pPr>
      <w:hyperlink w:anchor="_Toc164845189" w:history="1">
        <w:r w:rsidR="007D65A7" w:rsidRPr="001418D1">
          <w:rPr>
            <w:rStyle w:val="Hyperlink"/>
            <w:lang w:val="it-CH"/>
          </w:rPr>
          <w:t>8.1</w:t>
        </w:r>
        <w:r w:rsidR="007D65A7">
          <w:rPr>
            <w:color w:val="auto"/>
            <w:szCs w:val="24"/>
            <w:lang w:val="de-CH"/>
            <w14:ligatures w14:val="standardContextual"/>
          </w:rPr>
          <w:tab/>
        </w:r>
        <w:r w:rsidR="007D65A7" w:rsidRPr="001418D1">
          <w:rPr>
            <w:rStyle w:val="Hyperlink"/>
            <w:lang w:val="it-CH"/>
          </w:rPr>
          <w:t>Arbeitsjournal vom 22.04.2024</w:t>
        </w:r>
        <w:r w:rsidR="007D65A7">
          <w:rPr>
            <w:webHidden/>
          </w:rPr>
          <w:tab/>
        </w:r>
        <w:r w:rsidR="007D65A7">
          <w:rPr>
            <w:webHidden/>
          </w:rPr>
          <w:fldChar w:fldCharType="begin"/>
        </w:r>
        <w:r w:rsidR="007D65A7">
          <w:rPr>
            <w:webHidden/>
          </w:rPr>
          <w:instrText xml:space="preserve"> PAGEREF _Toc164845189 \h </w:instrText>
        </w:r>
        <w:r w:rsidR="007D65A7">
          <w:rPr>
            <w:webHidden/>
          </w:rPr>
        </w:r>
        <w:r w:rsidR="007D65A7">
          <w:rPr>
            <w:webHidden/>
          </w:rPr>
          <w:fldChar w:fldCharType="separate"/>
        </w:r>
        <w:r w:rsidR="007D65A7">
          <w:rPr>
            <w:webHidden/>
          </w:rPr>
          <w:t>21</w:t>
        </w:r>
        <w:r w:rsidR="007D65A7">
          <w:rPr>
            <w:webHidden/>
          </w:rPr>
          <w:fldChar w:fldCharType="end"/>
        </w:r>
      </w:hyperlink>
    </w:p>
    <w:p w14:paraId="64F10A03" w14:textId="3C7D08A5" w:rsidR="007D65A7" w:rsidRDefault="00D637A3">
      <w:pPr>
        <w:pStyle w:val="Verzeichnis2"/>
        <w:rPr>
          <w:color w:val="auto"/>
          <w:szCs w:val="24"/>
          <w:lang w:val="de-CH"/>
          <w14:ligatures w14:val="standardContextual"/>
        </w:rPr>
      </w:pPr>
      <w:hyperlink w:anchor="_Toc164845190" w:history="1">
        <w:r w:rsidR="007D65A7" w:rsidRPr="001418D1">
          <w:rPr>
            <w:rStyle w:val="Hyperlink"/>
            <w:lang w:val="it-CH"/>
          </w:rPr>
          <w:t>8.2</w:t>
        </w:r>
        <w:r w:rsidR="007D65A7">
          <w:rPr>
            <w:color w:val="auto"/>
            <w:szCs w:val="24"/>
            <w:lang w:val="de-CH"/>
            <w14:ligatures w14:val="standardContextual"/>
          </w:rPr>
          <w:tab/>
        </w:r>
        <w:r w:rsidR="007D65A7" w:rsidRPr="001418D1">
          <w:rPr>
            <w:rStyle w:val="Hyperlink"/>
            <w:lang w:val="it-CH"/>
          </w:rPr>
          <w:t>Arbeitsjournal vom 23.04.2024</w:t>
        </w:r>
        <w:r w:rsidR="007D65A7">
          <w:rPr>
            <w:webHidden/>
          </w:rPr>
          <w:tab/>
        </w:r>
        <w:r w:rsidR="007D65A7">
          <w:rPr>
            <w:webHidden/>
          </w:rPr>
          <w:fldChar w:fldCharType="begin"/>
        </w:r>
        <w:r w:rsidR="007D65A7">
          <w:rPr>
            <w:webHidden/>
          </w:rPr>
          <w:instrText xml:space="preserve"> PAGEREF _Toc164845190 \h </w:instrText>
        </w:r>
        <w:r w:rsidR="007D65A7">
          <w:rPr>
            <w:webHidden/>
          </w:rPr>
        </w:r>
        <w:r w:rsidR="007D65A7">
          <w:rPr>
            <w:webHidden/>
          </w:rPr>
          <w:fldChar w:fldCharType="separate"/>
        </w:r>
        <w:r w:rsidR="007D65A7">
          <w:rPr>
            <w:webHidden/>
          </w:rPr>
          <w:t>23</w:t>
        </w:r>
        <w:r w:rsidR="007D65A7">
          <w:rPr>
            <w:webHidden/>
          </w:rPr>
          <w:fldChar w:fldCharType="end"/>
        </w:r>
      </w:hyperlink>
    </w:p>
    <w:p w14:paraId="0E1A0DBA" w14:textId="25430462" w:rsidR="007D65A7" w:rsidRDefault="00D637A3">
      <w:pPr>
        <w:pStyle w:val="Verzeichnis1"/>
        <w:rPr>
          <w:rFonts w:eastAsiaTheme="minorEastAsia" w:cstheme="minorBidi"/>
          <w:color w:val="auto"/>
          <w:lang w:val="de-CH"/>
          <w14:ligatures w14:val="standardContextual"/>
        </w:rPr>
      </w:pPr>
      <w:hyperlink w:anchor="_Toc164845191" w:history="1">
        <w:r w:rsidR="007D65A7" w:rsidRPr="001418D1">
          <w:rPr>
            <w:rStyle w:val="Hyperlink"/>
            <w:lang w:val="de-CH"/>
          </w:rPr>
          <w:t>Teil 2: Individueller Praktischer Teil</w:t>
        </w:r>
        <w:r w:rsidR="007D65A7">
          <w:rPr>
            <w:webHidden/>
          </w:rPr>
          <w:tab/>
        </w:r>
        <w:r w:rsidR="007D65A7">
          <w:rPr>
            <w:webHidden/>
          </w:rPr>
          <w:fldChar w:fldCharType="begin"/>
        </w:r>
        <w:r w:rsidR="007D65A7">
          <w:rPr>
            <w:webHidden/>
          </w:rPr>
          <w:instrText xml:space="preserve"> PAGEREF _Toc164845191 \h </w:instrText>
        </w:r>
        <w:r w:rsidR="007D65A7">
          <w:rPr>
            <w:webHidden/>
          </w:rPr>
        </w:r>
        <w:r w:rsidR="007D65A7">
          <w:rPr>
            <w:webHidden/>
          </w:rPr>
          <w:fldChar w:fldCharType="separate"/>
        </w:r>
        <w:r w:rsidR="007D65A7">
          <w:rPr>
            <w:webHidden/>
          </w:rPr>
          <w:t>26</w:t>
        </w:r>
        <w:r w:rsidR="007D65A7">
          <w:rPr>
            <w:webHidden/>
          </w:rPr>
          <w:fldChar w:fldCharType="end"/>
        </w:r>
      </w:hyperlink>
    </w:p>
    <w:p w14:paraId="188D5CFC" w14:textId="133F87F7" w:rsidR="007D65A7" w:rsidRDefault="00D637A3">
      <w:pPr>
        <w:pStyle w:val="Verzeichnis1"/>
        <w:rPr>
          <w:rFonts w:eastAsiaTheme="minorEastAsia" w:cstheme="minorBidi"/>
          <w:color w:val="auto"/>
          <w:lang w:val="de-CH"/>
          <w14:ligatures w14:val="standardContextual"/>
        </w:rPr>
      </w:pPr>
      <w:hyperlink w:anchor="_Toc164845192" w:history="1">
        <w:r w:rsidR="007D65A7" w:rsidRPr="001418D1">
          <w:rPr>
            <w:rStyle w:val="Hyperlink"/>
            <w:lang w:val="de-CH"/>
          </w:rPr>
          <w:t>9</w:t>
        </w:r>
        <w:r w:rsidR="007D65A7">
          <w:rPr>
            <w:rFonts w:eastAsiaTheme="minorEastAsia" w:cstheme="minorBidi"/>
            <w:color w:val="auto"/>
            <w:lang w:val="de-CH"/>
            <w14:ligatures w14:val="standardContextual"/>
          </w:rPr>
          <w:tab/>
        </w:r>
        <w:r w:rsidR="007D65A7" w:rsidRPr="001418D1">
          <w:rPr>
            <w:rStyle w:val="Hyperlink"/>
            <w:lang w:val="de-CH"/>
          </w:rPr>
          <w:t>Einleitung</w:t>
        </w:r>
        <w:r w:rsidR="007D65A7">
          <w:rPr>
            <w:webHidden/>
          </w:rPr>
          <w:tab/>
        </w:r>
        <w:r w:rsidR="007D65A7">
          <w:rPr>
            <w:webHidden/>
          </w:rPr>
          <w:fldChar w:fldCharType="begin"/>
        </w:r>
        <w:r w:rsidR="007D65A7">
          <w:rPr>
            <w:webHidden/>
          </w:rPr>
          <w:instrText xml:space="preserve"> PAGEREF _Toc164845192 \h </w:instrText>
        </w:r>
        <w:r w:rsidR="007D65A7">
          <w:rPr>
            <w:webHidden/>
          </w:rPr>
        </w:r>
        <w:r w:rsidR="007D65A7">
          <w:rPr>
            <w:webHidden/>
          </w:rPr>
          <w:fldChar w:fldCharType="separate"/>
        </w:r>
        <w:r w:rsidR="007D65A7">
          <w:rPr>
            <w:webHidden/>
          </w:rPr>
          <w:t>26</w:t>
        </w:r>
        <w:r w:rsidR="007D65A7">
          <w:rPr>
            <w:webHidden/>
          </w:rPr>
          <w:fldChar w:fldCharType="end"/>
        </w:r>
      </w:hyperlink>
    </w:p>
    <w:p w14:paraId="0234DCCF" w14:textId="3F253650" w:rsidR="007D65A7" w:rsidRDefault="00D637A3">
      <w:pPr>
        <w:pStyle w:val="Verzeichnis2"/>
        <w:rPr>
          <w:color w:val="auto"/>
          <w:szCs w:val="24"/>
          <w:lang w:val="de-CH"/>
          <w14:ligatures w14:val="standardContextual"/>
        </w:rPr>
      </w:pPr>
      <w:hyperlink w:anchor="_Toc164845193" w:history="1">
        <w:r w:rsidR="007D65A7" w:rsidRPr="001418D1">
          <w:rPr>
            <w:rStyle w:val="Hyperlink"/>
            <w:lang w:val="de-CH"/>
          </w:rPr>
          <w:t>9.1</w:t>
        </w:r>
        <w:r w:rsidR="007D65A7">
          <w:rPr>
            <w:color w:val="auto"/>
            <w:szCs w:val="24"/>
            <w:lang w:val="de-CH"/>
            <w14:ligatures w14:val="standardContextual"/>
          </w:rPr>
          <w:tab/>
        </w:r>
        <w:r w:rsidR="007D65A7" w:rsidRPr="001418D1">
          <w:rPr>
            <w:rStyle w:val="Hyperlink"/>
            <w:lang w:val="de-CH"/>
          </w:rPr>
          <w:t>T-Systems Schweiz AG</w:t>
        </w:r>
        <w:r w:rsidR="007D65A7">
          <w:rPr>
            <w:webHidden/>
          </w:rPr>
          <w:tab/>
        </w:r>
        <w:r w:rsidR="007D65A7">
          <w:rPr>
            <w:webHidden/>
          </w:rPr>
          <w:fldChar w:fldCharType="begin"/>
        </w:r>
        <w:r w:rsidR="007D65A7">
          <w:rPr>
            <w:webHidden/>
          </w:rPr>
          <w:instrText xml:space="preserve"> PAGEREF _Toc164845193 \h </w:instrText>
        </w:r>
        <w:r w:rsidR="007D65A7">
          <w:rPr>
            <w:webHidden/>
          </w:rPr>
        </w:r>
        <w:r w:rsidR="007D65A7">
          <w:rPr>
            <w:webHidden/>
          </w:rPr>
          <w:fldChar w:fldCharType="separate"/>
        </w:r>
        <w:r w:rsidR="007D65A7">
          <w:rPr>
            <w:webHidden/>
          </w:rPr>
          <w:t>26</w:t>
        </w:r>
        <w:r w:rsidR="007D65A7">
          <w:rPr>
            <w:webHidden/>
          </w:rPr>
          <w:fldChar w:fldCharType="end"/>
        </w:r>
      </w:hyperlink>
    </w:p>
    <w:p w14:paraId="41079996" w14:textId="2A4BCC56" w:rsidR="007D65A7" w:rsidRDefault="00D637A3">
      <w:pPr>
        <w:pStyle w:val="Verzeichnis2"/>
        <w:rPr>
          <w:color w:val="auto"/>
          <w:szCs w:val="24"/>
          <w:lang w:val="de-CH"/>
          <w14:ligatures w14:val="standardContextual"/>
        </w:rPr>
      </w:pPr>
      <w:hyperlink w:anchor="_Toc164845194" w:history="1">
        <w:r w:rsidR="007D65A7" w:rsidRPr="001418D1">
          <w:rPr>
            <w:rStyle w:val="Hyperlink"/>
            <w:lang w:val="de-CH"/>
          </w:rPr>
          <w:t>9.2</w:t>
        </w:r>
        <w:r w:rsidR="007D65A7">
          <w:rPr>
            <w:color w:val="auto"/>
            <w:szCs w:val="24"/>
            <w:lang w:val="de-CH"/>
            <w14:ligatures w14:val="standardContextual"/>
          </w:rPr>
          <w:tab/>
        </w:r>
        <w:r w:rsidR="007D65A7" w:rsidRPr="001418D1">
          <w:rPr>
            <w:rStyle w:val="Hyperlink"/>
            <w:lang w:val="de-CH"/>
          </w:rPr>
          <w:t>Core SERVICES</w:t>
        </w:r>
        <w:r w:rsidR="007D65A7">
          <w:rPr>
            <w:webHidden/>
          </w:rPr>
          <w:tab/>
        </w:r>
        <w:r w:rsidR="007D65A7">
          <w:rPr>
            <w:webHidden/>
          </w:rPr>
          <w:fldChar w:fldCharType="begin"/>
        </w:r>
        <w:r w:rsidR="007D65A7">
          <w:rPr>
            <w:webHidden/>
          </w:rPr>
          <w:instrText xml:space="preserve"> PAGEREF _Toc164845194 \h </w:instrText>
        </w:r>
        <w:r w:rsidR="007D65A7">
          <w:rPr>
            <w:webHidden/>
          </w:rPr>
        </w:r>
        <w:r w:rsidR="007D65A7">
          <w:rPr>
            <w:webHidden/>
          </w:rPr>
          <w:fldChar w:fldCharType="separate"/>
        </w:r>
        <w:r w:rsidR="007D65A7">
          <w:rPr>
            <w:webHidden/>
          </w:rPr>
          <w:t>26</w:t>
        </w:r>
        <w:r w:rsidR="007D65A7">
          <w:rPr>
            <w:webHidden/>
          </w:rPr>
          <w:fldChar w:fldCharType="end"/>
        </w:r>
      </w:hyperlink>
    </w:p>
    <w:p w14:paraId="5B9BE5A9" w14:textId="44D72BA9" w:rsidR="007D65A7" w:rsidRDefault="00D637A3">
      <w:pPr>
        <w:pStyle w:val="Verzeichnis2"/>
        <w:rPr>
          <w:color w:val="auto"/>
          <w:szCs w:val="24"/>
          <w:lang w:val="de-CH"/>
          <w14:ligatures w14:val="standardContextual"/>
        </w:rPr>
      </w:pPr>
      <w:hyperlink w:anchor="_Toc164845195" w:history="1">
        <w:r w:rsidR="007D65A7" w:rsidRPr="001418D1">
          <w:rPr>
            <w:rStyle w:val="Hyperlink"/>
            <w:lang w:val="de-CH"/>
          </w:rPr>
          <w:t>9.3</w:t>
        </w:r>
        <w:r w:rsidR="007D65A7">
          <w:rPr>
            <w:color w:val="auto"/>
            <w:szCs w:val="24"/>
            <w:lang w:val="de-CH"/>
            <w14:ligatures w14:val="standardContextual"/>
          </w:rPr>
          <w:tab/>
        </w:r>
        <w:r w:rsidR="007D65A7" w:rsidRPr="001418D1">
          <w:rPr>
            <w:rStyle w:val="Hyperlink"/>
            <w:lang w:val="de-CH"/>
          </w:rPr>
          <w:t>Begründung für die IPA-Themen Wahl</w:t>
        </w:r>
        <w:r w:rsidR="007D65A7">
          <w:rPr>
            <w:webHidden/>
          </w:rPr>
          <w:tab/>
        </w:r>
        <w:r w:rsidR="007D65A7">
          <w:rPr>
            <w:webHidden/>
          </w:rPr>
          <w:fldChar w:fldCharType="begin"/>
        </w:r>
        <w:r w:rsidR="007D65A7">
          <w:rPr>
            <w:webHidden/>
          </w:rPr>
          <w:instrText xml:space="preserve"> PAGEREF _Toc164845195 \h </w:instrText>
        </w:r>
        <w:r w:rsidR="007D65A7">
          <w:rPr>
            <w:webHidden/>
          </w:rPr>
        </w:r>
        <w:r w:rsidR="007D65A7">
          <w:rPr>
            <w:webHidden/>
          </w:rPr>
          <w:fldChar w:fldCharType="separate"/>
        </w:r>
        <w:r w:rsidR="007D65A7">
          <w:rPr>
            <w:webHidden/>
          </w:rPr>
          <w:t>26</w:t>
        </w:r>
        <w:r w:rsidR="007D65A7">
          <w:rPr>
            <w:webHidden/>
          </w:rPr>
          <w:fldChar w:fldCharType="end"/>
        </w:r>
      </w:hyperlink>
    </w:p>
    <w:p w14:paraId="06C670E5" w14:textId="02D99483" w:rsidR="007D65A7" w:rsidRDefault="00D637A3">
      <w:pPr>
        <w:pStyle w:val="Verzeichnis1"/>
        <w:rPr>
          <w:rFonts w:eastAsiaTheme="minorEastAsia" w:cstheme="minorBidi"/>
          <w:color w:val="auto"/>
          <w:lang w:val="de-CH"/>
          <w14:ligatures w14:val="standardContextual"/>
        </w:rPr>
      </w:pPr>
      <w:hyperlink w:anchor="_Toc164845196" w:history="1">
        <w:r w:rsidR="007D65A7" w:rsidRPr="001418D1">
          <w:rPr>
            <w:rStyle w:val="Hyperlink"/>
            <w:lang w:val="de-CH"/>
          </w:rPr>
          <w:t>10</w:t>
        </w:r>
        <w:r w:rsidR="007D65A7">
          <w:rPr>
            <w:rFonts w:eastAsiaTheme="minorEastAsia" w:cstheme="minorBidi"/>
            <w:color w:val="auto"/>
            <w:lang w:val="de-CH"/>
            <w14:ligatures w14:val="standardContextual"/>
          </w:rPr>
          <w:tab/>
        </w:r>
        <w:r w:rsidR="007D65A7" w:rsidRPr="001418D1">
          <w:rPr>
            <w:rStyle w:val="Hyperlink"/>
            <w:lang w:val="de-CH"/>
          </w:rPr>
          <w:t>Initialisierung</w:t>
        </w:r>
        <w:r w:rsidR="007D65A7">
          <w:rPr>
            <w:webHidden/>
          </w:rPr>
          <w:tab/>
        </w:r>
        <w:r w:rsidR="007D65A7">
          <w:rPr>
            <w:webHidden/>
          </w:rPr>
          <w:fldChar w:fldCharType="begin"/>
        </w:r>
        <w:r w:rsidR="007D65A7">
          <w:rPr>
            <w:webHidden/>
          </w:rPr>
          <w:instrText xml:space="preserve"> PAGEREF _Toc164845196 \h </w:instrText>
        </w:r>
        <w:r w:rsidR="007D65A7">
          <w:rPr>
            <w:webHidden/>
          </w:rPr>
        </w:r>
        <w:r w:rsidR="007D65A7">
          <w:rPr>
            <w:webHidden/>
          </w:rPr>
          <w:fldChar w:fldCharType="separate"/>
        </w:r>
        <w:r w:rsidR="007D65A7">
          <w:rPr>
            <w:webHidden/>
          </w:rPr>
          <w:t>28</w:t>
        </w:r>
        <w:r w:rsidR="007D65A7">
          <w:rPr>
            <w:webHidden/>
          </w:rPr>
          <w:fldChar w:fldCharType="end"/>
        </w:r>
      </w:hyperlink>
    </w:p>
    <w:p w14:paraId="05E5B545" w14:textId="4BBA14AE" w:rsidR="007D65A7" w:rsidRDefault="00D637A3">
      <w:pPr>
        <w:pStyle w:val="Verzeichnis2"/>
        <w:rPr>
          <w:color w:val="auto"/>
          <w:szCs w:val="24"/>
          <w:lang w:val="de-CH"/>
          <w14:ligatures w14:val="standardContextual"/>
        </w:rPr>
      </w:pPr>
      <w:hyperlink w:anchor="_Toc164845197" w:history="1">
        <w:r w:rsidR="007D65A7" w:rsidRPr="001418D1">
          <w:rPr>
            <w:rStyle w:val="Hyperlink"/>
          </w:rPr>
          <w:t>10.1</w:t>
        </w:r>
        <w:r w:rsidR="007D65A7">
          <w:rPr>
            <w:color w:val="auto"/>
            <w:szCs w:val="24"/>
            <w:lang w:val="de-CH"/>
            <w14:ligatures w14:val="standardContextual"/>
          </w:rPr>
          <w:tab/>
        </w:r>
        <w:r w:rsidR="007D65A7" w:rsidRPr="001418D1">
          <w:rPr>
            <w:rStyle w:val="Hyperlink"/>
          </w:rPr>
          <w:t>Ist- / Soll-Analyse</w:t>
        </w:r>
        <w:r w:rsidR="007D65A7">
          <w:rPr>
            <w:webHidden/>
          </w:rPr>
          <w:tab/>
        </w:r>
        <w:r w:rsidR="007D65A7">
          <w:rPr>
            <w:webHidden/>
          </w:rPr>
          <w:fldChar w:fldCharType="begin"/>
        </w:r>
        <w:r w:rsidR="007D65A7">
          <w:rPr>
            <w:webHidden/>
          </w:rPr>
          <w:instrText xml:space="preserve"> PAGEREF _Toc164845197 \h </w:instrText>
        </w:r>
        <w:r w:rsidR="007D65A7">
          <w:rPr>
            <w:webHidden/>
          </w:rPr>
        </w:r>
        <w:r w:rsidR="007D65A7">
          <w:rPr>
            <w:webHidden/>
          </w:rPr>
          <w:fldChar w:fldCharType="separate"/>
        </w:r>
        <w:r w:rsidR="007D65A7">
          <w:rPr>
            <w:webHidden/>
          </w:rPr>
          <w:t>28</w:t>
        </w:r>
        <w:r w:rsidR="007D65A7">
          <w:rPr>
            <w:webHidden/>
          </w:rPr>
          <w:fldChar w:fldCharType="end"/>
        </w:r>
      </w:hyperlink>
    </w:p>
    <w:p w14:paraId="5867D4C2" w14:textId="4A70DB19" w:rsidR="007D65A7" w:rsidRDefault="00D637A3">
      <w:pPr>
        <w:pStyle w:val="Verzeichnis3"/>
        <w:tabs>
          <w:tab w:val="left" w:pos="1920"/>
        </w:tabs>
        <w:rPr>
          <w:rFonts w:eastAsiaTheme="minorEastAsia" w:cstheme="minorBidi"/>
          <w:color w:val="auto"/>
          <w:lang w:val="de-CH"/>
          <w14:ligatures w14:val="standardContextual"/>
        </w:rPr>
      </w:pPr>
      <w:hyperlink w:anchor="_Toc164845198" w:history="1">
        <w:r w:rsidR="007D65A7" w:rsidRPr="001418D1">
          <w:rPr>
            <w:rStyle w:val="Hyperlink"/>
          </w:rPr>
          <w:t>10.1.1</w:t>
        </w:r>
        <w:r w:rsidR="007D65A7">
          <w:rPr>
            <w:rFonts w:eastAsiaTheme="minorEastAsia" w:cstheme="minorBidi"/>
            <w:color w:val="auto"/>
            <w:lang w:val="de-CH"/>
            <w14:ligatures w14:val="standardContextual"/>
          </w:rPr>
          <w:tab/>
        </w:r>
        <w:r w:rsidR="007D65A7" w:rsidRPr="001418D1">
          <w:rPr>
            <w:rStyle w:val="Hyperlink"/>
          </w:rPr>
          <w:t>Ist-Zustand</w:t>
        </w:r>
        <w:r w:rsidR="007D65A7">
          <w:rPr>
            <w:webHidden/>
          </w:rPr>
          <w:tab/>
        </w:r>
        <w:r w:rsidR="007D65A7">
          <w:rPr>
            <w:webHidden/>
          </w:rPr>
          <w:fldChar w:fldCharType="begin"/>
        </w:r>
        <w:r w:rsidR="007D65A7">
          <w:rPr>
            <w:webHidden/>
          </w:rPr>
          <w:instrText xml:space="preserve"> PAGEREF _Toc164845198 \h </w:instrText>
        </w:r>
        <w:r w:rsidR="007D65A7">
          <w:rPr>
            <w:webHidden/>
          </w:rPr>
        </w:r>
        <w:r w:rsidR="007D65A7">
          <w:rPr>
            <w:webHidden/>
          </w:rPr>
          <w:fldChar w:fldCharType="separate"/>
        </w:r>
        <w:r w:rsidR="007D65A7">
          <w:rPr>
            <w:webHidden/>
          </w:rPr>
          <w:t>28</w:t>
        </w:r>
        <w:r w:rsidR="007D65A7">
          <w:rPr>
            <w:webHidden/>
          </w:rPr>
          <w:fldChar w:fldCharType="end"/>
        </w:r>
      </w:hyperlink>
    </w:p>
    <w:p w14:paraId="2259F543" w14:textId="24587682" w:rsidR="007D65A7" w:rsidRDefault="00D637A3">
      <w:pPr>
        <w:pStyle w:val="Verzeichnis3"/>
        <w:tabs>
          <w:tab w:val="left" w:pos="1920"/>
        </w:tabs>
        <w:rPr>
          <w:rFonts w:eastAsiaTheme="minorEastAsia" w:cstheme="minorBidi"/>
          <w:color w:val="auto"/>
          <w:lang w:val="de-CH"/>
          <w14:ligatures w14:val="standardContextual"/>
        </w:rPr>
      </w:pPr>
      <w:hyperlink w:anchor="_Toc164845199" w:history="1">
        <w:r w:rsidR="007D65A7" w:rsidRPr="001418D1">
          <w:rPr>
            <w:rStyle w:val="Hyperlink"/>
          </w:rPr>
          <w:t>10.1.2</w:t>
        </w:r>
        <w:r w:rsidR="007D65A7">
          <w:rPr>
            <w:rFonts w:eastAsiaTheme="minorEastAsia" w:cstheme="minorBidi"/>
            <w:color w:val="auto"/>
            <w:lang w:val="de-CH"/>
            <w14:ligatures w14:val="standardContextual"/>
          </w:rPr>
          <w:tab/>
        </w:r>
        <w:r w:rsidR="007D65A7" w:rsidRPr="001418D1">
          <w:rPr>
            <w:rStyle w:val="Hyperlink"/>
          </w:rPr>
          <w:t>Soll-Zustand</w:t>
        </w:r>
        <w:r w:rsidR="007D65A7">
          <w:rPr>
            <w:webHidden/>
          </w:rPr>
          <w:tab/>
        </w:r>
        <w:r w:rsidR="007D65A7">
          <w:rPr>
            <w:webHidden/>
          </w:rPr>
          <w:fldChar w:fldCharType="begin"/>
        </w:r>
        <w:r w:rsidR="007D65A7">
          <w:rPr>
            <w:webHidden/>
          </w:rPr>
          <w:instrText xml:space="preserve"> PAGEREF _Toc164845199 \h </w:instrText>
        </w:r>
        <w:r w:rsidR="007D65A7">
          <w:rPr>
            <w:webHidden/>
          </w:rPr>
        </w:r>
        <w:r w:rsidR="007D65A7">
          <w:rPr>
            <w:webHidden/>
          </w:rPr>
          <w:fldChar w:fldCharType="separate"/>
        </w:r>
        <w:r w:rsidR="007D65A7">
          <w:rPr>
            <w:webHidden/>
          </w:rPr>
          <w:t>31</w:t>
        </w:r>
        <w:r w:rsidR="007D65A7">
          <w:rPr>
            <w:webHidden/>
          </w:rPr>
          <w:fldChar w:fldCharType="end"/>
        </w:r>
      </w:hyperlink>
    </w:p>
    <w:p w14:paraId="7022DC8F" w14:textId="0D296320" w:rsidR="007D65A7" w:rsidRDefault="00D637A3">
      <w:pPr>
        <w:pStyle w:val="Verzeichnis2"/>
        <w:rPr>
          <w:color w:val="auto"/>
          <w:szCs w:val="24"/>
          <w:lang w:val="de-CH"/>
          <w14:ligatures w14:val="standardContextual"/>
        </w:rPr>
      </w:pPr>
      <w:hyperlink w:anchor="_Toc164845200" w:history="1">
        <w:r w:rsidR="007D65A7" w:rsidRPr="001418D1">
          <w:rPr>
            <w:rStyle w:val="Hyperlink"/>
          </w:rPr>
          <w:t>10.2</w:t>
        </w:r>
        <w:r w:rsidR="007D65A7">
          <w:rPr>
            <w:color w:val="auto"/>
            <w:szCs w:val="24"/>
            <w:lang w:val="de-CH"/>
            <w14:ligatures w14:val="standardContextual"/>
          </w:rPr>
          <w:tab/>
        </w:r>
        <w:r w:rsidR="007D65A7" w:rsidRPr="001418D1">
          <w:rPr>
            <w:rStyle w:val="Hyperlink"/>
          </w:rPr>
          <w:t>Ziele</w:t>
        </w:r>
        <w:r w:rsidR="007D65A7">
          <w:rPr>
            <w:webHidden/>
          </w:rPr>
          <w:tab/>
        </w:r>
        <w:r w:rsidR="007D65A7">
          <w:rPr>
            <w:webHidden/>
          </w:rPr>
          <w:fldChar w:fldCharType="begin"/>
        </w:r>
        <w:r w:rsidR="007D65A7">
          <w:rPr>
            <w:webHidden/>
          </w:rPr>
          <w:instrText xml:space="preserve"> PAGEREF _Toc164845200 \h </w:instrText>
        </w:r>
        <w:r w:rsidR="007D65A7">
          <w:rPr>
            <w:webHidden/>
          </w:rPr>
        </w:r>
        <w:r w:rsidR="007D65A7">
          <w:rPr>
            <w:webHidden/>
          </w:rPr>
          <w:fldChar w:fldCharType="separate"/>
        </w:r>
        <w:r w:rsidR="007D65A7">
          <w:rPr>
            <w:webHidden/>
          </w:rPr>
          <w:t>32</w:t>
        </w:r>
        <w:r w:rsidR="007D65A7">
          <w:rPr>
            <w:webHidden/>
          </w:rPr>
          <w:fldChar w:fldCharType="end"/>
        </w:r>
      </w:hyperlink>
    </w:p>
    <w:p w14:paraId="04745642" w14:textId="36B1E0C9" w:rsidR="007D65A7" w:rsidRDefault="00D637A3">
      <w:pPr>
        <w:pStyle w:val="Verzeichnis3"/>
        <w:tabs>
          <w:tab w:val="left" w:pos="1920"/>
        </w:tabs>
        <w:rPr>
          <w:rFonts w:eastAsiaTheme="minorEastAsia" w:cstheme="minorBidi"/>
          <w:color w:val="auto"/>
          <w:lang w:val="de-CH"/>
          <w14:ligatures w14:val="standardContextual"/>
        </w:rPr>
      </w:pPr>
      <w:hyperlink w:anchor="_Toc164845201" w:history="1">
        <w:r w:rsidR="007D65A7" w:rsidRPr="001418D1">
          <w:rPr>
            <w:rStyle w:val="Hyperlink"/>
          </w:rPr>
          <w:t>10.2.1</w:t>
        </w:r>
        <w:r w:rsidR="007D65A7">
          <w:rPr>
            <w:rFonts w:eastAsiaTheme="minorEastAsia" w:cstheme="minorBidi"/>
            <w:color w:val="auto"/>
            <w:lang w:val="de-CH"/>
            <w14:ligatures w14:val="standardContextual"/>
          </w:rPr>
          <w:tab/>
        </w:r>
        <w:r w:rsidR="007D65A7" w:rsidRPr="001418D1">
          <w:rPr>
            <w:rStyle w:val="Hyperlink"/>
          </w:rPr>
          <w:t>SMART</w:t>
        </w:r>
        <w:r w:rsidR="007D65A7">
          <w:rPr>
            <w:webHidden/>
          </w:rPr>
          <w:tab/>
        </w:r>
        <w:r w:rsidR="007D65A7">
          <w:rPr>
            <w:webHidden/>
          </w:rPr>
          <w:fldChar w:fldCharType="begin"/>
        </w:r>
        <w:r w:rsidR="007D65A7">
          <w:rPr>
            <w:webHidden/>
          </w:rPr>
          <w:instrText xml:space="preserve"> PAGEREF _Toc164845201 \h </w:instrText>
        </w:r>
        <w:r w:rsidR="007D65A7">
          <w:rPr>
            <w:webHidden/>
          </w:rPr>
        </w:r>
        <w:r w:rsidR="007D65A7">
          <w:rPr>
            <w:webHidden/>
          </w:rPr>
          <w:fldChar w:fldCharType="separate"/>
        </w:r>
        <w:r w:rsidR="007D65A7">
          <w:rPr>
            <w:webHidden/>
          </w:rPr>
          <w:t>32</w:t>
        </w:r>
        <w:r w:rsidR="007D65A7">
          <w:rPr>
            <w:webHidden/>
          </w:rPr>
          <w:fldChar w:fldCharType="end"/>
        </w:r>
      </w:hyperlink>
    </w:p>
    <w:p w14:paraId="7E1DE2A3" w14:textId="037F4DFA" w:rsidR="007D65A7" w:rsidRDefault="00D637A3">
      <w:pPr>
        <w:pStyle w:val="Verzeichnis3"/>
        <w:tabs>
          <w:tab w:val="left" w:pos="1920"/>
        </w:tabs>
        <w:rPr>
          <w:rFonts w:eastAsiaTheme="minorEastAsia" w:cstheme="minorBidi"/>
          <w:color w:val="auto"/>
          <w:lang w:val="de-CH"/>
          <w14:ligatures w14:val="standardContextual"/>
        </w:rPr>
      </w:pPr>
      <w:hyperlink w:anchor="_Toc164845202" w:history="1">
        <w:r w:rsidR="007D65A7" w:rsidRPr="001418D1">
          <w:rPr>
            <w:rStyle w:val="Hyperlink"/>
          </w:rPr>
          <w:t>10.2.2</w:t>
        </w:r>
        <w:r w:rsidR="007D65A7">
          <w:rPr>
            <w:rFonts w:eastAsiaTheme="minorEastAsia" w:cstheme="minorBidi"/>
            <w:color w:val="auto"/>
            <w:lang w:val="de-CH"/>
            <w14:ligatures w14:val="standardContextual"/>
          </w:rPr>
          <w:tab/>
        </w:r>
        <w:r w:rsidR="007D65A7" w:rsidRPr="001418D1">
          <w:rPr>
            <w:rStyle w:val="Hyperlink"/>
          </w:rPr>
          <w:t>Persönliche Vorgehensziele</w:t>
        </w:r>
        <w:r w:rsidR="007D65A7">
          <w:rPr>
            <w:webHidden/>
          </w:rPr>
          <w:tab/>
        </w:r>
        <w:r w:rsidR="007D65A7">
          <w:rPr>
            <w:webHidden/>
          </w:rPr>
          <w:fldChar w:fldCharType="begin"/>
        </w:r>
        <w:r w:rsidR="007D65A7">
          <w:rPr>
            <w:webHidden/>
          </w:rPr>
          <w:instrText xml:space="preserve"> PAGEREF _Toc164845202 \h </w:instrText>
        </w:r>
        <w:r w:rsidR="007D65A7">
          <w:rPr>
            <w:webHidden/>
          </w:rPr>
        </w:r>
        <w:r w:rsidR="007D65A7">
          <w:rPr>
            <w:webHidden/>
          </w:rPr>
          <w:fldChar w:fldCharType="separate"/>
        </w:r>
        <w:r w:rsidR="007D65A7">
          <w:rPr>
            <w:webHidden/>
          </w:rPr>
          <w:t>32</w:t>
        </w:r>
        <w:r w:rsidR="007D65A7">
          <w:rPr>
            <w:webHidden/>
          </w:rPr>
          <w:fldChar w:fldCharType="end"/>
        </w:r>
      </w:hyperlink>
    </w:p>
    <w:p w14:paraId="5B8C7E0D" w14:textId="1B8F6C5F" w:rsidR="007D65A7" w:rsidRDefault="00D637A3">
      <w:pPr>
        <w:pStyle w:val="Verzeichnis3"/>
        <w:tabs>
          <w:tab w:val="left" w:pos="1920"/>
        </w:tabs>
        <w:rPr>
          <w:rFonts w:eastAsiaTheme="minorEastAsia" w:cstheme="minorBidi"/>
          <w:color w:val="auto"/>
          <w:lang w:val="de-CH"/>
          <w14:ligatures w14:val="standardContextual"/>
        </w:rPr>
      </w:pPr>
      <w:hyperlink w:anchor="_Toc164845203" w:history="1">
        <w:r w:rsidR="007D65A7" w:rsidRPr="001418D1">
          <w:rPr>
            <w:rStyle w:val="Hyperlink"/>
          </w:rPr>
          <w:t>10.2.3</w:t>
        </w:r>
        <w:r w:rsidR="007D65A7">
          <w:rPr>
            <w:rFonts w:eastAsiaTheme="minorEastAsia" w:cstheme="minorBidi"/>
            <w:color w:val="auto"/>
            <w:lang w:val="de-CH"/>
            <w14:ligatures w14:val="standardContextual"/>
          </w:rPr>
          <w:tab/>
        </w:r>
        <w:r w:rsidR="007D65A7" w:rsidRPr="001418D1">
          <w:rPr>
            <w:rStyle w:val="Hyperlink"/>
          </w:rPr>
          <w:t>Projektziele</w:t>
        </w:r>
        <w:r w:rsidR="007D65A7">
          <w:rPr>
            <w:webHidden/>
          </w:rPr>
          <w:tab/>
        </w:r>
        <w:r w:rsidR="007D65A7">
          <w:rPr>
            <w:webHidden/>
          </w:rPr>
          <w:fldChar w:fldCharType="begin"/>
        </w:r>
        <w:r w:rsidR="007D65A7">
          <w:rPr>
            <w:webHidden/>
          </w:rPr>
          <w:instrText xml:space="preserve"> PAGEREF _Toc164845203 \h </w:instrText>
        </w:r>
        <w:r w:rsidR="007D65A7">
          <w:rPr>
            <w:webHidden/>
          </w:rPr>
        </w:r>
        <w:r w:rsidR="007D65A7">
          <w:rPr>
            <w:webHidden/>
          </w:rPr>
          <w:fldChar w:fldCharType="separate"/>
        </w:r>
        <w:r w:rsidR="007D65A7">
          <w:rPr>
            <w:webHidden/>
          </w:rPr>
          <w:t>33</w:t>
        </w:r>
        <w:r w:rsidR="007D65A7">
          <w:rPr>
            <w:webHidden/>
          </w:rPr>
          <w:fldChar w:fldCharType="end"/>
        </w:r>
      </w:hyperlink>
    </w:p>
    <w:p w14:paraId="37CC95B6" w14:textId="34F792A1" w:rsidR="007D65A7" w:rsidRDefault="00D637A3">
      <w:pPr>
        <w:pStyle w:val="Verzeichnis2"/>
        <w:rPr>
          <w:color w:val="auto"/>
          <w:szCs w:val="24"/>
          <w:lang w:val="de-CH"/>
          <w14:ligatures w14:val="standardContextual"/>
        </w:rPr>
      </w:pPr>
      <w:hyperlink w:anchor="_Toc164845204" w:history="1">
        <w:r w:rsidR="007D65A7" w:rsidRPr="001418D1">
          <w:rPr>
            <w:rStyle w:val="Hyperlink"/>
          </w:rPr>
          <w:t>10.3</w:t>
        </w:r>
        <w:r w:rsidR="007D65A7">
          <w:rPr>
            <w:color w:val="auto"/>
            <w:szCs w:val="24"/>
            <w:lang w:val="de-CH"/>
            <w14:ligatures w14:val="standardContextual"/>
          </w:rPr>
          <w:tab/>
        </w:r>
        <w:r w:rsidR="007D65A7" w:rsidRPr="001418D1">
          <w:rPr>
            <w:rStyle w:val="Hyperlink"/>
          </w:rPr>
          <w:t>Anforderungen</w:t>
        </w:r>
        <w:r w:rsidR="007D65A7">
          <w:rPr>
            <w:webHidden/>
          </w:rPr>
          <w:tab/>
        </w:r>
        <w:r w:rsidR="007D65A7">
          <w:rPr>
            <w:webHidden/>
          </w:rPr>
          <w:fldChar w:fldCharType="begin"/>
        </w:r>
        <w:r w:rsidR="007D65A7">
          <w:rPr>
            <w:webHidden/>
          </w:rPr>
          <w:instrText xml:space="preserve"> PAGEREF _Toc164845204 \h </w:instrText>
        </w:r>
        <w:r w:rsidR="007D65A7">
          <w:rPr>
            <w:webHidden/>
          </w:rPr>
        </w:r>
        <w:r w:rsidR="007D65A7">
          <w:rPr>
            <w:webHidden/>
          </w:rPr>
          <w:fldChar w:fldCharType="separate"/>
        </w:r>
        <w:r w:rsidR="007D65A7">
          <w:rPr>
            <w:webHidden/>
          </w:rPr>
          <w:t>33</w:t>
        </w:r>
        <w:r w:rsidR="007D65A7">
          <w:rPr>
            <w:webHidden/>
          </w:rPr>
          <w:fldChar w:fldCharType="end"/>
        </w:r>
      </w:hyperlink>
    </w:p>
    <w:p w14:paraId="3E982A8E" w14:textId="32A7393D" w:rsidR="007D65A7" w:rsidRDefault="00D637A3">
      <w:pPr>
        <w:pStyle w:val="Verzeichnis2"/>
        <w:rPr>
          <w:color w:val="auto"/>
          <w:szCs w:val="24"/>
          <w:lang w:val="de-CH"/>
          <w14:ligatures w14:val="standardContextual"/>
        </w:rPr>
      </w:pPr>
      <w:hyperlink w:anchor="_Toc164845205" w:history="1">
        <w:r w:rsidR="007D65A7" w:rsidRPr="001418D1">
          <w:rPr>
            <w:rStyle w:val="Hyperlink"/>
          </w:rPr>
          <w:t>10.4</w:t>
        </w:r>
        <w:r w:rsidR="007D65A7">
          <w:rPr>
            <w:color w:val="auto"/>
            <w:szCs w:val="24"/>
            <w:lang w:val="de-CH"/>
            <w14:ligatures w14:val="standardContextual"/>
          </w:rPr>
          <w:tab/>
        </w:r>
        <w:r w:rsidR="007D65A7" w:rsidRPr="001418D1">
          <w:rPr>
            <w:rStyle w:val="Hyperlink"/>
          </w:rPr>
          <w:t>Variantenentscheid</w:t>
        </w:r>
        <w:r w:rsidR="007D65A7">
          <w:rPr>
            <w:webHidden/>
          </w:rPr>
          <w:tab/>
        </w:r>
        <w:r w:rsidR="007D65A7">
          <w:rPr>
            <w:webHidden/>
          </w:rPr>
          <w:fldChar w:fldCharType="begin"/>
        </w:r>
        <w:r w:rsidR="007D65A7">
          <w:rPr>
            <w:webHidden/>
          </w:rPr>
          <w:instrText xml:space="preserve"> PAGEREF _Toc164845205 \h </w:instrText>
        </w:r>
        <w:r w:rsidR="007D65A7">
          <w:rPr>
            <w:webHidden/>
          </w:rPr>
        </w:r>
        <w:r w:rsidR="007D65A7">
          <w:rPr>
            <w:webHidden/>
          </w:rPr>
          <w:fldChar w:fldCharType="separate"/>
        </w:r>
        <w:r w:rsidR="007D65A7">
          <w:rPr>
            <w:webHidden/>
          </w:rPr>
          <w:t>34</w:t>
        </w:r>
        <w:r w:rsidR="007D65A7">
          <w:rPr>
            <w:webHidden/>
          </w:rPr>
          <w:fldChar w:fldCharType="end"/>
        </w:r>
      </w:hyperlink>
    </w:p>
    <w:p w14:paraId="6EA54F57" w14:textId="1F4D9EEE" w:rsidR="007D65A7" w:rsidRDefault="00D637A3">
      <w:pPr>
        <w:pStyle w:val="Verzeichnis2"/>
        <w:rPr>
          <w:color w:val="auto"/>
          <w:szCs w:val="24"/>
          <w:lang w:val="de-CH"/>
          <w14:ligatures w14:val="standardContextual"/>
        </w:rPr>
      </w:pPr>
      <w:hyperlink w:anchor="_Toc164845206" w:history="1">
        <w:r w:rsidR="007D65A7" w:rsidRPr="001418D1">
          <w:rPr>
            <w:rStyle w:val="Hyperlink"/>
          </w:rPr>
          <w:t>10.5</w:t>
        </w:r>
        <w:r w:rsidR="007D65A7">
          <w:rPr>
            <w:color w:val="auto"/>
            <w:szCs w:val="24"/>
            <w:lang w:val="de-CH"/>
            <w14:ligatures w14:val="standardContextual"/>
          </w:rPr>
          <w:tab/>
        </w:r>
        <w:r w:rsidR="007D65A7" w:rsidRPr="001418D1">
          <w:rPr>
            <w:rStyle w:val="Hyperlink"/>
          </w:rPr>
          <w:t>Projektfreigabe</w:t>
        </w:r>
        <w:r w:rsidR="007D65A7">
          <w:rPr>
            <w:webHidden/>
          </w:rPr>
          <w:tab/>
        </w:r>
        <w:r w:rsidR="007D65A7">
          <w:rPr>
            <w:webHidden/>
          </w:rPr>
          <w:fldChar w:fldCharType="begin"/>
        </w:r>
        <w:r w:rsidR="007D65A7">
          <w:rPr>
            <w:webHidden/>
          </w:rPr>
          <w:instrText xml:space="preserve"> PAGEREF _Toc164845206 \h </w:instrText>
        </w:r>
        <w:r w:rsidR="007D65A7">
          <w:rPr>
            <w:webHidden/>
          </w:rPr>
        </w:r>
        <w:r w:rsidR="007D65A7">
          <w:rPr>
            <w:webHidden/>
          </w:rPr>
          <w:fldChar w:fldCharType="separate"/>
        </w:r>
        <w:r w:rsidR="007D65A7">
          <w:rPr>
            <w:webHidden/>
          </w:rPr>
          <w:t>34</w:t>
        </w:r>
        <w:r w:rsidR="007D65A7">
          <w:rPr>
            <w:webHidden/>
          </w:rPr>
          <w:fldChar w:fldCharType="end"/>
        </w:r>
      </w:hyperlink>
    </w:p>
    <w:p w14:paraId="56E1C0EE" w14:textId="45B8DC77" w:rsidR="007D65A7" w:rsidRDefault="00D637A3">
      <w:pPr>
        <w:pStyle w:val="Verzeichnis1"/>
        <w:rPr>
          <w:rFonts w:eastAsiaTheme="minorEastAsia" w:cstheme="minorBidi"/>
          <w:color w:val="auto"/>
          <w:lang w:val="de-CH"/>
          <w14:ligatures w14:val="standardContextual"/>
        </w:rPr>
      </w:pPr>
      <w:hyperlink w:anchor="_Toc164845207" w:history="1">
        <w:r w:rsidR="007D65A7" w:rsidRPr="001418D1">
          <w:rPr>
            <w:rStyle w:val="Hyperlink"/>
          </w:rPr>
          <w:t>Abbildungsverzeichnis</w:t>
        </w:r>
        <w:r w:rsidR="007D65A7">
          <w:rPr>
            <w:webHidden/>
          </w:rPr>
          <w:tab/>
        </w:r>
        <w:r w:rsidR="007D65A7">
          <w:rPr>
            <w:webHidden/>
          </w:rPr>
          <w:fldChar w:fldCharType="begin"/>
        </w:r>
        <w:r w:rsidR="007D65A7">
          <w:rPr>
            <w:webHidden/>
          </w:rPr>
          <w:instrText xml:space="preserve"> PAGEREF _Toc164845207 \h </w:instrText>
        </w:r>
        <w:r w:rsidR="007D65A7">
          <w:rPr>
            <w:webHidden/>
          </w:rPr>
        </w:r>
        <w:r w:rsidR="007D65A7">
          <w:rPr>
            <w:webHidden/>
          </w:rPr>
          <w:fldChar w:fldCharType="separate"/>
        </w:r>
        <w:r w:rsidR="007D65A7">
          <w:rPr>
            <w:webHidden/>
          </w:rPr>
          <w:t>35</w:t>
        </w:r>
        <w:r w:rsidR="007D65A7">
          <w:rPr>
            <w:webHidden/>
          </w:rPr>
          <w:fldChar w:fldCharType="end"/>
        </w:r>
      </w:hyperlink>
    </w:p>
    <w:p w14:paraId="2DB33BC2" w14:textId="3B4C15A3" w:rsidR="007D65A7" w:rsidRDefault="00D637A3">
      <w:pPr>
        <w:pStyle w:val="Verzeichnis1"/>
        <w:rPr>
          <w:rFonts w:eastAsiaTheme="minorEastAsia" w:cstheme="minorBidi"/>
          <w:color w:val="auto"/>
          <w:lang w:val="de-CH"/>
          <w14:ligatures w14:val="standardContextual"/>
        </w:rPr>
      </w:pPr>
      <w:hyperlink w:anchor="_Toc164845208" w:history="1">
        <w:r w:rsidR="007D65A7" w:rsidRPr="001418D1">
          <w:rPr>
            <w:rStyle w:val="Hyperlink"/>
          </w:rPr>
          <w:t>Tabellenverzeichnis</w:t>
        </w:r>
        <w:r w:rsidR="007D65A7">
          <w:rPr>
            <w:webHidden/>
          </w:rPr>
          <w:tab/>
        </w:r>
        <w:r w:rsidR="007D65A7">
          <w:rPr>
            <w:webHidden/>
          </w:rPr>
          <w:fldChar w:fldCharType="begin"/>
        </w:r>
        <w:r w:rsidR="007D65A7">
          <w:rPr>
            <w:webHidden/>
          </w:rPr>
          <w:instrText xml:space="preserve"> PAGEREF _Toc164845208 \h </w:instrText>
        </w:r>
        <w:r w:rsidR="007D65A7">
          <w:rPr>
            <w:webHidden/>
          </w:rPr>
        </w:r>
        <w:r w:rsidR="007D65A7">
          <w:rPr>
            <w:webHidden/>
          </w:rPr>
          <w:fldChar w:fldCharType="separate"/>
        </w:r>
        <w:r w:rsidR="007D65A7">
          <w:rPr>
            <w:webHidden/>
          </w:rPr>
          <w:t>36</w:t>
        </w:r>
        <w:r w:rsidR="007D65A7">
          <w:rPr>
            <w:webHidden/>
          </w:rPr>
          <w:fldChar w:fldCharType="end"/>
        </w:r>
      </w:hyperlink>
    </w:p>
    <w:p w14:paraId="50085E63" w14:textId="627AA506" w:rsidR="007D65A7" w:rsidRDefault="00D637A3">
      <w:pPr>
        <w:pStyle w:val="Verzeichnis1"/>
        <w:rPr>
          <w:rFonts w:eastAsiaTheme="minorEastAsia" w:cstheme="minorBidi"/>
          <w:color w:val="auto"/>
          <w:lang w:val="de-CH"/>
          <w14:ligatures w14:val="standardContextual"/>
        </w:rPr>
      </w:pPr>
      <w:hyperlink w:anchor="_Toc164845209" w:history="1">
        <w:r w:rsidR="007D65A7" w:rsidRPr="001418D1">
          <w:rPr>
            <w:rStyle w:val="Hyperlink"/>
          </w:rPr>
          <w:t>11</w:t>
        </w:r>
        <w:r w:rsidR="007D65A7">
          <w:rPr>
            <w:rFonts w:eastAsiaTheme="minorEastAsia" w:cstheme="minorBidi"/>
            <w:color w:val="auto"/>
            <w:lang w:val="de-CH"/>
            <w14:ligatures w14:val="standardContextual"/>
          </w:rPr>
          <w:tab/>
        </w:r>
        <w:r w:rsidR="007D65A7" w:rsidRPr="001418D1">
          <w:rPr>
            <w:rStyle w:val="Hyperlink"/>
          </w:rPr>
          <w:t>Einleitung</w:t>
        </w:r>
        <w:r w:rsidR="007D65A7">
          <w:rPr>
            <w:webHidden/>
          </w:rPr>
          <w:tab/>
        </w:r>
        <w:r w:rsidR="007D65A7">
          <w:rPr>
            <w:webHidden/>
          </w:rPr>
          <w:fldChar w:fldCharType="begin"/>
        </w:r>
        <w:r w:rsidR="007D65A7">
          <w:rPr>
            <w:webHidden/>
          </w:rPr>
          <w:instrText xml:space="preserve"> PAGEREF _Toc164845209 \h </w:instrText>
        </w:r>
        <w:r w:rsidR="007D65A7">
          <w:rPr>
            <w:webHidden/>
          </w:rPr>
        </w:r>
        <w:r w:rsidR="007D65A7">
          <w:rPr>
            <w:webHidden/>
          </w:rPr>
          <w:fldChar w:fldCharType="separate"/>
        </w:r>
        <w:r w:rsidR="007D65A7">
          <w:rPr>
            <w:webHidden/>
          </w:rPr>
          <w:t>36</w:t>
        </w:r>
        <w:r w:rsidR="007D65A7">
          <w:rPr>
            <w:webHidden/>
          </w:rPr>
          <w:fldChar w:fldCharType="end"/>
        </w:r>
      </w:hyperlink>
    </w:p>
    <w:p w14:paraId="6C19DECB" w14:textId="2D7698FC" w:rsidR="007D65A7" w:rsidRDefault="00D637A3">
      <w:pPr>
        <w:pStyle w:val="Verzeichnis2"/>
        <w:rPr>
          <w:color w:val="auto"/>
          <w:szCs w:val="24"/>
          <w:lang w:val="de-CH"/>
          <w14:ligatures w14:val="standardContextual"/>
        </w:rPr>
      </w:pPr>
      <w:hyperlink w:anchor="_Toc164845210" w:history="1">
        <w:r w:rsidR="007D65A7" w:rsidRPr="001418D1">
          <w:rPr>
            <w:rStyle w:val="Hyperlink"/>
          </w:rPr>
          <w:t>11.1</w:t>
        </w:r>
        <w:r w:rsidR="007D65A7">
          <w:rPr>
            <w:color w:val="auto"/>
            <w:szCs w:val="24"/>
            <w:lang w:val="de-CH"/>
            <w14:ligatures w14:val="standardContextual"/>
          </w:rPr>
          <w:tab/>
        </w:r>
        <w:r w:rsidR="007D65A7" w:rsidRPr="001418D1">
          <w:rPr>
            <w:rStyle w:val="Hyperlink"/>
          </w:rPr>
          <w:t>Dokument als Standardvorlage nutzen</w:t>
        </w:r>
        <w:r w:rsidR="007D65A7">
          <w:rPr>
            <w:webHidden/>
          </w:rPr>
          <w:tab/>
        </w:r>
        <w:r w:rsidR="007D65A7">
          <w:rPr>
            <w:webHidden/>
          </w:rPr>
          <w:fldChar w:fldCharType="begin"/>
        </w:r>
        <w:r w:rsidR="007D65A7">
          <w:rPr>
            <w:webHidden/>
          </w:rPr>
          <w:instrText xml:space="preserve"> PAGEREF _Toc164845210 \h </w:instrText>
        </w:r>
        <w:r w:rsidR="007D65A7">
          <w:rPr>
            <w:webHidden/>
          </w:rPr>
        </w:r>
        <w:r w:rsidR="007D65A7">
          <w:rPr>
            <w:webHidden/>
          </w:rPr>
          <w:fldChar w:fldCharType="separate"/>
        </w:r>
        <w:r w:rsidR="007D65A7">
          <w:rPr>
            <w:webHidden/>
          </w:rPr>
          <w:t>36</w:t>
        </w:r>
        <w:r w:rsidR="007D65A7">
          <w:rPr>
            <w:webHidden/>
          </w:rPr>
          <w:fldChar w:fldCharType="end"/>
        </w:r>
      </w:hyperlink>
    </w:p>
    <w:p w14:paraId="378501FD" w14:textId="13C89069" w:rsidR="007D65A7" w:rsidRDefault="00D637A3">
      <w:pPr>
        <w:pStyle w:val="Verzeichnis2"/>
        <w:rPr>
          <w:color w:val="auto"/>
          <w:szCs w:val="24"/>
          <w:lang w:val="de-CH"/>
          <w14:ligatures w14:val="standardContextual"/>
        </w:rPr>
      </w:pPr>
      <w:hyperlink w:anchor="_Toc164845211" w:history="1">
        <w:r w:rsidR="007D65A7" w:rsidRPr="001418D1">
          <w:rPr>
            <w:rStyle w:val="Hyperlink"/>
          </w:rPr>
          <w:t>11.2</w:t>
        </w:r>
        <w:r w:rsidR="007D65A7">
          <w:rPr>
            <w:color w:val="auto"/>
            <w:szCs w:val="24"/>
            <w:lang w:val="de-CH"/>
            <w14:ligatures w14:val="standardContextual"/>
          </w:rPr>
          <w:tab/>
        </w:r>
        <w:r w:rsidR="007D65A7" w:rsidRPr="001418D1">
          <w:rPr>
            <w:rStyle w:val="Hyperlink"/>
          </w:rPr>
          <w:t>Übersicht über die wichtigsten Textformatierungen</w:t>
        </w:r>
        <w:r w:rsidR="007D65A7">
          <w:rPr>
            <w:webHidden/>
          </w:rPr>
          <w:tab/>
        </w:r>
        <w:r w:rsidR="007D65A7">
          <w:rPr>
            <w:webHidden/>
          </w:rPr>
          <w:fldChar w:fldCharType="begin"/>
        </w:r>
        <w:r w:rsidR="007D65A7">
          <w:rPr>
            <w:webHidden/>
          </w:rPr>
          <w:instrText xml:space="preserve"> PAGEREF _Toc164845211 \h </w:instrText>
        </w:r>
        <w:r w:rsidR="007D65A7">
          <w:rPr>
            <w:webHidden/>
          </w:rPr>
        </w:r>
        <w:r w:rsidR="007D65A7">
          <w:rPr>
            <w:webHidden/>
          </w:rPr>
          <w:fldChar w:fldCharType="separate"/>
        </w:r>
        <w:r w:rsidR="007D65A7">
          <w:rPr>
            <w:webHidden/>
          </w:rPr>
          <w:t>36</w:t>
        </w:r>
        <w:r w:rsidR="007D65A7">
          <w:rPr>
            <w:webHidden/>
          </w:rPr>
          <w:fldChar w:fldCharType="end"/>
        </w:r>
      </w:hyperlink>
    </w:p>
    <w:p w14:paraId="04AA2480" w14:textId="58E587BC" w:rsidR="007D65A7" w:rsidRDefault="00D637A3">
      <w:pPr>
        <w:pStyle w:val="Verzeichnis2"/>
        <w:rPr>
          <w:color w:val="auto"/>
          <w:szCs w:val="24"/>
          <w:lang w:val="de-CH"/>
          <w14:ligatures w14:val="standardContextual"/>
        </w:rPr>
      </w:pPr>
      <w:hyperlink w:anchor="_Toc164845212" w:history="1">
        <w:r w:rsidR="007D65A7" w:rsidRPr="001418D1">
          <w:rPr>
            <w:rStyle w:val="Hyperlink"/>
          </w:rPr>
          <w:t>11.3</w:t>
        </w:r>
        <w:r w:rsidR="007D65A7">
          <w:rPr>
            <w:color w:val="auto"/>
            <w:szCs w:val="24"/>
            <w:lang w:val="de-CH"/>
            <w14:ligatures w14:val="standardContextual"/>
          </w:rPr>
          <w:tab/>
        </w:r>
        <w:r w:rsidR="007D65A7" w:rsidRPr="001418D1">
          <w:rPr>
            <w:rStyle w:val="Hyperlink"/>
          </w:rPr>
          <w:t>Formatierung von Texten</w:t>
        </w:r>
        <w:r w:rsidR="007D65A7">
          <w:rPr>
            <w:webHidden/>
          </w:rPr>
          <w:tab/>
        </w:r>
        <w:r w:rsidR="007D65A7">
          <w:rPr>
            <w:webHidden/>
          </w:rPr>
          <w:fldChar w:fldCharType="begin"/>
        </w:r>
        <w:r w:rsidR="007D65A7">
          <w:rPr>
            <w:webHidden/>
          </w:rPr>
          <w:instrText xml:space="preserve"> PAGEREF _Toc164845212 \h </w:instrText>
        </w:r>
        <w:r w:rsidR="007D65A7">
          <w:rPr>
            <w:webHidden/>
          </w:rPr>
        </w:r>
        <w:r w:rsidR="007D65A7">
          <w:rPr>
            <w:webHidden/>
          </w:rPr>
          <w:fldChar w:fldCharType="separate"/>
        </w:r>
        <w:r w:rsidR="007D65A7">
          <w:rPr>
            <w:webHidden/>
          </w:rPr>
          <w:t>37</w:t>
        </w:r>
        <w:r w:rsidR="007D65A7">
          <w:rPr>
            <w:webHidden/>
          </w:rPr>
          <w:fldChar w:fldCharType="end"/>
        </w:r>
      </w:hyperlink>
    </w:p>
    <w:p w14:paraId="0E46F0F5" w14:textId="219AA767" w:rsidR="007D65A7" w:rsidRDefault="00D637A3">
      <w:pPr>
        <w:pStyle w:val="Verzeichnis1"/>
        <w:rPr>
          <w:rFonts w:eastAsiaTheme="minorEastAsia" w:cstheme="minorBidi"/>
          <w:color w:val="auto"/>
          <w:lang w:val="de-CH"/>
          <w14:ligatures w14:val="standardContextual"/>
        </w:rPr>
      </w:pPr>
      <w:hyperlink w:anchor="_Toc164845213" w:history="1">
        <w:r w:rsidR="007D65A7" w:rsidRPr="001418D1">
          <w:rPr>
            <w:rStyle w:val="Hyperlink"/>
          </w:rPr>
          <w:t>12</w:t>
        </w:r>
        <w:r w:rsidR="007D65A7">
          <w:rPr>
            <w:rFonts w:eastAsiaTheme="minorEastAsia" w:cstheme="minorBidi"/>
            <w:color w:val="auto"/>
            <w:lang w:val="de-CH"/>
            <w14:ligatures w14:val="standardContextual"/>
          </w:rPr>
          <w:tab/>
        </w:r>
        <w:r w:rsidR="007D65A7" w:rsidRPr="001418D1">
          <w:rPr>
            <w:rStyle w:val="Hyperlink"/>
          </w:rPr>
          <w:t>Der Umgang mit Bildern und Tabellen</w:t>
        </w:r>
        <w:r w:rsidR="007D65A7">
          <w:rPr>
            <w:webHidden/>
          </w:rPr>
          <w:tab/>
        </w:r>
        <w:r w:rsidR="007D65A7">
          <w:rPr>
            <w:webHidden/>
          </w:rPr>
          <w:fldChar w:fldCharType="begin"/>
        </w:r>
        <w:r w:rsidR="007D65A7">
          <w:rPr>
            <w:webHidden/>
          </w:rPr>
          <w:instrText xml:space="preserve"> PAGEREF _Toc164845213 \h </w:instrText>
        </w:r>
        <w:r w:rsidR="007D65A7">
          <w:rPr>
            <w:webHidden/>
          </w:rPr>
        </w:r>
        <w:r w:rsidR="007D65A7">
          <w:rPr>
            <w:webHidden/>
          </w:rPr>
          <w:fldChar w:fldCharType="separate"/>
        </w:r>
        <w:r w:rsidR="007D65A7">
          <w:rPr>
            <w:webHidden/>
          </w:rPr>
          <w:t>38</w:t>
        </w:r>
        <w:r w:rsidR="007D65A7">
          <w:rPr>
            <w:webHidden/>
          </w:rPr>
          <w:fldChar w:fldCharType="end"/>
        </w:r>
      </w:hyperlink>
    </w:p>
    <w:p w14:paraId="5296B228" w14:textId="17C0DCC9" w:rsidR="007D65A7" w:rsidRDefault="00D637A3">
      <w:pPr>
        <w:pStyle w:val="Verzeichnis2"/>
        <w:rPr>
          <w:color w:val="auto"/>
          <w:szCs w:val="24"/>
          <w:lang w:val="de-CH"/>
          <w14:ligatures w14:val="standardContextual"/>
        </w:rPr>
      </w:pPr>
      <w:hyperlink w:anchor="_Toc164845214" w:history="1">
        <w:r w:rsidR="007D65A7" w:rsidRPr="001418D1">
          <w:rPr>
            <w:rStyle w:val="Hyperlink"/>
          </w:rPr>
          <w:t>12.1</w:t>
        </w:r>
        <w:r w:rsidR="007D65A7">
          <w:rPr>
            <w:color w:val="auto"/>
            <w:szCs w:val="24"/>
            <w:lang w:val="de-CH"/>
            <w14:ligatures w14:val="standardContextual"/>
          </w:rPr>
          <w:tab/>
        </w:r>
        <w:r w:rsidR="007D65A7" w:rsidRPr="001418D1">
          <w:rPr>
            <w:rStyle w:val="Hyperlink"/>
          </w:rPr>
          <w:t>Platzierung von Bildern</w:t>
        </w:r>
        <w:r w:rsidR="007D65A7">
          <w:rPr>
            <w:webHidden/>
          </w:rPr>
          <w:tab/>
        </w:r>
        <w:r w:rsidR="007D65A7">
          <w:rPr>
            <w:webHidden/>
          </w:rPr>
          <w:fldChar w:fldCharType="begin"/>
        </w:r>
        <w:r w:rsidR="007D65A7">
          <w:rPr>
            <w:webHidden/>
          </w:rPr>
          <w:instrText xml:space="preserve"> PAGEREF _Toc164845214 \h </w:instrText>
        </w:r>
        <w:r w:rsidR="007D65A7">
          <w:rPr>
            <w:webHidden/>
          </w:rPr>
        </w:r>
        <w:r w:rsidR="007D65A7">
          <w:rPr>
            <w:webHidden/>
          </w:rPr>
          <w:fldChar w:fldCharType="separate"/>
        </w:r>
        <w:r w:rsidR="007D65A7">
          <w:rPr>
            <w:webHidden/>
          </w:rPr>
          <w:t>38</w:t>
        </w:r>
        <w:r w:rsidR="007D65A7">
          <w:rPr>
            <w:webHidden/>
          </w:rPr>
          <w:fldChar w:fldCharType="end"/>
        </w:r>
      </w:hyperlink>
    </w:p>
    <w:p w14:paraId="7A3D897C" w14:textId="67127B1A" w:rsidR="007D65A7" w:rsidRDefault="00D637A3">
      <w:pPr>
        <w:pStyle w:val="Verzeichnis2"/>
        <w:rPr>
          <w:color w:val="auto"/>
          <w:szCs w:val="24"/>
          <w:lang w:val="de-CH"/>
          <w14:ligatures w14:val="standardContextual"/>
        </w:rPr>
      </w:pPr>
      <w:hyperlink w:anchor="_Toc164845215" w:history="1">
        <w:r w:rsidR="007D65A7" w:rsidRPr="001418D1">
          <w:rPr>
            <w:rStyle w:val="Hyperlink"/>
          </w:rPr>
          <w:t>12.2</w:t>
        </w:r>
        <w:r w:rsidR="007D65A7">
          <w:rPr>
            <w:color w:val="auto"/>
            <w:szCs w:val="24"/>
            <w:lang w:val="de-CH"/>
            <w14:ligatures w14:val="standardContextual"/>
          </w:rPr>
          <w:tab/>
        </w:r>
        <w:r w:rsidR="007D65A7" w:rsidRPr="001418D1">
          <w:rPr>
            <w:rStyle w:val="Hyperlink"/>
          </w:rPr>
          <w:t>Platzierung und Formatierung von Tabellen</w:t>
        </w:r>
        <w:r w:rsidR="007D65A7">
          <w:rPr>
            <w:webHidden/>
          </w:rPr>
          <w:tab/>
        </w:r>
        <w:r w:rsidR="007D65A7">
          <w:rPr>
            <w:webHidden/>
          </w:rPr>
          <w:fldChar w:fldCharType="begin"/>
        </w:r>
        <w:r w:rsidR="007D65A7">
          <w:rPr>
            <w:webHidden/>
          </w:rPr>
          <w:instrText xml:space="preserve"> PAGEREF _Toc164845215 \h </w:instrText>
        </w:r>
        <w:r w:rsidR="007D65A7">
          <w:rPr>
            <w:webHidden/>
          </w:rPr>
        </w:r>
        <w:r w:rsidR="007D65A7">
          <w:rPr>
            <w:webHidden/>
          </w:rPr>
          <w:fldChar w:fldCharType="separate"/>
        </w:r>
        <w:r w:rsidR="007D65A7">
          <w:rPr>
            <w:webHidden/>
          </w:rPr>
          <w:t>39</w:t>
        </w:r>
        <w:r w:rsidR="007D65A7">
          <w:rPr>
            <w:webHidden/>
          </w:rPr>
          <w:fldChar w:fldCharType="end"/>
        </w:r>
      </w:hyperlink>
    </w:p>
    <w:p w14:paraId="25D05BE6" w14:textId="251993A6" w:rsidR="007D65A7" w:rsidRDefault="00D637A3">
      <w:pPr>
        <w:pStyle w:val="Verzeichnis1"/>
        <w:rPr>
          <w:rFonts w:eastAsiaTheme="minorEastAsia" w:cstheme="minorBidi"/>
          <w:color w:val="auto"/>
          <w:lang w:val="de-CH"/>
          <w14:ligatures w14:val="standardContextual"/>
        </w:rPr>
      </w:pPr>
      <w:hyperlink w:anchor="_Toc164845216" w:history="1">
        <w:r w:rsidR="007D65A7" w:rsidRPr="001418D1">
          <w:rPr>
            <w:rStyle w:val="Hyperlink"/>
          </w:rPr>
          <w:t>13</w:t>
        </w:r>
        <w:r w:rsidR="007D65A7">
          <w:rPr>
            <w:rFonts w:eastAsiaTheme="minorEastAsia" w:cstheme="minorBidi"/>
            <w:color w:val="auto"/>
            <w:lang w:val="de-CH"/>
            <w14:ligatures w14:val="standardContextual"/>
          </w:rPr>
          <w:tab/>
        </w:r>
        <w:r w:rsidR="007D65A7" w:rsidRPr="001418D1">
          <w:rPr>
            <w:rStyle w:val="Hyperlink"/>
          </w:rPr>
          <w:t>Aufzählungen</w:t>
        </w:r>
        <w:r w:rsidR="007D65A7">
          <w:rPr>
            <w:webHidden/>
          </w:rPr>
          <w:tab/>
        </w:r>
        <w:r w:rsidR="007D65A7">
          <w:rPr>
            <w:webHidden/>
          </w:rPr>
          <w:fldChar w:fldCharType="begin"/>
        </w:r>
        <w:r w:rsidR="007D65A7">
          <w:rPr>
            <w:webHidden/>
          </w:rPr>
          <w:instrText xml:space="preserve"> PAGEREF _Toc164845216 \h </w:instrText>
        </w:r>
        <w:r w:rsidR="007D65A7">
          <w:rPr>
            <w:webHidden/>
          </w:rPr>
        </w:r>
        <w:r w:rsidR="007D65A7">
          <w:rPr>
            <w:webHidden/>
          </w:rPr>
          <w:fldChar w:fldCharType="separate"/>
        </w:r>
        <w:r w:rsidR="007D65A7">
          <w:rPr>
            <w:webHidden/>
          </w:rPr>
          <w:t>40</w:t>
        </w:r>
        <w:r w:rsidR="007D65A7">
          <w:rPr>
            <w:webHidden/>
          </w:rPr>
          <w:fldChar w:fldCharType="end"/>
        </w:r>
      </w:hyperlink>
    </w:p>
    <w:p w14:paraId="45625827" w14:textId="4442B322" w:rsidR="007D65A7" w:rsidRDefault="00D637A3">
      <w:pPr>
        <w:pStyle w:val="Verzeichnis2"/>
        <w:rPr>
          <w:color w:val="auto"/>
          <w:szCs w:val="24"/>
          <w:lang w:val="de-CH"/>
          <w14:ligatures w14:val="standardContextual"/>
        </w:rPr>
      </w:pPr>
      <w:hyperlink w:anchor="_Toc164845217" w:history="1">
        <w:r w:rsidR="007D65A7" w:rsidRPr="001418D1">
          <w:rPr>
            <w:rStyle w:val="Hyperlink"/>
          </w:rPr>
          <w:t>13.1</w:t>
        </w:r>
        <w:r w:rsidR="007D65A7">
          <w:rPr>
            <w:color w:val="auto"/>
            <w:szCs w:val="24"/>
            <w:lang w:val="de-CH"/>
            <w14:ligatures w14:val="standardContextual"/>
          </w:rPr>
          <w:tab/>
        </w:r>
        <w:r w:rsidR="007D65A7" w:rsidRPr="001418D1">
          <w:rPr>
            <w:rStyle w:val="Hyperlink"/>
          </w:rPr>
          <w:t>Punktaufzählungen</w:t>
        </w:r>
        <w:r w:rsidR="007D65A7">
          <w:rPr>
            <w:webHidden/>
          </w:rPr>
          <w:tab/>
        </w:r>
        <w:r w:rsidR="007D65A7">
          <w:rPr>
            <w:webHidden/>
          </w:rPr>
          <w:fldChar w:fldCharType="begin"/>
        </w:r>
        <w:r w:rsidR="007D65A7">
          <w:rPr>
            <w:webHidden/>
          </w:rPr>
          <w:instrText xml:space="preserve"> PAGEREF _Toc164845217 \h </w:instrText>
        </w:r>
        <w:r w:rsidR="007D65A7">
          <w:rPr>
            <w:webHidden/>
          </w:rPr>
        </w:r>
        <w:r w:rsidR="007D65A7">
          <w:rPr>
            <w:webHidden/>
          </w:rPr>
          <w:fldChar w:fldCharType="separate"/>
        </w:r>
        <w:r w:rsidR="007D65A7">
          <w:rPr>
            <w:webHidden/>
          </w:rPr>
          <w:t>40</w:t>
        </w:r>
        <w:r w:rsidR="007D65A7">
          <w:rPr>
            <w:webHidden/>
          </w:rPr>
          <w:fldChar w:fldCharType="end"/>
        </w:r>
      </w:hyperlink>
    </w:p>
    <w:p w14:paraId="68DCA296" w14:textId="5371A862" w:rsidR="007D65A7" w:rsidRDefault="00D637A3">
      <w:pPr>
        <w:pStyle w:val="Verzeichnis2"/>
        <w:rPr>
          <w:color w:val="auto"/>
          <w:szCs w:val="24"/>
          <w:lang w:val="de-CH"/>
          <w14:ligatures w14:val="standardContextual"/>
        </w:rPr>
      </w:pPr>
      <w:hyperlink w:anchor="_Toc164845218" w:history="1">
        <w:r w:rsidR="007D65A7" w:rsidRPr="001418D1">
          <w:rPr>
            <w:rStyle w:val="Hyperlink"/>
          </w:rPr>
          <w:t>13.2</w:t>
        </w:r>
        <w:r w:rsidR="007D65A7">
          <w:rPr>
            <w:color w:val="auto"/>
            <w:szCs w:val="24"/>
            <w:lang w:val="de-CH"/>
            <w14:ligatures w14:val="standardContextual"/>
          </w:rPr>
          <w:tab/>
        </w:r>
        <w:r w:rsidR="007D65A7" w:rsidRPr="001418D1">
          <w:rPr>
            <w:rStyle w:val="Hyperlink"/>
          </w:rPr>
          <w:t>Aufzählungen mit Nummerierung</w:t>
        </w:r>
        <w:r w:rsidR="007D65A7">
          <w:rPr>
            <w:webHidden/>
          </w:rPr>
          <w:tab/>
        </w:r>
        <w:r w:rsidR="007D65A7">
          <w:rPr>
            <w:webHidden/>
          </w:rPr>
          <w:fldChar w:fldCharType="begin"/>
        </w:r>
        <w:r w:rsidR="007D65A7">
          <w:rPr>
            <w:webHidden/>
          </w:rPr>
          <w:instrText xml:space="preserve"> PAGEREF _Toc164845218 \h </w:instrText>
        </w:r>
        <w:r w:rsidR="007D65A7">
          <w:rPr>
            <w:webHidden/>
          </w:rPr>
        </w:r>
        <w:r w:rsidR="007D65A7">
          <w:rPr>
            <w:webHidden/>
          </w:rPr>
          <w:fldChar w:fldCharType="separate"/>
        </w:r>
        <w:r w:rsidR="007D65A7">
          <w:rPr>
            <w:webHidden/>
          </w:rPr>
          <w:t>41</w:t>
        </w:r>
        <w:r w:rsidR="007D65A7">
          <w:rPr>
            <w:webHidden/>
          </w:rPr>
          <w:fldChar w:fldCharType="end"/>
        </w:r>
      </w:hyperlink>
    </w:p>
    <w:p w14:paraId="73564D33" w14:textId="409CC9CB" w:rsidR="007D65A7" w:rsidRDefault="00D637A3">
      <w:pPr>
        <w:pStyle w:val="Verzeichnis3"/>
        <w:tabs>
          <w:tab w:val="left" w:pos="1920"/>
        </w:tabs>
        <w:rPr>
          <w:rFonts w:eastAsiaTheme="minorEastAsia" w:cstheme="minorBidi"/>
          <w:color w:val="auto"/>
          <w:lang w:val="de-CH"/>
          <w14:ligatures w14:val="standardContextual"/>
        </w:rPr>
      </w:pPr>
      <w:hyperlink w:anchor="_Toc164845219" w:history="1">
        <w:r w:rsidR="007D65A7" w:rsidRPr="001418D1">
          <w:rPr>
            <w:rStyle w:val="Hyperlink"/>
          </w:rPr>
          <w:t>13.2.1</w:t>
        </w:r>
        <w:r w:rsidR="007D65A7">
          <w:rPr>
            <w:rFonts w:eastAsiaTheme="minorEastAsia" w:cstheme="minorBidi"/>
            <w:color w:val="auto"/>
            <w:lang w:val="de-CH"/>
            <w14:ligatures w14:val="standardContextual"/>
          </w:rPr>
          <w:tab/>
        </w:r>
        <w:r w:rsidR="007D65A7" w:rsidRPr="001418D1">
          <w:rPr>
            <w:rStyle w:val="Hyperlink"/>
          </w:rPr>
          <w:t>Neubeginn einer Nummerierung</w:t>
        </w:r>
        <w:r w:rsidR="007D65A7">
          <w:rPr>
            <w:webHidden/>
          </w:rPr>
          <w:tab/>
        </w:r>
        <w:r w:rsidR="007D65A7">
          <w:rPr>
            <w:webHidden/>
          </w:rPr>
          <w:fldChar w:fldCharType="begin"/>
        </w:r>
        <w:r w:rsidR="007D65A7">
          <w:rPr>
            <w:webHidden/>
          </w:rPr>
          <w:instrText xml:space="preserve"> PAGEREF _Toc164845219 \h </w:instrText>
        </w:r>
        <w:r w:rsidR="007D65A7">
          <w:rPr>
            <w:webHidden/>
          </w:rPr>
        </w:r>
        <w:r w:rsidR="007D65A7">
          <w:rPr>
            <w:webHidden/>
          </w:rPr>
          <w:fldChar w:fldCharType="separate"/>
        </w:r>
        <w:r w:rsidR="007D65A7">
          <w:rPr>
            <w:webHidden/>
          </w:rPr>
          <w:t>42</w:t>
        </w:r>
        <w:r w:rsidR="007D65A7">
          <w:rPr>
            <w:webHidden/>
          </w:rPr>
          <w:fldChar w:fldCharType="end"/>
        </w:r>
      </w:hyperlink>
    </w:p>
    <w:p w14:paraId="50DC8F45" w14:textId="4F76448A" w:rsidR="007D65A7" w:rsidRDefault="00D637A3">
      <w:pPr>
        <w:pStyle w:val="Verzeichnis1"/>
        <w:rPr>
          <w:rFonts w:eastAsiaTheme="minorEastAsia" w:cstheme="minorBidi"/>
          <w:color w:val="auto"/>
          <w:lang w:val="de-CH"/>
          <w14:ligatures w14:val="standardContextual"/>
        </w:rPr>
      </w:pPr>
      <w:hyperlink w:anchor="_Toc164845220" w:history="1">
        <w:r w:rsidR="007D65A7" w:rsidRPr="001418D1">
          <w:rPr>
            <w:rStyle w:val="Hyperlink"/>
          </w:rPr>
          <w:t>14</w:t>
        </w:r>
        <w:r w:rsidR="007D65A7">
          <w:rPr>
            <w:rFonts w:eastAsiaTheme="minorEastAsia" w:cstheme="minorBidi"/>
            <w:color w:val="auto"/>
            <w:lang w:val="de-CH"/>
            <w14:ligatures w14:val="standardContextual"/>
          </w:rPr>
          <w:tab/>
        </w:r>
        <w:r w:rsidR="007D65A7" w:rsidRPr="001418D1">
          <w:rPr>
            <w:rStyle w:val="Hyperlink"/>
          </w:rPr>
          <w:t>Beispielanhang</w:t>
        </w:r>
        <w:r w:rsidR="007D65A7">
          <w:rPr>
            <w:webHidden/>
          </w:rPr>
          <w:tab/>
        </w:r>
        <w:r w:rsidR="007D65A7">
          <w:rPr>
            <w:webHidden/>
          </w:rPr>
          <w:fldChar w:fldCharType="begin"/>
        </w:r>
        <w:r w:rsidR="007D65A7">
          <w:rPr>
            <w:webHidden/>
          </w:rPr>
          <w:instrText xml:space="preserve"> PAGEREF _Toc164845220 \h </w:instrText>
        </w:r>
        <w:r w:rsidR="007D65A7">
          <w:rPr>
            <w:webHidden/>
          </w:rPr>
        </w:r>
        <w:r w:rsidR="007D65A7">
          <w:rPr>
            <w:webHidden/>
          </w:rPr>
          <w:fldChar w:fldCharType="separate"/>
        </w:r>
        <w:r w:rsidR="007D65A7">
          <w:rPr>
            <w:webHidden/>
          </w:rPr>
          <w:t>43</w:t>
        </w:r>
        <w:r w:rsidR="007D65A7">
          <w:rPr>
            <w:webHidden/>
          </w:rPr>
          <w:fldChar w:fldCharType="end"/>
        </w:r>
      </w:hyperlink>
    </w:p>
    <w:p w14:paraId="38711991" w14:textId="157F6CC8" w:rsidR="007D65A7" w:rsidRDefault="00D637A3">
      <w:pPr>
        <w:pStyle w:val="Verzeichnis1"/>
        <w:rPr>
          <w:rFonts w:eastAsiaTheme="minorEastAsia" w:cstheme="minorBidi"/>
          <w:color w:val="auto"/>
          <w:lang w:val="de-CH"/>
          <w14:ligatures w14:val="standardContextual"/>
        </w:rPr>
      </w:pPr>
      <w:hyperlink w:anchor="_Toc164845221" w:history="1">
        <w:r w:rsidR="007D65A7" w:rsidRPr="001418D1">
          <w:rPr>
            <w:rStyle w:val="Hyperlink"/>
          </w:rPr>
          <w:t>Mitgeltende Unterlagen</w:t>
        </w:r>
        <w:r w:rsidR="007D65A7">
          <w:rPr>
            <w:webHidden/>
          </w:rPr>
          <w:tab/>
        </w:r>
        <w:r w:rsidR="007D65A7">
          <w:rPr>
            <w:webHidden/>
          </w:rPr>
          <w:fldChar w:fldCharType="begin"/>
        </w:r>
        <w:r w:rsidR="007D65A7">
          <w:rPr>
            <w:webHidden/>
          </w:rPr>
          <w:instrText xml:space="preserve"> PAGEREF _Toc164845221 \h </w:instrText>
        </w:r>
        <w:r w:rsidR="007D65A7">
          <w:rPr>
            <w:webHidden/>
          </w:rPr>
        </w:r>
        <w:r w:rsidR="007D65A7">
          <w:rPr>
            <w:webHidden/>
          </w:rPr>
          <w:fldChar w:fldCharType="separate"/>
        </w:r>
        <w:r w:rsidR="007D65A7">
          <w:rPr>
            <w:webHidden/>
          </w:rPr>
          <w:t>44</w:t>
        </w:r>
        <w:r w:rsidR="007D65A7">
          <w:rPr>
            <w:webHidden/>
          </w:rPr>
          <w:fldChar w:fldCharType="end"/>
        </w:r>
      </w:hyperlink>
    </w:p>
    <w:p w14:paraId="65EE9ECC" w14:textId="01612290" w:rsidR="007D65A7" w:rsidRDefault="00D637A3">
      <w:pPr>
        <w:pStyle w:val="Verzeichnis1"/>
        <w:rPr>
          <w:rFonts w:eastAsiaTheme="minorEastAsia" w:cstheme="minorBidi"/>
          <w:color w:val="auto"/>
          <w:lang w:val="de-CH"/>
          <w14:ligatures w14:val="standardContextual"/>
        </w:rPr>
      </w:pPr>
      <w:hyperlink w:anchor="_Toc164845222" w:history="1">
        <w:r w:rsidR="007D65A7" w:rsidRPr="001418D1">
          <w:rPr>
            <w:rStyle w:val="Hyperlink"/>
          </w:rPr>
          <w:t>Abkürzungsverzeichnis/Glossar</w:t>
        </w:r>
        <w:r w:rsidR="007D65A7">
          <w:rPr>
            <w:webHidden/>
          </w:rPr>
          <w:tab/>
        </w:r>
        <w:r w:rsidR="007D65A7">
          <w:rPr>
            <w:webHidden/>
          </w:rPr>
          <w:fldChar w:fldCharType="begin"/>
        </w:r>
        <w:r w:rsidR="007D65A7">
          <w:rPr>
            <w:webHidden/>
          </w:rPr>
          <w:instrText xml:space="preserve"> PAGEREF _Toc164845222 \h </w:instrText>
        </w:r>
        <w:r w:rsidR="007D65A7">
          <w:rPr>
            <w:webHidden/>
          </w:rPr>
        </w:r>
        <w:r w:rsidR="007D65A7">
          <w:rPr>
            <w:webHidden/>
          </w:rPr>
          <w:fldChar w:fldCharType="separate"/>
        </w:r>
        <w:r w:rsidR="007D65A7">
          <w:rPr>
            <w:webHidden/>
          </w:rPr>
          <w:t>45</w:t>
        </w:r>
        <w:r w:rsidR="007D65A7">
          <w:rPr>
            <w:webHidden/>
          </w:rPr>
          <w:fldChar w:fldCharType="end"/>
        </w:r>
      </w:hyperlink>
    </w:p>
    <w:p w14:paraId="0E4EF11F" w14:textId="601CF9D9" w:rsidR="007D65A7" w:rsidRDefault="00D637A3">
      <w:pPr>
        <w:pStyle w:val="Verzeichnis1"/>
        <w:rPr>
          <w:rFonts w:eastAsiaTheme="minorEastAsia" w:cstheme="minorBidi"/>
          <w:color w:val="auto"/>
          <w:lang w:val="de-CH"/>
          <w14:ligatures w14:val="standardContextual"/>
        </w:rPr>
      </w:pPr>
      <w:hyperlink w:anchor="_Toc164845223" w:history="1">
        <w:r w:rsidR="007D65A7" w:rsidRPr="001418D1">
          <w:rPr>
            <w:rStyle w:val="Hyperlink"/>
          </w:rPr>
          <w:t>Quellenverzeichnis</w:t>
        </w:r>
        <w:r w:rsidR="007D65A7">
          <w:rPr>
            <w:webHidden/>
          </w:rPr>
          <w:tab/>
        </w:r>
        <w:r w:rsidR="007D65A7">
          <w:rPr>
            <w:webHidden/>
          </w:rPr>
          <w:fldChar w:fldCharType="begin"/>
        </w:r>
        <w:r w:rsidR="007D65A7">
          <w:rPr>
            <w:webHidden/>
          </w:rPr>
          <w:instrText xml:space="preserve"> PAGEREF _Toc164845223 \h </w:instrText>
        </w:r>
        <w:r w:rsidR="007D65A7">
          <w:rPr>
            <w:webHidden/>
          </w:rPr>
        </w:r>
        <w:r w:rsidR="007D65A7">
          <w:rPr>
            <w:webHidden/>
          </w:rPr>
          <w:fldChar w:fldCharType="separate"/>
        </w:r>
        <w:r w:rsidR="007D65A7">
          <w:rPr>
            <w:webHidden/>
          </w:rPr>
          <w:t>47</w:t>
        </w:r>
        <w:r w:rsidR="007D65A7">
          <w:rPr>
            <w:webHidden/>
          </w:rPr>
          <w:fldChar w:fldCharType="end"/>
        </w:r>
      </w:hyperlink>
    </w:p>
    <w:p w14:paraId="6730FD72" w14:textId="0584F327" w:rsidR="00B619E8" w:rsidRDefault="00CF7D1D" w:rsidP="00D75C16">
      <w:pPr>
        <w:sectPr w:rsidR="00B619E8" w:rsidSect="006D76BE">
          <w:pgSz w:w="11900" w:h="16840" w:code="9"/>
          <w:pgMar w:top="1247" w:right="1247" w:bottom="1247" w:left="1247" w:header="595" w:footer="595" w:gutter="0"/>
          <w:cols w:space="708"/>
          <w:docGrid w:linePitch="299"/>
        </w:sectPr>
      </w:pPr>
      <w:r>
        <w:fldChar w:fldCharType="end"/>
      </w:r>
    </w:p>
    <w:p w14:paraId="309DACBD" w14:textId="244B5927" w:rsidR="006821FD" w:rsidRDefault="006821FD" w:rsidP="006821FD">
      <w:pPr>
        <w:pStyle w:val="berschrift1"/>
        <w:numPr>
          <w:ilvl w:val="0"/>
          <w:numId w:val="0"/>
        </w:numPr>
        <w:ind w:left="851" w:hanging="851"/>
      </w:pPr>
      <w:bookmarkStart w:id="11" w:name="_Toc164845148"/>
      <w:r>
        <w:lastRenderedPageBreak/>
        <w:t>Teil 1: Formaler Teil 1</w:t>
      </w:r>
      <w:bookmarkEnd w:id="11"/>
    </w:p>
    <w:p w14:paraId="3754AFDD" w14:textId="4647192D" w:rsidR="003268D0" w:rsidRDefault="003268D0" w:rsidP="006821FD">
      <w:pPr>
        <w:pStyle w:val="berschrift1"/>
      </w:pPr>
      <w:bookmarkStart w:id="12" w:name="_Toc164845149"/>
      <w:r>
        <w:t>Aufgabenstellung</w:t>
      </w:r>
      <w:bookmarkEnd w:id="12"/>
    </w:p>
    <w:p w14:paraId="76BD87CC" w14:textId="61BD6924" w:rsidR="003268D0" w:rsidRDefault="003268D0" w:rsidP="003268D0">
      <w:pPr>
        <w:pStyle w:val="berschrift2"/>
      </w:pPr>
      <w:bookmarkStart w:id="13" w:name="_Toc164845150"/>
      <w:r>
        <w:t>Titel der Arbeit</w:t>
      </w:r>
      <w:bookmarkEnd w:id="13"/>
    </w:p>
    <w:p w14:paraId="601489D1" w14:textId="50A54266" w:rsidR="003268D0" w:rsidRPr="003268D0" w:rsidRDefault="003268D0" w:rsidP="003268D0">
      <w:pPr>
        <w:rPr>
          <w:lang w:val="en-US"/>
        </w:rPr>
      </w:pPr>
      <w:r w:rsidRPr="003268D0">
        <w:rPr>
          <w:lang w:val="en-US"/>
        </w:rPr>
        <w:t xml:space="preserve">Chaos-Engineering </w:t>
      </w:r>
      <w:proofErr w:type="spellStart"/>
      <w:r w:rsidRPr="003268D0">
        <w:rPr>
          <w:lang w:val="en-US"/>
        </w:rPr>
        <w:t>mit</w:t>
      </w:r>
      <w:proofErr w:type="spellEnd"/>
      <w:r w:rsidRPr="003268D0">
        <w:rPr>
          <w:lang w:val="en-US"/>
        </w:rPr>
        <w:t xml:space="preserve"> Chaos-Mesh</w:t>
      </w:r>
    </w:p>
    <w:p w14:paraId="1B32115A" w14:textId="6A00C6F2" w:rsidR="003268D0" w:rsidRDefault="003268D0" w:rsidP="003268D0">
      <w:pPr>
        <w:pStyle w:val="berschrift2"/>
      </w:pPr>
      <w:bookmarkStart w:id="14" w:name="_Toc164845151"/>
      <w:r>
        <w:t>Ausgangslage</w:t>
      </w:r>
      <w:bookmarkEnd w:id="14"/>
    </w:p>
    <w:p w14:paraId="32A0B25B" w14:textId="58DE29F5" w:rsidR="003268D0" w:rsidRPr="003268D0" w:rsidRDefault="003268D0" w:rsidP="003268D0">
      <w:r>
        <w:t>Wir von T-Systems sind auf Cloud-Infrastrukturen und Mikroservices spezialisiert. Zudem sind wir gerade im Aufbau unserer eigenen Cloud Infrastruk</w:t>
      </w:r>
      <w:r w:rsidR="00246383">
        <w:t>t</w:t>
      </w:r>
      <w:r>
        <w:t xml:space="preserve">ur. In der Vergangenheit gab es mehrere Vorfälle, bei denen unerwartete Systemausfälle zu erheblichen Unterbrechungen der Dienstleistungen </w:t>
      </w:r>
      <w:r w:rsidR="00EC17C7">
        <w:t>führten</w:t>
      </w:r>
      <w:r>
        <w:t xml:space="preserve">. Damit die Zuverlässigkeit und Ausfallsicherheit in Zukunft weiter verbessert werden </w:t>
      </w:r>
      <w:proofErr w:type="gramStart"/>
      <w:r>
        <w:t>kann</w:t>
      </w:r>
      <w:proofErr w:type="gramEnd"/>
      <w:r>
        <w:t xml:space="preserve">, möchten wir das Tool "Chaos-Mesh" in Betrieb nehmen, um diese in Zukunft </w:t>
      </w:r>
      <w:r w:rsidR="00EC17C7">
        <w:t>für</w:t>
      </w:r>
      <w:r>
        <w:t xml:space="preserve"> unsere Infrastruktur als Test-Tool verwenden zu können. Damit die Chaos Experimente angewendet werden können, wird im Voraus der IPA eine </w:t>
      </w:r>
      <w:proofErr w:type="spellStart"/>
      <w:r w:rsidR="00246383">
        <w:t>Full</w:t>
      </w:r>
      <w:proofErr w:type="spellEnd"/>
      <w:r w:rsidR="00246383">
        <w:t>-Stack</w:t>
      </w:r>
      <w:r>
        <w:t xml:space="preserve"> Applikation bereitgestellt</w:t>
      </w:r>
      <w:r w:rsidR="00246383">
        <w:t>,</w:t>
      </w:r>
      <w:r>
        <w:t xml:space="preserve"> welche ein Kinoticketverkauf System simuliert. Es gibt verschiedene Filme, </w:t>
      </w:r>
      <w:proofErr w:type="spellStart"/>
      <w:r>
        <w:t>für</w:t>
      </w:r>
      <w:proofErr w:type="spellEnd"/>
      <w:r>
        <w:t xml:space="preserve"> die es die Möglichkeit gibt, Tickets zu reservieren und zu kaufen. Anhand diesem Use-Case </w:t>
      </w:r>
      <w:proofErr w:type="spellStart"/>
      <w:r>
        <w:t>müssen</w:t>
      </w:r>
      <w:proofErr w:type="spellEnd"/>
      <w:r>
        <w:t xml:space="preserve"> verschiedene Experimente </w:t>
      </w:r>
      <w:r w:rsidR="00EC17C7">
        <w:t>durchgeführt</w:t>
      </w:r>
      <w:r>
        <w:t xml:space="preserve"> und der Einfluss auf den Kunden gemessen werden.</w:t>
      </w:r>
    </w:p>
    <w:p w14:paraId="4EB98A08" w14:textId="2FDF7808" w:rsidR="003268D0" w:rsidRDefault="003268D0" w:rsidP="003268D0">
      <w:pPr>
        <w:pStyle w:val="berschrift2"/>
      </w:pPr>
      <w:bookmarkStart w:id="15" w:name="_Toc164845152"/>
      <w:r>
        <w:t>Detaillierte Aufgabenstellung</w:t>
      </w:r>
      <w:bookmarkEnd w:id="15"/>
    </w:p>
    <w:p w14:paraId="73D76137" w14:textId="281AA972" w:rsidR="003268D0" w:rsidRDefault="003268D0" w:rsidP="003268D0">
      <w:pPr>
        <w:pStyle w:val="berschrift3"/>
      </w:pPr>
      <w:bookmarkStart w:id="16" w:name="_Toc164845153"/>
      <w:r>
        <w:t>Erwartete Resultate des Auftraggebers</w:t>
      </w:r>
      <w:bookmarkEnd w:id="16"/>
    </w:p>
    <w:p w14:paraId="72A70DB9" w14:textId="53D52470" w:rsidR="003268D0" w:rsidRDefault="003268D0" w:rsidP="003268D0">
      <w:r>
        <w:t xml:space="preserve">Es </w:t>
      </w:r>
      <w:proofErr w:type="spellStart"/>
      <w:r>
        <w:t>müssen</w:t>
      </w:r>
      <w:proofErr w:type="spellEnd"/>
      <w:r>
        <w:t xml:space="preserve"> die notwendigen Konzepte erstellt werden. Sie bilden die Grundlage </w:t>
      </w:r>
      <w:proofErr w:type="spellStart"/>
      <w:r>
        <w:t>für</w:t>
      </w:r>
      <w:proofErr w:type="spellEnd"/>
      <w:r>
        <w:t xml:space="preserve"> die Realisierung des Systems:</w:t>
      </w:r>
    </w:p>
    <w:p w14:paraId="0DC66962" w14:textId="4FE20CCC" w:rsidR="003268D0" w:rsidRDefault="003268D0" w:rsidP="006C281D">
      <w:pPr>
        <w:pStyle w:val="Listenabsatz"/>
        <w:numPr>
          <w:ilvl w:val="0"/>
          <w:numId w:val="7"/>
        </w:numPr>
      </w:pPr>
      <w:r>
        <w:t>Namenskonzept</w:t>
      </w:r>
    </w:p>
    <w:p w14:paraId="0FC5975E" w14:textId="7C6BC662" w:rsidR="003268D0" w:rsidRDefault="003268D0" w:rsidP="006C281D">
      <w:pPr>
        <w:pStyle w:val="Listenabsatz"/>
        <w:numPr>
          <w:ilvl w:val="0"/>
          <w:numId w:val="7"/>
        </w:numPr>
      </w:pPr>
      <w:r>
        <w:t>Systemkonzept</w:t>
      </w:r>
    </w:p>
    <w:p w14:paraId="2A4C9E8E" w14:textId="35D6AF25" w:rsidR="003268D0" w:rsidRDefault="003268D0" w:rsidP="006C281D">
      <w:pPr>
        <w:pStyle w:val="Listenabsatz"/>
        <w:numPr>
          <w:ilvl w:val="0"/>
          <w:numId w:val="7"/>
        </w:numPr>
      </w:pPr>
      <w:r>
        <w:t>Netzwerk-/Portkonzept</w:t>
      </w:r>
    </w:p>
    <w:p w14:paraId="586B8A45" w14:textId="460B5D87" w:rsidR="003268D0" w:rsidRDefault="003268D0" w:rsidP="006C281D">
      <w:pPr>
        <w:pStyle w:val="Listenabsatz"/>
        <w:numPr>
          <w:ilvl w:val="0"/>
          <w:numId w:val="7"/>
        </w:numPr>
      </w:pPr>
      <w:r>
        <w:t>Berechtigungskonzept</w:t>
      </w:r>
    </w:p>
    <w:p w14:paraId="30A46D5B" w14:textId="02424658" w:rsidR="003268D0" w:rsidRDefault="003268D0" w:rsidP="006C281D">
      <w:pPr>
        <w:pStyle w:val="Listenabsatz"/>
        <w:numPr>
          <w:ilvl w:val="0"/>
          <w:numId w:val="7"/>
        </w:numPr>
      </w:pPr>
      <w:r>
        <w:t>Testkonzept</w:t>
      </w:r>
    </w:p>
    <w:p w14:paraId="25418009" w14:textId="66D813F4" w:rsidR="003268D0" w:rsidRDefault="003268D0" w:rsidP="006C281D">
      <w:pPr>
        <w:pStyle w:val="Listenabsatz"/>
        <w:numPr>
          <w:ilvl w:val="0"/>
          <w:numId w:val="7"/>
        </w:numPr>
      </w:pPr>
      <w:r>
        <w:t>ISDS-Konzept</w:t>
      </w:r>
    </w:p>
    <w:p w14:paraId="44F567EC" w14:textId="77777777" w:rsidR="003268D0" w:rsidRDefault="003268D0" w:rsidP="003268D0"/>
    <w:p w14:paraId="224CA373" w14:textId="659AF123" w:rsidR="003268D0" w:rsidRDefault="003268D0" w:rsidP="006821FD">
      <w:r>
        <w:t xml:space="preserve">Die notwendige Infrastruktur muss mit Terraform realisiert werden. Dies umfasst die Bereitstellung der erforderlichen Netzwerke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 IAM-Rollen sowie des EKS-Clusters. Ein kritischer Aspekt dabei ist, den Terraform-Zustand als „Remote Storage“ in einem S3-Bucket zu speichern. Der so entstandene Code muss in GitHub mit Versionskontrolle hinterlegt werden. Zudem ist das Erstellen einer Pipeline erforderlich, um die Kino-App automatisiert deployen zu können.</w:t>
      </w:r>
      <w:r>
        <w:br/>
      </w:r>
      <w:r>
        <w:br/>
      </w:r>
      <w:r>
        <w:lastRenderedPageBreak/>
        <w:t xml:space="preserve">Auf der eingerichteten Infrastruktur muss Chaos-Mesh installiert und konfiguriert werden. Es muss sich dabei strikt an die Dokumentation von </w:t>
      </w:r>
      <w:hyperlink r:id="rId19" w:history="1">
        <w:r w:rsidRPr="00425013">
          <w:rPr>
            <w:rStyle w:val="Hyperlink"/>
          </w:rPr>
          <w:t>https://chaos-mesh.org/docs/production-installationusing-</w:t>
        </w:r>
      </w:hyperlink>
      <w:r>
        <w:t xml:space="preserve"> </w:t>
      </w:r>
      <w:proofErr w:type="spellStart"/>
      <w:r>
        <w:t>helm</w:t>
      </w:r>
      <w:proofErr w:type="spellEnd"/>
      <w:r>
        <w:t xml:space="preserve">/ gehalten werden. Die folgenden Experimente </w:t>
      </w:r>
      <w:proofErr w:type="spellStart"/>
      <w:r>
        <w:t>müssen</w:t>
      </w:r>
      <w:proofErr w:type="spellEnd"/>
      <w:r>
        <w:t xml:space="preserve"> an der Kino</w:t>
      </w:r>
      <w:r w:rsidR="00541976">
        <w:t xml:space="preserve"> </w:t>
      </w:r>
      <w:r>
        <w:t xml:space="preserve">App </w:t>
      </w:r>
      <w:proofErr w:type="spellStart"/>
      <w:r>
        <w:t>durchgeführt</w:t>
      </w:r>
      <w:proofErr w:type="spellEnd"/>
      <w:r>
        <w:t xml:space="preserve"> werden:</w:t>
      </w:r>
      <w:r w:rsidR="00541976">
        <w:br/>
      </w:r>
    </w:p>
    <w:p w14:paraId="712744BF" w14:textId="64956E99" w:rsidR="003268D0" w:rsidRDefault="00541976" w:rsidP="006C281D">
      <w:pPr>
        <w:pStyle w:val="Listenabsatz"/>
        <w:numPr>
          <w:ilvl w:val="0"/>
          <w:numId w:val="8"/>
        </w:numPr>
      </w:pPr>
      <w:r>
        <w:t>Netzwerkchaos: Simulation von Netzwerkverzögerungen, Paketverlusten und instabilen Netzwerkverbindungen.</w:t>
      </w:r>
    </w:p>
    <w:p w14:paraId="0A8548A7" w14:textId="36FB77C7" w:rsidR="003268D0" w:rsidRDefault="003268D0" w:rsidP="006C281D">
      <w:pPr>
        <w:pStyle w:val="Listenabsatz"/>
        <w:numPr>
          <w:ilvl w:val="0"/>
          <w:numId w:val="7"/>
        </w:numPr>
      </w:pPr>
      <w:proofErr w:type="spellStart"/>
      <w:r>
        <w:t>Podchaos</w:t>
      </w:r>
      <w:proofErr w:type="spellEnd"/>
      <w:r>
        <w:t xml:space="preserve">: Simulation von Pod-Ausfällen und </w:t>
      </w:r>
      <w:proofErr w:type="spellStart"/>
      <w:r>
        <w:t>Überprüfung</w:t>
      </w:r>
      <w:proofErr w:type="spellEnd"/>
      <w:r>
        <w:t xml:space="preserve"> der Selbstheilungsfunktionen.</w:t>
      </w:r>
    </w:p>
    <w:p w14:paraId="11B9B1B4" w14:textId="015BF87D" w:rsidR="003268D0" w:rsidRDefault="003268D0" w:rsidP="006C281D">
      <w:pPr>
        <w:pStyle w:val="Listenabsatz"/>
        <w:numPr>
          <w:ilvl w:val="0"/>
          <w:numId w:val="7"/>
        </w:numPr>
      </w:pPr>
      <w:r>
        <w:t xml:space="preserve">CPU- und Speicherchaos: </w:t>
      </w:r>
      <w:proofErr w:type="spellStart"/>
      <w:r>
        <w:t>Künstliche</w:t>
      </w:r>
      <w:proofErr w:type="spellEnd"/>
      <w:r>
        <w:t xml:space="preserve"> Überlastung der CPU oder der Speicherressourcen.</w:t>
      </w:r>
    </w:p>
    <w:p w14:paraId="1EAEAA7A" w14:textId="77777777" w:rsidR="00541976" w:rsidRDefault="00541976" w:rsidP="00541976"/>
    <w:p w14:paraId="5CD0499D" w14:textId="0F5A78EC" w:rsidR="00541976" w:rsidRDefault="00541976" w:rsidP="006C281D">
      <w:pPr>
        <w:pStyle w:val="Listenabsatz"/>
        <w:numPr>
          <w:ilvl w:val="0"/>
          <w:numId w:val="7"/>
        </w:numPr>
      </w:pPr>
      <w:r>
        <w:t xml:space="preserve">HTTP-Chaos: Manipulation von HTTP-Anfragen und -Antworten, </w:t>
      </w:r>
      <w:proofErr w:type="spellStart"/>
      <w:r>
        <w:t>einschlie</w:t>
      </w:r>
      <w:r w:rsidR="009F199C">
        <w:t>ss</w:t>
      </w:r>
      <w:r>
        <w:t>lich</w:t>
      </w:r>
      <w:proofErr w:type="spellEnd"/>
      <w:r>
        <w:t xml:space="preserve"> Verbindungsabbruch, </w:t>
      </w:r>
      <w:proofErr w:type="spellStart"/>
      <w:r>
        <w:t>Einführung</w:t>
      </w:r>
      <w:proofErr w:type="spellEnd"/>
      <w:r>
        <w:t xml:space="preserve"> von Verzögerungen, Inhaltsersetzung oder -ergänzung.</w:t>
      </w:r>
    </w:p>
    <w:p w14:paraId="166C4EEE" w14:textId="5AB707A1" w:rsidR="00541976" w:rsidRDefault="00541976" w:rsidP="006C281D">
      <w:pPr>
        <w:pStyle w:val="Listenabsatz"/>
        <w:numPr>
          <w:ilvl w:val="0"/>
          <w:numId w:val="7"/>
        </w:numPr>
      </w:pPr>
      <w:r>
        <w:t>Service-Abhängigkeiten: Simulation von Ausfällen in Abhängigkeiten (wie Datenbanken), um die Auswirkungen auf die Anwendung zu beobachten.</w:t>
      </w:r>
    </w:p>
    <w:p w14:paraId="07AED740" w14:textId="7A21BEB3" w:rsidR="00541976" w:rsidRDefault="00541976" w:rsidP="00541976">
      <w:pPr>
        <w:pStyle w:val="berschrift3"/>
      </w:pPr>
      <w:bookmarkStart w:id="17" w:name="_Toc164845154"/>
      <w:r>
        <w:t>Prüfbare/Messbare Ziele</w:t>
      </w:r>
      <w:bookmarkEnd w:id="17"/>
    </w:p>
    <w:p w14:paraId="714A621D" w14:textId="0EDF65B9" w:rsidR="00541976" w:rsidRDefault="00541976" w:rsidP="00541976">
      <w:r w:rsidRPr="00541976">
        <w:t>Infrastruktur mit Terraform:</w:t>
      </w:r>
    </w:p>
    <w:p w14:paraId="1A4D8D69" w14:textId="6697AFBF" w:rsidR="00541976" w:rsidRDefault="00541976" w:rsidP="006C281D">
      <w:pPr>
        <w:pStyle w:val="Listenabsatz"/>
        <w:numPr>
          <w:ilvl w:val="0"/>
          <w:numId w:val="7"/>
        </w:numPr>
      </w:pPr>
      <w:r>
        <w:t>Bereitstellung der vollständigen Infrastruktur.</w:t>
      </w:r>
    </w:p>
    <w:p w14:paraId="2C36BB94" w14:textId="40DE5F78" w:rsidR="00541976" w:rsidRDefault="00541976" w:rsidP="006C281D">
      <w:pPr>
        <w:pStyle w:val="Listenabsatz"/>
        <w:numPr>
          <w:ilvl w:val="0"/>
          <w:numId w:val="7"/>
        </w:numPr>
      </w:pPr>
      <w:r>
        <w:t xml:space="preserve">Implementierung und Dokumentation von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w:t>
      </w:r>
    </w:p>
    <w:p w14:paraId="4AC6ECB7" w14:textId="77777777" w:rsidR="00541976" w:rsidRDefault="00541976" w:rsidP="006C281D">
      <w:pPr>
        <w:pStyle w:val="Listenabsatz"/>
        <w:numPr>
          <w:ilvl w:val="0"/>
          <w:numId w:val="9"/>
        </w:numPr>
      </w:pPr>
      <w:r>
        <w:t>IAM-Rollen und EKS-Cluster unter Verwendung von Terraform.</w:t>
      </w:r>
    </w:p>
    <w:p w14:paraId="4C73FB0D" w14:textId="3582EA12" w:rsidR="00541976" w:rsidRDefault="00541976" w:rsidP="006C281D">
      <w:pPr>
        <w:pStyle w:val="Listenabsatz"/>
        <w:numPr>
          <w:ilvl w:val="0"/>
          <w:numId w:val="9"/>
        </w:numPr>
      </w:pPr>
      <w:r>
        <w:t>Sicherstellung, dass der Terraform-Zustand sicher in einem S3-Bucket als „Remote Storage“</w:t>
      </w:r>
    </w:p>
    <w:p w14:paraId="6EC45505" w14:textId="18730202" w:rsidR="00541976" w:rsidRDefault="00541976" w:rsidP="006C281D">
      <w:pPr>
        <w:pStyle w:val="Listenabsatz"/>
        <w:numPr>
          <w:ilvl w:val="0"/>
          <w:numId w:val="9"/>
        </w:numPr>
      </w:pPr>
      <w:r>
        <w:t>gespeichert ist.</w:t>
      </w:r>
    </w:p>
    <w:p w14:paraId="6E2AC120" w14:textId="77777777" w:rsidR="00541976" w:rsidRDefault="00541976" w:rsidP="00541976"/>
    <w:p w14:paraId="57397A3F" w14:textId="77777777" w:rsidR="00541976" w:rsidRDefault="00541976" w:rsidP="00541976">
      <w:r>
        <w:t>Automatisierte Deployment-Pipeline:</w:t>
      </w:r>
    </w:p>
    <w:p w14:paraId="34E8C0CB" w14:textId="480D2C08" w:rsidR="00541976" w:rsidRDefault="00541976" w:rsidP="006C281D">
      <w:pPr>
        <w:pStyle w:val="Listenabsatz"/>
        <w:numPr>
          <w:ilvl w:val="0"/>
          <w:numId w:val="9"/>
        </w:numPr>
      </w:pPr>
      <w:r>
        <w:t>Erstellung und Implementierung der CI/CD-Pipeline in "</w:t>
      </w:r>
      <w:proofErr w:type="spellStart"/>
      <w:r>
        <w:t>Github</w:t>
      </w:r>
      <w:proofErr w:type="spellEnd"/>
      <w:r>
        <w:t xml:space="preserve"> Actions" die automatisches Deployment der Kino-App ermöglicht.</w:t>
      </w:r>
    </w:p>
    <w:p w14:paraId="7F583A75" w14:textId="4AC2C76E" w:rsidR="00541976" w:rsidRDefault="00541976" w:rsidP="006C281D">
      <w:pPr>
        <w:pStyle w:val="Listenabsatz"/>
        <w:numPr>
          <w:ilvl w:val="0"/>
          <w:numId w:val="10"/>
        </w:numPr>
      </w:pPr>
      <w:proofErr w:type="spellStart"/>
      <w:r>
        <w:t>Podchaos</w:t>
      </w:r>
      <w:proofErr w:type="spellEnd"/>
      <w:r>
        <w:t xml:space="preserve"> muss mindestens in die Deployment-Pipeline integriert werden, um die Anwendungsmöglichkeiten von Chaos-Mesh in automatisierten </w:t>
      </w:r>
      <w:proofErr w:type="spellStart"/>
      <w:r>
        <w:t>Deployments</w:t>
      </w:r>
      <w:proofErr w:type="spellEnd"/>
      <w:r>
        <w:t xml:space="preserve"> zu demonstrieren.</w:t>
      </w:r>
    </w:p>
    <w:p w14:paraId="467BDEF7" w14:textId="77777777" w:rsidR="00541976" w:rsidRDefault="00541976" w:rsidP="00541976"/>
    <w:p w14:paraId="615EE91B" w14:textId="77777777" w:rsidR="00541976" w:rsidRDefault="00541976" w:rsidP="00541976">
      <w:r>
        <w:t>Installation und Konfiguration von Chaos-Mesh:</w:t>
      </w:r>
    </w:p>
    <w:p w14:paraId="11219C7C" w14:textId="1D31FF4E" w:rsidR="00541976" w:rsidRDefault="00541976" w:rsidP="006C281D">
      <w:pPr>
        <w:pStyle w:val="Listenabsatz"/>
        <w:numPr>
          <w:ilvl w:val="0"/>
          <w:numId w:val="10"/>
        </w:numPr>
      </w:pPr>
      <w:r>
        <w:t>Erfolgreiche Installation und Konfiguration von Chaos-Mesh auf der eingerichteten Infrastruktur.</w:t>
      </w:r>
    </w:p>
    <w:p w14:paraId="2C81D81B" w14:textId="6566AA89" w:rsidR="00541976" w:rsidRDefault="00541976" w:rsidP="006C281D">
      <w:pPr>
        <w:pStyle w:val="Listenabsatz"/>
        <w:numPr>
          <w:ilvl w:val="0"/>
          <w:numId w:val="10"/>
        </w:numPr>
      </w:pPr>
      <w:proofErr w:type="spellStart"/>
      <w:r>
        <w:t>Durchführung</w:t>
      </w:r>
      <w:proofErr w:type="spellEnd"/>
      <w:r>
        <w:t xml:space="preserve"> aller geplanten Experimente (Netzwerkchaos, </w:t>
      </w:r>
      <w:proofErr w:type="spellStart"/>
      <w:r>
        <w:t>Podchaos</w:t>
      </w:r>
      <w:proofErr w:type="spellEnd"/>
      <w:r>
        <w:t>, CPU- und Speicherchaos, HTTP-Chaos, Service-Abhängigkeiten).</w:t>
      </w:r>
    </w:p>
    <w:p w14:paraId="2A0446A1" w14:textId="77777777" w:rsidR="00541976" w:rsidRDefault="00541976" w:rsidP="00541976"/>
    <w:p w14:paraId="1D86FD85" w14:textId="77777777" w:rsidR="00541976" w:rsidRDefault="00541976" w:rsidP="00541976">
      <w:r>
        <w:t>GitHub-Versionierung:</w:t>
      </w:r>
    </w:p>
    <w:p w14:paraId="43B5D54A" w14:textId="39623E91" w:rsidR="00541976" w:rsidRDefault="00541976" w:rsidP="006C281D">
      <w:pPr>
        <w:pStyle w:val="Listenabsatz"/>
        <w:numPr>
          <w:ilvl w:val="0"/>
          <w:numId w:val="10"/>
        </w:numPr>
      </w:pPr>
      <w:r>
        <w:t xml:space="preserve">Jeglicher Code und Dokumentation </w:t>
      </w:r>
      <w:proofErr w:type="spellStart"/>
      <w:r>
        <w:t>müssen</w:t>
      </w:r>
      <w:proofErr w:type="spellEnd"/>
      <w:r>
        <w:t xml:space="preserve"> in </w:t>
      </w:r>
      <w:proofErr w:type="spellStart"/>
      <w:r>
        <w:t>Github</w:t>
      </w:r>
      <w:proofErr w:type="spellEnd"/>
      <w:r>
        <w:t xml:space="preserve"> versioniert werden. Es muss mindestens einen tagesaktuellen </w:t>
      </w:r>
      <w:proofErr w:type="spellStart"/>
      <w:r>
        <w:t>commit</w:t>
      </w:r>
      <w:proofErr w:type="spellEnd"/>
      <w:r>
        <w:t xml:space="preserve"> geben. Ein neues Repository </w:t>
      </w:r>
      <w:proofErr w:type="spellStart"/>
      <w:r>
        <w:t>für</w:t>
      </w:r>
      <w:proofErr w:type="spellEnd"/>
      <w:r>
        <w:t xml:space="preserve"> die IPA muss erstellt werden.</w:t>
      </w:r>
    </w:p>
    <w:p w14:paraId="7018510E" w14:textId="77777777" w:rsidR="00541976" w:rsidRDefault="00541976" w:rsidP="00541976"/>
    <w:p w14:paraId="310A9239" w14:textId="77777777" w:rsidR="00541976" w:rsidRDefault="00541976" w:rsidP="00541976">
      <w:r>
        <w:t>YAML-Codierung:</w:t>
      </w:r>
    </w:p>
    <w:p w14:paraId="1A6C1E3A" w14:textId="5A774C0C" w:rsidR="00541976" w:rsidRDefault="00541976" w:rsidP="006C281D">
      <w:pPr>
        <w:pStyle w:val="Listenabsatz"/>
        <w:numPr>
          <w:ilvl w:val="0"/>
          <w:numId w:val="10"/>
        </w:numPr>
      </w:pPr>
      <w:r>
        <w:t>Implementierung der Chaos-Experimente mittels YAML als wiederverwendbarer Code</w:t>
      </w:r>
    </w:p>
    <w:p w14:paraId="6490EA79" w14:textId="77777777" w:rsidR="00541976" w:rsidRDefault="00541976" w:rsidP="00541976"/>
    <w:p w14:paraId="6CEFA5D3" w14:textId="77777777" w:rsidR="00541976" w:rsidRDefault="00541976" w:rsidP="00541976">
      <w:r>
        <w:lastRenderedPageBreak/>
        <w:t>Chaos Engineering Experimente:</w:t>
      </w:r>
    </w:p>
    <w:p w14:paraId="75A2FE38" w14:textId="5797F5B7" w:rsidR="00541976" w:rsidRDefault="00541976" w:rsidP="006C281D">
      <w:pPr>
        <w:pStyle w:val="Listenabsatz"/>
        <w:numPr>
          <w:ilvl w:val="0"/>
          <w:numId w:val="10"/>
        </w:numPr>
      </w:pPr>
      <w:r>
        <w:t xml:space="preserve">Die Auswirkung der Chaos-Experimente auf die Kino App </w:t>
      </w:r>
      <w:proofErr w:type="spellStart"/>
      <w:r>
        <w:t>müssen</w:t>
      </w:r>
      <w:proofErr w:type="spellEnd"/>
      <w:r>
        <w:t xml:space="preserve"> analysiert werden mit Hilfe von CloudWatch. Dabei ist es wichtig, dass erkannt wird, welche Metriken sich durch die Chaos- Experimente verändern (z.B. Latenz). Dies ist als Beispiel in der Anleitung </w:t>
      </w:r>
      <w:proofErr w:type="spellStart"/>
      <w:r>
        <w:t>für</w:t>
      </w:r>
      <w:proofErr w:type="spellEnd"/>
      <w:r>
        <w:t xml:space="preserve"> das Fachteam zu dokumentieren.</w:t>
      </w:r>
    </w:p>
    <w:p w14:paraId="35F57373" w14:textId="77777777" w:rsidR="00541976" w:rsidRDefault="00541976" w:rsidP="00541976"/>
    <w:p w14:paraId="64B7EE85" w14:textId="4A055730" w:rsidR="00541976" w:rsidRDefault="00541976" w:rsidP="00541976">
      <w:r>
        <w:t>Dokumentation und Anleitung:</w:t>
      </w:r>
    </w:p>
    <w:p w14:paraId="61097F02" w14:textId="6A906E52" w:rsidR="00541976" w:rsidRDefault="00541976" w:rsidP="006C281D">
      <w:pPr>
        <w:pStyle w:val="Listenabsatz"/>
        <w:numPr>
          <w:ilvl w:val="0"/>
          <w:numId w:val="10"/>
        </w:numPr>
      </w:pPr>
      <w:r>
        <w:t xml:space="preserve">Erstellung einer umfassenden, schrittweisen Anleitung zur Implementierung und Nutzung von Chaos-Mesh in Projekten zur Verbesserung der </w:t>
      </w:r>
      <w:proofErr w:type="spellStart"/>
      <w:r>
        <w:t>Systemresilienz</w:t>
      </w:r>
      <w:proofErr w:type="spellEnd"/>
      <w:r>
        <w:t>.</w:t>
      </w:r>
    </w:p>
    <w:p w14:paraId="0DF53D13" w14:textId="77777777" w:rsidR="00541976" w:rsidRDefault="00541976" w:rsidP="00541976"/>
    <w:p w14:paraId="691D2742" w14:textId="73EF8470" w:rsidR="00541976" w:rsidRDefault="00541976" w:rsidP="00541976">
      <w:pPr>
        <w:pStyle w:val="berschrift3"/>
      </w:pPr>
      <w:bookmarkStart w:id="18" w:name="_Toc164845155"/>
      <w:r>
        <w:t>Zu erstellende Dokumentation</w:t>
      </w:r>
      <w:bookmarkEnd w:id="18"/>
    </w:p>
    <w:p w14:paraId="34EECE23" w14:textId="4A05F129" w:rsidR="00541976" w:rsidRDefault="00541976" w:rsidP="006C281D">
      <w:pPr>
        <w:pStyle w:val="Listenabsatz"/>
        <w:numPr>
          <w:ilvl w:val="0"/>
          <w:numId w:val="10"/>
        </w:numPr>
      </w:pPr>
      <w:r w:rsidRPr="00541976">
        <w:t xml:space="preserve">Benutzerhandbuch: Anleitung zur Verwendung von Chaos Mesh </w:t>
      </w:r>
      <w:proofErr w:type="spellStart"/>
      <w:r w:rsidRPr="00541976">
        <w:t>fürs</w:t>
      </w:r>
      <w:proofErr w:type="spellEnd"/>
      <w:r w:rsidRPr="00541976">
        <w:t xml:space="preserve"> technische Team</w:t>
      </w:r>
    </w:p>
    <w:p w14:paraId="456C732A" w14:textId="324437DA" w:rsidR="00541976" w:rsidRDefault="00541976" w:rsidP="00541976">
      <w:pPr>
        <w:pStyle w:val="berschrift3"/>
      </w:pPr>
      <w:bookmarkStart w:id="19" w:name="_Toc164845156"/>
      <w:r>
        <w:t>Meilensteine</w:t>
      </w:r>
      <w:bookmarkEnd w:id="19"/>
    </w:p>
    <w:p w14:paraId="55941DEA" w14:textId="52CBFBC8" w:rsidR="00541976" w:rsidRDefault="00541976" w:rsidP="006C281D">
      <w:pPr>
        <w:pStyle w:val="Listenabsatz"/>
        <w:numPr>
          <w:ilvl w:val="0"/>
          <w:numId w:val="10"/>
        </w:numPr>
      </w:pPr>
      <w:r>
        <w:t xml:space="preserve">Erfolgreiche </w:t>
      </w:r>
      <w:proofErr w:type="spellStart"/>
      <w:r>
        <w:t>provisionierung</w:t>
      </w:r>
      <w:proofErr w:type="spellEnd"/>
      <w:r>
        <w:t xml:space="preserve"> der Infrastruktur</w:t>
      </w:r>
    </w:p>
    <w:p w14:paraId="2E4C7AD1" w14:textId="45AB7A6C" w:rsidR="00541976" w:rsidRDefault="00541976" w:rsidP="006C281D">
      <w:pPr>
        <w:pStyle w:val="Listenabsatz"/>
        <w:numPr>
          <w:ilvl w:val="0"/>
          <w:numId w:val="10"/>
        </w:numPr>
      </w:pPr>
      <w:r>
        <w:t>Erfolgreiche Installation von Chaos-Mesh</w:t>
      </w:r>
    </w:p>
    <w:p w14:paraId="4710717A" w14:textId="576631A5" w:rsidR="00541976" w:rsidRDefault="00541976" w:rsidP="006C281D">
      <w:pPr>
        <w:pStyle w:val="Listenabsatz"/>
        <w:numPr>
          <w:ilvl w:val="0"/>
          <w:numId w:val="10"/>
        </w:numPr>
      </w:pPr>
      <w:r>
        <w:t xml:space="preserve">Erfolgreiches erstellen der </w:t>
      </w:r>
      <w:proofErr w:type="spellStart"/>
      <w:r>
        <w:t>gennanten</w:t>
      </w:r>
      <w:proofErr w:type="spellEnd"/>
      <w:r>
        <w:t xml:space="preserve"> Experimente</w:t>
      </w:r>
    </w:p>
    <w:p w14:paraId="5CDE2F15" w14:textId="045B6D43" w:rsidR="00541976" w:rsidRDefault="00541976" w:rsidP="006C281D">
      <w:pPr>
        <w:pStyle w:val="Listenabsatz"/>
        <w:numPr>
          <w:ilvl w:val="0"/>
          <w:numId w:val="10"/>
        </w:numPr>
      </w:pPr>
      <w:r>
        <w:t xml:space="preserve">Erfolgreiche </w:t>
      </w:r>
      <w:proofErr w:type="spellStart"/>
      <w:r>
        <w:t>Durchführung</w:t>
      </w:r>
      <w:proofErr w:type="spellEnd"/>
      <w:r>
        <w:t xml:space="preserve"> der Experimente</w:t>
      </w:r>
    </w:p>
    <w:p w14:paraId="52C129B2" w14:textId="783B9331" w:rsidR="00541976" w:rsidRDefault="00541976" w:rsidP="006C281D">
      <w:pPr>
        <w:pStyle w:val="Listenabsatz"/>
        <w:numPr>
          <w:ilvl w:val="0"/>
          <w:numId w:val="10"/>
        </w:numPr>
      </w:pPr>
      <w:r>
        <w:t xml:space="preserve">Erfolgreiche </w:t>
      </w:r>
      <w:proofErr w:type="spellStart"/>
      <w:r>
        <w:t>analyse</w:t>
      </w:r>
      <w:proofErr w:type="spellEnd"/>
      <w:r>
        <w:t xml:space="preserve"> Auswirkung auf die Kino App</w:t>
      </w:r>
    </w:p>
    <w:p w14:paraId="57696F2C" w14:textId="653924EE" w:rsidR="00541976" w:rsidRDefault="00541976" w:rsidP="006C281D">
      <w:pPr>
        <w:pStyle w:val="Listenabsatz"/>
        <w:numPr>
          <w:ilvl w:val="0"/>
          <w:numId w:val="10"/>
        </w:numPr>
      </w:pPr>
      <w:r>
        <w:t>Erfolgreiche Implementierung eines Tests in der Pipeline</w:t>
      </w:r>
    </w:p>
    <w:p w14:paraId="02DADF34" w14:textId="5B491342" w:rsidR="00541976" w:rsidRDefault="00541976" w:rsidP="006C281D">
      <w:pPr>
        <w:pStyle w:val="Listenabsatz"/>
        <w:numPr>
          <w:ilvl w:val="0"/>
          <w:numId w:val="10"/>
        </w:numPr>
      </w:pPr>
      <w:r>
        <w:t>Dokumentation der Ergebnisse</w:t>
      </w:r>
    </w:p>
    <w:p w14:paraId="17B3BFA3" w14:textId="17D08D95" w:rsidR="00541976" w:rsidRDefault="00541976" w:rsidP="006C281D">
      <w:pPr>
        <w:pStyle w:val="Listenabsatz"/>
        <w:numPr>
          <w:ilvl w:val="0"/>
          <w:numId w:val="10"/>
        </w:numPr>
      </w:pPr>
      <w:r>
        <w:t>Abschluss des IPA Berichts (Technische Dokumentation, Benutzerhandbuch etc.)</w:t>
      </w:r>
    </w:p>
    <w:p w14:paraId="0B7C80EB" w14:textId="157437F3" w:rsidR="00541976" w:rsidRDefault="00541976" w:rsidP="00541976">
      <w:pPr>
        <w:pStyle w:val="berschrift3"/>
      </w:pPr>
      <w:bookmarkStart w:id="20" w:name="_Toc164845157"/>
      <w:r>
        <w:t>Funktionale Anforderungen</w:t>
      </w:r>
      <w:bookmarkEnd w:id="20"/>
    </w:p>
    <w:p w14:paraId="482DB9CD" w14:textId="73F2E394" w:rsidR="00020573" w:rsidRDefault="00020573" w:rsidP="006C281D">
      <w:pPr>
        <w:pStyle w:val="Listenabsatz"/>
        <w:numPr>
          <w:ilvl w:val="0"/>
          <w:numId w:val="10"/>
        </w:numPr>
      </w:pPr>
      <w:r>
        <w:t xml:space="preserve">Bereitstellung der notwendigen Infrastruktur mit Terraform: Automatisierung der Infrastrukturerstellung, </w:t>
      </w:r>
      <w:proofErr w:type="spellStart"/>
      <w:r>
        <w:t>einschlie</w:t>
      </w:r>
      <w:r w:rsidR="009F199C">
        <w:t>ss</w:t>
      </w:r>
      <w:r>
        <w:t>lich</w:t>
      </w:r>
      <w:proofErr w:type="spellEnd"/>
      <w:r>
        <w:t xml:space="preserve"> Netzwerke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 IAM-Rollen, und des EKS-Clusters.</w:t>
      </w:r>
    </w:p>
    <w:p w14:paraId="771E7576" w14:textId="0A3A7AB8" w:rsidR="00020573" w:rsidRDefault="00020573" w:rsidP="006C281D">
      <w:pPr>
        <w:pStyle w:val="Listenabsatz"/>
        <w:numPr>
          <w:ilvl w:val="0"/>
          <w:numId w:val="10"/>
        </w:numPr>
      </w:pPr>
      <w:r>
        <w:t xml:space="preserve">Implementierung von Chaos-Experimenten: </w:t>
      </w:r>
      <w:proofErr w:type="spellStart"/>
      <w:r>
        <w:t>Durchführung</w:t>
      </w:r>
      <w:proofErr w:type="spellEnd"/>
      <w:r>
        <w:t xml:space="preserve"> von spezifizierten Chaos-Experimenten (Netzwerkchaos, </w:t>
      </w:r>
      <w:proofErr w:type="spellStart"/>
      <w:r>
        <w:t>Podchaos</w:t>
      </w:r>
      <w:proofErr w:type="spellEnd"/>
      <w:r>
        <w:t>, CPU- und Speicherchaos, HTTP-Chaos, Service-Abhängigkeiten) an der Kino-App.</w:t>
      </w:r>
    </w:p>
    <w:p w14:paraId="52010E22" w14:textId="0D5EB30D" w:rsidR="00020573" w:rsidRDefault="00020573" w:rsidP="006C281D">
      <w:pPr>
        <w:pStyle w:val="Listenabsatz"/>
        <w:numPr>
          <w:ilvl w:val="0"/>
          <w:numId w:val="10"/>
        </w:numPr>
      </w:pPr>
      <w:r>
        <w:t>Analyse der Auswirkungen von Chaos-Experimenten: Nutzung von CloudWatch zur Überwachung und Analyse der durch die Chaos-Experimente veränderten Metriken (z.B. Latenz).</w:t>
      </w:r>
    </w:p>
    <w:p w14:paraId="4226148F" w14:textId="728F52C6" w:rsidR="00020573" w:rsidRDefault="00020573" w:rsidP="006C281D">
      <w:pPr>
        <w:pStyle w:val="Listenabsatz"/>
        <w:numPr>
          <w:ilvl w:val="0"/>
          <w:numId w:val="10"/>
        </w:numPr>
      </w:pPr>
      <w:r>
        <w:t>Integration eines Chaos-Experiments in die Deployment-Pipeline: Automatisierung der Einbindung mindestens eines Chaos-Experiments in den Deployment-Prozess der Kino-App.</w:t>
      </w:r>
    </w:p>
    <w:p w14:paraId="2D3C0948" w14:textId="2538DA5D" w:rsidR="00020573" w:rsidRDefault="00020573" w:rsidP="006C281D">
      <w:pPr>
        <w:pStyle w:val="Listenabsatz"/>
        <w:numPr>
          <w:ilvl w:val="0"/>
          <w:numId w:val="10"/>
        </w:numPr>
      </w:pPr>
      <w:r>
        <w:t xml:space="preserve">Erstellung einer Anleitung: Entwicklung einer detaillierten Anleitung zur Implementierung von Chaos-Mesh in </w:t>
      </w:r>
      <w:proofErr w:type="spellStart"/>
      <w:r>
        <w:t>zukünftigen</w:t>
      </w:r>
      <w:proofErr w:type="spellEnd"/>
      <w:r>
        <w:t xml:space="preserve"> Projekten und zur kontinuierlichen Verbesserung der </w:t>
      </w:r>
      <w:proofErr w:type="spellStart"/>
      <w:r>
        <w:t>Systemresilienz</w:t>
      </w:r>
      <w:proofErr w:type="spellEnd"/>
      <w:r>
        <w:t>.</w:t>
      </w:r>
    </w:p>
    <w:p w14:paraId="20DC60E8" w14:textId="3235F388" w:rsidR="00020573" w:rsidRDefault="00020573" w:rsidP="00020573">
      <w:pPr>
        <w:pStyle w:val="berschrift3"/>
      </w:pPr>
      <w:bookmarkStart w:id="21" w:name="_Toc164845158"/>
      <w:r>
        <w:lastRenderedPageBreak/>
        <w:t>Nicht-funktionale Anforderungen</w:t>
      </w:r>
      <w:bookmarkEnd w:id="21"/>
    </w:p>
    <w:p w14:paraId="56F7582D" w14:textId="6BE0B643" w:rsidR="00020573" w:rsidRDefault="00020573" w:rsidP="006C281D">
      <w:pPr>
        <w:pStyle w:val="Listenabsatz"/>
        <w:numPr>
          <w:ilvl w:val="0"/>
          <w:numId w:val="10"/>
        </w:numPr>
      </w:pPr>
      <w:r>
        <w:t xml:space="preserve">Verwendung von Remote Storage </w:t>
      </w:r>
      <w:proofErr w:type="spellStart"/>
      <w:r>
        <w:t>für</w:t>
      </w:r>
      <w:proofErr w:type="spellEnd"/>
      <w:r>
        <w:t xml:space="preserve"> Terraform-Zustand: Speicherung des Terraform-Zustands in einem S3-Bucket.</w:t>
      </w:r>
    </w:p>
    <w:p w14:paraId="381B3F8D" w14:textId="2F161EE3" w:rsidR="00020573" w:rsidRDefault="00020573" w:rsidP="006C281D">
      <w:pPr>
        <w:pStyle w:val="Listenabsatz"/>
        <w:numPr>
          <w:ilvl w:val="0"/>
          <w:numId w:val="10"/>
        </w:numPr>
      </w:pPr>
      <w:r>
        <w:t xml:space="preserve">Versionskontrolle: Speicherung des gesamten Codes, inklusive Terraform und YAML </w:t>
      </w:r>
      <w:proofErr w:type="spellStart"/>
      <w:r>
        <w:t>für</w:t>
      </w:r>
      <w:proofErr w:type="spellEnd"/>
      <w:r>
        <w:t xml:space="preserve"> Chaos- Experimente, in GitHub.</w:t>
      </w:r>
    </w:p>
    <w:p w14:paraId="2E82529F" w14:textId="66B68601" w:rsidR="00020573" w:rsidRDefault="00020573" w:rsidP="006C281D">
      <w:pPr>
        <w:pStyle w:val="Listenabsatz"/>
        <w:numPr>
          <w:ilvl w:val="0"/>
          <w:numId w:val="10"/>
        </w:numPr>
      </w:pPr>
      <w:r>
        <w:t>Automatisiertes Deployment: Entwicklung einer Pipeline, die ein automatisiertes Deployen der Kino-App ermöglicht.</w:t>
      </w:r>
    </w:p>
    <w:p w14:paraId="51CD62F2" w14:textId="621A83DD" w:rsidR="00020573" w:rsidRDefault="00020573" w:rsidP="006C281D">
      <w:pPr>
        <w:pStyle w:val="Listenabsatz"/>
        <w:numPr>
          <w:ilvl w:val="0"/>
          <w:numId w:val="10"/>
        </w:numPr>
      </w:pPr>
      <w:r>
        <w:t>Wiederverwendbarkeit von Code: Implementierung der Chaos-Experimente als wiederverwendbaren Code mittels YAML.</w:t>
      </w:r>
    </w:p>
    <w:p w14:paraId="3E3157A1" w14:textId="7ADB87A3" w:rsidR="00020573" w:rsidRPr="00020573" w:rsidRDefault="00020573" w:rsidP="006C281D">
      <w:pPr>
        <w:pStyle w:val="Listenabsatz"/>
        <w:numPr>
          <w:ilvl w:val="0"/>
          <w:numId w:val="10"/>
        </w:numPr>
      </w:pPr>
      <w:r>
        <w:t xml:space="preserve">Dokumentation: Bereitstellung einer klaren, schrittweisen Anleitung </w:t>
      </w:r>
      <w:proofErr w:type="spellStart"/>
      <w:r>
        <w:t>für</w:t>
      </w:r>
      <w:proofErr w:type="spellEnd"/>
      <w:r>
        <w:t xml:space="preserve"> das Fachteam, </w:t>
      </w:r>
      <w:proofErr w:type="spellStart"/>
      <w:r>
        <w:t>einschlie</w:t>
      </w:r>
      <w:r w:rsidR="009F199C">
        <w:t>ss</w:t>
      </w:r>
      <w:r>
        <w:t>lich</w:t>
      </w:r>
      <w:proofErr w:type="spellEnd"/>
      <w:r>
        <w:t xml:space="preserve"> Beispielen, wie die Auswirkungen der Chaos-Experimente erkannt und analysiert werden können.</w:t>
      </w:r>
    </w:p>
    <w:p w14:paraId="1FC57D4D" w14:textId="286DE3EE" w:rsidR="003268D0" w:rsidRDefault="003268D0" w:rsidP="003268D0">
      <w:pPr>
        <w:pStyle w:val="berschrift2"/>
      </w:pPr>
      <w:bookmarkStart w:id="22" w:name="_Toc164845159"/>
      <w:r>
        <w:t>Mittel und Methoden</w:t>
      </w:r>
      <w:bookmarkEnd w:id="22"/>
    </w:p>
    <w:p w14:paraId="66A53EE4" w14:textId="50B92F4F" w:rsidR="00020573" w:rsidRDefault="00020573" w:rsidP="00020573">
      <w:pPr>
        <w:pStyle w:val="berschrift3"/>
      </w:pPr>
      <w:bookmarkStart w:id="23" w:name="_Toc164845160"/>
      <w:r>
        <w:t>Mittel</w:t>
      </w:r>
      <w:bookmarkEnd w:id="23"/>
    </w:p>
    <w:p w14:paraId="37CDEB0D" w14:textId="2EF4BFD3" w:rsidR="00020573" w:rsidRDefault="00020573" w:rsidP="006C281D">
      <w:pPr>
        <w:pStyle w:val="Listenabsatz"/>
        <w:numPr>
          <w:ilvl w:val="0"/>
          <w:numId w:val="10"/>
        </w:numPr>
      </w:pPr>
      <w:r>
        <w:t xml:space="preserve">"Chaos Mesh" als das Hauptwerkzeug </w:t>
      </w:r>
      <w:proofErr w:type="spellStart"/>
      <w:r>
        <w:t>für</w:t>
      </w:r>
      <w:proofErr w:type="spellEnd"/>
      <w:r>
        <w:t xml:space="preserve"> Chaos-Experimente.</w:t>
      </w:r>
    </w:p>
    <w:p w14:paraId="71BF2617" w14:textId="2847F8A7" w:rsidR="00020573" w:rsidRDefault="00020573" w:rsidP="006C281D">
      <w:pPr>
        <w:pStyle w:val="Listenabsatz"/>
        <w:numPr>
          <w:ilvl w:val="0"/>
          <w:numId w:val="10"/>
        </w:numPr>
      </w:pPr>
      <w:r>
        <w:t>"CloudWatch" Zur Überwachung und Analyse der Systemleistung und -stabilität.</w:t>
      </w:r>
    </w:p>
    <w:p w14:paraId="4D252E6D" w14:textId="30FA5583" w:rsidR="00020573" w:rsidRDefault="00020573" w:rsidP="006C281D">
      <w:pPr>
        <w:pStyle w:val="Listenabsatz"/>
        <w:numPr>
          <w:ilvl w:val="0"/>
          <w:numId w:val="10"/>
        </w:numPr>
      </w:pPr>
      <w:r>
        <w:t>"</w:t>
      </w:r>
      <w:proofErr w:type="spellStart"/>
      <w:r>
        <w:t>Github</w:t>
      </w:r>
      <w:proofErr w:type="spellEnd"/>
      <w:r>
        <w:t xml:space="preserve">" als </w:t>
      </w:r>
      <w:proofErr w:type="spellStart"/>
      <w:r>
        <w:t>Versionierungs</w:t>
      </w:r>
      <w:proofErr w:type="spellEnd"/>
      <w:r>
        <w:t xml:space="preserve"> Tool</w:t>
      </w:r>
    </w:p>
    <w:p w14:paraId="2672DEFF" w14:textId="31878F9E" w:rsidR="00020573" w:rsidRDefault="00020573" w:rsidP="006C281D">
      <w:pPr>
        <w:pStyle w:val="Listenabsatz"/>
        <w:numPr>
          <w:ilvl w:val="0"/>
          <w:numId w:val="10"/>
        </w:numPr>
      </w:pPr>
      <w:r>
        <w:t>"</w:t>
      </w:r>
      <w:proofErr w:type="spellStart"/>
      <w:r>
        <w:t>Github</w:t>
      </w:r>
      <w:proofErr w:type="spellEnd"/>
      <w:r>
        <w:t xml:space="preserve"> Actions" als Pipeline Tool</w:t>
      </w:r>
    </w:p>
    <w:p w14:paraId="1FE1967C" w14:textId="6BE5F2E2" w:rsidR="00020573" w:rsidRDefault="00020573" w:rsidP="006C281D">
      <w:pPr>
        <w:pStyle w:val="Listenabsatz"/>
        <w:numPr>
          <w:ilvl w:val="0"/>
          <w:numId w:val="10"/>
        </w:numPr>
      </w:pPr>
      <w:r>
        <w:t xml:space="preserve">"S3 </w:t>
      </w:r>
      <w:proofErr w:type="spellStart"/>
      <w:r>
        <w:t>Bucket</w:t>
      </w:r>
      <w:proofErr w:type="spellEnd"/>
      <w:r>
        <w:t xml:space="preserve">" zum </w:t>
      </w:r>
      <w:proofErr w:type="spellStart"/>
      <w:r>
        <w:t>speichern</w:t>
      </w:r>
      <w:proofErr w:type="spellEnd"/>
      <w:r>
        <w:t xml:space="preserve"> des Terraform States</w:t>
      </w:r>
    </w:p>
    <w:p w14:paraId="2C56CF37" w14:textId="60DA44AF" w:rsidR="00020573" w:rsidRDefault="00020573" w:rsidP="006C281D">
      <w:pPr>
        <w:pStyle w:val="Listenabsatz"/>
        <w:numPr>
          <w:ilvl w:val="0"/>
          <w:numId w:val="10"/>
        </w:numPr>
      </w:pPr>
      <w:r>
        <w:t>"Terraform" zum provisionieren von Infrastruktur</w:t>
      </w:r>
    </w:p>
    <w:p w14:paraId="1958455A" w14:textId="6E3EA198" w:rsidR="00020573" w:rsidRDefault="00020573" w:rsidP="006C281D">
      <w:pPr>
        <w:pStyle w:val="Listenabsatz"/>
        <w:numPr>
          <w:ilvl w:val="0"/>
          <w:numId w:val="10"/>
        </w:numPr>
      </w:pPr>
      <w:proofErr w:type="spellStart"/>
      <w:r>
        <w:t>VSCode</w:t>
      </w:r>
      <w:proofErr w:type="spellEnd"/>
    </w:p>
    <w:p w14:paraId="6A695566" w14:textId="45A3D889" w:rsidR="00020573" w:rsidRPr="00020573" w:rsidRDefault="00020573" w:rsidP="006C281D">
      <w:pPr>
        <w:pStyle w:val="Listenabsatz"/>
        <w:numPr>
          <w:ilvl w:val="0"/>
          <w:numId w:val="10"/>
        </w:numPr>
        <w:rPr>
          <w:lang w:val="en-US"/>
        </w:rPr>
      </w:pPr>
      <w:r w:rsidRPr="00020573">
        <w:rPr>
          <w:lang w:val="en-US"/>
        </w:rPr>
        <w:t>BYOD</w:t>
      </w:r>
    </w:p>
    <w:p w14:paraId="65FE23BC" w14:textId="2F87E50E" w:rsidR="00020573" w:rsidRPr="00020573" w:rsidRDefault="00020573" w:rsidP="006C281D">
      <w:pPr>
        <w:pStyle w:val="Listenabsatz"/>
        <w:numPr>
          <w:ilvl w:val="0"/>
          <w:numId w:val="10"/>
        </w:numPr>
        <w:rPr>
          <w:lang w:val="en-US"/>
        </w:rPr>
      </w:pPr>
      <w:r w:rsidRPr="00020573">
        <w:rPr>
          <w:lang w:val="en-US"/>
        </w:rPr>
        <w:t>Office 365</w:t>
      </w:r>
    </w:p>
    <w:p w14:paraId="61ADE2E6" w14:textId="5C7F965F" w:rsidR="00020573" w:rsidRPr="00020573" w:rsidRDefault="00020573" w:rsidP="006C281D">
      <w:pPr>
        <w:pStyle w:val="Listenabsatz"/>
        <w:numPr>
          <w:ilvl w:val="0"/>
          <w:numId w:val="10"/>
        </w:numPr>
        <w:rPr>
          <w:lang w:val="en-US"/>
        </w:rPr>
      </w:pPr>
      <w:r w:rsidRPr="00020573">
        <w:rPr>
          <w:lang w:val="en-US"/>
        </w:rPr>
        <w:t>AWS</w:t>
      </w:r>
    </w:p>
    <w:p w14:paraId="66E67834" w14:textId="3A68A4CB" w:rsidR="00020573" w:rsidRPr="00020573" w:rsidRDefault="00020573" w:rsidP="006C281D">
      <w:pPr>
        <w:pStyle w:val="Listenabsatz"/>
        <w:numPr>
          <w:ilvl w:val="0"/>
          <w:numId w:val="10"/>
        </w:numPr>
        <w:rPr>
          <w:lang w:val="en-US"/>
        </w:rPr>
      </w:pPr>
      <w:r w:rsidRPr="00020573">
        <w:rPr>
          <w:lang w:val="en-US"/>
        </w:rPr>
        <w:t>Linux</w:t>
      </w:r>
    </w:p>
    <w:p w14:paraId="329E5D40" w14:textId="70941A4D" w:rsidR="00020573" w:rsidRPr="00020573" w:rsidRDefault="00020573" w:rsidP="006C281D">
      <w:pPr>
        <w:pStyle w:val="Listenabsatz"/>
        <w:numPr>
          <w:ilvl w:val="0"/>
          <w:numId w:val="10"/>
        </w:numPr>
        <w:rPr>
          <w:lang w:val="en-US"/>
        </w:rPr>
      </w:pPr>
      <w:r w:rsidRPr="00020573">
        <w:rPr>
          <w:lang w:val="en-US"/>
        </w:rPr>
        <w:t>Helm</w:t>
      </w:r>
    </w:p>
    <w:p w14:paraId="006C2B7B" w14:textId="399F94DA" w:rsidR="00020573" w:rsidRPr="00020573" w:rsidRDefault="00020573" w:rsidP="006C281D">
      <w:pPr>
        <w:pStyle w:val="Listenabsatz"/>
        <w:numPr>
          <w:ilvl w:val="0"/>
          <w:numId w:val="10"/>
        </w:numPr>
        <w:rPr>
          <w:lang w:val="en-US"/>
        </w:rPr>
      </w:pPr>
      <w:r w:rsidRPr="00020573">
        <w:rPr>
          <w:lang w:val="en-US"/>
        </w:rPr>
        <w:t>Terraform</w:t>
      </w:r>
    </w:p>
    <w:p w14:paraId="50CCCF3F" w14:textId="6F94DA3D" w:rsidR="00020573" w:rsidRDefault="00020573" w:rsidP="006C281D">
      <w:pPr>
        <w:pStyle w:val="Listenabsatz"/>
        <w:numPr>
          <w:ilvl w:val="0"/>
          <w:numId w:val="10"/>
        </w:numPr>
      </w:pPr>
      <w:r>
        <w:t>EKS (Kubernetes)</w:t>
      </w:r>
    </w:p>
    <w:p w14:paraId="5C377B41" w14:textId="5F722356" w:rsidR="00020573" w:rsidRDefault="00020573" w:rsidP="006C281D">
      <w:pPr>
        <w:pStyle w:val="Listenabsatz"/>
        <w:numPr>
          <w:ilvl w:val="0"/>
          <w:numId w:val="10"/>
        </w:numPr>
      </w:pPr>
      <w:r>
        <w:t xml:space="preserve">Firmenstandard </w:t>
      </w:r>
      <w:proofErr w:type="spellStart"/>
      <w:r>
        <w:t>für</w:t>
      </w:r>
      <w:proofErr w:type="spellEnd"/>
      <w:r>
        <w:t xml:space="preserve"> Dokumentationen (Layout, Fonts, Formatierung)</w:t>
      </w:r>
    </w:p>
    <w:p w14:paraId="463E6338" w14:textId="556FADEF" w:rsidR="00020573" w:rsidRDefault="00020573" w:rsidP="006C281D">
      <w:pPr>
        <w:pStyle w:val="Listenabsatz"/>
        <w:numPr>
          <w:ilvl w:val="0"/>
          <w:numId w:val="10"/>
        </w:numPr>
      </w:pPr>
      <w:r>
        <w:t>Helm</w:t>
      </w:r>
    </w:p>
    <w:p w14:paraId="7D5407BB" w14:textId="524F5C09" w:rsidR="00020573" w:rsidRDefault="00020573" w:rsidP="00020573">
      <w:pPr>
        <w:pStyle w:val="berschrift3"/>
      </w:pPr>
      <w:bookmarkStart w:id="24" w:name="_Toc164845161"/>
      <w:r>
        <w:t>Methoden</w:t>
      </w:r>
      <w:bookmarkEnd w:id="24"/>
    </w:p>
    <w:p w14:paraId="0350C28A" w14:textId="56FB845E" w:rsidR="00020573" w:rsidRDefault="00020573" w:rsidP="006C281D">
      <w:pPr>
        <w:pStyle w:val="Listenabsatz"/>
        <w:numPr>
          <w:ilvl w:val="0"/>
          <w:numId w:val="10"/>
        </w:numPr>
      </w:pPr>
      <w:proofErr w:type="spellStart"/>
      <w:r>
        <w:t>GitOps</w:t>
      </w:r>
      <w:proofErr w:type="spellEnd"/>
    </w:p>
    <w:p w14:paraId="4C43EC04" w14:textId="216AD0D5" w:rsidR="00020573" w:rsidRDefault="00020573" w:rsidP="006C281D">
      <w:pPr>
        <w:pStyle w:val="Listenabsatz"/>
        <w:numPr>
          <w:ilvl w:val="0"/>
          <w:numId w:val="10"/>
        </w:numPr>
      </w:pPr>
      <w:r>
        <w:t>CICD</w:t>
      </w:r>
    </w:p>
    <w:p w14:paraId="65AACAFB" w14:textId="64AB9374" w:rsidR="00020573" w:rsidRPr="00020573" w:rsidRDefault="00020573" w:rsidP="006C281D">
      <w:pPr>
        <w:pStyle w:val="Listenabsatz"/>
        <w:numPr>
          <w:ilvl w:val="0"/>
          <w:numId w:val="10"/>
        </w:numPr>
      </w:pPr>
      <w:r>
        <w:t xml:space="preserve">HERMES Projektstrukturierung: Anwendung der HERMES-Methodik </w:t>
      </w:r>
      <w:proofErr w:type="spellStart"/>
      <w:r>
        <w:t>für</w:t>
      </w:r>
      <w:proofErr w:type="spellEnd"/>
      <w:r>
        <w:t xml:space="preserve"> die Projektstrukturierung, inklusive klarer Rollen, Verantwortlichkeiten und Prozesse.</w:t>
      </w:r>
    </w:p>
    <w:p w14:paraId="21CE3CDF" w14:textId="15E2F4C9" w:rsidR="003268D0" w:rsidRDefault="003268D0" w:rsidP="003268D0">
      <w:pPr>
        <w:pStyle w:val="berschrift2"/>
      </w:pPr>
      <w:bookmarkStart w:id="25" w:name="_Toc164845162"/>
      <w:r>
        <w:t>Vorkenntnisse</w:t>
      </w:r>
      <w:bookmarkEnd w:id="25"/>
    </w:p>
    <w:p w14:paraId="4AA79473" w14:textId="77777777" w:rsidR="00020573" w:rsidRDefault="00020573" w:rsidP="00020573">
      <w:r>
        <w:lastRenderedPageBreak/>
        <w:t>AWS (1 Jahr)</w:t>
      </w:r>
    </w:p>
    <w:p w14:paraId="19F6DC64" w14:textId="77777777" w:rsidR="00020573" w:rsidRDefault="00020573" w:rsidP="00020573">
      <w:r>
        <w:t>Grundlagen Kubernetes (0,5 Jahr)</w:t>
      </w:r>
    </w:p>
    <w:p w14:paraId="2E71AF49" w14:textId="77777777" w:rsidR="00020573" w:rsidRDefault="00020573" w:rsidP="00020573">
      <w:r>
        <w:t>Netzwerkkenntnisse (3,5 Jahre)</w:t>
      </w:r>
    </w:p>
    <w:p w14:paraId="5A5E5DE2" w14:textId="77777777" w:rsidR="00020573" w:rsidRDefault="00020573" w:rsidP="00020573">
      <w:r>
        <w:t>Docker (1 Jahr)</w:t>
      </w:r>
    </w:p>
    <w:p w14:paraId="71448330" w14:textId="1A279AB3" w:rsidR="00020573" w:rsidRDefault="00246383" w:rsidP="00020573">
      <w:proofErr w:type="spellStart"/>
      <w:r>
        <w:t>Full</w:t>
      </w:r>
      <w:proofErr w:type="spellEnd"/>
      <w:r>
        <w:t>-Stack</w:t>
      </w:r>
      <w:r w:rsidR="00020573">
        <w:t xml:space="preserve"> Appli</w:t>
      </w:r>
      <w:r>
        <w:t>k</w:t>
      </w:r>
      <w:r w:rsidR="00020573">
        <w:t>ation</w:t>
      </w:r>
      <w:r>
        <w:t>s</w:t>
      </w:r>
      <w:r w:rsidR="00020573">
        <w:t>architektur (1,5 Jahre)</w:t>
      </w:r>
    </w:p>
    <w:p w14:paraId="6C69AB57" w14:textId="77777777" w:rsidR="00020573" w:rsidRDefault="00020573" w:rsidP="00020573">
      <w:r>
        <w:t>Linux (4 Jahre)</w:t>
      </w:r>
    </w:p>
    <w:p w14:paraId="5EF4F5EC" w14:textId="2CDF1FD1" w:rsidR="00020573" w:rsidRPr="00020573" w:rsidRDefault="00020573" w:rsidP="00020573">
      <w:r>
        <w:t>Terraform (2 Jahre)</w:t>
      </w:r>
    </w:p>
    <w:p w14:paraId="2051DF3D" w14:textId="187518DB" w:rsidR="003268D0" w:rsidRDefault="003268D0" w:rsidP="003268D0">
      <w:pPr>
        <w:pStyle w:val="berschrift2"/>
      </w:pPr>
      <w:bookmarkStart w:id="26" w:name="_Toc164845163"/>
      <w:r>
        <w:t>Vorarbeiten</w:t>
      </w:r>
      <w:bookmarkEnd w:id="26"/>
    </w:p>
    <w:p w14:paraId="79B07DC9" w14:textId="25FD7E48" w:rsidR="00020573" w:rsidRDefault="00020573" w:rsidP="006C281D">
      <w:pPr>
        <w:pStyle w:val="Listenabsatz"/>
        <w:numPr>
          <w:ilvl w:val="0"/>
          <w:numId w:val="10"/>
        </w:numPr>
      </w:pPr>
      <w:r>
        <w:t>Testaccount auf AWS besorgen</w:t>
      </w:r>
    </w:p>
    <w:p w14:paraId="02D67977" w14:textId="33399AAF" w:rsidR="00020573" w:rsidRDefault="00020573" w:rsidP="006C281D">
      <w:pPr>
        <w:pStyle w:val="Listenabsatz"/>
        <w:numPr>
          <w:ilvl w:val="0"/>
          <w:numId w:val="10"/>
        </w:numPr>
      </w:pPr>
      <w:r>
        <w:t>Entwicklung der Kino App</w:t>
      </w:r>
    </w:p>
    <w:p w14:paraId="1E9EA765" w14:textId="2DDF1AE7" w:rsidR="00020573" w:rsidRDefault="00020573" w:rsidP="006C281D">
      <w:pPr>
        <w:pStyle w:val="Listenabsatz"/>
        <w:numPr>
          <w:ilvl w:val="0"/>
          <w:numId w:val="10"/>
        </w:numPr>
      </w:pPr>
      <w:r>
        <w:t>IPA-Berichtsvorlage</w:t>
      </w:r>
    </w:p>
    <w:p w14:paraId="076F0085" w14:textId="77777777" w:rsidR="00020573" w:rsidRDefault="00020573" w:rsidP="00020573"/>
    <w:p w14:paraId="125C4BC0" w14:textId="6ABC2AB9" w:rsidR="00020573" w:rsidRDefault="00020573" w:rsidP="00020573">
      <w:r>
        <w:t>Grundlagen Chaos-Engineering</w:t>
      </w:r>
    </w:p>
    <w:p w14:paraId="6649E7AA" w14:textId="71B87F79" w:rsidR="00020573" w:rsidRDefault="00020573" w:rsidP="006C281D">
      <w:pPr>
        <w:pStyle w:val="Listenabsatz"/>
        <w:numPr>
          <w:ilvl w:val="0"/>
          <w:numId w:val="10"/>
        </w:numPr>
      </w:pPr>
      <w:r>
        <w:t xml:space="preserve">Verständnis von Chaos Engineering: Lernen, was Chaos Engineering ist, warum es wichtig ist und wie es zur Verbesserung der </w:t>
      </w:r>
      <w:proofErr w:type="spellStart"/>
      <w:r>
        <w:t>Systemresilienz</w:t>
      </w:r>
      <w:proofErr w:type="spellEnd"/>
      <w:r>
        <w:t xml:space="preserve"> beiträgt</w:t>
      </w:r>
    </w:p>
    <w:p w14:paraId="120E88FA" w14:textId="0DB2EAF1" w:rsidR="00020573" w:rsidRPr="00020573" w:rsidRDefault="00020573" w:rsidP="006C281D">
      <w:pPr>
        <w:pStyle w:val="Listenabsatz"/>
        <w:numPr>
          <w:ilvl w:val="0"/>
          <w:numId w:val="10"/>
        </w:numPr>
      </w:pPr>
      <w:r>
        <w:t xml:space="preserve">Prinzipien und Methodik: Verständnis der Grundprinzipien und Methoden des Chaos Engineering, </w:t>
      </w:r>
      <w:proofErr w:type="spellStart"/>
      <w:r>
        <w:t>einschlie</w:t>
      </w:r>
      <w:r w:rsidR="00250687">
        <w:t>ss</w:t>
      </w:r>
      <w:r>
        <w:t>lich</w:t>
      </w:r>
      <w:proofErr w:type="spellEnd"/>
      <w:r>
        <w:t xml:space="preserve"> der Planung und </w:t>
      </w:r>
      <w:r w:rsidR="00EC17C7">
        <w:t>Durchführung</w:t>
      </w:r>
      <w:r>
        <w:t xml:space="preserve"> von Chaos-Experimenten.</w:t>
      </w:r>
    </w:p>
    <w:p w14:paraId="4B818DFE" w14:textId="57EAB25E" w:rsidR="003268D0" w:rsidRDefault="003268D0" w:rsidP="003268D0">
      <w:pPr>
        <w:pStyle w:val="berschrift2"/>
      </w:pPr>
      <w:bookmarkStart w:id="27" w:name="_Toc164845164"/>
      <w:r>
        <w:t>Neue Lerninhalte</w:t>
      </w:r>
      <w:bookmarkEnd w:id="27"/>
    </w:p>
    <w:p w14:paraId="44A55259" w14:textId="704EBDB9" w:rsidR="00020573" w:rsidRDefault="00020573" w:rsidP="006C281D">
      <w:pPr>
        <w:pStyle w:val="Listenabsatz"/>
        <w:numPr>
          <w:ilvl w:val="0"/>
          <w:numId w:val="10"/>
        </w:numPr>
      </w:pPr>
      <w:r>
        <w:t>Chaos Mesh Grundlagen: Erlernen der Installation, Konfiguration und Nutzung von Chaos Mesh.</w:t>
      </w:r>
    </w:p>
    <w:p w14:paraId="786477C6" w14:textId="721D0989" w:rsidR="00020573" w:rsidRDefault="00020573" w:rsidP="006C281D">
      <w:pPr>
        <w:pStyle w:val="Listenabsatz"/>
        <w:numPr>
          <w:ilvl w:val="0"/>
          <w:numId w:val="10"/>
        </w:numPr>
      </w:pPr>
      <w:r>
        <w:t xml:space="preserve">Experimente mit Chaos Mesh: Verständnis, wie man verschiedene Arten von Experimenten (wie Netzwerklatenz, Ressourcenknappheit, etc.) mit Chaos Mesh </w:t>
      </w:r>
      <w:proofErr w:type="spellStart"/>
      <w:r>
        <w:t>durchführt</w:t>
      </w:r>
      <w:proofErr w:type="spellEnd"/>
      <w:r>
        <w:t>.</w:t>
      </w:r>
    </w:p>
    <w:p w14:paraId="497DE49E" w14:textId="6FB74CE4" w:rsidR="00020573" w:rsidRDefault="00020573" w:rsidP="006C281D">
      <w:pPr>
        <w:pStyle w:val="Listenabsatz"/>
        <w:numPr>
          <w:ilvl w:val="0"/>
          <w:numId w:val="10"/>
        </w:numPr>
      </w:pPr>
      <w:proofErr w:type="spellStart"/>
      <w:r>
        <w:t>Systemüberwachung</w:t>
      </w:r>
      <w:proofErr w:type="spellEnd"/>
      <w:r>
        <w:t xml:space="preserve">: Lernen, wie man Systeme </w:t>
      </w:r>
      <w:r w:rsidR="00EC17C7">
        <w:t>überwacht</w:t>
      </w:r>
      <w:r>
        <w:t>, um Leistungsindikatoren und potenzielle Probleme zu erkennen.</w:t>
      </w:r>
    </w:p>
    <w:p w14:paraId="24EA20D3" w14:textId="6399C603" w:rsidR="00020573" w:rsidRDefault="00020573" w:rsidP="006C281D">
      <w:pPr>
        <w:pStyle w:val="Listenabsatz"/>
        <w:numPr>
          <w:ilvl w:val="0"/>
          <w:numId w:val="10"/>
        </w:numPr>
      </w:pPr>
      <w:r>
        <w:t>Fehleranalyse: Fähigkeiten zur Identifizierung, Analyse und Behebung von Systemfehlern und ausfällen.</w:t>
      </w:r>
    </w:p>
    <w:p w14:paraId="62F3BD8F" w14:textId="35B1316A" w:rsidR="00020573" w:rsidRDefault="00020573" w:rsidP="006C281D">
      <w:pPr>
        <w:pStyle w:val="Listenabsatz"/>
        <w:numPr>
          <w:ilvl w:val="0"/>
          <w:numId w:val="10"/>
        </w:numPr>
      </w:pPr>
      <w:r>
        <w:t>Datenanalyse und Berichterstattung: Lernen, wie man aus Experimenten gewonnene Daten analysiert und Ergebnisse effektiv berichtet.</w:t>
      </w:r>
    </w:p>
    <w:p w14:paraId="413D6750" w14:textId="77777777" w:rsidR="00020573" w:rsidRDefault="00020573" w:rsidP="00020573"/>
    <w:p w14:paraId="1CBE389B" w14:textId="77777777" w:rsidR="00020573" w:rsidRDefault="00020573" w:rsidP="00020573">
      <w:r>
        <w:t xml:space="preserve">Welche Quellen stehen ihm zur </w:t>
      </w:r>
      <w:proofErr w:type="spellStart"/>
      <w:r>
        <w:t>Verfügung</w:t>
      </w:r>
      <w:proofErr w:type="spellEnd"/>
      <w:r>
        <w:t>?</w:t>
      </w:r>
    </w:p>
    <w:p w14:paraId="1F85620E" w14:textId="488E4329" w:rsidR="00020573" w:rsidRPr="00020573" w:rsidRDefault="00020573" w:rsidP="00020573">
      <w:proofErr w:type="spellStart"/>
      <w:r>
        <w:t>ChatGPT</w:t>
      </w:r>
      <w:proofErr w:type="spellEnd"/>
      <w:r>
        <w:t>, Google</w:t>
      </w:r>
    </w:p>
    <w:p w14:paraId="0E47CF09" w14:textId="28BB0D7B" w:rsidR="003268D0" w:rsidRDefault="003268D0" w:rsidP="003268D0">
      <w:pPr>
        <w:pStyle w:val="berschrift2"/>
      </w:pPr>
      <w:bookmarkStart w:id="28" w:name="_Toc164845165"/>
      <w:r>
        <w:t>Arbeiten in den letzten 6 Monaten</w:t>
      </w:r>
      <w:bookmarkEnd w:id="28"/>
    </w:p>
    <w:p w14:paraId="64D34C54" w14:textId="77777777" w:rsidR="00020573" w:rsidRDefault="00020573" w:rsidP="00020573">
      <w:r>
        <w:t xml:space="preserve">Der Lernende hatte sich </w:t>
      </w:r>
      <w:proofErr w:type="spellStart"/>
      <w:r>
        <w:t>grossteils</w:t>
      </w:r>
      <w:proofErr w:type="spellEnd"/>
      <w:r>
        <w:t xml:space="preserve"> auf die SwissSkills vorbereitet (AWS). Zudem hat er </w:t>
      </w:r>
      <w:proofErr w:type="spellStart"/>
      <w:r>
        <w:t>für</w:t>
      </w:r>
      <w:proofErr w:type="spellEnd"/>
      <w:r>
        <w:t xml:space="preserve"> einen Kunden mehrere Änderungen an einem Angular Frontend </w:t>
      </w:r>
      <w:proofErr w:type="spellStart"/>
      <w:r>
        <w:t>durchgeführt</w:t>
      </w:r>
      <w:proofErr w:type="spellEnd"/>
      <w:r>
        <w:t xml:space="preserve"> welches mit </w:t>
      </w:r>
      <w:proofErr w:type="spellStart"/>
      <w:r>
        <w:t>Typescript</w:t>
      </w:r>
      <w:proofErr w:type="spellEnd"/>
    </w:p>
    <w:p w14:paraId="113908FC" w14:textId="1924296E" w:rsidR="00020573" w:rsidRDefault="00020573" w:rsidP="00020573">
      <w:r>
        <w:t>geschrieben ist.</w:t>
      </w:r>
    </w:p>
    <w:p w14:paraId="229D0A1A" w14:textId="77777777" w:rsidR="00BE3F60" w:rsidRDefault="00BE3F60" w:rsidP="00020573"/>
    <w:p w14:paraId="7B8FF4BB" w14:textId="782F0025" w:rsidR="00BE3F60" w:rsidRDefault="00BE3F60" w:rsidP="006821FD">
      <w:pPr>
        <w:pStyle w:val="berschrift1"/>
      </w:pPr>
      <w:bookmarkStart w:id="29" w:name="_Toc164845166"/>
      <w:r>
        <w:lastRenderedPageBreak/>
        <w:t>Standards</w:t>
      </w:r>
      <w:bookmarkEnd w:id="29"/>
    </w:p>
    <w:p w14:paraId="4170CA6E" w14:textId="3BB9C820" w:rsidR="00BE3F60" w:rsidRDefault="00BE3F60" w:rsidP="00BE3F60">
      <w:pPr>
        <w:pStyle w:val="berschrift2"/>
      </w:pPr>
      <w:bookmarkStart w:id="30" w:name="_Toc164845167"/>
      <w:r>
        <w:t>Dokument</w:t>
      </w:r>
      <w:bookmarkEnd w:id="30"/>
    </w:p>
    <w:p w14:paraId="786EFB72" w14:textId="60F2B723" w:rsidR="00BE3F60" w:rsidRDefault="00BE3F60" w:rsidP="00BE3F60">
      <w:r>
        <w:t>Alle gängige Textdokumente, welche innerhalb der T-Systems erstellt werden, müssen die Standards der vorgegebenen Dokumentenvorlage einhalten. Ebenso zur Erstellung dieser IPA Dokumentation wurde die firmeninterne Dokumentenvorlage eingesetzt und verwendet.</w:t>
      </w:r>
    </w:p>
    <w:p w14:paraId="30266D33" w14:textId="5C869F00" w:rsidR="00BE3F60" w:rsidRDefault="00BE3F60" w:rsidP="00BE3F60">
      <w:pPr>
        <w:pStyle w:val="berschrift2"/>
      </w:pPr>
      <w:bookmarkStart w:id="31" w:name="_Toc164845168"/>
      <w:r>
        <w:t>Firmenexterne Standards</w:t>
      </w:r>
      <w:bookmarkEnd w:id="31"/>
    </w:p>
    <w:p w14:paraId="791F7E2F" w14:textId="455156A1" w:rsidR="00BE3F60" w:rsidRDefault="00BE3F60" w:rsidP="00BE3F60">
      <w:proofErr w:type="spellStart"/>
      <w:r>
        <w:t>Aufgrunde</w:t>
      </w:r>
      <w:proofErr w:type="spellEnd"/>
      <w:r>
        <w:t xml:space="preserve"> dessen, dass diese IPA komplett ausserhalb des firmeninternen Bereiches geschieht, sind keine weiteren Standards anzuwenden. </w:t>
      </w:r>
      <w:proofErr w:type="gramStart"/>
      <w:r>
        <w:t>Standards</w:t>
      </w:r>
      <w:proofErr w:type="gramEnd"/>
      <w:r>
        <w:t xml:space="preserve"> welche während der IPA eingesetzt werden, werden in der Konzeptphase dieses Projektes definiert und angewendet.</w:t>
      </w:r>
    </w:p>
    <w:p w14:paraId="1577FD4A" w14:textId="77777777" w:rsidR="00BE3F60" w:rsidRDefault="00BE3F60" w:rsidP="00BE3F60"/>
    <w:p w14:paraId="2FA2779F" w14:textId="56FAB79A" w:rsidR="00BE3F60" w:rsidRDefault="00BE3F60" w:rsidP="006821FD">
      <w:pPr>
        <w:pStyle w:val="berschrift1"/>
      </w:pPr>
      <w:bookmarkStart w:id="32" w:name="_Toc164845169"/>
      <w:r>
        <w:t>IPA-Schutzbedarfsanalyse</w:t>
      </w:r>
      <w:bookmarkEnd w:id="32"/>
    </w:p>
    <w:p w14:paraId="38D39EC5" w14:textId="78AA58F4" w:rsidR="00BE3F60" w:rsidRDefault="00BE3F60" w:rsidP="00BE3F60">
      <w:r>
        <w:t>Dieses Dokument erhält die Klassifizierung „Vertraulich“, da während der Dokumentation sensible Daten und Informationen ersichtlich sind, wie: IP-Adressen, Namen sowie E-Mail-Adressen, welche nicht für die Öffentlichkeit bestimmt sind.</w:t>
      </w:r>
      <w:r w:rsidR="003961E8">
        <w:t xml:space="preserve"> </w:t>
      </w:r>
      <w:r w:rsidR="003961E8" w:rsidRPr="003961E8">
        <w:rPr>
          <w:highlight w:val="yellow"/>
        </w:rPr>
        <w:t>COMMENT: Eventuell ergänzen</w:t>
      </w:r>
    </w:p>
    <w:p w14:paraId="00AA339E" w14:textId="1CFF3F81" w:rsidR="003961E8" w:rsidRDefault="003961E8" w:rsidP="006821FD">
      <w:pPr>
        <w:pStyle w:val="berschrift1"/>
      </w:pPr>
      <w:bookmarkStart w:id="33" w:name="_Toc164845170"/>
      <w:r>
        <w:t>Organisation der IPA Ergebnisse</w:t>
      </w:r>
      <w:bookmarkEnd w:id="33"/>
    </w:p>
    <w:p w14:paraId="59C07662" w14:textId="5BAB8EE8" w:rsidR="003961E8" w:rsidRDefault="003961E8" w:rsidP="003961E8">
      <w:r>
        <w:t>Nachfolgend wird die Organisation des Arbeitsplatzes, sowie die Dokumentenverwaltung, beschrieben.</w:t>
      </w:r>
    </w:p>
    <w:p w14:paraId="21D5C9DD" w14:textId="6410A6E8" w:rsidR="003961E8" w:rsidRDefault="003961E8" w:rsidP="003961E8">
      <w:pPr>
        <w:pStyle w:val="berschrift2"/>
      </w:pPr>
      <w:bookmarkStart w:id="34" w:name="_Toc164845171"/>
      <w:r>
        <w:t>Arbeitsplatz</w:t>
      </w:r>
      <w:bookmarkEnd w:id="34"/>
    </w:p>
    <w:p w14:paraId="5E205D2F" w14:textId="77777777" w:rsidR="00943BC3" w:rsidRDefault="003961E8" w:rsidP="00943BC3">
      <w:pPr>
        <w:keepNext/>
      </w:pPr>
      <w:r>
        <w:t xml:space="preserve">Die IPA wird im Hauptsitz der T-Systems Schweiz, in Zollikofen, durchgeführt. Für die IPA wurde ein Co-Work Raum, für die Zeitspanne während der IPA, reserviert, damit ungestört gearbeitet werden kann. Der Arbeitsplatz umfasst folgende Sachen: Ein höhenverstellbarer Tisch, ein Bürostuhl, ein Monitor und das eigene Arbeitsgerät. Ebenso wird der Schreibtisch verwendet, um ausgedruckte Dokumente stets </w:t>
      </w:r>
      <w:proofErr w:type="gramStart"/>
      <w:r>
        <w:t>Griffbereit</w:t>
      </w:r>
      <w:proofErr w:type="gramEnd"/>
      <w:r>
        <w:t xml:space="preserve"> zu haben. Der Arbeitsplatz sieht wie folgt aus:</w:t>
      </w:r>
      <w:r>
        <w:br/>
      </w:r>
      <w:r>
        <w:lastRenderedPageBreak/>
        <w:br/>
      </w:r>
      <w:r>
        <w:rPr>
          <w:noProof/>
        </w:rPr>
        <w:drawing>
          <wp:inline distT="0" distB="0" distL="0" distR="0" wp14:anchorId="1069028F" wp14:editId="06C5D1C2">
            <wp:extent cx="5972810" cy="4479925"/>
            <wp:effectExtent l="0" t="0" r="0" b="3175"/>
            <wp:docPr id="1025760406" name="Grafik 1" descr="Ein Bild, das Im Haus, Mobiliar, Computer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0406" name="Grafik 1" descr="Ein Bild, das Im Haus, Mobiliar, Computermonitor, Computer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64B9B942" w14:textId="418EF8A0" w:rsidR="003961E8"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007F74">
        <w:rPr>
          <w:noProof/>
          <w:sz w:val="18"/>
          <w:szCs w:val="18"/>
        </w:rPr>
        <w:t>1</w:t>
      </w:r>
      <w:r w:rsidRPr="00943BC3">
        <w:rPr>
          <w:sz w:val="18"/>
          <w:szCs w:val="18"/>
        </w:rPr>
        <w:fldChar w:fldCharType="end"/>
      </w:r>
      <w:r w:rsidRPr="00943BC3">
        <w:rPr>
          <w:sz w:val="18"/>
          <w:szCs w:val="18"/>
        </w:rPr>
        <w:t>: Arbeitsplatz während der IPA</w:t>
      </w:r>
    </w:p>
    <w:p w14:paraId="335D5CE6" w14:textId="7C74BDF0" w:rsidR="003961E8" w:rsidRDefault="003961E8" w:rsidP="003961E8">
      <w:pPr>
        <w:pStyle w:val="berschrift2"/>
      </w:pPr>
      <w:bookmarkStart w:id="35" w:name="_Toc164845172"/>
      <w:r>
        <w:t>Dokumentenablage</w:t>
      </w:r>
      <w:bookmarkEnd w:id="35"/>
    </w:p>
    <w:p w14:paraId="2CC0970E" w14:textId="046C424D" w:rsidR="003961E8" w:rsidRDefault="003961E8" w:rsidP="003961E8">
      <w:r>
        <w:t>Alle Dokumente, welche während der IPA verwendet und erstellt werden, sind auf dem eigenen OneDrive Account gesich</w:t>
      </w:r>
      <w:r w:rsidR="00B243DE">
        <w:t>er</w:t>
      </w:r>
      <w:r>
        <w:t>t, nachfolgend ist der Pfad für den Speicherort aufgelistet</w:t>
      </w:r>
      <w:r w:rsidR="009F0D1C">
        <w:t>: Eigene Dateien &gt; IPA &gt; Dokumente.</w:t>
      </w:r>
    </w:p>
    <w:p w14:paraId="24ECE138" w14:textId="6CC28054" w:rsidR="009F0D1C" w:rsidRDefault="009F0D1C" w:rsidP="009F0D1C">
      <w:pPr>
        <w:pStyle w:val="berschrift2"/>
      </w:pPr>
      <w:bookmarkStart w:id="36" w:name="_Toc164845173"/>
      <w:r>
        <w:t>Versionierung</w:t>
      </w:r>
      <w:bookmarkEnd w:id="36"/>
    </w:p>
    <w:p w14:paraId="264B5519" w14:textId="6B7859A1" w:rsidR="00943BC3" w:rsidRDefault="009F0D1C" w:rsidP="00943BC3">
      <w:pPr>
        <w:keepNext/>
      </w:pPr>
      <w:r>
        <w:t>Die Version</w:t>
      </w:r>
      <w:r w:rsidR="00B243DE">
        <w:t>i</w:t>
      </w:r>
      <w:r>
        <w:t xml:space="preserve">erung aller Dokumente, welche während der IPA erstellt werden, einschliesslich dieses Dokumentes, werden in Tagesblöcken </w:t>
      </w:r>
      <w:r w:rsidR="00EC17C7">
        <w:t>strukturiert</w:t>
      </w:r>
      <w:r>
        <w:t>. Die Dokumentation wird täglich</w:t>
      </w:r>
      <w:r w:rsidR="00B95328">
        <w:t xml:space="preserve"> auf der vorher erwähnten Dokumentenablage gesichert. Dabei wird in der Änderungshistorie jeweils die tagesaktuelle Version eingesetzt, sowie ein Kommentar.</w:t>
      </w:r>
      <w:r w:rsidR="00F84784">
        <w:t xml:space="preserve"> Sichert man nun das Dokument am Ende des Tages in der Dokumentenablage, erstellt OneDrive automatisch eine eigene Versionierung, welche wie folgt aussieht:</w:t>
      </w:r>
      <w:r w:rsidR="00F84784">
        <w:br/>
      </w:r>
      <w:r w:rsidR="00F84784">
        <w:lastRenderedPageBreak/>
        <w:br/>
      </w:r>
      <w:r w:rsidR="00F84784" w:rsidRPr="00F84784">
        <w:rPr>
          <w:noProof/>
        </w:rPr>
        <w:drawing>
          <wp:inline distT="0" distB="0" distL="0" distR="0" wp14:anchorId="31843CA9" wp14:editId="127C6FEE">
            <wp:extent cx="5972810" cy="1091565"/>
            <wp:effectExtent l="0" t="0" r="0" b="635"/>
            <wp:docPr id="65769439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4392" name="Grafik 1" descr="Ein Bild, das Text, Screenshot enthält.&#10;&#10;Automatisch generierte Beschreibung"/>
                    <pic:cNvPicPr/>
                  </pic:nvPicPr>
                  <pic:blipFill>
                    <a:blip r:embed="rId21"/>
                    <a:stretch>
                      <a:fillRect/>
                    </a:stretch>
                  </pic:blipFill>
                  <pic:spPr>
                    <a:xfrm>
                      <a:off x="0" y="0"/>
                      <a:ext cx="5972810" cy="1091565"/>
                    </a:xfrm>
                    <a:prstGeom prst="rect">
                      <a:avLst/>
                    </a:prstGeom>
                  </pic:spPr>
                </pic:pic>
              </a:graphicData>
            </a:graphic>
          </wp:inline>
        </w:drawing>
      </w:r>
    </w:p>
    <w:p w14:paraId="3A05E403" w14:textId="1779BA61" w:rsidR="009F0D1C"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007F74">
        <w:rPr>
          <w:noProof/>
          <w:sz w:val="18"/>
          <w:szCs w:val="18"/>
        </w:rPr>
        <w:t>2</w:t>
      </w:r>
      <w:r w:rsidRPr="00943BC3">
        <w:rPr>
          <w:sz w:val="18"/>
          <w:szCs w:val="18"/>
        </w:rPr>
        <w:fldChar w:fldCharType="end"/>
      </w:r>
      <w:r w:rsidRPr="00943BC3">
        <w:rPr>
          <w:sz w:val="18"/>
          <w:szCs w:val="18"/>
        </w:rPr>
        <w:t xml:space="preserve">: </w:t>
      </w:r>
      <w:proofErr w:type="spellStart"/>
      <w:r w:rsidRPr="00943BC3">
        <w:rPr>
          <w:sz w:val="18"/>
          <w:szCs w:val="18"/>
        </w:rPr>
        <w:t>Versionierungsverlauf</w:t>
      </w:r>
      <w:proofErr w:type="spellEnd"/>
      <w:r w:rsidRPr="00943BC3">
        <w:rPr>
          <w:sz w:val="18"/>
          <w:szCs w:val="18"/>
        </w:rPr>
        <w:t xml:space="preserve"> in Microsoft OneDrive</w:t>
      </w:r>
    </w:p>
    <w:p w14:paraId="413F8E67" w14:textId="77777777" w:rsidR="00F84784" w:rsidRDefault="00F84784" w:rsidP="009F0D1C"/>
    <w:p w14:paraId="4142E963" w14:textId="60A71215" w:rsidR="00F84784" w:rsidRDefault="00F84784" w:rsidP="009F0D1C">
      <w:r>
        <w:t xml:space="preserve">Da die Versionsnummer im Versionsverlauf von OneDrive, nicht mit dem selbstdefinierten </w:t>
      </w:r>
      <w:proofErr w:type="spellStart"/>
      <w:r>
        <w:t>Versionierungsschema</w:t>
      </w:r>
      <w:proofErr w:type="spellEnd"/>
      <w:r>
        <w:t xml:space="preserve"> </w:t>
      </w:r>
      <w:r w:rsidR="00B243DE">
        <w:t>übereinstimmt</w:t>
      </w:r>
      <w:r>
        <w:t xml:space="preserve">, ist es umso wichtiger, </w:t>
      </w:r>
      <w:r w:rsidR="00EC17C7">
        <w:t>dass</w:t>
      </w:r>
      <w:r>
        <w:t xml:space="preserve"> eine konsistente und detaillierte Änderungshistorie im Dokument vorhanden ist.</w:t>
      </w:r>
    </w:p>
    <w:p w14:paraId="751A1C86" w14:textId="751A7160" w:rsidR="00F84784" w:rsidRDefault="00F84784" w:rsidP="009F0D1C">
      <w:r w:rsidRPr="00C85667">
        <w:rPr>
          <w:highlight w:val="yellow"/>
        </w:rPr>
        <w:t>COMMENT: Müssen die Scripts hier auch erwähnt werden?</w:t>
      </w:r>
    </w:p>
    <w:p w14:paraId="01C451FD" w14:textId="77777777" w:rsidR="00F84784" w:rsidRDefault="00F84784" w:rsidP="009F0D1C"/>
    <w:p w14:paraId="43EAF08D" w14:textId="44FC2452" w:rsidR="00F84784" w:rsidRDefault="00F84784" w:rsidP="00F84784">
      <w:pPr>
        <w:pStyle w:val="berschrift2"/>
      </w:pPr>
      <w:bookmarkStart w:id="37" w:name="_Toc164845174"/>
      <w:r>
        <w:t>Dokumentensicherung</w:t>
      </w:r>
      <w:bookmarkEnd w:id="37"/>
    </w:p>
    <w:p w14:paraId="589DC8D6" w14:textId="3DBF3E25" w:rsidR="00F84784" w:rsidRDefault="00F84784" w:rsidP="00F84784">
      <w:r>
        <w:t>Die IPA Dokumentation wird auf zwei verschiedene</w:t>
      </w:r>
      <w:r w:rsidR="00B243DE">
        <w:t>n</w:t>
      </w:r>
      <w:r>
        <w:t xml:space="preserve"> Arten gesichert, damit ein Verlust der Dokumentation vermieden werden kann.</w:t>
      </w:r>
    </w:p>
    <w:p w14:paraId="40A8F715" w14:textId="77777777" w:rsidR="00F84784" w:rsidRDefault="00F84784" w:rsidP="00F84784"/>
    <w:p w14:paraId="35EC40CE" w14:textId="5151C9BB" w:rsidR="00F84784" w:rsidRDefault="00F84784" w:rsidP="006C281D">
      <w:pPr>
        <w:pStyle w:val="Listenabsatz"/>
        <w:numPr>
          <w:ilvl w:val="0"/>
          <w:numId w:val="11"/>
        </w:numPr>
      </w:pPr>
      <w:r>
        <w:t>OneDrive</w:t>
      </w:r>
      <w:r>
        <w:br/>
        <w:t>OneDrive ist das Hauptmedium während der IPA, auf welchem die Dokumentation gesichert wird.</w:t>
      </w:r>
    </w:p>
    <w:p w14:paraId="3B07199F" w14:textId="77777777" w:rsidR="00F84784" w:rsidRDefault="00F84784" w:rsidP="00F84784"/>
    <w:p w14:paraId="4541086F" w14:textId="77777777" w:rsidR="00943BC3" w:rsidRDefault="0018635B" w:rsidP="006C281D">
      <w:pPr>
        <w:pStyle w:val="Listenabsatz"/>
        <w:keepNext/>
        <w:numPr>
          <w:ilvl w:val="0"/>
          <w:numId w:val="11"/>
        </w:numPr>
      </w:pPr>
      <w:r>
        <w:t>GitHub</w:t>
      </w:r>
      <w:r>
        <w:br/>
        <w:t xml:space="preserve">Nebst allen Scripts, welche auf GitHub gesichert werden, wird </w:t>
      </w:r>
      <w:proofErr w:type="gramStart"/>
      <w:r>
        <w:t>ebenso auch</w:t>
      </w:r>
      <w:proofErr w:type="gramEnd"/>
      <w:r>
        <w:t xml:space="preserve"> die Dokumentation im selben Repository hochgeladen. Dabei wird jeden Abend ein Commit erstellt, in welchem, in einer Commit-Nachricht, die aktuelle Dokumentationsversion eingefügt wird. So kann man im </w:t>
      </w:r>
      <w:proofErr w:type="spellStart"/>
      <w:r>
        <w:t>Verionsverlauf</w:t>
      </w:r>
      <w:proofErr w:type="spellEnd"/>
      <w:r>
        <w:t xml:space="preserve"> von GitHub die einzelnen Commits rückverfolgen und kann so den „</w:t>
      </w:r>
      <w:proofErr w:type="spellStart"/>
      <w:r>
        <w:t>Dokumentationscommit</w:t>
      </w:r>
      <w:proofErr w:type="spellEnd"/>
      <w:r>
        <w:t>“ von den anderen Commits unterscheiden.</w:t>
      </w:r>
      <w:r w:rsidR="0040299A">
        <w:br/>
      </w:r>
      <w:r w:rsidR="0040299A">
        <w:br/>
      </w:r>
      <w:r w:rsidR="0040299A" w:rsidRPr="0040299A">
        <w:rPr>
          <w:noProof/>
        </w:rPr>
        <w:drawing>
          <wp:inline distT="0" distB="0" distL="0" distR="0" wp14:anchorId="58F0F932" wp14:editId="6C1682E6">
            <wp:extent cx="5972810" cy="1374140"/>
            <wp:effectExtent l="0" t="0" r="0" b="0"/>
            <wp:docPr id="148583108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1083" name="Grafik 1" descr="Ein Bild, das Text, Screenshot enthält.&#10;&#10;Automatisch generierte Beschreibung"/>
                    <pic:cNvPicPr/>
                  </pic:nvPicPr>
                  <pic:blipFill>
                    <a:blip r:embed="rId22"/>
                    <a:stretch>
                      <a:fillRect/>
                    </a:stretch>
                  </pic:blipFill>
                  <pic:spPr>
                    <a:xfrm>
                      <a:off x="0" y="0"/>
                      <a:ext cx="5972810" cy="1374140"/>
                    </a:xfrm>
                    <a:prstGeom prst="rect">
                      <a:avLst/>
                    </a:prstGeom>
                  </pic:spPr>
                </pic:pic>
              </a:graphicData>
            </a:graphic>
          </wp:inline>
        </w:drawing>
      </w:r>
    </w:p>
    <w:p w14:paraId="746AE868" w14:textId="449E9F2F" w:rsidR="0018635B" w:rsidRPr="00943BC3" w:rsidRDefault="00943BC3" w:rsidP="00943BC3">
      <w:pPr>
        <w:pStyle w:val="Beschriftung"/>
        <w:tabs>
          <w:tab w:val="clear" w:pos="851"/>
          <w:tab w:val="left" w:pos="709"/>
        </w:tabs>
        <w:rPr>
          <w:sz w:val="18"/>
          <w:szCs w:val="18"/>
        </w:rPr>
      </w:pPr>
      <w:r>
        <w:rPr>
          <w:sz w:val="18"/>
          <w:szCs w:val="18"/>
        </w:rPr>
        <w:tab/>
      </w: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007F74">
        <w:rPr>
          <w:noProof/>
          <w:sz w:val="18"/>
          <w:szCs w:val="18"/>
        </w:rPr>
        <w:t>3</w:t>
      </w:r>
      <w:r w:rsidRPr="00943BC3">
        <w:rPr>
          <w:sz w:val="18"/>
          <w:szCs w:val="18"/>
        </w:rPr>
        <w:fldChar w:fldCharType="end"/>
      </w:r>
      <w:r w:rsidRPr="00943BC3">
        <w:rPr>
          <w:sz w:val="18"/>
          <w:szCs w:val="18"/>
        </w:rPr>
        <w:t xml:space="preserve">: </w:t>
      </w:r>
      <w:proofErr w:type="spellStart"/>
      <w:r w:rsidRPr="00943BC3">
        <w:rPr>
          <w:sz w:val="18"/>
          <w:szCs w:val="18"/>
        </w:rPr>
        <w:t>Versionierungsverlauf</w:t>
      </w:r>
      <w:proofErr w:type="spellEnd"/>
      <w:r w:rsidRPr="00943BC3">
        <w:rPr>
          <w:sz w:val="18"/>
          <w:szCs w:val="18"/>
        </w:rPr>
        <w:t xml:space="preserve"> in GitHub</w:t>
      </w:r>
    </w:p>
    <w:p w14:paraId="6C32D038" w14:textId="4E493D74" w:rsidR="0018635B" w:rsidRDefault="0018635B" w:rsidP="0018635B">
      <w:pPr>
        <w:pStyle w:val="berschrift2"/>
      </w:pPr>
      <w:bookmarkStart w:id="38" w:name="_Toc164845175"/>
      <w:r>
        <w:t>Wiederherstellung</w:t>
      </w:r>
      <w:bookmarkEnd w:id="38"/>
    </w:p>
    <w:p w14:paraId="3038B574" w14:textId="6CBFE668" w:rsidR="0018635B" w:rsidRDefault="0018635B" w:rsidP="0018635B">
      <w:r>
        <w:lastRenderedPageBreak/>
        <w:t>In beiden Speichermedien für die IPA Dokumentation</w:t>
      </w:r>
      <w:r w:rsidR="00B243DE">
        <w:t>,</w:t>
      </w:r>
      <w:r>
        <w:t xml:space="preserve"> ist eine automatische Versionierung bereits eingebaut. </w:t>
      </w:r>
      <w:proofErr w:type="spellStart"/>
      <w:r w:rsidR="0040299A">
        <w:t>Duch</w:t>
      </w:r>
      <w:proofErr w:type="spellEnd"/>
      <w:r w:rsidR="0040299A">
        <w:t xml:space="preserve"> diese Versionierung, kann man stets auf eine vorherige Version zugreifen und diese Version herunterladen. Diese Versionierung bleibt auch dann bestanden, falls ein Dokument versehentlich gelöscht worden sein soll.</w:t>
      </w:r>
    </w:p>
    <w:p w14:paraId="4EB29D22" w14:textId="324726F7" w:rsidR="0040299A" w:rsidRDefault="0040299A" w:rsidP="0040299A">
      <w:pPr>
        <w:pStyle w:val="berschrift2"/>
      </w:pPr>
      <w:bookmarkStart w:id="39" w:name="_Toc164845176"/>
      <w:r>
        <w:t>Test der Wiederherstellung</w:t>
      </w:r>
      <w:bookmarkEnd w:id="39"/>
    </w:p>
    <w:p w14:paraId="3C572E56" w14:textId="77777777" w:rsidR="00943BC3" w:rsidRDefault="0040299A" w:rsidP="00943BC3">
      <w:pPr>
        <w:keepNext/>
      </w:pPr>
      <w:r>
        <w:t>Nachfolgend wird zwischenzeitlich ein Dummy-</w:t>
      </w:r>
      <w:proofErr w:type="spellStart"/>
      <w:r>
        <w:t>Versioneriungseintrag</w:t>
      </w:r>
      <w:proofErr w:type="spellEnd"/>
      <w:r>
        <w:t xml:space="preserve"> vorgenommen, und auf beiden Plattformen erneut hochgeladen, um die Funktionalität der Versionierung, auf beiden Plattformen zu überprüfen.</w:t>
      </w:r>
      <w:r w:rsidR="009D6A4D">
        <w:t xml:space="preserve"> Nachfolgend sieht man von beiden Plattformen den Versionsverlauf, man beachte bei OneDrive zudem die veränderte Dokumentengrösse, welche auf eine Änderung hinweist:</w:t>
      </w:r>
      <w:r w:rsidR="009D6A4D">
        <w:br/>
      </w:r>
      <w:r w:rsidR="009D6A4D">
        <w:br/>
        <w:t>Microsoft OneDrive:</w:t>
      </w:r>
      <w:r w:rsidR="009D6A4D">
        <w:br/>
      </w:r>
      <w:r w:rsidR="009D6A4D" w:rsidRPr="009D6A4D">
        <w:rPr>
          <w:noProof/>
        </w:rPr>
        <w:drawing>
          <wp:inline distT="0" distB="0" distL="0" distR="0" wp14:anchorId="4266A1CA" wp14:editId="0D9329BA">
            <wp:extent cx="5972810" cy="2652395"/>
            <wp:effectExtent l="0" t="0" r="0" b="1905"/>
            <wp:docPr id="17044312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1200" name="Grafik 1" descr="Ein Bild, das Text, Screenshot, Schrift, Zahl enthält.&#10;&#10;Automatisch generierte Beschreibung"/>
                    <pic:cNvPicPr/>
                  </pic:nvPicPr>
                  <pic:blipFill>
                    <a:blip r:embed="rId23"/>
                    <a:stretch>
                      <a:fillRect/>
                    </a:stretch>
                  </pic:blipFill>
                  <pic:spPr>
                    <a:xfrm>
                      <a:off x="0" y="0"/>
                      <a:ext cx="5972810" cy="2652395"/>
                    </a:xfrm>
                    <a:prstGeom prst="rect">
                      <a:avLst/>
                    </a:prstGeom>
                  </pic:spPr>
                </pic:pic>
              </a:graphicData>
            </a:graphic>
          </wp:inline>
        </w:drawing>
      </w:r>
    </w:p>
    <w:p w14:paraId="3D82F704" w14:textId="0CACFFBB" w:rsidR="0040299A"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007F74">
        <w:rPr>
          <w:noProof/>
          <w:sz w:val="18"/>
          <w:szCs w:val="18"/>
        </w:rPr>
        <w:t>4</w:t>
      </w:r>
      <w:r w:rsidRPr="00943BC3">
        <w:rPr>
          <w:sz w:val="18"/>
          <w:szCs w:val="18"/>
        </w:rPr>
        <w:fldChar w:fldCharType="end"/>
      </w:r>
      <w:r w:rsidRPr="00943BC3">
        <w:rPr>
          <w:sz w:val="18"/>
          <w:szCs w:val="18"/>
        </w:rPr>
        <w:t>: Aktualisierter Versionsverlauf in Microsoft OneDrive</w:t>
      </w:r>
    </w:p>
    <w:p w14:paraId="2FA5F3ED" w14:textId="77777777" w:rsidR="00943BC3" w:rsidRDefault="009D6A4D" w:rsidP="00943BC3">
      <w:pPr>
        <w:keepNext/>
      </w:pPr>
      <w:r>
        <w:br/>
        <w:t>GitHub:</w:t>
      </w:r>
      <w:r>
        <w:br/>
      </w:r>
      <w:r w:rsidRPr="009D6A4D">
        <w:rPr>
          <w:noProof/>
        </w:rPr>
        <w:drawing>
          <wp:inline distT="0" distB="0" distL="0" distR="0" wp14:anchorId="34227BD5" wp14:editId="3647DB8D">
            <wp:extent cx="5972810" cy="1717040"/>
            <wp:effectExtent l="0" t="0" r="0" b="0"/>
            <wp:docPr id="75138199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1997" name="Grafik 1" descr="Ein Bild, das Text, Screenshot enthält.&#10;&#10;Automatisch generierte Beschreibung"/>
                    <pic:cNvPicPr/>
                  </pic:nvPicPr>
                  <pic:blipFill>
                    <a:blip r:embed="rId24"/>
                    <a:stretch>
                      <a:fillRect/>
                    </a:stretch>
                  </pic:blipFill>
                  <pic:spPr>
                    <a:xfrm>
                      <a:off x="0" y="0"/>
                      <a:ext cx="5972810" cy="1717040"/>
                    </a:xfrm>
                    <a:prstGeom prst="rect">
                      <a:avLst/>
                    </a:prstGeom>
                  </pic:spPr>
                </pic:pic>
              </a:graphicData>
            </a:graphic>
          </wp:inline>
        </w:drawing>
      </w:r>
    </w:p>
    <w:p w14:paraId="61F3A1EC" w14:textId="6299DC3B" w:rsidR="009D6A4D"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007F74">
        <w:rPr>
          <w:noProof/>
          <w:sz w:val="18"/>
          <w:szCs w:val="18"/>
        </w:rPr>
        <w:t>5</w:t>
      </w:r>
      <w:r w:rsidRPr="00943BC3">
        <w:rPr>
          <w:sz w:val="18"/>
          <w:szCs w:val="18"/>
        </w:rPr>
        <w:fldChar w:fldCharType="end"/>
      </w:r>
      <w:r w:rsidRPr="00943BC3">
        <w:rPr>
          <w:sz w:val="18"/>
          <w:szCs w:val="18"/>
        </w:rPr>
        <w:t>: Aktualisierter Versionsverlauf in GitHub</w:t>
      </w:r>
    </w:p>
    <w:p w14:paraId="0986F69D" w14:textId="41E30721" w:rsidR="009D6A4D" w:rsidRDefault="009D6A4D" w:rsidP="0018635B">
      <w:r>
        <w:t>Bei beiden Versionsverläufen, kann stets eine vorherige Version heruntergeladen werden. Dies bestätigt, dass eine Wiederherstellung der Dokumentation jederzeit möglich ist.</w:t>
      </w:r>
    </w:p>
    <w:p w14:paraId="05163EE5" w14:textId="7C361296" w:rsidR="00C85667" w:rsidRDefault="00C85667" w:rsidP="006821FD">
      <w:pPr>
        <w:pStyle w:val="berschrift1"/>
      </w:pPr>
      <w:bookmarkStart w:id="40" w:name="_Toc164845177"/>
      <w:r>
        <w:lastRenderedPageBreak/>
        <w:t>Projektvorgehen</w:t>
      </w:r>
      <w:bookmarkEnd w:id="40"/>
    </w:p>
    <w:p w14:paraId="1A5AF89F" w14:textId="1A95E850" w:rsidR="00C85667" w:rsidRDefault="00C85667" w:rsidP="00C85667">
      <w:pPr>
        <w:pStyle w:val="berschrift2"/>
      </w:pPr>
      <w:bookmarkStart w:id="41" w:name="_Toc164845178"/>
      <w:r>
        <w:t>Projektmethode</w:t>
      </w:r>
      <w:bookmarkEnd w:id="41"/>
    </w:p>
    <w:p w14:paraId="4496FE90" w14:textId="11FA7BEC" w:rsidR="00C85667" w:rsidRDefault="00C85667" w:rsidP="00C85667">
      <w:r>
        <w:t xml:space="preserve">Um dieses IPA Projekt umzusetzen, wurde als passende </w:t>
      </w:r>
      <w:proofErr w:type="spellStart"/>
      <w:r>
        <w:t>Porjektmanagementmethode</w:t>
      </w:r>
      <w:proofErr w:type="spellEnd"/>
      <w:r>
        <w:t xml:space="preserve"> HERMES 5.1 ausgewählt. Folgend ist eine Definition von HERMES einzusehen:</w:t>
      </w:r>
      <w:r>
        <w:br/>
      </w:r>
      <w:r>
        <w:br/>
        <w:t>„</w:t>
      </w:r>
      <w:r w:rsidRPr="00C85667">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w:t>
      </w:r>
      <w:r>
        <w:t>“</w:t>
      </w:r>
      <w:r>
        <w:rPr>
          <w:rStyle w:val="Funotenzeichen"/>
        </w:rPr>
        <w:footnoteReference w:id="1"/>
      </w:r>
    </w:p>
    <w:p w14:paraId="2CCBD48F" w14:textId="3D203BE0" w:rsidR="00C85667" w:rsidRDefault="00C85667" w:rsidP="00C85667">
      <w:pPr>
        <w:pStyle w:val="berschrift2"/>
      </w:pPr>
      <w:bookmarkStart w:id="42" w:name="_Toc164845179"/>
      <w:r>
        <w:t>Phasen</w:t>
      </w:r>
      <w:bookmarkEnd w:id="42"/>
    </w:p>
    <w:p w14:paraId="2F1E513B" w14:textId="18F7233D" w:rsidR="00943BC3" w:rsidRDefault="00943BC3" w:rsidP="00943BC3">
      <w:r>
        <w:t>Dadurch, dass sich HERMES als Wasserfallmodell auszeichnet, wird die Projektstruktur in vier aufeinanderfolgende Phasen aufgebaut, diese sind bei HERMES wie</w:t>
      </w:r>
      <w:r w:rsidR="00B243DE">
        <w:t xml:space="preserve"> </w:t>
      </w:r>
      <w:r>
        <w:t>folgt gegliedert:</w:t>
      </w:r>
      <w:r>
        <w:br/>
      </w:r>
    </w:p>
    <w:p w14:paraId="54E72799" w14:textId="77777777" w:rsidR="00943BC3" w:rsidRDefault="00943BC3" w:rsidP="00943BC3">
      <w:pPr>
        <w:keepNext/>
      </w:pPr>
      <w:r w:rsidRPr="00943BC3">
        <w:rPr>
          <w:noProof/>
        </w:rPr>
        <w:drawing>
          <wp:inline distT="0" distB="0" distL="0" distR="0" wp14:anchorId="119F503C" wp14:editId="2E89D256">
            <wp:extent cx="5972810" cy="656590"/>
            <wp:effectExtent l="0" t="0" r="0" b="3810"/>
            <wp:docPr id="1832896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6605" name=""/>
                    <pic:cNvPicPr/>
                  </pic:nvPicPr>
                  <pic:blipFill>
                    <a:blip r:embed="rId25"/>
                    <a:stretch>
                      <a:fillRect/>
                    </a:stretch>
                  </pic:blipFill>
                  <pic:spPr>
                    <a:xfrm>
                      <a:off x="0" y="0"/>
                      <a:ext cx="5972810" cy="656590"/>
                    </a:xfrm>
                    <a:prstGeom prst="rect">
                      <a:avLst/>
                    </a:prstGeom>
                  </pic:spPr>
                </pic:pic>
              </a:graphicData>
            </a:graphic>
          </wp:inline>
        </w:drawing>
      </w:r>
    </w:p>
    <w:p w14:paraId="23CE8065" w14:textId="3416668A" w:rsid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007F74">
        <w:rPr>
          <w:noProof/>
          <w:sz w:val="18"/>
          <w:szCs w:val="18"/>
        </w:rPr>
        <w:t>6</w:t>
      </w:r>
      <w:r w:rsidRPr="00943BC3">
        <w:rPr>
          <w:sz w:val="18"/>
          <w:szCs w:val="18"/>
        </w:rPr>
        <w:fldChar w:fldCharType="end"/>
      </w:r>
      <w:r w:rsidRPr="00943BC3">
        <w:rPr>
          <w:sz w:val="18"/>
          <w:szCs w:val="18"/>
        </w:rPr>
        <w:t>: Phasenablauf HERMES</w:t>
      </w:r>
    </w:p>
    <w:p w14:paraId="5D3CBDF3" w14:textId="37A44CAE" w:rsidR="00C85667" w:rsidRDefault="00943BC3" w:rsidP="00943BC3">
      <w:pPr>
        <w:pStyle w:val="berschrift2"/>
      </w:pPr>
      <w:bookmarkStart w:id="43" w:name="_Toc164845180"/>
      <w:r>
        <w:t>Szenario</w:t>
      </w:r>
      <w:bookmarkEnd w:id="43"/>
    </w:p>
    <w:p w14:paraId="6E0F79D1" w14:textId="17281931" w:rsidR="00943BC3" w:rsidRDefault="00AD4CDB" w:rsidP="00943BC3">
      <w:r>
        <w:t xml:space="preserve">HERMES unterscheidet verschiedene Projektaufgaben in sogenannten Szenarien. Dabei gibt es </w:t>
      </w:r>
      <w:proofErr w:type="gramStart"/>
      <w:r>
        <w:t>bereits schon</w:t>
      </w:r>
      <w:proofErr w:type="gramEnd"/>
      <w:r>
        <w:t xml:space="preserve"> </w:t>
      </w:r>
      <w:r w:rsidR="00EC17C7">
        <w:t>vorgefertigte</w:t>
      </w:r>
      <w:r>
        <w:t xml:space="preserve"> Szenarien, aber es können auch eigene Szenarien erstellt werden. Ein Szenario enthält dabei einen Strukturplan, welcher die verschiedenen Module und Meilensteine aufzeigt, welche verwendet werden sollten. Während diesem Projekt, wird </w:t>
      </w:r>
      <w:r w:rsidR="00C500C7">
        <w:t xml:space="preserve">ein eigenes Szenario, basierend auf dem </w:t>
      </w:r>
      <w:r>
        <w:t>„IT-Standardanwendung“</w:t>
      </w:r>
      <w:r w:rsidR="00C500C7">
        <w:t xml:space="preserve"> Szenario </w:t>
      </w:r>
      <w:r>
        <w:t>verwendet</w:t>
      </w:r>
      <w:r w:rsidR="00C500C7">
        <w:t xml:space="preserve">, da in diesem Projekt lediglich der Test der Software im Fokus stehe und nicht die Integrierung in den produktiven und </w:t>
      </w:r>
      <w:r w:rsidR="00EC17C7">
        <w:t>organisatorischen</w:t>
      </w:r>
      <w:r w:rsidR="00C500C7">
        <w:t xml:space="preserve"> Betrieb.</w:t>
      </w:r>
      <w:r>
        <w:t xml:space="preserve"> Im nachfolgenden Unterkapitel wird aufgeführt, welche Module dabei verwendet oder ausgegrenzt werden.</w:t>
      </w:r>
      <w:r w:rsidR="009C1492">
        <w:rPr>
          <w:rStyle w:val="Funotenzeichen"/>
        </w:rPr>
        <w:footnoteReference w:id="2"/>
      </w:r>
    </w:p>
    <w:p w14:paraId="4F883557" w14:textId="77777777" w:rsidR="00C500C7" w:rsidRDefault="00C500C7" w:rsidP="00943BC3"/>
    <w:p w14:paraId="59F61C4E" w14:textId="77777777" w:rsidR="00C500C7" w:rsidRDefault="00C500C7" w:rsidP="00943BC3"/>
    <w:p w14:paraId="4AEE20C2" w14:textId="52CE9216" w:rsidR="00C500C7" w:rsidRDefault="00AD4CDB" w:rsidP="00C500C7">
      <w:pPr>
        <w:pStyle w:val="berschrift2"/>
      </w:pPr>
      <w:bookmarkStart w:id="44" w:name="_Toc164845181"/>
      <w:r>
        <w:lastRenderedPageBreak/>
        <w:t>Module</w:t>
      </w:r>
      <w:bookmarkEnd w:id="44"/>
    </w:p>
    <w:p w14:paraId="48469E47" w14:textId="20CE7B9E" w:rsidR="00C500C7" w:rsidRPr="00C500C7" w:rsidRDefault="00C500C7" w:rsidP="00C500C7">
      <w:r>
        <w:t>Für das individuelle Szenario, welches in diesem Projekt angewendet wird, wurden folgende Module ausgewählt, welche diverse Aufgaben enthalten und somit die Projektführung unterstützen:</w:t>
      </w:r>
    </w:p>
    <w:p w14:paraId="1CAD267F" w14:textId="77777777" w:rsidR="00AD4CDB" w:rsidRDefault="00AD4CDB" w:rsidP="00AD4CDB"/>
    <w:p w14:paraId="500B5E04" w14:textId="77777777" w:rsidR="00412E8F" w:rsidRDefault="00412E8F" w:rsidP="00412E8F">
      <w:pPr>
        <w:keepNext/>
      </w:pPr>
      <w:r>
        <w:rPr>
          <w:noProof/>
        </w:rPr>
        <w:drawing>
          <wp:inline distT="0" distB="0" distL="0" distR="0" wp14:anchorId="0E6B4C7F" wp14:editId="54CFF2B6">
            <wp:extent cx="5972810" cy="3883660"/>
            <wp:effectExtent l="0" t="0" r="0" b="2540"/>
            <wp:docPr id="59319124" name="Grafik 3"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9124" name="Grafik 3" descr="Ein Bild, das Text, Screenshot, Visitenkarte,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972810" cy="3883660"/>
                    </a:xfrm>
                    <a:prstGeom prst="rect">
                      <a:avLst/>
                    </a:prstGeom>
                  </pic:spPr>
                </pic:pic>
              </a:graphicData>
            </a:graphic>
          </wp:inline>
        </w:drawing>
      </w:r>
    </w:p>
    <w:p w14:paraId="5A394305" w14:textId="3BE523B2" w:rsidR="00412E8F" w:rsidRDefault="00412E8F" w:rsidP="00412E8F">
      <w:pPr>
        <w:pStyle w:val="Beschriftung"/>
        <w:rPr>
          <w:sz w:val="18"/>
          <w:szCs w:val="18"/>
        </w:rPr>
      </w:pPr>
      <w:r w:rsidRPr="00412E8F">
        <w:rPr>
          <w:sz w:val="18"/>
          <w:szCs w:val="18"/>
        </w:rPr>
        <w:t xml:space="preserve">Abbildung </w:t>
      </w:r>
      <w:r w:rsidRPr="00412E8F">
        <w:rPr>
          <w:sz w:val="18"/>
          <w:szCs w:val="18"/>
        </w:rPr>
        <w:fldChar w:fldCharType="begin"/>
      </w:r>
      <w:r w:rsidRPr="00412E8F">
        <w:rPr>
          <w:sz w:val="18"/>
          <w:szCs w:val="18"/>
        </w:rPr>
        <w:instrText xml:space="preserve"> SEQ Abbildung \* ARABIC </w:instrText>
      </w:r>
      <w:r w:rsidRPr="00412E8F">
        <w:rPr>
          <w:sz w:val="18"/>
          <w:szCs w:val="18"/>
        </w:rPr>
        <w:fldChar w:fldCharType="separate"/>
      </w:r>
      <w:r w:rsidR="00007F74">
        <w:rPr>
          <w:noProof/>
          <w:sz w:val="18"/>
          <w:szCs w:val="18"/>
        </w:rPr>
        <w:t>7</w:t>
      </w:r>
      <w:r w:rsidRPr="00412E8F">
        <w:rPr>
          <w:sz w:val="18"/>
          <w:szCs w:val="18"/>
        </w:rPr>
        <w:fldChar w:fldCharType="end"/>
      </w:r>
      <w:r w:rsidRPr="00412E8F">
        <w:rPr>
          <w:sz w:val="18"/>
          <w:szCs w:val="18"/>
        </w:rPr>
        <w:t>: Hermes Module</w:t>
      </w:r>
    </w:p>
    <w:p w14:paraId="3F4FD735" w14:textId="64918BDD" w:rsidR="00412E8F" w:rsidRDefault="00412E8F" w:rsidP="00412E8F">
      <w:r>
        <w:t>Nachfolg</w:t>
      </w:r>
      <w:r w:rsidR="00EC17C7">
        <w:t>end</w:t>
      </w:r>
      <w:r>
        <w:t xml:space="preserve"> wird tabellarisch aufgelistet, welche Inhalte die jeweiligen Module enthalten:</w:t>
      </w:r>
      <w:r w:rsidR="009C1492">
        <w:rPr>
          <w:rStyle w:val="Funotenzeichen"/>
        </w:rPr>
        <w:footnoteReference w:id="3"/>
      </w:r>
    </w:p>
    <w:p w14:paraId="78FEF7B5" w14:textId="77777777" w:rsidR="00412E8F" w:rsidRDefault="00412E8F" w:rsidP="00412E8F"/>
    <w:tbl>
      <w:tblPr>
        <w:tblStyle w:val="Tabellenraster"/>
        <w:tblW w:w="0" w:type="auto"/>
        <w:tblLook w:val="04A0" w:firstRow="1" w:lastRow="0" w:firstColumn="1" w:lastColumn="0" w:noHBand="0" w:noVBand="1"/>
      </w:tblPr>
      <w:tblGrid>
        <w:gridCol w:w="4703"/>
        <w:gridCol w:w="4703"/>
      </w:tblGrid>
      <w:tr w:rsidR="00412E8F" w14:paraId="60624965" w14:textId="77777777" w:rsidTr="00412E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AE5AA2E" w14:textId="15F7CABC" w:rsidR="00412E8F" w:rsidRPr="00412E8F" w:rsidRDefault="00412E8F" w:rsidP="00412E8F">
            <w:pPr>
              <w:rPr>
                <w:sz w:val="20"/>
                <w:szCs w:val="20"/>
              </w:rPr>
            </w:pPr>
            <w:r w:rsidRPr="00412E8F">
              <w:rPr>
                <w:sz w:val="20"/>
                <w:szCs w:val="20"/>
              </w:rPr>
              <w:t>Module</w:t>
            </w:r>
          </w:p>
        </w:tc>
        <w:tc>
          <w:tcPr>
            <w:tcW w:w="4703" w:type="dxa"/>
          </w:tcPr>
          <w:p w14:paraId="77BE7382" w14:textId="3B23B8BE" w:rsidR="00412E8F" w:rsidRPr="00412E8F" w:rsidRDefault="00412E8F" w:rsidP="00412E8F">
            <w:pPr>
              <w:jc w:val="left"/>
              <w:cnfStyle w:val="100000000000" w:firstRow="1" w:lastRow="0" w:firstColumn="0" w:lastColumn="0" w:oddVBand="0" w:evenVBand="0" w:oddHBand="0" w:evenHBand="0" w:firstRowFirstColumn="0" w:firstRowLastColumn="0" w:lastRowFirstColumn="0" w:lastRowLastColumn="0"/>
              <w:rPr>
                <w:sz w:val="20"/>
                <w:szCs w:val="20"/>
              </w:rPr>
            </w:pPr>
            <w:r w:rsidRPr="00412E8F">
              <w:rPr>
                <w:sz w:val="20"/>
                <w:szCs w:val="20"/>
              </w:rPr>
              <w:t>Beschreibung</w:t>
            </w:r>
          </w:p>
        </w:tc>
      </w:tr>
      <w:tr w:rsidR="00412E8F" w14:paraId="17619A9C"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35A69B9B" w14:textId="6F7B03AE" w:rsidR="00412E8F" w:rsidRPr="00CE7AE1" w:rsidRDefault="00412E8F" w:rsidP="00412E8F">
            <w:pPr>
              <w:rPr>
                <w:sz w:val="18"/>
                <w:szCs w:val="18"/>
              </w:rPr>
            </w:pPr>
            <w:r w:rsidRPr="00CE7AE1">
              <w:rPr>
                <w:sz w:val="18"/>
                <w:szCs w:val="18"/>
              </w:rPr>
              <w:t>Projetsteuerung</w:t>
            </w:r>
          </w:p>
        </w:tc>
        <w:tc>
          <w:tcPr>
            <w:tcW w:w="4703" w:type="dxa"/>
          </w:tcPr>
          <w:p w14:paraId="53AC6312" w14:textId="37BE2F1A" w:rsidR="00412E8F" w:rsidRPr="00CE7AE1" w:rsidRDefault="00412E8F"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Das Projekt wird initialisiert und </w:t>
            </w:r>
            <w:proofErr w:type="spellStart"/>
            <w:r w:rsidRPr="00CE7AE1">
              <w:rPr>
                <w:sz w:val="18"/>
                <w:szCs w:val="18"/>
              </w:rPr>
              <w:t>anschliessend</w:t>
            </w:r>
            <w:proofErr w:type="spellEnd"/>
            <w:r w:rsidRPr="00CE7AE1">
              <w:rPr>
                <w:sz w:val="18"/>
                <w:szCs w:val="18"/>
              </w:rPr>
              <w:t xml:space="preserve"> eine kontinuierliche Steuerung des Projektes durch Ziele, Anforderungen und Vorgaben.</w:t>
            </w:r>
          </w:p>
        </w:tc>
      </w:tr>
      <w:tr w:rsidR="00412E8F" w14:paraId="4D14B35A"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167509D2" w14:textId="420F6638" w:rsidR="00412E8F" w:rsidRPr="00CE7AE1" w:rsidRDefault="00412E8F" w:rsidP="00412E8F">
            <w:pPr>
              <w:rPr>
                <w:sz w:val="18"/>
                <w:szCs w:val="18"/>
              </w:rPr>
            </w:pPr>
            <w:r w:rsidRPr="00CE7AE1">
              <w:rPr>
                <w:sz w:val="18"/>
                <w:szCs w:val="18"/>
              </w:rPr>
              <w:t>Projektführung</w:t>
            </w:r>
          </w:p>
        </w:tc>
        <w:tc>
          <w:tcPr>
            <w:tcW w:w="4703" w:type="dxa"/>
          </w:tcPr>
          <w:p w14:paraId="23068B24" w14:textId="65A32AB4"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Durchführung und Planung des Projektes. Einhaltung der definierten Rahmenbedingungen und Anforderungen.</w:t>
            </w:r>
          </w:p>
        </w:tc>
      </w:tr>
      <w:tr w:rsidR="00412E8F" w14:paraId="479D5C9A"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2E316447" w14:textId="45740679" w:rsidR="00412E8F" w:rsidRPr="00CE7AE1" w:rsidRDefault="00CE7AE1" w:rsidP="00412E8F">
            <w:pPr>
              <w:rPr>
                <w:sz w:val="18"/>
                <w:szCs w:val="18"/>
              </w:rPr>
            </w:pPr>
            <w:r w:rsidRPr="00CE7AE1">
              <w:rPr>
                <w:sz w:val="18"/>
                <w:szCs w:val="18"/>
              </w:rPr>
              <w:t>Projektgrundlagen</w:t>
            </w:r>
          </w:p>
        </w:tc>
        <w:tc>
          <w:tcPr>
            <w:tcW w:w="4703" w:type="dxa"/>
          </w:tcPr>
          <w:p w14:paraId="37E0D6CE" w14:textId="2DC9D4FC"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Als Grundlage wird eine IST-/SOLL-Analyse erstellt, welche als Grundlage für die </w:t>
            </w:r>
            <w:r w:rsidR="00EC17C7" w:rsidRPr="00CE7AE1">
              <w:rPr>
                <w:sz w:val="18"/>
                <w:szCs w:val="18"/>
              </w:rPr>
              <w:t>Weiterführung</w:t>
            </w:r>
            <w:r w:rsidRPr="00CE7AE1">
              <w:rPr>
                <w:sz w:val="18"/>
                <w:szCs w:val="18"/>
              </w:rPr>
              <w:t xml:space="preserve"> des Projektes dient.</w:t>
            </w:r>
          </w:p>
        </w:tc>
      </w:tr>
      <w:tr w:rsidR="00412E8F" w14:paraId="31D1AE7E"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7AF64986" w14:textId="5EAA106D" w:rsidR="00412E8F" w:rsidRPr="00CE7AE1" w:rsidRDefault="00CE7AE1" w:rsidP="00412E8F">
            <w:pPr>
              <w:rPr>
                <w:sz w:val="18"/>
                <w:szCs w:val="18"/>
              </w:rPr>
            </w:pPr>
            <w:r w:rsidRPr="00CE7AE1">
              <w:rPr>
                <w:sz w:val="18"/>
                <w:szCs w:val="18"/>
              </w:rPr>
              <w:t>IT-System</w:t>
            </w:r>
          </w:p>
        </w:tc>
        <w:tc>
          <w:tcPr>
            <w:tcW w:w="4703" w:type="dxa"/>
          </w:tcPr>
          <w:p w14:paraId="556F81C1" w14:textId="70DB0464"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Ein IT-System wird konzipiert, umgesetzt und dokumentiert. Relevante Anforderungen werden berücksichtigt.</w:t>
            </w:r>
          </w:p>
        </w:tc>
      </w:tr>
      <w:tr w:rsidR="00412E8F" w14:paraId="51984997"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541FE865" w14:textId="2693DA0C" w:rsidR="00412E8F" w:rsidRPr="00CE7AE1" w:rsidRDefault="00CE7AE1" w:rsidP="00412E8F">
            <w:pPr>
              <w:rPr>
                <w:sz w:val="18"/>
                <w:szCs w:val="18"/>
              </w:rPr>
            </w:pPr>
            <w:r w:rsidRPr="00CE7AE1">
              <w:rPr>
                <w:sz w:val="18"/>
                <w:szCs w:val="18"/>
              </w:rPr>
              <w:t>Testen</w:t>
            </w:r>
          </w:p>
        </w:tc>
        <w:tc>
          <w:tcPr>
            <w:tcW w:w="4703" w:type="dxa"/>
          </w:tcPr>
          <w:p w14:paraId="6723559D" w14:textId="091C8E88"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Tests werden konzipiert, vorbereitet, </w:t>
            </w:r>
            <w:r w:rsidR="00EC17C7" w:rsidRPr="00CE7AE1">
              <w:rPr>
                <w:sz w:val="18"/>
                <w:szCs w:val="18"/>
              </w:rPr>
              <w:t>durchgeführt</w:t>
            </w:r>
            <w:r w:rsidRPr="00CE7AE1">
              <w:rPr>
                <w:sz w:val="18"/>
                <w:szCs w:val="18"/>
              </w:rPr>
              <w:t xml:space="preserve"> und dokumentiert.</w:t>
            </w:r>
          </w:p>
        </w:tc>
      </w:tr>
      <w:tr w:rsidR="00412E8F" w14:paraId="00F1C9DD" w14:textId="77777777" w:rsidTr="00CE7AE1">
        <w:trPr>
          <w:trHeight w:val="48"/>
        </w:trPr>
        <w:tc>
          <w:tcPr>
            <w:cnfStyle w:val="001000000000" w:firstRow="0" w:lastRow="0" w:firstColumn="1" w:lastColumn="0" w:oddVBand="0" w:evenVBand="0" w:oddHBand="0" w:evenHBand="0" w:firstRowFirstColumn="0" w:firstRowLastColumn="0" w:lastRowFirstColumn="0" w:lastRowLastColumn="0"/>
            <w:tcW w:w="4703" w:type="dxa"/>
          </w:tcPr>
          <w:p w14:paraId="5A4C12BA" w14:textId="60097448" w:rsidR="00412E8F" w:rsidRPr="00CE7AE1" w:rsidRDefault="00CE7AE1" w:rsidP="00412E8F">
            <w:pPr>
              <w:rPr>
                <w:sz w:val="18"/>
                <w:szCs w:val="18"/>
              </w:rPr>
            </w:pPr>
            <w:r w:rsidRPr="00CE7AE1">
              <w:rPr>
                <w:sz w:val="18"/>
                <w:szCs w:val="18"/>
              </w:rPr>
              <w:t>Informationssicherheit und Datenschutz</w:t>
            </w:r>
          </w:p>
        </w:tc>
        <w:tc>
          <w:tcPr>
            <w:tcW w:w="4703" w:type="dxa"/>
          </w:tcPr>
          <w:p w14:paraId="3377407D" w14:textId="398FAAF3"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Informationssicherheit und Datenschutzanforderungen werden ermittelt, konzipiert und umgesetzt.</w:t>
            </w:r>
          </w:p>
        </w:tc>
      </w:tr>
    </w:tbl>
    <w:p w14:paraId="7034F9D7" w14:textId="3F92060A" w:rsidR="00412E8F" w:rsidRDefault="00CE7AE1" w:rsidP="00412E8F">
      <w:r w:rsidRPr="00CE7AE1">
        <w:rPr>
          <w:highlight w:val="yellow"/>
        </w:rPr>
        <w:t>COMMENT: Tabellenverzeichnis</w:t>
      </w:r>
    </w:p>
    <w:p w14:paraId="449FA79C" w14:textId="557953F9" w:rsidR="00CE7AE1" w:rsidRDefault="00CE7AE1" w:rsidP="00CE7AE1">
      <w:pPr>
        <w:pStyle w:val="berschrift2"/>
      </w:pPr>
      <w:bookmarkStart w:id="45" w:name="_Toc164845182"/>
      <w:r>
        <w:lastRenderedPageBreak/>
        <w:t>Meilensteine</w:t>
      </w:r>
      <w:bookmarkEnd w:id="45"/>
    </w:p>
    <w:p w14:paraId="345617E5" w14:textId="6A7DA8AF" w:rsidR="009C1492" w:rsidRDefault="00CE7AE1" w:rsidP="009C1492">
      <w:pPr>
        <w:keepNext/>
      </w:pPr>
      <w:r>
        <w:t xml:space="preserve">Meilensteine sind von </w:t>
      </w:r>
      <w:proofErr w:type="spellStart"/>
      <w:r>
        <w:t>grosser</w:t>
      </w:r>
      <w:proofErr w:type="spellEnd"/>
      <w:r>
        <w:t xml:space="preserve"> Bedeutung in der Projektmethode HERMES. </w:t>
      </w:r>
      <w:r w:rsidR="00EC17C7">
        <w:t>Jede Phase,</w:t>
      </w:r>
      <w:r>
        <w:t xml:space="preserve"> welche in HERMES durchlaufen wird, erhält vor oder nach </w:t>
      </w:r>
      <w:r w:rsidR="00B243DE">
        <w:t>jeder</w:t>
      </w:r>
      <w:r>
        <w:t xml:space="preserve"> Phase einen Meilenstein, welche</w:t>
      </w:r>
      <w:r w:rsidR="00C73378">
        <w:t>r</w:t>
      </w:r>
      <w:r>
        <w:t xml:space="preserve"> die Qualitätssicherung während des Projektes sicherstellen </w:t>
      </w:r>
      <w:r w:rsidR="00D059D0">
        <w:t>soll</w:t>
      </w:r>
      <w:r>
        <w:t>. Zudem werden während einer Phase</w:t>
      </w:r>
      <w:r w:rsidR="00925621">
        <w:t>,</w:t>
      </w:r>
      <w:r>
        <w:t xml:space="preserve"> wichtige </w:t>
      </w:r>
      <w:r w:rsidR="00EC17C7">
        <w:t>Ereignisse</w:t>
      </w:r>
      <w:r w:rsidR="00925621">
        <w:t>,</w:t>
      </w:r>
      <w:r>
        <w:t xml:space="preserve"> zusätzlich</w:t>
      </w:r>
      <w:r w:rsidR="00925621">
        <w:t xml:space="preserve"> als Meilenstein</w:t>
      </w:r>
      <w:r>
        <w:t xml:space="preserve"> </w:t>
      </w:r>
      <w:r w:rsidR="00925621">
        <w:t>eingebaut. Wird während der Projektumsetzung ein Meilenstein erreicht, so wird die Qualität geprüft und danach entschieden, ob das Projekt weitergeführt werden kann, oder ob zuerst noch die Qualität sichergestellt werden muss.</w:t>
      </w:r>
      <w:r w:rsidR="009C1492">
        <w:rPr>
          <w:rStyle w:val="Funotenzeichen"/>
        </w:rPr>
        <w:footnoteReference w:id="4"/>
      </w:r>
      <w:r w:rsidR="00925621">
        <w:t xml:space="preserve"> In diesem IPA-Projekt sind die Meilensteine wie folgt definiert:</w:t>
      </w:r>
      <w:r w:rsidR="009C1492">
        <w:br/>
      </w:r>
      <w:r w:rsidR="00925621">
        <w:br/>
      </w:r>
      <w:r w:rsidR="00925621">
        <w:br/>
      </w:r>
      <w:r w:rsidR="00925621">
        <w:rPr>
          <w:noProof/>
        </w:rPr>
        <w:drawing>
          <wp:inline distT="0" distB="0" distL="0" distR="0" wp14:anchorId="4DDA9CCA" wp14:editId="7A3B0EB6">
            <wp:extent cx="6396546" cy="1566154"/>
            <wp:effectExtent l="0" t="0" r="4445" b="0"/>
            <wp:docPr id="525304380" name="Grafik 4" descr="Ein Bild, das Text, Screensho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4380" name="Grafik 4" descr="Ein Bild, das Text, Screenshot, Schrift, Grafike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6421092" cy="1572164"/>
                    </a:xfrm>
                    <a:prstGeom prst="rect">
                      <a:avLst/>
                    </a:prstGeom>
                  </pic:spPr>
                </pic:pic>
              </a:graphicData>
            </a:graphic>
          </wp:inline>
        </w:drawing>
      </w:r>
    </w:p>
    <w:p w14:paraId="19FC9C65" w14:textId="21F8BFFD" w:rsidR="00CE7AE1" w:rsidRDefault="009C1492" w:rsidP="009C1492">
      <w:pPr>
        <w:pStyle w:val="Beschriftung"/>
        <w:rPr>
          <w:sz w:val="18"/>
          <w:szCs w:val="18"/>
        </w:rPr>
      </w:pPr>
      <w:r w:rsidRPr="009C1492">
        <w:rPr>
          <w:sz w:val="18"/>
          <w:szCs w:val="18"/>
        </w:rPr>
        <w:t xml:space="preserve">Abbildung </w:t>
      </w:r>
      <w:r w:rsidRPr="009C1492">
        <w:rPr>
          <w:sz w:val="18"/>
          <w:szCs w:val="18"/>
        </w:rPr>
        <w:fldChar w:fldCharType="begin"/>
      </w:r>
      <w:r w:rsidRPr="009C1492">
        <w:rPr>
          <w:sz w:val="18"/>
          <w:szCs w:val="18"/>
        </w:rPr>
        <w:instrText xml:space="preserve"> SEQ Abbildung \* ARABIC </w:instrText>
      </w:r>
      <w:r w:rsidRPr="009C1492">
        <w:rPr>
          <w:sz w:val="18"/>
          <w:szCs w:val="18"/>
        </w:rPr>
        <w:fldChar w:fldCharType="separate"/>
      </w:r>
      <w:r w:rsidR="00007F74">
        <w:rPr>
          <w:noProof/>
          <w:sz w:val="18"/>
          <w:szCs w:val="18"/>
        </w:rPr>
        <w:t>8</w:t>
      </w:r>
      <w:r w:rsidRPr="009C1492">
        <w:rPr>
          <w:sz w:val="18"/>
          <w:szCs w:val="18"/>
        </w:rPr>
        <w:fldChar w:fldCharType="end"/>
      </w:r>
      <w:r w:rsidRPr="009C1492">
        <w:rPr>
          <w:sz w:val="18"/>
          <w:szCs w:val="18"/>
        </w:rPr>
        <w:t>: Meilensteine HERMES</w:t>
      </w:r>
    </w:p>
    <w:p w14:paraId="6DCB671C" w14:textId="19924E97" w:rsidR="009C1492" w:rsidRDefault="009C1492" w:rsidP="009C1492">
      <w:r>
        <w:t xml:space="preserve">Die aufgelisteten Meilensteine wurden so erstellt, dass diese auf das eigene individuelle Szenario </w:t>
      </w:r>
      <w:proofErr w:type="spellStart"/>
      <w:r>
        <w:t>abgestummen</w:t>
      </w:r>
      <w:proofErr w:type="spellEnd"/>
      <w:r>
        <w:t xml:space="preserve"> sind. So wurde beispielsweise der Meilenstein „Variantenentscheid“ entfernt, da bereits in diesem Projekt die Software schon vorgegeben ist. </w:t>
      </w:r>
      <w:r w:rsidR="00EC17C7">
        <w:t>In der untenstehenden Tabelle</w:t>
      </w:r>
      <w:r>
        <w:t xml:space="preserve"> werden die Meilensteine genauer erläutert:</w:t>
      </w:r>
    </w:p>
    <w:p w14:paraId="0E27A026" w14:textId="77777777" w:rsidR="009C1492" w:rsidRDefault="009C1492" w:rsidP="009C1492"/>
    <w:tbl>
      <w:tblPr>
        <w:tblStyle w:val="Tabellenraster"/>
        <w:tblW w:w="0" w:type="auto"/>
        <w:tblLook w:val="04A0" w:firstRow="1" w:lastRow="0" w:firstColumn="1" w:lastColumn="0" w:noHBand="0" w:noVBand="1"/>
      </w:tblPr>
      <w:tblGrid>
        <w:gridCol w:w="567"/>
        <w:gridCol w:w="2552"/>
        <w:gridCol w:w="6237"/>
      </w:tblGrid>
      <w:tr w:rsidR="009C1492" w14:paraId="0AEF821D" w14:textId="77777777" w:rsidTr="009C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A49161D" w14:textId="7CDDE8DD" w:rsidR="009C1492" w:rsidRPr="009C1492" w:rsidRDefault="009C1492" w:rsidP="009C1492">
            <w:pPr>
              <w:rPr>
                <w:sz w:val="18"/>
                <w:szCs w:val="18"/>
              </w:rPr>
            </w:pPr>
            <w:r>
              <w:rPr>
                <w:sz w:val="18"/>
                <w:szCs w:val="18"/>
              </w:rPr>
              <w:t>ID</w:t>
            </w:r>
          </w:p>
        </w:tc>
        <w:tc>
          <w:tcPr>
            <w:tcW w:w="2552" w:type="dxa"/>
          </w:tcPr>
          <w:p w14:paraId="50E216EF" w14:textId="14CE31AE" w:rsidR="009C1492" w:rsidRPr="009C1492" w:rsidRDefault="009C1492" w:rsidP="009C1492">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Meilensteine</w:t>
            </w:r>
          </w:p>
        </w:tc>
        <w:tc>
          <w:tcPr>
            <w:tcW w:w="6237" w:type="dxa"/>
          </w:tcPr>
          <w:p w14:paraId="0C96A974" w14:textId="0794DB68" w:rsidR="009C1492" w:rsidRPr="009C1492" w:rsidRDefault="009C1492" w:rsidP="009C1492">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Beschreibung</w:t>
            </w:r>
          </w:p>
        </w:tc>
      </w:tr>
      <w:tr w:rsidR="009C1492" w14:paraId="71C11C96"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215F4424" w14:textId="6629A8FE" w:rsidR="009C1492" w:rsidRPr="009C1492" w:rsidRDefault="009C1492" w:rsidP="009C1492">
            <w:pPr>
              <w:rPr>
                <w:sz w:val="18"/>
                <w:szCs w:val="18"/>
              </w:rPr>
            </w:pPr>
            <w:r>
              <w:rPr>
                <w:sz w:val="18"/>
                <w:szCs w:val="18"/>
              </w:rPr>
              <w:t>M1</w:t>
            </w:r>
          </w:p>
        </w:tc>
        <w:tc>
          <w:tcPr>
            <w:tcW w:w="2552" w:type="dxa"/>
          </w:tcPr>
          <w:p w14:paraId="5EC5D5FE" w14:textId="26643129"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Projektinitialisierungsauftrag</w:t>
            </w:r>
          </w:p>
        </w:tc>
        <w:tc>
          <w:tcPr>
            <w:tcW w:w="6237" w:type="dxa"/>
          </w:tcPr>
          <w:p w14:paraId="66AF64F6" w14:textId="01D32E6A"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sidRPr="009C1492">
              <w:rPr>
                <w:sz w:val="18"/>
                <w:szCs w:val="18"/>
              </w:rPr>
              <w:t xml:space="preserve">Dieser Meilenstein ist </w:t>
            </w:r>
            <w:r w:rsidR="00EC17C7" w:rsidRPr="009C1492">
              <w:rPr>
                <w:sz w:val="18"/>
                <w:szCs w:val="18"/>
              </w:rPr>
              <w:t>erfüllt</w:t>
            </w:r>
            <w:r w:rsidRPr="009C1492">
              <w:rPr>
                <w:sz w:val="18"/>
                <w:szCs w:val="18"/>
              </w:rPr>
              <w:t xml:space="preserve">, sobald der Detailbeschrieb validiert wurde. </w:t>
            </w:r>
            <w:proofErr w:type="spellStart"/>
            <w:r w:rsidRPr="009C1492">
              <w:rPr>
                <w:sz w:val="18"/>
                <w:szCs w:val="18"/>
              </w:rPr>
              <w:t>Anschliessend</w:t>
            </w:r>
            <w:proofErr w:type="spellEnd"/>
            <w:r w:rsidRPr="009C1492">
              <w:rPr>
                <w:sz w:val="18"/>
                <w:szCs w:val="18"/>
              </w:rPr>
              <w:t xml:space="preserve"> kann das Projekt termingerecht mit der Initialisierungsphase gestartet werden.</w:t>
            </w:r>
          </w:p>
        </w:tc>
      </w:tr>
      <w:tr w:rsidR="009C1492" w14:paraId="2553F594"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1872A3ED" w14:textId="43431542" w:rsidR="009C1492" w:rsidRPr="009C1492" w:rsidRDefault="009C1492" w:rsidP="009C1492">
            <w:pPr>
              <w:rPr>
                <w:sz w:val="18"/>
                <w:szCs w:val="18"/>
              </w:rPr>
            </w:pPr>
            <w:r>
              <w:rPr>
                <w:sz w:val="18"/>
                <w:szCs w:val="18"/>
              </w:rPr>
              <w:t>M2</w:t>
            </w:r>
          </w:p>
        </w:tc>
        <w:tc>
          <w:tcPr>
            <w:tcW w:w="2552" w:type="dxa"/>
          </w:tcPr>
          <w:p w14:paraId="01077120" w14:textId="07BA1336"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Projektfreigabe</w:t>
            </w:r>
          </w:p>
        </w:tc>
        <w:tc>
          <w:tcPr>
            <w:tcW w:w="6237" w:type="dxa"/>
          </w:tcPr>
          <w:p w14:paraId="158B8AAE" w14:textId="4DDC4884"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Initialisierung, wird die Konzeptphase freigegeben.</w:t>
            </w:r>
          </w:p>
        </w:tc>
      </w:tr>
      <w:tr w:rsidR="009C1492" w14:paraId="78C6E103"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2100EEDE" w14:textId="4B0DAB24" w:rsidR="009C1492" w:rsidRPr="009C1492" w:rsidRDefault="009C1492" w:rsidP="009C1492">
            <w:pPr>
              <w:rPr>
                <w:sz w:val="18"/>
                <w:szCs w:val="18"/>
              </w:rPr>
            </w:pPr>
            <w:r>
              <w:rPr>
                <w:sz w:val="18"/>
                <w:szCs w:val="18"/>
              </w:rPr>
              <w:t>M3</w:t>
            </w:r>
          </w:p>
        </w:tc>
        <w:tc>
          <w:tcPr>
            <w:tcW w:w="2552" w:type="dxa"/>
          </w:tcPr>
          <w:p w14:paraId="3BD89068" w14:textId="0CC4FAD2"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Testkonzept</w:t>
            </w:r>
          </w:p>
        </w:tc>
        <w:tc>
          <w:tcPr>
            <w:tcW w:w="6237" w:type="dxa"/>
          </w:tcPr>
          <w:p w14:paraId="7E28A820" w14:textId="45C4056D"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Sobald ein Testkonzept erstellt wurde, zählt dieser Meilenstein als erreicht.</w:t>
            </w:r>
          </w:p>
        </w:tc>
      </w:tr>
      <w:tr w:rsidR="009C1492" w14:paraId="7E886159"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00B32701" w14:textId="018D0E69" w:rsidR="009C1492" w:rsidRPr="009C1492" w:rsidRDefault="009C1492" w:rsidP="009C1492">
            <w:pPr>
              <w:rPr>
                <w:sz w:val="18"/>
                <w:szCs w:val="18"/>
              </w:rPr>
            </w:pPr>
            <w:r>
              <w:rPr>
                <w:sz w:val="18"/>
                <w:szCs w:val="18"/>
              </w:rPr>
              <w:t>M4</w:t>
            </w:r>
          </w:p>
        </w:tc>
        <w:tc>
          <w:tcPr>
            <w:tcW w:w="2552" w:type="dxa"/>
          </w:tcPr>
          <w:p w14:paraId="73EC0F07" w14:textId="6B76D46A"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Phasenfreigabe</w:t>
            </w:r>
          </w:p>
        </w:tc>
        <w:tc>
          <w:tcPr>
            <w:tcW w:w="6237" w:type="dxa"/>
          </w:tcPr>
          <w:p w14:paraId="42096C31" w14:textId="32D498C5" w:rsidR="009C1492" w:rsidRPr="009C1492" w:rsidRDefault="009C1492" w:rsidP="009C1492">
            <w:pPr>
              <w:ind w:left="-588" w:right="-578" w:firstLine="588"/>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Konzeptphase, wird die Realisierungsphase freigegeben.</w:t>
            </w:r>
          </w:p>
        </w:tc>
      </w:tr>
      <w:tr w:rsidR="009C1492" w14:paraId="7948D512"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510B9375" w14:textId="093CBCC4" w:rsidR="009C1492" w:rsidRPr="009C1492" w:rsidRDefault="009C1492" w:rsidP="009C1492">
            <w:pPr>
              <w:rPr>
                <w:sz w:val="18"/>
                <w:szCs w:val="18"/>
              </w:rPr>
            </w:pPr>
            <w:r>
              <w:rPr>
                <w:sz w:val="18"/>
                <w:szCs w:val="18"/>
              </w:rPr>
              <w:t>M5</w:t>
            </w:r>
          </w:p>
        </w:tc>
        <w:tc>
          <w:tcPr>
            <w:tcW w:w="2552" w:type="dxa"/>
          </w:tcPr>
          <w:p w14:paraId="4424E092" w14:textId="7026A1E9"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Provisionierung der Infrastruktur</w:t>
            </w:r>
          </w:p>
        </w:tc>
        <w:tc>
          <w:tcPr>
            <w:tcW w:w="6237" w:type="dxa"/>
          </w:tcPr>
          <w:p w14:paraId="55C81E8C" w14:textId="4D75A54B"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Sobald die Provisionierung der Infrastruktur durch Terraform Scripts realisiert wurde, zählt dieser Meilenstein als erreicht.</w:t>
            </w:r>
          </w:p>
        </w:tc>
      </w:tr>
      <w:tr w:rsidR="009C1492" w14:paraId="7CDDC197"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7A23092C" w14:textId="4F38D0D8" w:rsidR="009C1492" w:rsidRPr="009C1492" w:rsidRDefault="009C1492" w:rsidP="009C1492">
            <w:pPr>
              <w:rPr>
                <w:sz w:val="18"/>
                <w:szCs w:val="18"/>
              </w:rPr>
            </w:pPr>
            <w:r>
              <w:rPr>
                <w:sz w:val="18"/>
                <w:szCs w:val="18"/>
              </w:rPr>
              <w:t>M6</w:t>
            </w:r>
          </w:p>
        </w:tc>
        <w:tc>
          <w:tcPr>
            <w:tcW w:w="2552" w:type="dxa"/>
          </w:tcPr>
          <w:p w14:paraId="2D23E3EF" w14:textId="18B20C2E"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Automatisierung eines Chaos-Experimentes</w:t>
            </w:r>
          </w:p>
        </w:tc>
        <w:tc>
          <w:tcPr>
            <w:tcW w:w="6237" w:type="dxa"/>
          </w:tcPr>
          <w:p w14:paraId="54EC008B" w14:textId="5A55ACCB"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Sobald eine </w:t>
            </w:r>
            <w:r w:rsidR="00EC17C7">
              <w:rPr>
                <w:sz w:val="18"/>
                <w:szCs w:val="18"/>
              </w:rPr>
              <w:t>Automatisierung</w:t>
            </w:r>
            <w:r>
              <w:rPr>
                <w:sz w:val="18"/>
                <w:szCs w:val="18"/>
              </w:rPr>
              <w:t xml:space="preserve"> eines beliebigen Chaos-Experimentes stattgefunden hat, zählt dieser Meilenstein als erreicht.</w:t>
            </w:r>
          </w:p>
        </w:tc>
      </w:tr>
      <w:tr w:rsidR="009C1492" w14:paraId="5DF2DCA1"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6258A9AD" w14:textId="59BFBDFD" w:rsidR="009C1492" w:rsidRPr="009C1492" w:rsidRDefault="009C1492" w:rsidP="009C1492">
            <w:pPr>
              <w:rPr>
                <w:sz w:val="18"/>
                <w:szCs w:val="18"/>
              </w:rPr>
            </w:pPr>
            <w:r>
              <w:rPr>
                <w:sz w:val="18"/>
                <w:szCs w:val="18"/>
              </w:rPr>
              <w:t>M7</w:t>
            </w:r>
          </w:p>
        </w:tc>
        <w:tc>
          <w:tcPr>
            <w:tcW w:w="2552" w:type="dxa"/>
          </w:tcPr>
          <w:p w14:paraId="7E723A5E" w14:textId="4E9C1FD3"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Phasenfreigabe 2</w:t>
            </w:r>
          </w:p>
        </w:tc>
        <w:tc>
          <w:tcPr>
            <w:tcW w:w="6237" w:type="dxa"/>
          </w:tcPr>
          <w:p w14:paraId="7F363742" w14:textId="19E7E19E"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Realisierungsphase, wird die Einführungsphase freigegeben.</w:t>
            </w:r>
          </w:p>
        </w:tc>
      </w:tr>
      <w:tr w:rsidR="009C1492" w14:paraId="1FEDF70A"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3B91B702" w14:textId="7C7A8DD1" w:rsidR="009C1492" w:rsidRDefault="009C1492" w:rsidP="009C1492">
            <w:pPr>
              <w:rPr>
                <w:sz w:val="18"/>
                <w:szCs w:val="18"/>
              </w:rPr>
            </w:pPr>
            <w:r>
              <w:rPr>
                <w:sz w:val="18"/>
                <w:szCs w:val="18"/>
              </w:rPr>
              <w:t>M8</w:t>
            </w:r>
          </w:p>
        </w:tc>
        <w:tc>
          <w:tcPr>
            <w:tcW w:w="2552" w:type="dxa"/>
          </w:tcPr>
          <w:p w14:paraId="6026A576" w14:textId="71A86111" w:rsid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Projektabschluss</w:t>
            </w:r>
          </w:p>
        </w:tc>
        <w:tc>
          <w:tcPr>
            <w:tcW w:w="6237" w:type="dxa"/>
          </w:tcPr>
          <w:p w14:paraId="45A6829F" w14:textId="3557C907" w:rsid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Dieser Meilenstein zählt als erreicht, sobald das Projekt abgeschlossen wurde.</w:t>
            </w:r>
          </w:p>
        </w:tc>
      </w:tr>
    </w:tbl>
    <w:p w14:paraId="6D6AC583" w14:textId="77777777" w:rsidR="009C1492" w:rsidRPr="009C1492" w:rsidRDefault="009C1492" w:rsidP="009C1492"/>
    <w:p w14:paraId="295C2935" w14:textId="24915332" w:rsidR="00925621" w:rsidRDefault="009C1492" w:rsidP="00CE7AE1">
      <w:r w:rsidRPr="009C1492">
        <w:rPr>
          <w:highlight w:val="yellow"/>
        </w:rPr>
        <w:t>COMMENT: Tabellenverzeichnis</w:t>
      </w:r>
    </w:p>
    <w:p w14:paraId="21A962AB" w14:textId="77777777" w:rsidR="00925621" w:rsidRPr="00CE7AE1" w:rsidRDefault="00925621" w:rsidP="00CE7AE1"/>
    <w:p w14:paraId="70423E78" w14:textId="7572B6D8" w:rsidR="003961E8" w:rsidRDefault="00A269DA" w:rsidP="006821FD">
      <w:pPr>
        <w:pStyle w:val="berschrift1"/>
      </w:pPr>
      <w:bookmarkStart w:id="46" w:name="_Toc164845183"/>
      <w:r>
        <w:lastRenderedPageBreak/>
        <w:t>Projektorganisation</w:t>
      </w:r>
      <w:bookmarkEnd w:id="46"/>
    </w:p>
    <w:p w14:paraId="3E143DB5" w14:textId="7CF00D32" w:rsidR="0027544E" w:rsidRDefault="0027544E" w:rsidP="0027544E">
      <w:pPr>
        <w:pStyle w:val="berschrift2"/>
      </w:pPr>
      <w:bookmarkStart w:id="47" w:name="_Toc164845184"/>
      <w:r>
        <w:t>Projektorganisation</w:t>
      </w:r>
      <w:bookmarkEnd w:id="47"/>
    </w:p>
    <w:p w14:paraId="7EDE5F24" w14:textId="77777777" w:rsidR="0027544E" w:rsidRPr="0027544E" w:rsidRDefault="0027544E" w:rsidP="0027544E"/>
    <w:p w14:paraId="117D887B" w14:textId="77777777" w:rsidR="0027544E" w:rsidRDefault="0027544E" w:rsidP="0027544E">
      <w:pPr>
        <w:keepNext/>
      </w:pPr>
      <w:r>
        <w:rPr>
          <w:noProof/>
        </w:rPr>
        <w:drawing>
          <wp:inline distT="0" distB="0" distL="0" distR="0" wp14:anchorId="0F24CBF6" wp14:editId="069F05A1">
            <wp:extent cx="6128426" cy="5287269"/>
            <wp:effectExtent l="0" t="0" r="5715" b="0"/>
            <wp:docPr id="2063449398" name="Grafik 5"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9398" name="Grafik 5" descr="Ein Bild, das Text, Visitenkarte, Screenshot,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6146229" cy="5302629"/>
                    </a:xfrm>
                    <a:prstGeom prst="rect">
                      <a:avLst/>
                    </a:prstGeom>
                  </pic:spPr>
                </pic:pic>
              </a:graphicData>
            </a:graphic>
          </wp:inline>
        </w:drawing>
      </w:r>
    </w:p>
    <w:p w14:paraId="67D6A64C" w14:textId="4501A9D4" w:rsidR="00A269DA" w:rsidRDefault="0027544E" w:rsidP="0027544E">
      <w:pPr>
        <w:pStyle w:val="Beschriftung"/>
        <w:rPr>
          <w:sz w:val="18"/>
          <w:szCs w:val="18"/>
        </w:rPr>
      </w:pPr>
      <w:r w:rsidRPr="0027544E">
        <w:rPr>
          <w:sz w:val="18"/>
          <w:szCs w:val="18"/>
        </w:rPr>
        <w:t xml:space="preserve">Abbildung </w:t>
      </w:r>
      <w:r w:rsidRPr="0027544E">
        <w:rPr>
          <w:sz w:val="18"/>
          <w:szCs w:val="18"/>
        </w:rPr>
        <w:fldChar w:fldCharType="begin"/>
      </w:r>
      <w:r w:rsidRPr="0027544E">
        <w:rPr>
          <w:sz w:val="18"/>
          <w:szCs w:val="18"/>
        </w:rPr>
        <w:instrText xml:space="preserve"> SEQ Abbildung \* ARABIC </w:instrText>
      </w:r>
      <w:r w:rsidRPr="0027544E">
        <w:rPr>
          <w:sz w:val="18"/>
          <w:szCs w:val="18"/>
        </w:rPr>
        <w:fldChar w:fldCharType="separate"/>
      </w:r>
      <w:r w:rsidR="00007F74">
        <w:rPr>
          <w:noProof/>
          <w:sz w:val="18"/>
          <w:szCs w:val="18"/>
        </w:rPr>
        <w:t>9</w:t>
      </w:r>
      <w:r w:rsidRPr="0027544E">
        <w:rPr>
          <w:sz w:val="18"/>
          <w:szCs w:val="18"/>
        </w:rPr>
        <w:fldChar w:fldCharType="end"/>
      </w:r>
      <w:r w:rsidRPr="0027544E">
        <w:rPr>
          <w:sz w:val="18"/>
          <w:szCs w:val="18"/>
        </w:rPr>
        <w:t>: Projektorganisation</w:t>
      </w:r>
    </w:p>
    <w:p w14:paraId="00805F76" w14:textId="77777777" w:rsidR="006B78EE" w:rsidRDefault="006B78EE" w:rsidP="006B78EE"/>
    <w:p w14:paraId="01166FBF" w14:textId="77777777" w:rsidR="006B78EE" w:rsidRDefault="006B78EE" w:rsidP="006B78EE"/>
    <w:p w14:paraId="53CDC4E9" w14:textId="77777777" w:rsidR="006B78EE" w:rsidRPr="006B78EE" w:rsidRDefault="006B78EE" w:rsidP="006B78EE"/>
    <w:p w14:paraId="5D83459F" w14:textId="358DB3CF" w:rsidR="0027544E" w:rsidRDefault="0027544E" w:rsidP="0027544E">
      <w:pPr>
        <w:pStyle w:val="berschrift2"/>
      </w:pPr>
      <w:bookmarkStart w:id="48" w:name="_Toc164845185"/>
      <w:r>
        <w:lastRenderedPageBreak/>
        <w:t>Projektrollen</w:t>
      </w:r>
      <w:r w:rsidR="006B78EE">
        <w:rPr>
          <w:rStyle w:val="Funotenzeichen"/>
        </w:rPr>
        <w:footnoteReference w:id="5"/>
      </w:r>
      <w:bookmarkEnd w:id="48"/>
    </w:p>
    <w:tbl>
      <w:tblPr>
        <w:tblStyle w:val="Tabellenraster"/>
        <w:tblW w:w="0" w:type="auto"/>
        <w:tblLook w:val="04A0" w:firstRow="1" w:lastRow="0" w:firstColumn="1" w:lastColumn="0" w:noHBand="0" w:noVBand="1"/>
      </w:tblPr>
      <w:tblGrid>
        <w:gridCol w:w="4395"/>
        <w:gridCol w:w="4703"/>
      </w:tblGrid>
      <w:tr w:rsidR="0027544E" w14:paraId="5B63709F" w14:textId="77777777" w:rsidTr="006B7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3AFF058E" w14:textId="2DD3F988" w:rsidR="0027544E" w:rsidRPr="0027544E" w:rsidRDefault="0027544E" w:rsidP="0027544E">
            <w:pPr>
              <w:rPr>
                <w:sz w:val="24"/>
              </w:rPr>
            </w:pPr>
            <w:r>
              <w:rPr>
                <w:sz w:val="24"/>
              </w:rPr>
              <w:t>Rollen</w:t>
            </w:r>
          </w:p>
        </w:tc>
        <w:tc>
          <w:tcPr>
            <w:tcW w:w="4703" w:type="dxa"/>
          </w:tcPr>
          <w:p w14:paraId="6484F2CC" w14:textId="12A95E9A" w:rsidR="0027544E" w:rsidRPr="0027544E" w:rsidRDefault="0027544E" w:rsidP="0027544E">
            <w:pPr>
              <w:jc w:val="left"/>
              <w:cnfStyle w:val="100000000000" w:firstRow="1" w:lastRow="0" w:firstColumn="0" w:lastColumn="0" w:oddVBand="0" w:evenVBand="0" w:oddHBand="0" w:evenHBand="0" w:firstRowFirstColumn="0" w:firstRowLastColumn="0" w:lastRowFirstColumn="0" w:lastRowLastColumn="0"/>
              <w:rPr>
                <w:sz w:val="24"/>
              </w:rPr>
            </w:pPr>
            <w:r>
              <w:rPr>
                <w:sz w:val="24"/>
              </w:rPr>
              <w:t>Beschreibung der Rolle</w:t>
            </w:r>
          </w:p>
        </w:tc>
      </w:tr>
      <w:tr w:rsidR="0027544E" w14:paraId="0BAC4989"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10E46EEA" w14:textId="44A8392D" w:rsidR="0027544E" w:rsidRPr="0027544E" w:rsidRDefault="006B78EE" w:rsidP="0027544E">
            <w:pPr>
              <w:rPr>
                <w:sz w:val="24"/>
              </w:rPr>
            </w:pPr>
            <w:r>
              <w:rPr>
                <w:sz w:val="24"/>
              </w:rPr>
              <w:t>Auftraggeber</w:t>
            </w:r>
          </w:p>
        </w:tc>
        <w:tc>
          <w:tcPr>
            <w:tcW w:w="4703" w:type="dxa"/>
          </w:tcPr>
          <w:p w14:paraId="267FB0BF" w14:textId="6756894B"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Auftraggeber ist </w:t>
            </w:r>
            <w:r w:rsidR="00EC17C7">
              <w:rPr>
                <w:sz w:val="24"/>
              </w:rPr>
              <w:t>verantwortlich</w:t>
            </w:r>
            <w:r>
              <w:rPr>
                <w:sz w:val="24"/>
              </w:rPr>
              <w:t xml:space="preserve"> für die Ergebnisse des Projekts und die Erreichung der Ziele.</w:t>
            </w:r>
          </w:p>
        </w:tc>
      </w:tr>
      <w:tr w:rsidR="0027544E" w14:paraId="427613F7"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B8DBE72" w14:textId="24E73EDD" w:rsidR="0027544E" w:rsidRPr="0027544E" w:rsidRDefault="006B78EE" w:rsidP="0027544E">
            <w:pPr>
              <w:rPr>
                <w:sz w:val="24"/>
              </w:rPr>
            </w:pPr>
            <w:r>
              <w:rPr>
                <w:sz w:val="24"/>
              </w:rPr>
              <w:t>Projektausschuss</w:t>
            </w:r>
          </w:p>
        </w:tc>
        <w:tc>
          <w:tcPr>
            <w:tcW w:w="4703" w:type="dxa"/>
          </w:tcPr>
          <w:p w14:paraId="37D005AA" w14:textId="0B5D56A0"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Projektausschuss ist verantwortlich für die Unterstützung des Auftraggebers und vertritt Interessen des Unternehmens.</w:t>
            </w:r>
          </w:p>
        </w:tc>
      </w:tr>
      <w:tr w:rsidR="0027544E" w14:paraId="6900ED92"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46E8AFF7" w14:textId="5D35356A" w:rsidR="0027544E" w:rsidRPr="0027544E" w:rsidRDefault="006B78EE" w:rsidP="0027544E">
            <w:pPr>
              <w:rPr>
                <w:sz w:val="24"/>
              </w:rPr>
            </w:pPr>
            <w:r>
              <w:rPr>
                <w:sz w:val="24"/>
              </w:rPr>
              <w:t>Berufsbildner</w:t>
            </w:r>
          </w:p>
        </w:tc>
        <w:tc>
          <w:tcPr>
            <w:tcW w:w="4703" w:type="dxa"/>
          </w:tcPr>
          <w:p w14:paraId="67B36A46" w14:textId="4D9D9D05"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Berufsbildner ist die verantwortliche Fachperson für den Lehrling.</w:t>
            </w:r>
          </w:p>
        </w:tc>
      </w:tr>
      <w:tr w:rsidR="006B78EE" w14:paraId="5A9748E5"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3A6FAB0" w14:textId="6BA201C6" w:rsidR="006B78EE" w:rsidRPr="0027544E" w:rsidRDefault="006B78EE" w:rsidP="006B78EE">
            <w:pPr>
              <w:rPr>
                <w:sz w:val="24"/>
              </w:rPr>
            </w:pPr>
            <w:r>
              <w:rPr>
                <w:sz w:val="24"/>
              </w:rPr>
              <w:t>Qualitäts- und Sicherheitsmanagement</w:t>
            </w:r>
          </w:p>
        </w:tc>
        <w:tc>
          <w:tcPr>
            <w:tcW w:w="4703" w:type="dxa"/>
          </w:tcPr>
          <w:p w14:paraId="17EC2D6C" w14:textId="412AFF77"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Das Qualitäts- und Sicherheitsmanagement ist verantwortlich für die Bewertung des Projektes unabhängig des Kriterienkatalogs.</w:t>
            </w:r>
          </w:p>
        </w:tc>
      </w:tr>
      <w:tr w:rsidR="006B78EE" w14:paraId="4540B9EB"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78D47006" w14:textId="3FE0801B" w:rsidR="006B78EE" w:rsidRPr="0027544E" w:rsidRDefault="006B78EE" w:rsidP="006B78EE">
            <w:pPr>
              <w:rPr>
                <w:sz w:val="24"/>
              </w:rPr>
            </w:pPr>
            <w:r>
              <w:rPr>
                <w:sz w:val="24"/>
              </w:rPr>
              <w:t>Projektleitung</w:t>
            </w:r>
          </w:p>
        </w:tc>
        <w:tc>
          <w:tcPr>
            <w:tcW w:w="4703" w:type="dxa"/>
          </w:tcPr>
          <w:p w14:paraId="08DA9988" w14:textId="055B03FC"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Projektleiter ist der </w:t>
            </w:r>
            <w:proofErr w:type="spellStart"/>
            <w:r>
              <w:rPr>
                <w:sz w:val="24"/>
              </w:rPr>
              <w:t>Ansprechspartner</w:t>
            </w:r>
            <w:proofErr w:type="spellEnd"/>
            <w:r>
              <w:rPr>
                <w:sz w:val="24"/>
              </w:rPr>
              <w:t xml:space="preserve"> für alle Beteiligten innerhalb des Projekts. Seine Aufgabe umfasst </w:t>
            </w:r>
            <w:proofErr w:type="gramStart"/>
            <w:r>
              <w:rPr>
                <w:sz w:val="24"/>
              </w:rPr>
              <w:t>das leiten</w:t>
            </w:r>
            <w:proofErr w:type="gramEnd"/>
            <w:r>
              <w:rPr>
                <w:sz w:val="24"/>
              </w:rPr>
              <w:t xml:space="preserve"> des Projekts.</w:t>
            </w:r>
          </w:p>
        </w:tc>
      </w:tr>
      <w:tr w:rsidR="006B78EE" w14:paraId="143A2869"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5F293919" w14:textId="32D4C8AD" w:rsidR="006B78EE" w:rsidRPr="0027544E" w:rsidRDefault="006B78EE" w:rsidP="006B78EE">
            <w:pPr>
              <w:rPr>
                <w:sz w:val="24"/>
              </w:rPr>
            </w:pPr>
            <w:r>
              <w:rPr>
                <w:sz w:val="24"/>
              </w:rPr>
              <w:t>Projektmitarbeiter</w:t>
            </w:r>
          </w:p>
        </w:tc>
        <w:tc>
          <w:tcPr>
            <w:tcW w:w="4703" w:type="dxa"/>
          </w:tcPr>
          <w:p w14:paraId="4B804DEC" w14:textId="358FBE93"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Projektmitarbeiter setzt die Anforderungen und Ziele um.</w:t>
            </w:r>
          </w:p>
        </w:tc>
      </w:tr>
      <w:tr w:rsidR="006B78EE" w14:paraId="36EDE05F"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162CF72C" w14:textId="5A2A929B" w:rsidR="006B78EE" w:rsidRPr="0027544E" w:rsidRDefault="006B78EE" w:rsidP="006B78EE">
            <w:pPr>
              <w:rPr>
                <w:sz w:val="24"/>
              </w:rPr>
            </w:pPr>
            <w:r>
              <w:rPr>
                <w:sz w:val="24"/>
              </w:rPr>
              <w:t>Fachspezialist</w:t>
            </w:r>
          </w:p>
        </w:tc>
        <w:tc>
          <w:tcPr>
            <w:tcW w:w="4703" w:type="dxa"/>
          </w:tcPr>
          <w:p w14:paraId="56132135" w14:textId="7CC45077"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Fachspezialist dient als </w:t>
            </w:r>
            <w:proofErr w:type="spellStart"/>
            <w:r>
              <w:rPr>
                <w:sz w:val="24"/>
              </w:rPr>
              <w:t>Anlaufsstelle</w:t>
            </w:r>
            <w:proofErr w:type="spellEnd"/>
            <w:r>
              <w:rPr>
                <w:sz w:val="24"/>
              </w:rPr>
              <w:t xml:space="preserve"> für Fragen bei technischen Schwierigkeiten im Projekt.</w:t>
            </w:r>
          </w:p>
        </w:tc>
      </w:tr>
      <w:tr w:rsidR="006B78EE" w14:paraId="16CC4643"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85357AD" w14:textId="770089FD" w:rsidR="006B78EE" w:rsidRPr="006B78EE" w:rsidRDefault="006B78EE" w:rsidP="006B78EE">
            <w:pPr>
              <w:rPr>
                <w:sz w:val="24"/>
              </w:rPr>
            </w:pPr>
            <w:r w:rsidRPr="006B78EE">
              <w:rPr>
                <w:sz w:val="24"/>
              </w:rPr>
              <w:t>Tester</w:t>
            </w:r>
          </w:p>
        </w:tc>
        <w:tc>
          <w:tcPr>
            <w:tcW w:w="4703" w:type="dxa"/>
          </w:tcPr>
          <w:p w14:paraId="60577910" w14:textId="1F7A6552" w:rsidR="006B78EE" w:rsidRPr="006B78E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sidRPr="006B78EE">
              <w:rPr>
                <w:sz w:val="24"/>
              </w:rPr>
              <w:t>Der Tester führt die Tests durch, welche innerhalb der Konzeptphase vordefiniert wurden. Alle Tests müssen vom Tester dokumentiert werden.</w:t>
            </w:r>
          </w:p>
        </w:tc>
      </w:tr>
    </w:tbl>
    <w:p w14:paraId="42185313" w14:textId="77777777" w:rsidR="0027544E" w:rsidRDefault="0027544E" w:rsidP="0027544E"/>
    <w:p w14:paraId="05B1D4C4" w14:textId="1A6A4DDB" w:rsidR="006B78EE" w:rsidRDefault="006B78EE" w:rsidP="006B78EE">
      <w:pPr>
        <w:pStyle w:val="berschrift2"/>
      </w:pPr>
      <w:bookmarkStart w:id="49" w:name="_Toc164845186"/>
      <w:r>
        <w:t>Kontaktangaben</w:t>
      </w:r>
      <w:r w:rsidR="00E71967">
        <w:rPr>
          <w:rStyle w:val="Funotenzeichen"/>
        </w:rPr>
        <w:footnoteReference w:id="6"/>
      </w:r>
      <w:bookmarkEnd w:id="49"/>
    </w:p>
    <w:tbl>
      <w:tblPr>
        <w:tblStyle w:val="Tabellenraster"/>
        <w:tblW w:w="0" w:type="auto"/>
        <w:tblLook w:val="04A0" w:firstRow="1" w:lastRow="0" w:firstColumn="1" w:lastColumn="0" w:noHBand="0" w:noVBand="1"/>
      </w:tblPr>
      <w:tblGrid>
        <w:gridCol w:w="4703"/>
        <w:gridCol w:w="4703"/>
      </w:tblGrid>
      <w:tr w:rsidR="00E71967" w14:paraId="056F42C9" w14:textId="77777777" w:rsidTr="00E71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E19F948" w14:textId="2A56CE88" w:rsidR="00E71967" w:rsidRPr="00E71967" w:rsidRDefault="00E71967" w:rsidP="00E71967">
            <w:pPr>
              <w:rPr>
                <w:sz w:val="24"/>
              </w:rPr>
            </w:pPr>
            <w:r>
              <w:rPr>
                <w:sz w:val="24"/>
              </w:rPr>
              <w:t>Person</w:t>
            </w:r>
          </w:p>
        </w:tc>
        <w:tc>
          <w:tcPr>
            <w:tcW w:w="4703" w:type="dxa"/>
          </w:tcPr>
          <w:p w14:paraId="657CF27B" w14:textId="581F90DD" w:rsidR="00E71967" w:rsidRPr="00E71967" w:rsidRDefault="00E71967" w:rsidP="00E71967">
            <w:pPr>
              <w:jc w:val="left"/>
              <w:cnfStyle w:val="100000000000" w:firstRow="1" w:lastRow="0" w:firstColumn="0" w:lastColumn="0" w:oddVBand="0" w:evenVBand="0" w:oddHBand="0" w:evenHBand="0" w:firstRowFirstColumn="0" w:firstRowLastColumn="0" w:lastRowFirstColumn="0" w:lastRowLastColumn="0"/>
              <w:rPr>
                <w:sz w:val="24"/>
              </w:rPr>
            </w:pPr>
            <w:r>
              <w:rPr>
                <w:sz w:val="24"/>
              </w:rPr>
              <w:t>Kontaktdaten</w:t>
            </w:r>
          </w:p>
        </w:tc>
      </w:tr>
      <w:tr w:rsidR="00E71967" w:rsidRPr="007158A2" w14:paraId="08F3E439"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1861D44A" w14:textId="4D852C5B" w:rsidR="00E71967" w:rsidRPr="00E71967" w:rsidRDefault="00E71967" w:rsidP="00E71967">
            <w:pPr>
              <w:rPr>
                <w:sz w:val="24"/>
              </w:rPr>
            </w:pPr>
            <w:r w:rsidRPr="00E71967">
              <w:rPr>
                <w:sz w:val="24"/>
              </w:rPr>
              <w:t>Justin Winistörfer</w:t>
            </w:r>
          </w:p>
        </w:tc>
        <w:tc>
          <w:tcPr>
            <w:tcW w:w="4703" w:type="dxa"/>
          </w:tcPr>
          <w:p w14:paraId="7C19E85B" w14:textId="4E46EBF5"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hyperlink r:id="rId29" w:history="1">
              <w:r w:rsidRPr="00E71967">
                <w:rPr>
                  <w:rStyle w:val="Hyperlink"/>
                  <w:sz w:val="24"/>
                  <w:lang w:val="it-CH"/>
                </w:rPr>
                <w:t>Justin.Winistoerfer@t-systems.com</w:t>
              </w:r>
            </w:hyperlink>
            <w:r w:rsidRPr="00E71967">
              <w:rPr>
                <w:sz w:val="24"/>
                <w:lang w:val="it-CH"/>
              </w:rPr>
              <w:br/>
              <w:t>Mobile: +41 76 681 75 63</w:t>
            </w:r>
          </w:p>
        </w:tc>
      </w:tr>
      <w:tr w:rsidR="00E71967" w:rsidRPr="00E71967" w14:paraId="573722BD"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0F87073F" w14:textId="57D54055" w:rsidR="00E71967" w:rsidRPr="00E71967" w:rsidRDefault="00E71967" w:rsidP="00E71967">
            <w:pPr>
              <w:rPr>
                <w:sz w:val="24"/>
                <w:lang w:val="it-CH"/>
              </w:rPr>
            </w:pPr>
            <w:r w:rsidRPr="00E71967">
              <w:rPr>
                <w:sz w:val="24"/>
                <w:lang w:val="it-CH"/>
              </w:rPr>
              <w:t>Mathias Hirth</w:t>
            </w:r>
          </w:p>
        </w:tc>
        <w:tc>
          <w:tcPr>
            <w:tcW w:w="4703" w:type="dxa"/>
          </w:tcPr>
          <w:p w14:paraId="62D98DBA" w14:textId="573FB5F6"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hyperlink r:id="rId30" w:history="1">
              <w:r w:rsidRPr="00E71967">
                <w:rPr>
                  <w:rStyle w:val="Hyperlink"/>
                  <w:sz w:val="24"/>
                  <w:lang w:val="it-CH"/>
                </w:rPr>
                <w:t>Mathias.Hirth@t-systems.com</w:t>
              </w:r>
            </w:hyperlink>
          </w:p>
          <w:p w14:paraId="4A2DB9A1" w14:textId="454FBBFE"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76 382 71 39</w:t>
            </w:r>
          </w:p>
        </w:tc>
      </w:tr>
      <w:tr w:rsidR="00E71967" w:rsidRPr="00C001E5" w14:paraId="4F2A488F"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275EBD8B" w14:textId="695912DC" w:rsidR="00E71967" w:rsidRPr="00E71967" w:rsidRDefault="00E71967" w:rsidP="00E71967">
            <w:pPr>
              <w:rPr>
                <w:sz w:val="24"/>
                <w:lang w:val="it-CH"/>
              </w:rPr>
            </w:pPr>
            <w:r w:rsidRPr="00E71967">
              <w:rPr>
                <w:sz w:val="24"/>
                <w:lang w:val="it-CH"/>
              </w:rPr>
              <w:t>Martin Gerber</w:t>
            </w:r>
          </w:p>
        </w:tc>
        <w:tc>
          <w:tcPr>
            <w:tcW w:w="4703" w:type="dxa"/>
          </w:tcPr>
          <w:p w14:paraId="789A3683" w14:textId="34BEE52A"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fldChar w:fldCharType="begin"/>
            </w:r>
            <w:r w:rsidRPr="00984DF5">
              <w:rPr>
                <w:lang w:val="it-CH"/>
              </w:rPr>
              <w:instrText>HYPERLINK "mailto:Martin.Gerber2@t-systems.com"</w:instrText>
            </w:r>
            <w:r>
              <w:fldChar w:fldCharType="separate"/>
            </w:r>
            <w:r w:rsidRPr="00E71967">
              <w:rPr>
                <w:rStyle w:val="Hyperlink"/>
                <w:sz w:val="24"/>
                <w:lang w:val="it-CH"/>
              </w:rPr>
              <w:t>Martin.Gerber2@t-systems.com</w:t>
            </w:r>
            <w:r>
              <w:rPr>
                <w:rStyle w:val="Hyperlink"/>
                <w:lang w:val="it-CH"/>
              </w:rPr>
              <w:fldChar w:fldCharType="end"/>
            </w:r>
            <w:r w:rsidRPr="00E71967">
              <w:rPr>
                <w:sz w:val="24"/>
                <w:lang w:val="it-CH"/>
              </w:rPr>
              <w:br/>
              <w:t>Mobile: +41 78 784 25 47</w:t>
            </w:r>
          </w:p>
        </w:tc>
      </w:tr>
      <w:tr w:rsidR="00E71967" w:rsidRPr="00E71967" w14:paraId="6F622640"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793C90E9" w14:textId="20EA3A1D" w:rsidR="00E71967" w:rsidRPr="00E71967" w:rsidRDefault="00E71967" w:rsidP="00E71967">
            <w:pPr>
              <w:rPr>
                <w:sz w:val="24"/>
                <w:lang w:val="it-CH"/>
              </w:rPr>
            </w:pPr>
            <w:r w:rsidRPr="00E71967">
              <w:rPr>
                <w:sz w:val="24"/>
                <w:lang w:val="it-CH"/>
              </w:rPr>
              <w:t>Alex Krämer</w:t>
            </w:r>
          </w:p>
        </w:tc>
        <w:tc>
          <w:tcPr>
            <w:tcW w:w="4703" w:type="dxa"/>
          </w:tcPr>
          <w:p w14:paraId="26E6CAB1" w14:textId="18701396"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fldChar w:fldCharType="begin"/>
            </w:r>
            <w:r w:rsidRPr="00984DF5">
              <w:rPr>
                <w:lang w:val="it-CH"/>
              </w:rPr>
              <w:instrText>HYPERLINK "mailto:Alex.Kraemer@wagner.ch"</w:instrText>
            </w:r>
            <w:r>
              <w:fldChar w:fldCharType="separate"/>
            </w:r>
            <w:r w:rsidRPr="00E71967">
              <w:rPr>
                <w:rStyle w:val="Hyperlink"/>
                <w:sz w:val="24"/>
                <w:lang w:val="it-CH"/>
              </w:rPr>
              <w:t>Alex.Kraemer@wagner.ch</w:t>
            </w:r>
            <w:r>
              <w:rPr>
                <w:rStyle w:val="Hyperlink"/>
                <w:lang w:val="it-CH"/>
              </w:rPr>
              <w:fldChar w:fldCharType="end"/>
            </w:r>
          </w:p>
          <w:p w14:paraId="23903C33" w14:textId="5D9D599D"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79 697 12 76</w:t>
            </w:r>
          </w:p>
        </w:tc>
      </w:tr>
      <w:tr w:rsidR="00E71967" w:rsidRPr="00E71967" w14:paraId="4AFD1DB4"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23624828" w14:textId="69A14FA4" w:rsidR="00E71967" w:rsidRPr="00E71967" w:rsidRDefault="00E71967" w:rsidP="00E71967">
            <w:pPr>
              <w:rPr>
                <w:sz w:val="24"/>
                <w:lang w:val="it-CH"/>
              </w:rPr>
            </w:pPr>
            <w:r w:rsidRPr="00E71967">
              <w:rPr>
                <w:sz w:val="24"/>
                <w:lang w:val="it-CH"/>
              </w:rPr>
              <w:lastRenderedPageBreak/>
              <w:t>Kevin Waldspurger</w:t>
            </w:r>
          </w:p>
        </w:tc>
        <w:tc>
          <w:tcPr>
            <w:tcW w:w="4703" w:type="dxa"/>
          </w:tcPr>
          <w:p w14:paraId="66BB2509" w14:textId="12C4F605"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fldChar w:fldCharType="begin"/>
            </w:r>
            <w:r w:rsidRPr="00984DF5">
              <w:rPr>
                <w:lang w:val="it-CH"/>
              </w:rPr>
              <w:instrText>HYPERLINK "mailto:Kevin.Waldspurger@besonet.ch"</w:instrText>
            </w:r>
            <w:r>
              <w:fldChar w:fldCharType="separate"/>
            </w:r>
            <w:r w:rsidRPr="00E71967">
              <w:rPr>
                <w:rStyle w:val="Hyperlink"/>
                <w:sz w:val="24"/>
                <w:lang w:val="it-CH"/>
              </w:rPr>
              <w:t>Kevin.Waldspurger@besonet.ch</w:t>
            </w:r>
            <w:r>
              <w:rPr>
                <w:rStyle w:val="Hyperlink"/>
                <w:lang w:val="it-CH"/>
              </w:rPr>
              <w:fldChar w:fldCharType="end"/>
            </w:r>
          </w:p>
          <w:p w14:paraId="0C76F762" w14:textId="546AA677"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79 712 48 49</w:t>
            </w:r>
          </w:p>
        </w:tc>
      </w:tr>
      <w:tr w:rsidR="00E71967" w:rsidRPr="00E71967" w14:paraId="369CE0FA"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6B695795" w14:textId="553A2132" w:rsidR="00E71967" w:rsidRPr="00E71967" w:rsidRDefault="00E71967" w:rsidP="00E71967">
            <w:pPr>
              <w:rPr>
                <w:sz w:val="24"/>
                <w:lang w:val="it-CH"/>
              </w:rPr>
            </w:pPr>
            <w:r w:rsidRPr="00E71967">
              <w:rPr>
                <w:sz w:val="24"/>
                <w:lang w:val="it-CH"/>
              </w:rPr>
              <w:t>Erich Iseli</w:t>
            </w:r>
          </w:p>
        </w:tc>
        <w:tc>
          <w:tcPr>
            <w:tcW w:w="4703" w:type="dxa"/>
          </w:tcPr>
          <w:p w14:paraId="4351DD20" w14:textId="75C67D9F"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E-Mail:</w:t>
            </w:r>
            <w:r w:rsidRPr="00E71967">
              <w:rPr>
                <w:sz w:val="24"/>
                <w:lang w:val="it-CH"/>
              </w:rPr>
              <w:br/>
              <w:t>Mobile:</w:t>
            </w:r>
          </w:p>
        </w:tc>
      </w:tr>
    </w:tbl>
    <w:p w14:paraId="2DBD3C08" w14:textId="77777777" w:rsidR="00E71967" w:rsidRPr="00E71967" w:rsidRDefault="00E71967" w:rsidP="00E71967">
      <w:pPr>
        <w:rPr>
          <w:lang w:val="it-CH"/>
        </w:rPr>
      </w:pPr>
    </w:p>
    <w:p w14:paraId="7918AC28" w14:textId="1B5618F3" w:rsidR="006B78EE" w:rsidRPr="00E71967" w:rsidRDefault="00E71967" w:rsidP="006821FD">
      <w:pPr>
        <w:pStyle w:val="berschrift1"/>
        <w:rPr>
          <w:lang w:val="it-CH"/>
        </w:rPr>
      </w:pPr>
      <w:bookmarkStart w:id="50" w:name="_Toc164845187"/>
      <w:r>
        <w:rPr>
          <w:lang w:val="it-CH"/>
        </w:rPr>
        <w:t>Zeitplan</w:t>
      </w:r>
      <w:bookmarkEnd w:id="50"/>
    </w:p>
    <w:p w14:paraId="36BCD251" w14:textId="0E96865C" w:rsidR="00BE3F60" w:rsidRDefault="00090253" w:rsidP="006821FD">
      <w:pPr>
        <w:pStyle w:val="berschrift1"/>
        <w:rPr>
          <w:lang w:val="it-CH"/>
        </w:rPr>
      </w:pPr>
      <w:bookmarkStart w:id="51" w:name="_Toc164845188"/>
      <w:r>
        <w:rPr>
          <w:lang w:val="it-CH"/>
        </w:rPr>
        <w:t>Arbeitsjournale</w:t>
      </w:r>
      <w:bookmarkEnd w:id="51"/>
    </w:p>
    <w:p w14:paraId="71E064E3" w14:textId="7FCF641E" w:rsidR="00090253" w:rsidRDefault="00090253" w:rsidP="00090253">
      <w:pPr>
        <w:pStyle w:val="berschrift2"/>
        <w:rPr>
          <w:lang w:val="it-CH"/>
        </w:rPr>
      </w:pPr>
      <w:bookmarkStart w:id="52" w:name="_Toc164845189"/>
      <w:r>
        <w:rPr>
          <w:lang w:val="it-CH"/>
        </w:rPr>
        <w:t>Arbeitsjournal vom 22.04.2024</w:t>
      </w:r>
      <w:bookmarkEnd w:id="52"/>
    </w:p>
    <w:tbl>
      <w:tblPr>
        <w:tblStyle w:val="Tabellenraster"/>
        <w:tblW w:w="0" w:type="auto"/>
        <w:tblLook w:val="04A0" w:firstRow="1" w:lastRow="0" w:firstColumn="1" w:lastColumn="0" w:noHBand="0" w:noVBand="1"/>
      </w:tblPr>
      <w:tblGrid>
        <w:gridCol w:w="2351"/>
        <w:gridCol w:w="2351"/>
        <w:gridCol w:w="2352"/>
        <w:gridCol w:w="2352"/>
      </w:tblGrid>
      <w:tr w:rsidR="00090253" w14:paraId="163F900A" w14:textId="77777777" w:rsidTr="0009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8203761" w14:textId="708B096F" w:rsidR="00090253" w:rsidRPr="00090253" w:rsidRDefault="00090253" w:rsidP="00090253">
            <w:pPr>
              <w:rPr>
                <w:sz w:val="24"/>
                <w:lang w:val="it-CH"/>
              </w:rPr>
            </w:pPr>
            <w:r>
              <w:rPr>
                <w:sz w:val="24"/>
                <w:lang w:val="it-CH"/>
              </w:rPr>
              <w:t>Tätigkeiten</w:t>
            </w:r>
          </w:p>
        </w:tc>
        <w:tc>
          <w:tcPr>
            <w:tcW w:w="2351" w:type="dxa"/>
          </w:tcPr>
          <w:p w14:paraId="66F97501" w14:textId="155837F1"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2352" w:type="dxa"/>
          </w:tcPr>
          <w:p w14:paraId="0B0A8F5E" w14:textId="532AECEF"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2352" w:type="dxa"/>
          </w:tcPr>
          <w:p w14:paraId="2F2AC11F" w14:textId="4497F641"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090253" w14:paraId="583E7D23"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1F8597F1" w14:textId="397ED438" w:rsidR="00090253" w:rsidRPr="00090253" w:rsidRDefault="00090253" w:rsidP="00090253">
            <w:pPr>
              <w:rPr>
                <w:sz w:val="24"/>
                <w:lang w:val="it-CH"/>
              </w:rPr>
            </w:pPr>
            <w:r>
              <w:rPr>
                <w:sz w:val="24"/>
                <w:lang w:val="it-CH"/>
              </w:rPr>
              <w:t>Zeitplan erstellen</w:t>
            </w:r>
          </w:p>
        </w:tc>
        <w:tc>
          <w:tcPr>
            <w:tcW w:w="2351" w:type="dxa"/>
          </w:tcPr>
          <w:p w14:paraId="6322B6E4" w14:textId="1B2FB502"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45CF2776" w14:textId="2DBA5835"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4.5</w:t>
            </w:r>
          </w:p>
        </w:tc>
        <w:tc>
          <w:tcPr>
            <w:tcW w:w="2352" w:type="dxa"/>
          </w:tcPr>
          <w:p w14:paraId="3729C384" w14:textId="543B830E"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4.5</w:t>
            </w:r>
          </w:p>
        </w:tc>
      </w:tr>
      <w:tr w:rsidR="00090253" w14:paraId="6A526F66"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70538DEA" w14:textId="25DF6823" w:rsidR="00090253" w:rsidRPr="00090253" w:rsidRDefault="00090253" w:rsidP="00090253">
            <w:pPr>
              <w:rPr>
                <w:sz w:val="24"/>
                <w:lang w:val="it-CH"/>
              </w:rPr>
            </w:pPr>
            <w:r>
              <w:rPr>
                <w:sz w:val="24"/>
                <w:lang w:val="it-CH"/>
              </w:rPr>
              <w:t>Aufgabe</w:t>
            </w:r>
            <w:r w:rsidR="0025369E">
              <w:rPr>
                <w:sz w:val="24"/>
                <w:lang w:val="it-CH"/>
              </w:rPr>
              <w:t>n</w:t>
            </w:r>
            <w:r>
              <w:rPr>
                <w:sz w:val="24"/>
                <w:lang w:val="it-CH"/>
              </w:rPr>
              <w:t>stellung integrieren</w:t>
            </w:r>
          </w:p>
        </w:tc>
        <w:tc>
          <w:tcPr>
            <w:tcW w:w="2351" w:type="dxa"/>
          </w:tcPr>
          <w:p w14:paraId="507840EB" w14:textId="3B5C9E7B"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305F5B67" w14:textId="744F4176"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2352" w:type="dxa"/>
          </w:tcPr>
          <w:p w14:paraId="554244B3" w14:textId="1F8F4FE5"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090253" w14:paraId="4B6BC845"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77889D3A" w14:textId="42602528" w:rsidR="00090253" w:rsidRPr="00090253" w:rsidRDefault="00090253" w:rsidP="00090253">
            <w:pPr>
              <w:rPr>
                <w:sz w:val="24"/>
                <w:lang w:val="it-CH"/>
              </w:rPr>
            </w:pPr>
            <w:r>
              <w:rPr>
                <w:sz w:val="24"/>
                <w:lang w:val="it-CH"/>
              </w:rPr>
              <w:t>Firmenstandards</w:t>
            </w:r>
          </w:p>
        </w:tc>
        <w:tc>
          <w:tcPr>
            <w:tcW w:w="2351" w:type="dxa"/>
          </w:tcPr>
          <w:p w14:paraId="4F04BFF7" w14:textId="544B3207"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0445575A" w14:textId="076A0E57"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c>
          <w:tcPr>
            <w:tcW w:w="2352" w:type="dxa"/>
          </w:tcPr>
          <w:p w14:paraId="7334CB65" w14:textId="43A072C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r>
      <w:tr w:rsidR="00090253" w14:paraId="68818396"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00EECC2C" w14:textId="6F6D2715" w:rsidR="00090253" w:rsidRPr="00090253" w:rsidRDefault="00090253" w:rsidP="00090253">
            <w:pPr>
              <w:rPr>
                <w:sz w:val="24"/>
                <w:lang w:val="it-CH"/>
              </w:rPr>
            </w:pPr>
            <w:r>
              <w:rPr>
                <w:sz w:val="24"/>
                <w:lang w:val="it-CH"/>
              </w:rPr>
              <w:t>IPA-Schutzbedarfsanalyse</w:t>
            </w:r>
          </w:p>
        </w:tc>
        <w:tc>
          <w:tcPr>
            <w:tcW w:w="2351" w:type="dxa"/>
          </w:tcPr>
          <w:p w14:paraId="641B63F0" w14:textId="010C6818"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09D5D19F" w14:textId="14B69298"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2352" w:type="dxa"/>
          </w:tcPr>
          <w:p w14:paraId="6AD7811F" w14:textId="02E94FFC"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r>
      <w:tr w:rsidR="00090253" w14:paraId="5AF10CC5"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4BA1FEF6" w14:textId="032F2A61" w:rsidR="00090253" w:rsidRPr="00090253" w:rsidRDefault="00090253" w:rsidP="00090253">
            <w:pPr>
              <w:rPr>
                <w:sz w:val="24"/>
                <w:lang w:val="it-CH"/>
              </w:rPr>
            </w:pPr>
            <w:r>
              <w:rPr>
                <w:sz w:val="24"/>
                <w:lang w:val="it-CH"/>
              </w:rPr>
              <w:t>Organisation der IPA Ergebnisse</w:t>
            </w:r>
          </w:p>
        </w:tc>
        <w:tc>
          <w:tcPr>
            <w:tcW w:w="2351" w:type="dxa"/>
          </w:tcPr>
          <w:p w14:paraId="20BF0BAB" w14:textId="5402220E"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5C2F72F7" w14:textId="3B229D1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2352" w:type="dxa"/>
          </w:tcPr>
          <w:p w14:paraId="235A5163" w14:textId="11CF4994"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w:t>
            </w:r>
          </w:p>
        </w:tc>
      </w:tr>
      <w:tr w:rsidR="00090253" w14:paraId="6A8963A0"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6C83B82E" w14:textId="078C93EB" w:rsidR="00090253" w:rsidRPr="00090253" w:rsidRDefault="00090253" w:rsidP="00090253">
            <w:pPr>
              <w:rPr>
                <w:sz w:val="24"/>
                <w:lang w:val="it-CH"/>
              </w:rPr>
            </w:pPr>
            <w:r>
              <w:rPr>
                <w:sz w:val="24"/>
                <w:lang w:val="it-CH"/>
              </w:rPr>
              <w:t>Arbeitsjournal</w:t>
            </w:r>
          </w:p>
        </w:tc>
        <w:tc>
          <w:tcPr>
            <w:tcW w:w="2351" w:type="dxa"/>
          </w:tcPr>
          <w:p w14:paraId="143DBC04" w14:textId="70E15BE9"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1F62B04F" w14:textId="5F69052D"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c>
          <w:tcPr>
            <w:tcW w:w="2352" w:type="dxa"/>
          </w:tcPr>
          <w:p w14:paraId="28128BC9" w14:textId="74DCF690"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r>
      <w:tr w:rsidR="00090253" w14:paraId="6A52EB03"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33BFE783" w14:textId="15E7DB2E" w:rsidR="00090253" w:rsidRPr="00090253" w:rsidRDefault="00090253" w:rsidP="00090253">
            <w:pPr>
              <w:rPr>
                <w:sz w:val="24"/>
                <w:lang w:val="it-CH"/>
              </w:rPr>
            </w:pPr>
            <w:r>
              <w:rPr>
                <w:sz w:val="24"/>
                <w:lang w:val="it-CH"/>
              </w:rPr>
              <w:t>Gesamtzeit</w:t>
            </w:r>
          </w:p>
        </w:tc>
        <w:tc>
          <w:tcPr>
            <w:tcW w:w="2351" w:type="dxa"/>
          </w:tcPr>
          <w:p w14:paraId="64216621" w14:textId="7AD0418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w:t>
            </w:r>
          </w:p>
        </w:tc>
        <w:tc>
          <w:tcPr>
            <w:tcW w:w="2352" w:type="dxa"/>
          </w:tcPr>
          <w:p w14:paraId="7057DC26" w14:textId="5BEBEBB2"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8</w:t>
            </w:r>
          </w:p>
        </w:tc>
        <w:tc>
          <w:tcPr>
            <w:tcW w:w="2352" w:type="dxa"/>
          </w:tcPr>
          <w:p w14:paraId="75A587AD" w14:textId="31DBD9E3"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8.25</w:t>
            </w:r>
          </w:p>
        </w:tc>
      </w:tr>
    </w:tbl>
    <w:p w14:paraId="55F7F2B0" w14:textId="74E1BAF0" w:rsidR="0055656E" w:rsidRDefault="0055656E" w:rsidP="00090253">
      <w:pPr>
        <w:pStyle w:val="Flietext"/>
        <w:rPr>
          <w:lang w:val="it-CH"/>
        </w:rPr>
      </w:pPr>
    </w:p>
    <w:p w14:paraId="71985905" w14:textId="4AA12E4D" w:rsidR="00090253" w:rsidRDefault="00090253" w:rsidP="00090253">
      <w:pPr>
        <w:pStyle w:val="Flietext"/>
        <w:rPr>
          <w:b/>
          <w:bCs/>
          <w:color w:val="E20073"/>
          <w:lang w:val="it-CH"/>
        </w:rPr>
      </w:pPr>
      <w:r w:rsidRPr="00090253">
        <w:rPr>
          <w:b/>
          <w:bCs/>
          <w:color w:val="E20073"/>
          <w:lang w:val="it-CH"/>
        </w:rPr>
        <w:t>Tagesablauf:</w:t>
      </w:r>
    </w:p>
    <w:p w14:paraId="42AE907A" w14:textId="04538AC7" w:rsidR="00090253" w:rsidRDefault="00090253" w:rsidP="00090253">
      <w:pPr>
        <w:pStyle w:val="Flietext"/>
        <w:rPr>
          <w:lang w:val="de-CH"/>
        </w:rPr>
      </w:pPr>
      <w:r w:rsidRPr="00090253">
        <w:rPr>
          <w:lang w:val="de-CH"/>
        </w:rPr>
        <w:t>Heute war nach etwas warten</w:t>
      </w:r>
      <w:r>
        <w:rPr>
          <w:lang w:val="de-CH"/>
        </w:rPr>
        <w:t xml:space="preserve"> endlich der Start meiner IPA. Um die nächsten 10 Tage, der heutige Tag inkludiert, möglichst genau planen kann und auch nicht in einen Zeitstresse kommen kann und da es sowieso eine Pflicht ist, habe ich als allererstes begonnen meinen Zeitplan zu erstellen. Dafür habe ich intern eine Excel Vorlage genommen, in welchen ich meine nötigen Sachen eintragen kann.</w:t>
      </w:r>
      <w:r w:rsidR="0025369E">
        <w:rPr>
          <w:lang w:val="de-CH"/>
        </w:rPr>
        <w:t xml:space="preserve"> Somit musste ich mir erstmal Gedanken machen, wie ich einen Zeitplan aufbaue und besonders welche Tätigkeiten alle in meine IPA vorkommen. Sobald ich mir die Tätigkeiten eingetragen habe, musste ich mir überlegen, </w:t>
      </w:r>
      <w:proofErr w:type="gramStart"/>
      <w:r w:rsidR="0025369E">
        <w:rPr>
          <w:lang w:val="de-CH"/>
        </w:rPr>
        <w:t>welche Task</w:t>
      </w:r>
      <w:proofErr w:type="gramEnd"/>
      <w:r w:rsidR="0025369E">
        <w:rPr>
          <w:lang w:val="de-CH"/>
        </w:rPr>
        <w:t xml:space="preserve"> wieviel Zeit in Anspruch nimmt. Es war zuerst recht schwer alles einzuschätzen, da ich zuvor noch nie wirklich einen Zeitplan erstellt habe. Also begann ich mal die Zeiten in die Tätigkeiten einzutragen. Sobald ich alles eintragen habe, habe ich bemerkt, dass ich bei diversen Tasks mehr Zeit brauche und dann musste ich überall die Felder wie verschieben und basteln bis es passt. Ebenso musste ich mich auch noch informieren, welche Aufgaben in welche HERMES Phase </w:t>
      </w:r>
      <w:proofErr w:type="gramStart"/>
      <w:r w:rsidR="0025369E">
        <w:rPr>
          <w:lang w:val="de-CH"/>
        </w:rPr>
        <w:t>gehören</w:t>
      </w:r>
      <w:proofErr w:type="gramEnd"/>
      <w:r w:rsidR="0025369E">
        <w:rPr>
          <w:lang w:val="de-CH"/>
        </w:rPr>
        <w:t xml:space="preserve"> was ebenso viel Zeit beansprucht. Es war definitiv ein sehr </w:t>
      </w:r>
      <w:proofErr w:type="spellStart"/>
      <w:r w:rsidR="0025369E">
        <w:rPr>
          <w:lang w:val="de-CH"/>
        </w:rPr>
        <w:t>langwirriger</w:t>
      </w:r>
      <w:proofErr w:type="spellEnd"/>
      <w:r w:rsidR="0025369E">
        <w:rPr>
          <w:lang w:val="de-CH"/>
        </w:rPr>
        <w:t xml:space="preserve"> Task und hat mich viel mehr Zeit gekostet als ich dachte. Zum Glück muss der Zeitplan nur einmalig erstellt werden.</w:t>
      </w:r>
    </w:p>
    <w:p w14:paraId="509D9034" w14:textId="77777777" w:rsidR="0025369E" w:rsidRDefault="0025369E" w:rsidP="00090253">
      <w:pPr>
        <w:pStyle w:val="Flietext"/>
        <w:rPr>
          <w:lang w:val="de-CH"/>
        </w:rPr>
      </w:pPr>
    </w:p>
    <w:p w14:paraId="146A948D" w14:textId="05DB6761" w:rsidR="0025369E" w:rsidRDefault="0025369E" w:rsidP="00090253">
      <w:pPr>
        <w:pStyle w:val="Flietext"/>
        <w:rPr>
          <w:lang w:val="de-CH"/>
        </w:rPr>
      </w:pPr>
      <w:r>
        <w:rPr>
          <w:lang w:val="de-CH"/>
        </w:rPr>
        <w:t xml:space="preserve">Nachdem der Zeitplan erstellt war, habe ich mir die firmeninternen Dokumentenvorlage zu Hand genommen und begonnen die Aufgabenstellung ins Dokument zu integrieren. Leider war auch dieser Task etwas mühsam, da bei kopierten Textinhalten bei </w:t>
      </w:r>
      <w:proofErr w:type="gramStart"/>
      <w:r>
        <w:rPr>
          <w:lang w:val="de-CH"/>
        </w:rPr>
        <w:t>Zeilenunterbrüchen  ein</w:t>
      </w:r>
      <w:proofErr w:type="gramEnd"/>
      <w:r>
        <w:rPr>
          <w:lang w:val="de-CH"/>
        </w:rPr>
        <w:t xml:space="preserve"> neuer </w:t>
      </w:r>
      <w:r>
        <w:rPr>
          <w:lang w:val="de-CH"/>
        </w:rPr>
        <w:lastRenderedPageBreak/>
        <w:t xml:space="preserve">Absatz ins Dokument eingefügt wurde. Somit musste ich diese Absätze immer wieder herauslöschen, was mich </w:t>
      </w:r>
      <w:proofErr w:type="spellStart"/>
      <w:r>
        <w:rPr>
          <w:lang w:val="de-CH"/>
        </w:rPr>
        <w:t>anschlissend</w:t>
      </w:r>
      <w:proofErr w:type="spellEnd"/>
      <w:r>
        <w:rPr>
          <w:lang w:val="de-CH"/>
        </w:rPr>
        <w:t xml:space="preserve"> mehr Zeit gekostet hat, als ich zuerst geplant habe. Bereits der erste Zeitübertritt, </w:t>
      </w:r>
      <w:proofErr w:type="spellStart"/>
      <w:r>
        <w:rPr>
          <w:lang w:val="de-CH"/>
        </w:rPr>
        <w:t>ups</w:t>
      </w:r>
      <w:proofErr w:type="spellEnd"/>
      <w:r>
        <w:rPr>
          <w:lang w:val="de-CH"/>
        </w:rPr>
        <w:t>.</w:t>
      </w:r>
    </w:p>
    <w:p w14:paraId="6A0AC2C2" w14:textId="77777777" w:rsidR="0025369E" w:rsidRDefault="0025369E" w:rsidP="00090253">
      <w:pPr>
        <w:pStyle w:val="Flietext"/>
        <w:rPr>
          <w:lang w:val="de-CH"/>
        </w:rPr>
      </w:pPr>
    </w:p>
    <w:p w14:paraId="25837207" w14:textId="38739427" w:rsidR="0025369E" w:rsidRDefault="0025369E" w:rsidP="00090253">
      <w:pPr>
        <w:pStyle w:val="Flietext"/>
        <w:rPr>
          <w:lang w:val="de-CH"/>
        </w:rPr>
      </w:pPr>
      <w:r>
        <w:rPr>
          <w:lang w:val="de-CH"/>
        </w:rPr>
        <w:t xml:space="preserve">Danach habe ich ein Kapitel über unsere Firmenstandards geschrieben, da wir keine wirklichen Vorgaben, besonders bei meiner IPA, haben, war das </w:t>
      </w:r>
      <w:proofErr w:type="spellStart"/>
      <w:r>
        <w:rPr>
          <w:lang w:val="de-CH"/>
        </w:rPr>
        <w:t>Textchen</w:t>
      </w:r>
      <w:proofErr w:type="spellEnd"/>
      <w:r>
        <w:rPr>
          <w:lang w:val="de-CH"/>
        </w:rPr>
        <w:t xml:space="preserve"> dazu schnell geschrieben.</w:t>
      </w:r>
    </w:p>
    <w:p w14:paraId="47E2B7F2" w14:textId="77777777" w:rsidR="0025369E" w:rsidRDefault="0025369E" w:rsidP="00090253">
      <w:pPr>
        <w:pStyle w:val="Flietext"/>
        <w:rPr>
          <w:lang w:val="de-CH"/>
        </w:rPr>
      </w:pPr>
    </w:p>
    <w:p w14:paraId="20AB5E74" w14:textId="09144CFB" w:rsidR="0025369E" w:rsidRDefault="0025369E" w:rsidP="00090253">
      <w:pPr>
        <w:pStyle w:val="Flietext"/>
        <w:rPr>
          <w:lang w:val="de-CH"/>
        </w:rPr>
      </w:pPr>
      <w:r>
        <w:rPr>
          <w:lang w:val="de-CH"/>
        </w:rPr>
        <w:t>Die Organisation der IPA Ergebnisse hatte mich jedoch auch wieder mehr Zeit gekostet als geplant, da ich noch die Versionierung &amp; Wiederherstellung testen musste.</w:t>
      </w:r>
    </w:p>
    <w:p w14:paraId="44506CF7" w14:textId="77777777" w:rsidR="0025369E" w:rsidRDefault="0025369E" w:rsidP="00090253">
      <w:pPr>
        <w:pStyle w:val="Flietext"/>
        <w:rPr>
          <w:lang w:val="de-CH"/>
        </w:rPr>
      </w:pPr>
    </w:p>
    <w:p w14:paraId="7931103E" w14:textId="02A447DF" w:rsidR="0025369E" w:rsidRDefault="0025369E" w:rsidP="00090253">
      <w:pPr>
        <w:pStyle w:val="Flietext"/>
        <w:rPr>
          <w:lang w:val="de-CH"/>
        </w:rPr>
      </w:pPr>
      <w:r>
        <w:rPr>
          <w:lang w:val="de-CH"/>
        </w:rPr>
        <w:t xml:space="preserve">Jetzt sitze ich noch hier und schreibe mein Arbeitsjournal. Wie lange mir das wohl </w:t>
      </w:r>
      <w:proofErr w:type="spellStart"/>
      <w:r>
        <w:rPr>
          <w:lang w:val="de-CH"/>
        </w:rPr>
        <w:t>freude</w:t>
      </w:r>
      <w:proofErr w:type="spellEnd"/>
      <w:r>
        <w:rPr>
          <w:lang w:val="de-CH"/>
        </w:rPr>
        <w:t xml:space="preserve"> bereiten würde.</w:t>
      </w:r>
    </w:p>
    <w:p w14:paraId="264B42A4" w14:textId="77777777" w:rsidR="0025369E" w:rsidRDefault="0025369E" w:rsidP="00090253">
      <w:pPr>
        <w:pStyle w:val="Flietext"/>
        <w:rPr>
          <w:lang w:val="de-CH"/>
        </w:rPr>
      </w:pPr>
    </w:p>
    <w:p w14:paraId="60E2F183" w14:textId="01EF289D" w:rsidR="0025369E" w:rsidRPr="00E32D1D" w:rsidRDefault="0025369E" w:rsidP="00090253">
      <w:pPr>
        <w:pStyle w:val="Flietext"/>
        <w:rPr>
          <w:b/>
          <w:bCs/>
          <w:color w:val="E20073"/>
          <w:lang w:val="de-CH"/>
        </w:rPr>
      </w:pPr>
      <w:r w:rsidRPr="00E32D1D">
        <w:rPr>
          <w:b/>
          <w:bCs/>
          <w:color w:val="E20073"/>
          <w:lang w:val="de-CH"/>
        </w:rPr>
        <w:t>Hilfestellungen:</w:t>
      </w:r>
    </w:p>
    <w:p w14:paraId="4741F599" w14:textId="568FD2EC" w:rsidR="0025369E" w:rsidRDefault="0025369E" w:rsidP="00090253">
      <w:pPr>
        <w:pStyle w:val="Flietext"/>
        <w:rPr>
          <w:lang w:val="de-CH"/>
        </w:rPr>
      </w:pPr>
      <w:r>
        <w:rPr>
          <w:lang w:val="de-CH"/>
        </w:rPr>
        <w:t>M</w:t>
      </w:r>
      <w:r w:rsidRPr="0025369E">
        <w:rPr>
          <w:lang w:val="de-CH"/>
        </w:rPr>
        <w:t xml:space="preserve">it der HERMES Dokumentation von </w:t>
      </w:r>
      <w:hyperlink r:id="rId31" w:history="1">
        <w:r w:rsidRPr="0025369E">
          <w:rPr>
            <w:rStyle w:val="Hyperlink"/>
            <w:lang w:val="de-CH"/>
          </w:rPr>
          <w:t>https://hermes.admin.ch/</w:t>
        </w:r>
      </w:hyperlink>
      <w:r>
        <w:rPr>
          <w:lang w:val="de-CH"/>
        </w:rPr>
        <w:t xml:space="preserve"> </w:t>
      </w:r>
      <w:r w:rsidRPr="0025369E">
        <w:rPr>
          <w:lang w:val="de-CH"/>
        </w:rPr>
        <w:t>habe ich mir eine kurze Übersicht verschafft, welche Tätigkeiten in welche Phasen gehören.</w:t>
      </w:r>
    </w:p>
    <w:p w14:paraId="7B2D8360" w14:textId="77777777" w:rsidR="0025369E" w:rsidRDefault="0025369E" w:rsidP="00090253">
      <w:pPr>
        <w:pStyle w:val="Flietext"/>
        <w:rPr>
          <w:lang w:val="de-CH"/>
        </w:rPr>
      </w:pPr>
    </w:p>
    <w:p w14:paraId="11756B09" w14:textId="4F9E066A" w:rsidR="0025369E" w:rsidRPr="00E32D1D" w:rsidRDefault="0025369E" w:rsidP="00090253">
      <w:pPr>
        <w:pStyle w:val="Flietext"/>
        <w:rPr>
          <w:b/>
          <w:bCs/>
          <w:color w:val="E20073"/>
          <w:lang w:val="de-CH"/>
        </w:rPr>
      </w:pPr>
      <w:r w:rsidRPr="00E32D1D">
        <w:rPr>
          <w:b/>
          <w:bCs/>
          <w:color w:val="E20073"/>
          <w:lang w:val="de-CH"/>
        </w:rPr>
        <w:t>Reflexion:</w:t>
      </w:r>
    </w:p>
    <w:p w14:paraId="642B25F3" w14:textId="77777777" w:rsidR="0025369E" w:rsidRDefault="0025369E" w:rsidP="0025369E">
      <w:pPr>
        <w:pStyle w:val="Flietext"/>
        <w:rPr>
          <w:color w:val="E20073"/>
          <w:u w:val="single"/>
          <w:lang w:val="de-CH"/>
        </w:rPr>
      </w:pPr>
      <w:r w:rsidRPr="0025369E">
        <w:rPr>
          <w:color w:val="E20073"/>
          <w:u w:val="single"/>
          <w:lang w:val="de-CH"/>
        </w:rPr>
        <w:t>Das lief gut:</w:t>
      </w:r>
    </w:p>
    <w:p w14:paraId="11D23E06" w14:textId="780A65C2" w:rsidR="0025369E" w:rsidRDefault="0025369E" w:rsidP="0025369E">
      <w:pPr>
        <w:pStyle w:val="Flietext"/>
        <w:rPr>
          <w:lang w:val="de-CH"/>
        </w:rPr>
      </w:pPr>
      <w:r>
        <w:rPr>
          <w:lang w:val="de-CH"/>
        </w:rPr>
        <w:t xml:space="preserve">Die jeweiligen Kapitel waren recht schnell umgesetzt, da ich </w:t>
      </w:r>
      <w:proofErr w:type="gramStart"/>
      <w:r>
        <w:rPr>
          <w:lang w:val="de-CH"/>
        </w:rPr>
        <w:t>bereits schon</w:t>
      </w:r>
      <w:proofErr w:type="gramEnd"/>
      <w:r>
        <w:rPr>
          <w:lang w:val="de-CH"/>
        </w:rPr>
        <w:t xml:space="preserve"> alle nötigen Informationen vom Betrieb kannte und die jeweiligen Kapitel auch sehr selbsterklärend sind.</w:t>
      </w:r>
      <w:r w:rsidR="00F92EDE">
        <w:rPr>
          <w:lang w:val="de-CH"/>
        </w:rPr>
        <w:t xml:space="preserve"> Durch das konnte ich mir Zeit </w:t>
      </w:r>
      <w:proofErr w:type="gramStart"/>
      <w:r w:rsidR="00F92EDE">
        <w:rPr>
          <w:lang w:val="de-CH"/>
        </w:rPr>
        <w:t>sparen</w:t>
      </w:r>
      <w:proofErr w:type="gramEnd"/>
      <w:r w:rsidR="00F92EDE">
        <w:rPr>
          <w:lang w:val="de-CH"/>
        </w:rPr>
        <w:t xml:space="preserve"> um Beispielsweise zuerst nachzufragen, ob es eine Dokumentenvorlage in unserem Betrieb gäbe oder nicht.</w:t>
      </w:r>
    </w:p>
    <w:p w14:paraId="4ECB4175" w14:textId="16E932B2" w:rsidR="0025369E" w:rsidRDefault="0025369E" w:rsidP="0025369E">
      <w:pPr>
        <w:pStyle w:val="Flietext"/>
        <w:rPr>
          <w:color w:val="E20073"/>
          <w:u w:val="single"/>
          <w:lang w:val="de-CH"/>
        </w:rPr>
      </w:pPr>
      <w:r w:rsidRPr="0025369E">
        <w:rPr>
          <w:color w:val="E20073"/>
          <w:u w:val="single"/>
          <w:lang w:val="de-CH"/>
        </w:rPr>
        <w:br/>
        <w:t xml:space="preserve">Das lief </w:t>
      </w:r>
      <w:r>
        <w:rPr>
          <w:color w:val="E20073"/>
          <w:u w:val="single"/>
          <w:lang w:val="de-CH"/>
        </w:rPr>
        <w:t>nicht so gut</w:t>
      </w:r>
      <w:r w:rsidRPr="0025369E">
        <w:rPr>
          <w:color w:val="E20073"/>
          <w:u w:val="single"/>
          <w:lang w:val="de-CH"/>
        </w:rPr>
        <w:t>:</w:t>
      </w:r>
      <w:r>
        <w:rPr>
          <w:color w:val="E20073"/>
          <w:u w:val="single"/>
          <w:lang w:val="de-CH"/>
        </w:rPr>
        <w:br/>
      </w:r>
      <w:r w:rsidR="00F92EDE">
        <w:rPr>
          <w:lang w:val="de-CH"/>
        </w:rPr>
        <w:t xml:space="preserve">Ich hatte zuerst sehr grosse Mühe einen Zeitplan zu erstellen, da ich zuvor noch nie einen Zeitplan erstellt habe und </w:t>
      </w:r>
      <w:proofErr w:type="gramStart"/>
      <w:r w:rsidR="00F92EDE">
        <w:rPr>
          <w:lang w:val="de-CH"/>
        </w:rPr>
        <w:t>ebenso auch</w:t>
      </w:r>
      <w:proofErr w:type="gramEnd"/>
      <w:r w:rsidR="00F92EDE">
        <w:rPr>
          <w:lang w:val="de-CH"/>
        </w:rPr>
        <w:t xml:space="preserve"> genau überlegen musste, welche Aufgaben während der IPA vorkommen. </w:t>
      </w:r>
      <w:r w:rsidR="00F92EDE" w:rsidRPr="00F92EDE">
        <w:rPr>
          <w:lang w:val="de-CH"/>
        </w:rPr>
        <w:t>Da mir nicht die ganze IPA bekannt ist, musst ich auch einen Puffer für unbekannte Aufgaben einbauen. Es hat zuerst recht lange gedauert, bis ich mich einmal in den Zeitplan eingefunden habe.</w:t>
      </w:r>
      <w:r w:rsidR="00F92EDE">
        <w:rPr>
          <w:lang w:val="de-CH"/>
        </w:rPr>
        <w:t xml:space="preserve"> </w:t>
      </w:r>
      <w:r w:rsidR="00F92EDE">
        <w:rPr>
          <w:lang w:val="de-CH"/>
        </w:rPr>
        <w:br/>
      </w:r>
      <w:r w:rsidR="00F92EDE">
        <w:rPr>
          <w:lang w:val="de-CH"/>
        </w:rPr>
        <w:br/>
      </w:r>
      <w:r>
        <w:rPr>
          <w:color w:val="E20073"/>
          <w:u w:val="single"/>
          <w:lang w:val="de-CH"/>
        </w:rPr>
        <w:t>Meine heutigen Erkenntnisse:</w:t>
      </w:r>
      <w:r>
        <w:rPr>
          <w:color w:val="E20073"/>
          <w:u w:val="single"/>
          <w:lang w:val="de-CH"/>
        </w:rPr>
        <w:br/>
      </w:r>
      <w:r w:rsidR="00F92EDE">
        <w:rPr>
          <w:lang w:val="de-CH"/>
        </w:rPr>
        <w:t xml:space="preserve">Ich denke das die Wahl von Excel eventuell nicht als geeignetes Tool scheint um einen Zeitplan zu erstellen, jedoch habe ich mich auch nicht </w:t>
      </w:r>
      <w:proofErr w:type="gramStart"/>
      <w:r w:rsidR="00F92EDE">
        <w:rPr>
          <w:lang w:val="de-CH"/>
        </w:rPr>
        <w:t>informiert</w:t>
      </w:r>
      <w:proofErr w:type="gramEnd"/>
      <w:r w:rsidR="00F92EDE">
        <w:rPr>
          <w:lang w:val="de-CH"/>
        </w:rPr>
        <w:t xml:space="preserve"> ob es Alternativen gäbe, da ich einfach nur schleunigst starten wollte und somit die </w:t>
      </w:r>
      <w:proofErr w:type="spellStart"/>
      <w:r w:rsidR="00F92EDE">
        <w:rPr>
          <w:lang w:val="de-CH"/>
        </w:rPr>
        <w:t>Firmeninternevorlage</w:t>
      </w:r>
      <w:proofErr w:type="spellEnd"/>
      <w:r w:rsidR="00F92EDE">
        <w:rPr>
          <w:lang w:val="de-CH"/>
        </w:rPr>
        <w:t xml:space="preserve"> genommen habe, welche bereits schon von vorherigen Lehrlingen erstellt wurde. Für einen künftigen Zeitplan würde ich Excel nicht mehr verwenden.</w:t>
      </w:r>
      <w:r w:rsidR="001723F2">
        <w:rPr>
          <w:lang w:val="de-CH"/>
        </w:rPr>
        <w:br/>
      </w:r>
      <w:r w:rsidR="001723F2">
        <w:rPr>
          <w:lang w:val="de-CH"/>
        </w:rPr>
        <w:br/>
      </w:r>
      <w:r w:rsidR="001723F2">
        <w:rPr>
          <w:b/>
          <w:bCs/>
          <w:color w:val="E20073"/>
          <w:lang w:val="de-CH"/>
        </w:rPr>
        <w:t>Meine Schlussbilanz:</w:t>
      </w:r>
      <w:r w:rsidR="001723F2">
        <w:rPr>
          <w:b/>
          <w:bCs/>
          <w:color w:val="E20073"/>
          <w:lang w:val="de-CH"/>
        </w:rPr>
        <w:br/>
      </w:r>
      <w:r w:rsidR="001723F2">
        <w:rPr>
          <w:lang w:val="de-CH"/>
        </w:rPr>
        <w:t xml:space="preserve">Ich denke, dass ich heute einen guten Start abgelegt habe und denke, dass ich die nächsten 10 Tage mit </w:t>
      </w:r>
      <w:proofErr w:type="spellStart"/>
      <w:r w:rsidR="001723F2">
        <w:rPr>
          <w:lang w:val="de-CH"/>
        </w:rPr>
        <w:t>bravur</w:t>
      </w:r>
      <w:proofErr w:type="spellEnd"/>
      <w:r w:rsidR="001723F2">
        <w:rPr>
          <w:lang w:val="de-CH"/>
        </w:rPr>
        <w:t xml:space="preserve"> überstehen werde und danach hoffentlich noch </w:t>
      </w:r>
      <w:proofErr w:type="spellStart"/>
      <w:r w:rsidR="001723F2">
        <w:rPr>
          <w:lang w:val="de-CH"/>
        </w:rPr>
        <w:t>freude</w:t>
      </w:r>
      <w:proofErr w:type="spellEnd"/>
      <w:r w:rsidR="001723F2">
        <w:rPr>
          <w:lang w:val="de-CH"/>
        </w:rPr>
        <w:t xml:space="preserve"> an Excel habe.</w:t>
      </w:r>
    </w:p>
    <w:p w14:paraId="6214D238" w14:textId="77777777" w:rsidR="0025369E" w:rsidRPr="0025369E" w:rsidRDefault="0025369E" w:rsidP="0025369E">
      <w:pPr>
        <w:pStyle w:val="Flietext"/>
        <w:rPr>
          <w:u w:val="single"/>
          <w:lang w:val="de-CH"/>
        </w:rPr>
      </w:pPr>
    </w:p>
    <w:p w14:paraId="6215516E" w14:textId="3ACDB2B3" w:rsidR="0025369E" w:rsidRDefault="0025369E" w:rsidP="00090253">
      <w:pPr>
        <w:pStyle w:val="Flietext"/>
        <w:rPr>
          <w:lang w:val="de-CH"/>
        </w:rPr>
      </w:pPr>
      <w:r w:rsidRPr="00F92EDE">
        <w:rPr>
          <w:b/>
          <w:bCs/>
          <w:color w:val="E20073"/>
          <w:lang w:val="de-CH"/>
        </w:rPr>
        <w:t>Nächste Schritte</w:t>
      </w:r>
      <w:r w:rsidR="00F92EDE" w:rsidRPr="00F92EDE">
        <w:rPr>
          <w:b/>
          <w:bCs/>
          <w:color w:val="E20073"/>
          <w:lang w:val="de-CH"/>
        </w:rPr>
        <w:t>:</w:t>
      </w:r>
      <w:r w:rsidR="00F92EDE" w:rsidRPr="00F92EDE">
        <w:rPr>
          <w:b/>
          <w:bCs/>
          <w:color w:val="E20073"/>
          <w:lang w:val="de-CH"/>
        </w:rPr>
        <w:br/>
      </w:r>
      <w:r w:rsidR="00F92EDE" w:rsidRPr="00F92EDE">
        <w:rPr>
          <w:lang w:val="de-CH"/>
        </w:rPr>
        <w:t>Da ich für den heutigen Tag, im Zeitplan noch dabei bin, kann ich morgen nach Zeitplan weiterarbeiten und mit dem Kapitel "Projektvorgehen" beginnen. Ebenso sollte ich mir auch Fragen aufschreiben, welche ich beim morgigen Expertenbesuch stellen kann.</w:t>
      </w:r>
    </w:p>
    <w:p w14:paraId="31695B90" w14:textId="77777777" w:rsidR="00F92EDE" w:rsidRDefault="00F92EDE" w:rsidP="00090253">
      <w:pPr>
        <w:pStyle w:val="Flietext"/>
        <w:rPr>
          <w:lang w:val="de-CH"/>
        </w:rPr>
      </w:pPr>
    </w:p>
    <w:p w14:paraId="1B462848" w14:textId="77777777" w:rsidR="00F92EDE" w:rsidRDefault="00F92EDE" w:rsidP="00090253">
      <w:pPr>
        <w:pStyle w:val="Flietext"/>
        <w:rPr>
          <w:lang w:val="de-CH"/>
        </w:rPr>
      </w:pPr>
    </w:p>
    <w:p w14:paraId="7C744E0C" w14:textId="77777777" w:rsidR="00F92EDE" w:rsidRDefault="00F92EDE" w:rsidP="00090253">
      <w:pPr>
        <w:pStyle w:val="Flietext"/>
        <w:rPr>
          <w:lang w:val="de-CH"/>
        </w:rPr>
      </w:pPr>
    </w:p>
    <w:p w14:paraId="6741D09C" w14:textId="77777777" w:rsidR="00F92EDE" w:rsidRDefault="00F92EDE" w:rsidP="00090253">
      <w:pPr>
        <w:pStyle w:val="Flietext"/>
        <w:rPr>
          <w:lang w:val="de-CH"/>
        </w:rPr>
      </w:pPr>
    </w:p>
    <w:p w14:paraId="484A82C5" w14:textId="029ABBE8" w:rsidR="00F92EDE" w:rsidRDefault="00F92EDE" w:rsidP="00F92EDE">
      <w:pPr>
        <w:pStyle w:val="berschrift2"/>
        <w:rPr>
          <w:lang w:val="it-CH"/>
        </w:rPr>
      </w:pPr>
      <w:bookmarkStart w:id="53" w:name="_Toc164845190"/>
      <w:r>
        <w:rPr>
          <w:lang w:val="it-CH"/>
        </w:rPr>
        <w:t>Arbeitsjournal vom 23.04.2024</w:t>
      </w:r>
      <w:bookmarkEnd w:id="53"/>
    </w:p>
    <w:tbl>
      <w:tblPr>
        <w:tblStyle w:val="Tabellenraster"/>
        <w:tblW w:w="9924" w:type="dxa"/>
        <w:tblLook w:val="04A0" w:firstRow="1" w:lastRow="0" w:firstColumn="1" w:lastColumn="0" w:noHBand="0" w:noVBand="1"/>
      </w:tblPr>
      <w:tblGrid>
        <w:gridCol w:w="2835"/>
        <w:gridCol w:w="3886"/>
        <w:gridCol w:w="1701"/>
        <w:gridCol w:w="1502"/>
      </w:tblGrid>
      <w:tr w:rsidR="00F92EDE" w14:paraId="4E04B220" w14:textId="77777777" w:rsidTr="00F92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D879F66" w14:textId="77777777" w:rsidR="00F92EDE" w:rsidRPr="00090253" w:rsidRDefault="00F92EDE" w:rsidP="00C62466">
            <w:pPr>
              <w:rPr>
                <w:sz w:val="24"/>
                <w:lang w:val="it-CH"/>
              </w:rPr>
            </w:pPr>
            <w:r>
              <w:rPr>
                <w:sz w:val="24"/>
                <w:lang w:val="it-CH"/>
              </w:rPr>
              <w:t>Tätigkeiten</w:t>
            </w:r>
          </w:p>
        </w:tc>
        <w:tc>
          <w:tcPr>
            <w:tcW w:w="3886" w:type="dxa"/>
          </w:tcPr>
          <w:p w14:paraId="06FAF21C"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1701" w:type="dxa"/>
          </w:tcPr>
          <w:p w14:paraId="6426DEC8"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1502" w:type="dxa"/>
          </w:tcPr>
          <w:p w14:paraId="423D8ADA"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F92EDE" w14:paraId="2E91E291"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253242CE" w14:textId="30AD736E" w:rsidR="00F92EDE" w:rsidRPr="00090253" w:rsidRDefault="00F92EDE" w:rsidP="00C62466">
            <w:pPr>
              <w:rPr>
                <w:sz w:val="24"/>
                <w:lang w:val="it-CH"/>
              </w:rPr>
            </w:pPr>
            <w:r>
              <w:rPr>
                <w:sz w:val="24"/>
                <w:lang w:val="it-CH"/>
              </w:rPr>
              <w:t>Projektvorgehen</w:t>
            </w:r>
          </w:p>
        </w:tc>
        <w:tc>
          <w:tcPr>
            <w:tcW w:w="3886" w:type="dxa"/>
          </w:tcPr>
          <w:p w14:paraId="14398FC3"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7F4CE4C8" w14:textId="52C77884"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1502" w:type="dxa"/>
          </w:tcPr>
          <w:p w14:paraId="43F1CEA8" w14:textId="5D1B4B39"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1.50</w:t>
            </w:r>
          </w:p>
        </w:tc>
      </w:tr>
      <w:tr w:rsidR="00F92EDE" w14:paraId="55871058"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2DAD9EDB" w14:textId="41438245" w:rsidR="00F92EDE" w:rsidRPr="00090253" w:rsidRDefault="00F92EDE" w:rsidP="00F92EDE">
            <w:pPr>
              <w:ind w:right="-486"/>
              <w:rPr>
                <w:sz w:val="24"/>
                <w:lang w:val="it-CH"/>
              </w:rPr>
            </w:pPr>
            <w:r>
              <w:rPr>
                <w:sz w:val="24"/>
                <w:lang w:val="it-CH"/>
              </w:rPr>
              <w:t>Projektorganisation und   Projektrollen</w:t>
            </w:r>
          </w:p>
        </w:tc>
        <w:tc>
          <w:tcPr>
            <w:tcW w:w="3886" w:type="dxa"/>
          </w:tcPr>
          <w:p w14:paraId="78B40AA7"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2E09935E"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1502" w:type="dxa"/>
          </w:tcPr>
          <w:p w14:paraId="406749CD" w14:textId="1039CEC2"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r>
      <w:tr w:rsidR="00F92EDE" w14:paraId="1BC4FBC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398AD5C3" w14:textId="395ECF92" w:rsidR="00F92EDE" w:rsidRPr="00090253" w:rsidRDefault="00F92EDE" w:rsidP="00C62466">
            <w:pPr>
              <w:rPr>
                <w:sz w:val="24"/>
                <w:lang w:val="it-CH"/>
              </w:rPr>
            </w:pPr>
            <w:r>
              <w:rPr>
                <w:sz w:val="24"/>
                <w:lang w:val="it-CH"/>
              </w:rPr>
              <w:t>Teil 2: Einleitung</w:t>
            </w:r>
          </w:p>
        </w:tc>
        <w:tc>
          <w:tcPr>
            <w:tcW w:w="3886" w:type="dxa"/>
          </w:tcPr>
          <w:p w14:paraId="1E3772DB"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503E0D4E" w14:textId="1620986A"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1502" w:type="dxa"/>
          </w:tcPr>
          <w:p w14:paraId="779149B1" w14:textId="3D02430D"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F92EDE" w14:paraId="7CA64C72"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6EFB80C4" w14:textId="564A44DA" w:rsidR="00F92EDE" w:rsidRPr="00090253" w:rsidRDefault="00F92EDE" w:rsidP="00C62466">
            <w:pPr>
              <w:rPr>
                <w:sz w:val="24"/>
                <w:lang w:val="it-CH"/>
              </w:rPr>
            </w:pPr>
            <w:r>
              <w:rPr>
                <w:sz w:val="24"/>
                <w:lang w:val="it-CH"/>
              </w:rPr>
              <w:t>Reserve Formaler Teil 1</w:t>
            </w:r>
          </w:p>
        </w:tc>
        <w:tc>
          <w:tcPr>
            <w:tcW w:w="3886" w:type="dxa"/>
          </w:tcPr>
          <w:p w14:paraId="4187D4FE"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1302DC6F" w14:textId="0A68EAA3"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6FCF3EBA" w14:textId="07BE11AF"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r>
      <w:tr w:rsidR="00F92EDE" w14:paraId="5BA26681"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12CF9A64" w14:textId="1D7BDC40" w:rsidR="00F92EDE" w:rsidRPr="00090253" w:rsidRDefault="00F92EDE" w:rsidP="00C62466">
            <w:pPr>
              <w:rPr>
                <w:sz w:val="24"/>
                <w:lang w:val="it-CH"/>
              </w:rPr>
            </w:pPr>
            <w:r>
              <w:rPr>
                <w:sz w:val="24"/>
                <w:lang w:val="it-CH"/>
              </w:rPr>
              <w:t>Abschluss Formaler Teil 1</w:t>
            </w:r>
          </w:p>
        </w:tc>
        <w:tc>
          <w:tcPr>
            <w:tcW w:w="3886" w:type="dxa"/>
          </w:tcPr>
          <w:p w14:paraId="4162B43D"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02A94DB3" w14:textId="31079D6D"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c>
          <w:tcPr>
            <w:tcW w:w="1502" w:type="dxa"/>
          </w:tcPr>
          <w:p w14:paraId="34166EB8" w14:textId="3A2510C4"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r>
      <w:tr w:rsidR="00F92EDE" w14:paraId="568556C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004355A8" w14:textId="73D2CFD1" w:rsidR="00F92EDE" w:rsidRPr="00090253" w:rsidRDefault="00F92EDE" w:rsidP="00C62466">
            <w:pPr>
              <w:rPr>
                <w:sz w:val="24"/>
                <w:lang w:val="it-CH"/>
              </w:rPr>
            </w:pPr>
            <w:r>
              <w:rPr>
                <w:sz w:val="24"/>
                <w:lang w:val="it-CH"/>
              </w:rPr>
              <w:t>Studie Ist / Soll Analyse</w:t>
            </w:r>
          </w:p>
        </w:tc>
        <w:tc>
          <w:tcPr>
            <w:tcW w:w="3886" w:type="dxa"/>
          </w:tcPr>
          <w:p w14:paraId="3239CC00"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6E53D7CB" w14:textId="728B7EA1"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1.50</w:t>
            </w:r>
          </w:p>
        </w:tc>
        <w:tc>
          <w:tcPr>
            <w:tcW w:w="1502" w:type="dxa"/>
          </w:tcPr>
          <w:p w14:paraId="218A6D07" w14:textId="1D187EF1"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1.25</w:t>
            </w:r>
          </w:p>
        </w:tc>
      </w:tr>
      <w:tr w:rsidR="00F92EDE" w14:paraId="2E993384"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545EAA5E" w14:textId="62274674" w:rsidR="00F92EDE" w:rsidRPr="00090253" w:rsidRDefault="00F92EDE" w:rsidP="00C62466">
            <w:pPr>
              <w:rPr>
                <w:sz w:val="24"/>
                <w:lang w:val="it-CH"/>
              </w:rPr>
            </w:pPr>
            <w:r>
              <w:rPr>
                <w:sz w:val="24"/>
                <w:lang w:val="it-CH"/>
              </w:rPr>
              <w:t>Netzplan</w:t>
            </w:r>
          </w:p>
        </w:tc>
        <w:tc>
          <w:tcPr>
            <w:tcW w:w="3886" w:type="dxa"/>
          </w:tcPr>
          <w:p w14:paraId="4EBABA14" w14:textId="4C1CBB1E"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6C817A9D" w14:textId="4653F68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3E49C1B6" w14:textId="34C93B8F"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F92EDE" w14:paraId="2FE15802"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0D26B5F5" w14:textId="4A88BF9E" w:rsidR="00F92EDE" w:rsidRPr="00F92EDE" w:rsidRDefault="00F92EDE" w:rsidP="00F92EDE">
            <w:pPr>
              <w:rPr>
                <w:sz w:val="24"/>
                <w:lang w:val="it-CH"/>
              </w:rPr>
            </w:pPr>
            <w:r w:rsidRPr="00F92EDE">
              <w:rPr>
                <w:sz w:val="24"/>
                <w:lang w:val="it-CH"/>
              </w:rPr>
              <w:t>Arbeitsjournal</w:t>
            </w:r>
          </w:p>
        </w:tc>
        <w:tc>
          <w:tcPr>
            <w:tcW w:w="3886" w:type="dxa"/>
          </w:tcPr>
          <w:p w14:paraId="211F4149" w14:textId="308D8D86"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471859B9" w14:textId="1E256B51"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0C36DDA2" w14:textId="6DB68F8D"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r>
      <w:tr w:rsidR="00F92EDE" w14:paraId="53258AF7"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31FA65B6" w14:textId="135B2AB0" w:rsidR="00F92EDE" w:rsidRPr="00F92EDE" w:rsidRDefault="00F92EDE" w:rsidP="00F92EDE">
            <w:pPr>
              <w:rPr>
                <w:sz w:val="24"/>
                <w:lang w:val="it-CH"/>
              </w:rPr>
            </w:pPr>
            <w:r>
              <w:rPr>
                <w:sz w:val="24"/>
                <w:lang w:val="it-CH"/>
              </w:rPr>
              <w:t>Expertenbesuch</w:t>
            </w:r>
            <w:r w:rsidR="00FE03AD">
              <w:rPr>
                <w:sz w:val="24"/>
                <w:lang w:val="it-CH"/>
              </w:rPr>
              <w:t xml:space="preserve"> und Protokoll</w:t>
            </w:r>
          </w:p>
        </w:tc>
        <w:tc>
          <w:tcPr>
            <w:tcW w:w="3886" w:type="dxa"/>
          </w:tcPr>
          <w:p w14:paraId="6E1CC02B" w14:textId="03DA5692"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 Alex Krämer, Mathias Hirth</w:t>
            </w:r>
          </w:p>
        </w:tc>
        <w:tc>
          <w:tcPr>
            <w:tcW w:w="1701" w:type="dxa"/>
          </w:tcPr>
          <w:p w14:paraId="600535A5" w14:textId="1C92C6D6" w:rsidR="00F92EDE" w:rsidRPr="00F92EDE" w:rsidRDefault="00F92EDE" w:rsidP="00F92EDE">
            <w:pPr>
              <w:ind w:left="84"/>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2</w:t>
            </w:r>
          </w:p>
        </w:tc>
        <w:tc>
          <w:tcPr>
            <w:tcW w:w="1502" w:type="dxa"/>
          </w:tcPr>
          <w:p w14:paraId="42E7D6BB" w14:textId="4880BD5D"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2</w:t>
            </w:r>
          </w:p>
        </w:tc>
      </w:tr>
      <w:tr w:rsidR="00F92EDE" w14:paraId="04CB6A5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738A9B03" w14:textId="3458B775" w:rsidR="00F92EDE" w:rsidRPr="00F92EDE" w:rsidRDefault="00F92EDE" w:rsidP="00F92EDE">
            <w:pPr>
              <w:rPr>
                <w:sz w:val="24"/>
                <w:lang w:val="it-CH"/>
              </w:rPr>
            </w:pPr>
            <w:r w:rsidRPr="00F92EDE">
              <w:rPr>
                <w:sz w:val="24"/>
                <w:lang w:val="it-CH"/>
              </w:rPr>
              <w:t>Zeitplan anpassen</w:t>
            </w:r>
          </w:p>
        </w:tc>
        <w:tc>
          <w:tcPr>
            <w:tcW w:w="3886" w:type="dxa"/>
          </w:tcPr>
          <w:p w14:paraId="2769A8E5" w14:textId="2AF0B663"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Justin Winistörfer</w:t>
            </w:r>
          </w:p>
        </w:tc>
        <w:tc>
          <w:tcPr>
            <w:tcW w:w="1701" w:type="dxa"/>
          </w:tcPr>
          <w:p w14:paraId="1B8114C3" w14:textId="6F91BA65"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0</w:t>
            </w:r>
          </w:p>
        </w:tc>
        <w:tc>
          <w:tcPr>
            <w:tcW w:w="1502" w:type="dxa"/>
          </w:tcPr>
          <w:p w14:paraId="42063FD3" w14:textId="0A77BB34"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0.50</w:t>
            </w:r>
          </w:p>
        </w:tc>
      </w:tr>
      <w:tr w:rsidR="00F92EDE" w:rsidRPr="00FE03AD" w14:paraId="59177368"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4E8BF00E" w14:textId="2EB39178" w:rsidR="00F92EDE" w:rsidRPr="00FE03AD" w:rsidRDefault="00F92EDE" w:rsidP="00F92EDE">
            <w:pPr>
              <w:rPr>
                <w:b/>
                <w:bCs/>
                <w:sz w:val="24"/>
                <w:lang w:val="it-CH"/>
              </w:rPr>
            </w:pPr>
            <w:r w:rsidRPr="00FE03AD">
              <w:rPr>
                <w:b/>
                <w:bCs/>
                <w:sz w:val="24"/>
                <w:lang w:val="it-CH"/>
              </w:rPr>
              <w:t>Gesamtzeit</w:t>
            </w:r>
          </w:p>
        </w:tc>
        <w:tc>
          <w:tcPr>
            <w:tcW w:w="3886" w:type="dxa"/>
          </w:tcPr>
          <w:p w14:paraId="69851789" w14:textId="39E06F07" w:rsidR="00F92EDE" w:rsidRPr="00FE03AD" w:rsidRDefault="00F92EDE"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w:t>
            </w:r>
          </w:p>
        </w:tc>
        <w:tc>
          <w:tcPr>
            <w:tcW w:w="1701" w:type="dxa"/>
          </w:tcPr>
          <w:p w14:paraId="31E4C36E" w14:textId="371171D8" w:rsidR="00F92EDE" w:rsidRPr="00FE03AD" w:rsidRDefault="00FE03AD"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8</w:t>
            </w:r>
          </w:p>
        </w:tc>
        <w:tc>
          <w:tcPr>
            <w:tcW w:w="1502" w:type="dxa"/>
          </w:tcPr>
          <w:p w14:paraId="302A1294" w14:textId="695FE404" w:rsidR="00F92EDE" w:rsidRPr="00FE03AD" w:rsidRDefault="00FE03AD"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9.25</w:t>
            </w:r>
          </w:p>
        </w:tc>
      </w:tr>
    </w:tbl>
    <w:p w14:paraId="465A24F9" w14:textId="77777777" w:rsidR="00F92EDE" w:rsidRDefault="00F92EDE" w:rsidP="00F92EDE">
      <w:pPr>
        <w:pStyle w:val="Flietext"/>
        <w:rPr>
          <w:lang w:val="it-CH"/>
        </w:rPr>
      </w:pPr>
    </w:p>
    <w:p w14:paraId="0B492C04" w14:textId="77777777" w:rsidR="00F92EDE" w:rsidRDefault="00F92EDE" w:rsidP="00F92EDE">
      <w:pPr>
        <w:pStyle w:val="Flietext"/>
        <w:rPr>
          <w:b/>
          <w:bCs/>
          <w:color w:val="E20073"/>
          <w:lang w:val="it-CH"/>
        </w:rPr>
      </w:pPr>
      <w:r w:rsidRPr="00090253">
        <w:rPr>
          <w:b/>
          <w:bCs/>
          <w:color w:val="E20073"/>
          <w:lang w:val="it-CH"/>
        </w:rPr>
        <w:t>Tagesablauf:</w:t>
      </w:r>
    </w:p>
    <w:p w14:paraId="729C3604" w14:textId="77777777" w:rsidR="00FE03AD" w:rsidRDefault="00FE03AD" w:rsidP="00F92EDE">
      <w:pPr>
        <w:pStyle w:val="Flietext"/>
        <w:rPr>
          <w:lang w:val="de-CH"/>
        </w:rPr>
      </w:pPr>
      <w:r>
        <w:rPr>
          <w:lang w:val="de-CH"/>
        </w:rPr>
        <w:t xml:space="preserve">Heute konnte ich gut starten, da ich noch im Zeitplan bin. Als erstes habe ich begonnen über die Projektmethode zu schreiben, welche ich für die IPA verwende. Die verwendete Methode ist hierbei HERMES 5.1. Ich habe danach die notwendigen Sachen geschrieben wie: Szenario, Module und das ganze HERMES Zeug. Es war zuerst etwas schwer in HERMES hineinzukommen, da ich nur mit </w:t>
      </w:r>
      <w:proofErr w:type="spellStart"/>
      <w:r>
        <w:rPr>
          <w:lang w:val="de-CH"/>
        </w:rPr>
        <w:t>Scrum</w:t>
      </w:r>
      <w:proofErr w:type="spellEnd"/>
      <w:r>
        <w:rPr>
          <w:lang w:val="de-CH"/>
        </w:rPr>
        <w:t xml:space="preserve"> oder Kanban arbeite. Jedoch konnte ich mit meiner Hilfestellung, mich anschliessend </w:t>
      </w:r>
      <w:proofErr w:type="gramStart"/>
      <w:r>
        <w:rPr>
          <w:lang w:val="de-CH"/>
        </w:rPr>
        <w:t>zurecht finden</w:t>
      </w:r>
      <w:proofErr w:type="gramEnd"/>
      <w:r>
        <w:rPr>
          <w:lang w:val="de-CH"/>
        </w:rPr>
        <w:t>. Jedoch hat dies doch mehr Zeit gekostet, als ich zuerst dachte.</w:t>
      </w:r>
      <w:r>
        <w:rPr>
          <w:lang w:val="de-CH"/>
        </w:rPr>
        <w:br/>
      </w:r>
      <w:r>
        <w:rPr>
          <w:lang w:val="de-CH"/>
        </w:rPr>
        <w:br/>
        <w:t xml:space="preserve">Als dies erledigt war, habe ich danach die notwendigen Organigramme und weitere Grafiken erstellt, welche ich für das Kapitel Projektorganisation und Projektrollen benötige. Dieser Abschnitt war recht selbsterklärend und war dementsprechend auch schneller fertig als ich dachte. Praktisch ist auch hier wieder, </w:t>
      </w:r>
      <w:proofErr w:type="gramStart"/>
      <w:r>
        <w:rPr>
          <w:lang w:val="de-CH"/>
        </w:rPr>
        <w:t>das</w:t>
      </w:r>
      <w:proofErr w:type="gramEnd"/>
      <w:r>
        <w:rPr>
          <w:lang w:val="de-CH"/>
        </w:rPr>
        <w:t xml:space="preserve"> wir noch viele Vorlagen von vorherigen IPAs haben. Jedoch musste ich mich kurz in HERMES einlesen, wegen den Projektrollen.</w:t>
      </w:r>
    </w:p>
    <w:p w14:paraId="0A182A68" w14:textId="77777777" w:rsidR="00FE03AD" w:rsidRDefault="00FE03AD" w:rsidP="00F92EDE">
      <w:pPr>
        <w:pStyle w:val="Flietext"/>
        <w:rPr>
          <w:lang w:val="de-CH"/>
        </w:rPr>
      </w:pPr>
    </w:p>
    <w:p w14:paraId="07247917" w14:textId="77777777" w:rsidR="00FE03AD" w:rsidRDefault="00FE03AD" w:rsidP="00F92EDE">
      <w:pPr>
        <w:pStyle w:val="Flietext"/>
        <w:rPr>
          <w:lang w:val="de-CH"/>
        </w:rPr>
      </w:pPr>
      <w:r>
        <w:rPr>
          <w:lang w:val="de-CH"/>
        </w:rPr>
        <w:t xml:space="preserve">Somit konnte ich danach meine Reserve für den Formalen Teil 1, für </w:t>
      </w:r>
      <w:proofErr w:type="gramStart"/>
      <w:r>
        <w:rPr>
          <w:lang w:val="de-CH"/>
        </w:rPr>
        <w:t>das nochmalige lesen und prüfen</w:t>
      </w:r>
      <w:proofErr w:type="gramEnd"/>
      <w:r>
        <w:rPr>
          <w:lang w:val="de-CH"/>
        </w:rPr>
        <w:t xml:space="preserve"> auf Rechtschreibefehler nutzen, statt für ungeplante andere Dinge. Zum Glück habe ich dies auch gemacht, ich hatte nämlich noch ein paar Rechtschreibefehler gefunden.</w:t>
      </w:r>
      <w:r>
        <w:rPr>
          <w:lang w:val="de-CH"/>
        </w:rPr>
        <w:br/>
      </w:r>
      <w:r>
        <w:rPr>
          <w:lang w:val="de-CH"/>
        </w:rPr>
        <w:br/>
        <w:t>Der Abschluss des Formalen Teils zeichnet sich dann dadurch aus, dass ich nochmals den ganzen Teil gelesen und mit den Kriterien verglichen habe. Ich denke mal das wird passen. Ansonsten sehen wir es nochmals am 7.5.</w:t>
      </w:r>
    </w:p>
    <w:p w14:paraId="27A2567B" w14:textId="77777777" w:rsidR="00FE03AD" w:rsidRDefault="00FE03AD" w:rsidP="00F92EDE">
      <w:pPr>
        <w:pStyle w:val="Flietext"/>
        <w:rPr>
          <w:lang w:val="de-CH"/>
        </w:rPr>
      </w:pPr>
    </w:p>
    <w:p w14:paraId="0663D343" w14:textId="77777777" w:rsidR="00FE03AD" w:rsidRDefault="00FE03AD" w:rsidP="00F92EDE">
      <w:pPr>
        <w:pStyle w:val="Flietext"/>
        <w:rPr>
          <w:lang w:val="de-CH"/>
        </w:rPr>
      </w:pPr>
      <w:r>
        <w:rPr>
          <w:lang w:val="de-CH"/>
        </w:rPr>
        <w:t xml:space="preserve">Nun konnte ich endlich in den Teil 2 einsteigen und habe begonnen die Einleitung zu schreiben. Ich bin recht froh, dass ich für heute wohl den HERMES Teil hinter mir haben. Die Einleitung lief problemlos und ich habe </w:t>
      </w:r>
      <w:proofErr w:type="gramStart"/>
      <w:r>
        <w:rPr>
          <w:lang w:val="de-CH"/>
        </w:rPr>
        <w:t>soviel</w:t>
      </w:r>
      <w:proofErr w:type="gramEnd"/>
      <w:r>
        <w:rPr>
          <w:lang w:val="de-CH"/>
        </w:rPr>
        <w:t xml:space="preserve"> Zeit wie geschätzt benötigt.</w:t>
      </w:r>
    </w:p>
    <w:p w14:paraId="7559E678" w14:textId="77777777" w:rsidR="00FE03AD" w:rsidRDefault="00FE03AD" w:rsidP="00F92EDE">
      <w:pPr>
        <w:pStyle w:val="Flietext"/>
        <w:rPr>
          <w:lang w:val="de-CH"/>
        </w:rPr>
      </w:pPr>
    </w:p>
    <w:p w14:paraId="0CA652FA" w14:textId="77777777" w:rsidR="00217A9A" w:rsidRDefault="00FE03AD" w:rsidP="00F92EDE">
      <w:pPr>
        <w:pStyle w:val="Flietext"/>
        <w:rPr>
          <w:lang w:val="de-CH"/>
        </w:rPr>
      </w:pPr>
      <w:r>
        <w:rPr>
          <w:lang w:val="de-CH"/>
        </w:rPr>
        <w:t xml:space="preserve">Da ich gerade noch übrige Zeit hatte und der Expertenbesuch erst um 15:00 Uhr war, habe ich noch den Netzplan begonnen und auch gleich abgeschlossen. </w:t>
      </w:r>
      <w:r w:rsidR="00217A9A">
        <w:rPr>
          <w:lang w:val="de-CH"/>
        </w:rPr>
        <w:t>Ursprünglich sollte dieser auch heute fertig werden, jedoch mussten Änderungen am Zeitplan vorgenommen werden, weswegen der Netzplan eigentlich erst Morgen fertig sein sollte.</w:t>
      </w:r>
    </w:p>
    <w:p w14:paraId="54382A18" w14:textId="77777777" w:rsidR="00217A9A" w:rsidRDefault="00217A9A" w:rsidP="00F92EDE">
      <w:pPr>
        <w:pStyle w:val="Flietext"/>
        <w:rPr>
          <w:lang w:val="de-CH"/>
        </w:rPr>
      </w:pPr>
    </w:p>
    <w:p w14:paraId="77FF2682" w14:textId="4D94F6ED" w:rsidR="00F92EDE" w:rsidRDefault="00217A9A" w:rsidP="00F92EDE">
      <w:pPr>
        <w:pStyle w:val="Flietext"/>
        <w:rPr>
          <w:lang w:val="de-CH"/>
        </w:rPr>
      </w:pPr>
      <w:r>
        <w:rPr>
          <w:lang w:val="de-CH"/>
        </w:rPr>
        <w:t xml:space="preserve">Danach kam anschliessend Herr Krämer. Zuerst war ich sehr nervös, da ich nicht wusste was mich erwarten würde, doch es stellte sich </w:t>
      </w:r>
      <w:proofErr w:type="spellStart"/>
      <w:r>
        <w:rPr>
          <w:lang w:val="de-CH"/>
        </w:rPr>
        <w:t>herraus</w:t>
      </w:r>
      <w:proofErr w:type="spellEnd"/>
      <w:r>
        <w:rPr>
          <w:lang w:val="de-CH"/>
        </w:rPr>
        <w:t xml:space="preserve">, dass Herr Krämer recht entspannt ist, jedoch sehr viel Wert auf die Kriterien legt. Er hat mir </w:t>
      </w:r>
      <w:proofErr w:type="gramStart"/>
      <w:r>
        <w:rPr>
          <w:lang w:val="de-CH"/>
        </w:rPr>
        <w:t>dann</w:t>
      </w:r>
      <w:proofErr w:type="gramEnd"/>
      <w:r>
        <w:rPr>
          <w:lang w:val="de-CH"/>
        </w:rPr>
        <w:t xml:space="preserve"> während dem Besuch wertvolle Tipps gegeben, jedoch hat er mich auch auf Sachen hingewiesen, welche noch angepasst werden müssen. Grundsätzlich empfand ich den Besuch als entspannt und hat mir das Gefühl bekräftigt, dass ich die IPA bestehen werde.</w:t>
      </w:r>
      <w:r>
        <w:rPr>
          <w:lang w:val="de-CH"/>
        </w:rPr>
        <w:br/>
      </w:r>
      <w:r>
        <w:rPr>
          <w:lang w:val="de-CH"/>
        </w:rPr>
        <w:br/>
        <w:t xml:space="preserve">Kommen wir noch zur nervigsten und ersten </w:t>
      </w:r>
      <w:proofErr w:type="spellStart"/>
      <w:r>
        <w:rPr>
          <w:lang w:val="de-CH"/>
        </w:rPr>
        <w:t>ungeplannten</w:t>
      </w:r>
      <w:proofErr w:type="spellEnd"/>
      <w:r>
        <w:rPr>
          <w:lang w:val="de-CH"/>
        </w:rPr>
        <w:t xml:space="preserve"> Tätigkeit, welche ich vollbringen musste. Beim Expertenbesuch stellte sich </w:t>
      </w:r>
      <w:proofErr w:type="spellStart"/>
      <w:r>
        <w:rPr>
          <w:lang w:val="de-CH"/>
        </w:rPr>
        <w:t>herraus</w:t>
      </w:r>
      <w:proofErr w:type="spellEnd"/>
      <w:r>
        <w:rPr>
          <w:lang w:val="de-CH"/>
        </w:rPr>
        <w:t xml:space="preserve">, dass im Zeitplan noch </w:t>
      </w:r>
      <w:proofErr w:type="spellStart"/>
      <w:r>
        <w:rPr>
          <w:lang w:val="de-CH"/>
        </w:rPr>
        <w:t>unstimmigkeiten</w:t>
      </w:r>
      <w:proofErr w:type="spellEnd"/>
      <w:r>
        <w:rPr>
          <w:lang w:val="de-CH"/>
        </w:rPr>
        <w:t xml:space="preserve"> sind und ich diese unbedingt anpassen müsste. So sollte die SOLL Arbeitszeit auf 80h liege und jeden Tag sollten genau 8h eingeplant werden. Somit musste ich zuerst eine alte Kopie abspeichern, und den Zeitplan überarbeiten. Also habe ich zuerst geschaut, wo ich einkürzen kann und wie ich die 80h gleichmässig verteilen kann. Grundsätzlich war diese Arbeit schnell erledigt, jedoch kam mir die Verwendung von Excel wieder ins Verhängnis und es war mühsam alles anzupassen, jedoch wurde ich dann doch noch fertig.</w:t>
      </w:r>
      <w:r w:rsidR="00FE03AD">
        <w:rPr>
          <w:lang w:val="de-CH"/>
        </w:rPr>
        <w:br/>
      </w:r>
    </w:p>
    <w:p w14:paraId="127536ED" w14:textId="77777777" w:rsidR="00F92EDE" w:rsidRPr="00F92EDE" w:rsidRDefault="00F92EDE" w:rsidP="00F92EDE">
      <w:pPr>
        <w:pStyle w:val="Flietext"/>
        <w:rPr>
          <w:b/>
          <w:bCs/>
          <w:color w:val="E20073"/>
          <w:lang w:val="de-CH"/>
        </w:rPr>
      </w:pPr>
      <w:r w:rsidRPr="00F92EDE">
        <w:rPr>
          <w:b/>
          <w:bCs/>
          <w:color w:val="E20073"/>
          <w:lang w:val="de-CH"/>
        </w:rPr>
        <w:t>Hilfestellungen:</w:t>
      </w:r>
    </w:p>
    <w:p w14:paraId="35C8D294" w14:textId="09DA229A" w:rsidR="00F92EDE" w:rsidRDefault="00F92EDE" w:rsidP="00F92EDE">
      <w:pPr>
        <w:pStyle w:val="Flietext"/>
        <w:rPr>
          <w:lang w:val="de-CH"/>
        </w:rPr>
      </w:pPr>
      <w:r>
        <w:rPr>
          <w:lang w:val="de-CH"/>
        </w:rPr>
        <w:t>M</w:t>
      </w:r>
      <w:r w:rsidRPr="0025369E">
        <w:rPr>
          <w:lang w:val="de-CH"/>
        </w:rPr>
        <w:t xml:space="preserve">it der HERMES Dokumentation von </w:t>
      </w:r>
      <w:hyperlink r:id="rId32" w:history="1">
        <w:r w:rsidRPr="0025369E">
          <w:rPr>
            <w:rStyle w:val="Hyperlink"/>
            <w:lang w:val="de-CH"/>
          </w:rPr>
          <w:t>https://hermes.admin.ch/</w:t>
        </w:r>
      </w:hyperlink>
      <w:r>
        <w:rPr>
          <w:lang w:val="de-CH"/>
        </w:rPr>
        <w:t xml:space="preserve"> </w:t>
      </w:r>
      <w:r w:rsidRPr="0025369E">
        <w:rPr>
          <w:lang w:val="de-CH"/>
        </w:rPr>
        <w:t xml:space="preserve">habe ich mir </w:t>
      </w:r>
      <w:r w:rsidR="00217A9A">
        <w:rPr>
          <w:lang w:val="de-CH"/>
        </w:rPr>
        <w:t>eine</w:t>
      </w:r>
      <w:r w:rsidRPr="0025369E">
        <w:rPr>
          <w:lang w:val="de-CH"/>
        </w:rPr>
        <w:t>n</w:t>
      </w:r>
      <w:r w:rsidR="00217A9A">
        <w:rPr>
          <w:lang w:val="de-CH"/>
        </w:rPr>
        <w:t xml:space="preserve"> tieferen Einblick in die ganze Projektmethodik verschafft, damit ich dies bei meinen </w:t>
      </w:r>
      <w:proofErr w:type="spellStart"/>
      <w:r w:rsidR="00217A9A">
        <w:rPr>
          <w:lang w:val="de-CH"/>
        </w:rPr>
        <w:t>Kaptieln</w:t>
      </w:r>
      <w:proofErr w:type="spellEnd"/>
      <w:r w:rsidR="00217A9A">
        <w:rPr>
          <w:lang w:val="de-CH"/>
        </w:rPr>
        <w:t xml:space="preserve"> auch anwenden kann und allgemein bei meiner gesamten IPA</w:t>
      </w:r>
      <w:r w:rsidRPr="0025369E">
        <w:rPr>
          <w:lang w:val="de-CH"/>
        </w:rPr>
        <w:t>.</w:t>
      </w:r>
    </w:p>
    <w:p w14:paraId="74433F3F" w14:textId="77777777" w:rsidR="00F92EDE" w:rsidRDefault="00F92EDE" w:rsidP="00F92EDE">
      <w:pPr>
        <w:pStyle w:val="Flietext"/>
        <w:rPr>
          <w:lang w:val="de-CH"/>
        </w:rPr>
      </w:pPr>
    </w:p>
    <w:p w14:paraId="52DE38AA" w14:textId="77777777" w:rsidR="00F92EDE" w:rsidRPr="00F92EDE" w:rsidRDefault="00F92EDE" w:rsidP="00F92EDE">
      <w:pPr>
        <w:pStyle w:val="Flietext"/>
        <w:rPr>
          <w:b/>
          <w:bCs/>
          <w:color w:val="E20073"/>
          <w:lang w:val="de-CH"/>
        </w:rPr>
      </w:pPr>
      <w:r w:rsidRPr="00F92EDE">
        <w:rPr>
          <w:b/>
          <w:bCs/>
          <w:color w:val="E20073"/>
          <w:lang w:val="de-CH"/>
        </w:rPr>
        <w:t>Reflexion:</w:t>
      </w:r>
    </w:p>
    <w:p w14:paraId="3230B770" w14:textId="77777777" w:rsidR="00F92EDE" w:rsidRDefault="00F92EDE" w:rsidP="00F92EDE">
      <w:pPr>
        <w:pStyle w:val="Flietext"/>
        <w:rPr>
          <w:color w:val="E20073"/>
          <w:u w:val="single"/>
          <w:lang w:val="de-CH"/>
        </w:rPr>
      </w:pPr>
      <w:r w:rsidRPr="0025369E">
        <w:rPr>
          <w:color w:val="E20073"/>
          <w:u w:val="single"/>
          <w:lang w:val="de-CH"/>
        </w:rPr>
        <w:t>Das lief gut:</w:t>
      </w:r>
    </w:p>
    <w:p w14:paraId="11FA09D3" w14:textId="7C3CBD29" w:rsidR="00F92EDE" w:rsidRDefault="00217A9A" w:rsidP="00F92EDE">
      <w:pPr>
        <w:pStyle w:val="Flietext"/>
        <w:rPr>
          <w:lang w:val="de-CH"/>
        </w:rPr>
      </w:pPr>
      <w:r>
        <w:rPr>
          <w:lang w:val="de-CH"/>
        </w:rPr>
        <w:t xml:space="preserve">Grundsätzlich waren die ganze Tipparbeit schnell und sauber abgeschlossen und ich war froh, dass ich meine Reserve nutzen </w:t>
      </w:r>
      <w:proofErr w:type="gramStart"/>
      <w:r>
        <w:rPr>
          <w:lang w:val="de-CH"/>
        </w:rPr>
        <w:t>konnte</w:t>
      </w:r>
      <w:proofErr w:type="gramEnd"/>
      <w:r>
        <w:rPr>
          <w:lang w:val="de-CH"/>
        </w:rPr>
        <w:t xml:space="preserve"> zum selbst entgegenlesen. Auch den Expertenbesuch würde ich als erfolgreich und angenehm kennzeichnen. Ich denke die ganze Tipparbeit ist für mich zwar mühsam, jedoch erledige ich diese meist schnell, da ich behaupten würde, dass ich gewandt mit Worten umgehen kann und auch schnell tippen.</w:t>
      </w:r>
    </w:p>
    <w:p w14:paraId="405797BA" w14:textId="72D972A4" w:rsidR="00F92EDE" w:rsidRDefault="00F92EDE" w:rsidP="00F92EDE">
      <w:pPr>
        <w:pStyle w:val="Flietext"/>
        <w:rPr>
          <w:b/>
          <w:bCs/>
          <w:color w:val="E20073"/>
          <w:lang w:val="de-CH"/>
        </w:rPr>
      </w:pPr>
      <w:r w:rsidRPr="0025369E">
        <w:rPr>
          <w:color w:val="E20073"/>
          <w:u w:val="single"/>
          <w:lang w:val="de-CH"/>
        </w:rPr>
        <w:br/>
        <w:t xml:space="preserve">Das lief </w:t>
      </w:r>
      <w:r>
        <w:rPr>
          <w:color w:val="E20073"/>
          <w:u w:val="single"/>
          <w:lang w:val="de-CH"/>
        </w:rPr>
        <w:t>nicht so gut</w:t>
      </w:r>
      <w:r w:rsidRPr="0025369E">
        <w:rPr>
          <w:color w:val="E20073"/>
          <w:u w:val="single"/>
          <w:lang w:val="de-CH"/>
        </w:rPr>
        <w:t>:</w:t>
      </w:r>
      <w:r>
        <w:rPr>
          <w:color w:val="E20073"/>
          <w:u w:val="single"/>
          <w:lang w:val="de-CH"/>
        </w:rPr>
        <w:br/>
      </w:r>
      <w:r w:rsidR="00217A9A">
        <w:rPr>
          <w:lang w:val="de-CH"/>
        </w:rPr>
        <w:t xml:space="preserve">Zuerst hatte ich Mühe mich mit Hermes einzuarbeiten, besonders da es kein passendes Szenario für meine IPA gab. Somit musste ich ein individuelles Szenario erstellen, welches jedoch auf dem Szenario «IT-Standardanwendung» basiert. So konnte ich danach gewisse Module und Meilensteine streichen, damit das individuelle Szenario auf meine Arbeit abgestimmt ist. Ich kann mir leider nicht </w:t>
      </w:r>
      <w:proofErr w:type="gramStart"/>
      <w:r w:rsidR="00217A9A">
        <w:rPr>
          <w:lang w:val="de-CH"/>
        </w:rPr>
        <w:t>erklären</w:t>
      </w:r>
      <w:proofErr w:type="gramEnd"/>
      <w:r w:rsidR="00217A9A">
        <w:rPr>
          <w:lang w:val="de-CH"/>
        </w:rPr>
        <w:t xml:space="preserve"> wieso ich HERMES gewählt habe. Jedoch dachte ich, dass ich dies einfach genommen habe, da es meist jeder so macht und man auch recht strikt an das Modell gebunden ist. Es war halt gerade die einfachste Möglichkeit, wobei bestimmt Kanban auch eine sehr interessante Methode gewesen wäre für die IPA. </w:t>
      </w:r>
      <w:r w:rsidR="001723F2">
        <w:rPr>
          <w:lang w:val="de-CH"/>
        </w:rPr>
        <w:br/>
      </w:r>
      <w:r w:rsidR="001723F2">
        <w:rPr>
          <w:lang w:val="de-CH"/>
        </w:rPr>
        <w:br/>
        <w:t xml:space="preserve">Der Zeitplan ist ein weiterer Punkt, welche mir kurz vor Feierabend nochmals </w:t>
      </w:r>
      <w:proofErr w:type="gramStart"/>
      <w:r w:rsidR="001723F2">
        <w:rPr>
          <w:lang w:val="de-CH"/>
        </w:rPr>
        <w:t>dazwischen gefunkt</w:t>
      </w:r>
      <w:proofErr w:type="gramEnd"/>
      <w:r w:rsidR="001723F2">
        <w:rPr>
          <w:lang w:val="de-CH"/>
        </w:rPr>
        <w:t xml:space="preserve"> hat. Es hat mir wieder gezeigt, dass Excel eventuell doch kein sinnvolles Tool ist, um einen Zeitplan zu erstellen. Es war etwas mühselig, jedoch schnell erledigt und ich denke, dass </w:t>
      </w:r>
      <w:r w:rsidR="001723F2">
        <w:rPr>
          <w:lang w:val="de-CH"/>
        </w:rPr>
        <w:lastRenderedPageBreak/>
        <w:t>die Anpassungen schlussendlich wichtig waren, da es mich ansonsten Punkte eingebüsst hätte.</w:t>
      </w:r>
      <w:r w:rsidR="00217A9A">
        <w:rPr>
          <w:lang w:val="de-CH"/>
        </w:rPr>
        <w:t xml:space="preserve"> </w:t>
      </w:r>
      <w:r>
        <w:rPr>
          <w:lang w:val="de-CH"/>
        </w:rPr>
        <w:br/>
      </w:r>
      <w:r>
        <w:rPr>
          <w:lang w:val="de-CH"/>
        </w:rPr>
        <w:br/>
      </w:r>
      <w:r>
        <w:rPr>
          <w:color w:val="E20073"/>
          <w:u w:val="single"/>
          <w:lang w:val="de-CH"/>
        </w:rPr>
        <w:t>Meine heutigen Erkenntnisse:</w:t>
      </w:r>
      <w:r>
        <w:rPr>
          <w:color w:val="E20073"/>
          <w:u w:val="single"/>
          <w:lang w:val="de-CH"/>
        </w:rPr>
        <w:br/>
      </w:r>
      <w:r w:rsidR="001723F2">
        <w:rPr>
          <w:lang w:val="de-CH"/>
        </w:rPr>
        <w:t xml:space="preserve">Wenn ich es </w:t>
      </w:r>
      <w:proofErr w:type="gramStart"/>
      <w:r w:rsidR="001723F2">
        <w:rPr>
          <w:lang w:val="de-CH"/>
        </w:rPr>
        <w:t>kurz fassen</w:t>
      </w:r>
      <w:proofErr w:type="gramEnd"/>
      <w:r w:rsidR="001723F2">
        <w:rPr>
          <w:lang w:val="de-CH"/>
        </w:rPr>
        <w:t xml:space="preserve"> würde. Kein Benutzen von Excel für einen Zeitplan. HERMES ist recht </w:t>
      </w:r>
      <w:proofErr w:type="gramStart"/>
      <w:r w:rsidR="001723F2">
        <w:rPr>
          <w:lang w:val="de-CH"/>
        </w:rPr>
        <w:t>Modular</w:t>
      </w:r>
      <w:proofErr w:type="gramEnd"/>
      <w:r w:rsidR="001723F2">
        <w:rPr>
          <w:lang w:val="de-CH"/>
        </w:rPr>
        <w:t xml:space="preserve"> und kann sehr gut auf eigene Bedürfnisse angepasst werden. Auch wenn ich kein Fan von HERMES bin, denke ich, dass auch HERMES seine da-seins-Berechtigung hat.</w:t>
      </w:r>
      <w:r w:rsidR="001723F2">
        <w:rPr>
          <w:lang w:val="de-CH"/>
        </w:rPr>
        <w:br/>
      </w:r>
      <w:r w:rsidR="001723F2">
        <w:rPr>
          <w:lang w:val="de-CH"/>
        </w:rPr>
        <w:br/>
      </w:r>
      <w:r w:rsidR="001723F2">
        <w:rPr>
          <w:b/>
          <w:bCs/>
          <w:color w:val="E20073"/>
          <w:lang w:val="de-CH"/>
        </w:rPr>
        <w:t>Meine Schlussbilanz</w:t>
      </w:r>
      <w:r w:rsidR="001723F2" w:rsidRPr="00F92EDE">
        <w:rPr>
          <w:b/>
          <w:bCs/>
          <w:color w:val="E20073"/>
          <w:lang w:val="de-CH"/>
        </w:rPr>
        <w:t>:</w:t>
      </w:r>
    </w:p>
    <w:p w14:paraId="4DFB0540" w14:textId="68098BFD" w:rsidR="001723F2" w:rsidRDefault="001723F2" w:rsidP="00F92EDE">
      <w:pPr>
        <w:pStyle w:val="Flietext"/>
        <w:rPr>
          <w:color w:val="E20073"/>
          <w:u w:val="single"/>
          <w:lang w:val="de-CH"/>
        </w:rPr>
      </w:pPr>
      <w:r>
        <w:rPr>
          <w:lang w:val="de-CH"/>
        </w:rPr>
        <w:t xml:space="preserve">Ich bin recht zufrieden mit dem heutigen Tag, auch wenn mir ein ungeplanter Task in die </w:t>
      </w:r>
      <w:proofErr w:type="spellStart"/>
      <w:r>
        <w:rPr>
          <w:lang w:val="de-CH"/>
        </w:rPr>
        <w:t>quere</w:t>
      </w:r>
      <w:proofErr w:type="spellEnd"/>
      <w:r>
        <w:rPr>
          <w:lang w:val="de-CH"/>
        </w:rPr>
        <w:t xml:space="preserve"> kam, welcher mich Zeit gekostet hat. Ich bin jedoch froh darum, dass ich morgen wieder nach Zeitplan arbeiten kann.</w:t>
      </w:r>
    </w:p>
    <w:p w14:paraId="7B649D9F" w14:textId="77777777" w:rsidR="00F92EDE" w:rsidRPr="0025369E" w:rsidRDefault="00F92EDE" w:rsidP="00F92EDE">
      <w:pPr>
        <w:pStyle w:val="Flietext"/>
        <w:rPr>
          <w:u w:val="single"/>
          <w:lang w:val="de-CH"/>
        </w:rPr>
      </w:pPr>
    </w:p>
    <w:p w14:paraId="5DFFE1E8" w14:textId="682C8732" w:rsidR="00F92EDE" w:rsidRDefault="00F92EDE" w:rsidP="00F92EDE">
      <w:pPr>
        <w:pStyle w:val="Flietext"/>
        <w:rPr>
          <w:lang w:val="de-CH"/>
        </w:rPr>
      </w:pPr>
      <w:r w:rsidRPr="00F92EDE">
        <w:rPr>
          <w:b/>
          <w:bCs/>
          <w:color w:val="E20073"/>
          <w:lang w:val="de-CH"/>
        </w:rPr>
        <w:t>Nächste Schritte:</w:t>
      </w:r>
      <w:r w:rsidRPr="00F92EDE">
        <w:rPr>
          <w:b/>
          <w:bCs/>
          <w:color w:val="E20073"/>
          <w:lang w:val="de-CH"/>
        </w:rPr>
        <w:br/>
      </w:r>
      <w:r w:rsidRPr="00F92EDE">
        <w:rPr>
          <w:lang w:val="de-CH"/>
        </w:rPr>
        <w:t>Da ich für den heutigen Tag, im Zeitplan noch dabei bin, kann ich morgen nach Zeitplan weiterarbeiten</w:t>
      </w:r>
      <w:r w:rsidR="001723F2">
        <w:rPr>
          <w:lang w:val="de-CH"/>
        </w:rPr>
        <w:t xml:space="preserve">. Wichtig ist jedoch, dass ich mein alter und neuer Zeitplan morgen bis um 12:00 Uhr auf </w:t>
      </w:r>
      <w:proofErr w:type="spellStart"/>
      <w:r w:rsidR="001723F2">
        <w:rPr>
          <w:lang w:val="de-CH"/>
        </w:rPr>
        <w:t>PkOrg</w:t>
      </w:r>
      <w:proofErr w:type="spellEnd"/>
      <w:r w:rsidR="001723F2">
        <w:rPr>
          <w:lang w:val="de-CH"/>
        </w:rPr>
        <w:t xml:space="preserve"> in den Dokumentenpool hochlade. </w:t>
      </w:r>
    </w:p>
    <w:p w14:paraId="64321CD4" w14:textId="2031E031" w:rsidR="002A0366" w:rsidRDefault="002A0366" w:rsidP="002A0366">
      <w:pPr>
        <w:pStyle w:val="berschrift2"/>
        <w:rPr>
          <w:lang w:val="it-CH"/>
        </w:rPr>
      </w:pPr>
      <w:r>
        <w:rPr>
          <w:lang w:val="it-CH"/>
        </w:rPr>
        <w:t>Arbeitsjournal vom 24.04.2024</w:t>
      </w:r>
    </w:p>
    <w:tbl>
      <w:tblPr>
        <w:tblStyle w:val="Tabellenraster"/>
        <w:tblW w:w="9924" w:type="dxa"/>
        <w:tblLook w:val="04A0" w:firstRow="1" w:lastRow="0" w:firstColumn="1" w:lastColumn="0" w:noHBand="0" w:noVBand="1"/>
      </w:tblPr>
      <w:tblGrid>
        <w:gridCol w:w="2835"/>
        <w:gridCol w:w="3886"/>
        <w:gridCol w:w="1701"/>
        <w:gridCol w:w="1502"/>
      </w:tblGrid>
      <w:tr w:rsidR="002A0366" w14:paraId="76EA18F0" w14:textId="77777777" w:rsidTr="00C6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188CE99" w14:textId="77777777" w:rsidR="002A0366" w:rsidRPr="00090253" w:rsidRDefault="002A0366" w:rsidP="00C62466">
            <w:pPr>
              <w:rPr>
                <w:sz w:val="24"/>
                <w:lang w:val="it-CH"/>
              </w:rPr>
            </w:pPr>
            <w:r>
              <w:rPr>
                <w:sz w:val="24"/>
                <w:lang w:val="it-CH"/>
              </w:rPr>
              <w:t>Tätigkeiten</w:t>
            </w:r>
          </w:p>
        </w:tc>
        <w:tc>
          <w:tcPr>
            <w:tcW w:w="3886" w:type="dxa"/>
          </w:tcPr>
          <w:p w14:paraId="286ABEC4" w14:textId="77777777" w:rsidR="002A0366" w:rsidRPr="00090253" w:rsidRDefault="002A0366"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1701" w:type="dxa"/>
          </w:tcPr>
          <w:p w14:paraId="2225305C" w14:textId="77777777" w:rsidR="002A0366" w:rsidRPr="00090253" w:rsidRDefault="002A0366"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1502" w:type="dxa"/>
          </w:tcPr>
          <w:p w14:paraId="07BCF405" w14:textId="77777777" w:rsidR="002A0366" w:rsidRPr="00090253" w:rsidRDefault="002A0366"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2A0366" w14:paraId="75F25961"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0DCBA713" w14:textId="2FC8FB7D" w:rsidR="002A0366" w:rsidRPr="00090253" w:rsidRDefault="00B3590C" w:rsidP="00C62466">
            <w:pPr>
              <w:rPr>
                <w:sz w:val="24"/>
                <w:lang w:val="it-CH"/>
              </w:rPr>
            </w:pPr>
            <w:r>
              <w:rPr>
                <w:sz w:val="24"/>
                <w:lang w:val="it-CH"/>
              </w:rPr>
              <w:t>Netzplan</w:t>
            </w:r>
          </w:p>
        </w:tc>
        <w:tc>
          <w:tcPr>
            <w:tcW w:w="3886" w:type="dxa"/>
          </w:tcPr>
          <w:p w14:paraId="58D54F5B" w14:textId="77777777" w:rsidR="002A0366" w:rsidRPr="00090253" w:rsidRDefault="002A0366"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0A522C88" w14:textId="286CA031" w:rsidR="002A0366" w:rsidRPr="00090253" w:rsidRDefault="00B3590C"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0D83020D" w14:textId="2A393BE9" w:rsidR="002A0366" w:rsidRPr="00090253" w:rsidRDefault="00B3590C"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w:t>
            </w:r>
          </w:p>
        </w:tc>
      </w:tr>
      <w:tr w:rsidR="00B3590C" w14:paraId="167A2FBD"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769C8C78" w14:textId="3962C49C" w:rsidR="00B3590C" w:rsidRPr="00996D15" w:rsidRDefault="00B3590C" w:rsidP="00996D15">
            <w:pPr>
              <w:rPr>
                <w:sz w:val="24"/>
                <w:szCs w:val="40"/>
                <w:lang w:val="it-CH"/>
              </w:rPr>
            </w:pPr>
            <w:r w:rsidRPr="00996D15">
              <w:rPr>
                <w:sz w:val="24"/>
                <w:szCs w:val="40"/>
                <w:lang w:val="it-CH"/>
              </w:rPr>
              <w:t>Projekt- und Vorgehensziele</w:t>
            </w:r>
          </w:p>
        </w:tc>
        <w:tc>
          <w:tcPr>
            <w:tcW w:w="3886" w:type="dxa"/>
          </w:tcPr>
          <w:p w14:paraId="6EC5C74F" w14:textId="723538A2" w:rsidR="00B3590C"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Justin Winistörfer</w:t>
            </w:r>
          </w:p>
        </w:tc>
        <w:tc>
          <w:tcPr>
            <w:tcW w:w="1701" w:type="dxa"/>
          </w:tcPr>
          <w:p w14:paraId="347C1B4F" w14:textId="2554B40C" w:rsidR="00B3590C"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1.50</w:t>
            </w:r>
          </w:p>
        </w:tc>
        <w:tc>
          <w:tcPr>
            <w:tcW w:w="1502" w:type="dxa"/>
          </w:tcPr>
          <w:p w14:paraId="1830780C" w14:textId="36DCA6F2" w:rsidR="00B3590C"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1.25</w:t>
            </w:r>
          </w:p>
        </w:tc>
      </w:tr>
      <w:tr w:rsidR="00996D15" w14:paraId="3832D794"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2DCD1B61" w14:textId="205A101B" w:rsidR="00996D15" w:rsidRPr="00996D15" w:rsidRDefault="00996D15" w:rsidP="00996D15">
            <w:pPr>
              <w:rPr>
                <w:sz w:val="24"/>
                <w:szCs w:val="40"/>
                <w:lang w:val="it-CH"/>
              </w:rPr>
            </w:pPr>
            <w:r w:rsidRPr="00996D15">
              <w:rPr>
                <w:sz w:val="24"/>
                <w:szCs w:val="40"/>
                <w:lang w:val="it-CH"/>
              </w:rPr>
              <w:t>Anforderungen</w:t>
            </w:r>
          </w:p>
        </w:tc>
        <w:tc>
          <w:tcPr>
            <w:tcW w:w="3886" w:type="dxa"/>
          </w:tcPr>
          <w:p w14:paraId="30A026D7" w14:textId="6C821A62"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0AFECE57" w14:textId="563B00D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c>
          <w:tcPr>
            <w:tcW w:w="1502" w:type="dxa"/>
          </w:tcPr>
          <w:p w14:paraId="6C3E96FA" w14:textId="309BE67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r>
      <w:tr w:rsidR="00996D15" w14:paraId="73E58419"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17D2B450" w14:textId="46F19CF5" w:rsidR="00996D15" w:rsidRPr="00996D15" w:rsidRDefault="00996D15" w:rsidP="00996D15">
            <w:pPr>
              <w:rPr>
                <w:sz w:val="24"/>
                <w:szCs w:val="40"/>
                <w:lang w:val="it-CH"/>
              </w:rPr>
            </w:pPr>
            <w:r w:rsidRPr="00996D15">
              <w:rPr>
                <w:sz w:val="24"/>
                <w:szCs w:val="40"/>
                <w:lang w:val="it-CH"/>
              </w:rPr>
              <w:t>Reserve Initialisierung</w:t>
            </w:r>
          </w:p>
        </w:tc>
        <w:tc>
          <w:tcPr>
            <w:tcW w:w="3886" w:type="dxa"/>
          </w:tcPr>
          <w:p w14:paraId="095C0F4C" w14:textId="566C58D4"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BC38CDC" w14:textId="26C32657"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c>
          <w:tcPr>
            <w:tcW w:w="1502" w:type="dxa"/>
          </w:tcPr>
          <w:p w14:paraId="07FF9AE2" w14:textId="4A2492FE"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r>
      <w:tr w:rsidR="00996D15" w14:paraId="41A6282B"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1D0408C1" w14:textId="01B8CAD9" w:rsidR="00996D15" w:rsidRPr="00996D15" w:rsidRDefault="00996D15" w:rsidP="00996D15">
            <w:pPr>
              <w:rPr>
                <w:sz w:val="24"/>
                <w:szCs w:val="40"/>
                <w:lang w:val="it-CH"/>
              </w:rPr>
            </w:pPr>
            <w:r w:rsidRPr="00996D15">
              <w:rPr>
                <w:sz w:val="24"/>
                <w:szCs w:val="40"/>
                <w:lang w:val="it-CH"/>
              </w:rPr>
              <w:t>Projektfreigabe</w:t>
            </w:r>
          </w:p>
        </w:tc>
        <w:tc>
          <w:tcPr>
            <w:tcW w:w="3886" w:type="dxa"/>
          </w:tcPr>
          <w:p w14:paraId="3ED092E7" w14:textId="311BC1B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 Mathias Hirth</w:t>
            </w:r>
          </w:p>
        </w:tc>
        <w:tc>
          <w:tcPr>
            <w:tcW w:w="1701" w:type="dxa"/>
          </w:tcPr>
          <w:p w14:paraId="62A089FF" w14:textId="14B6400E"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c>
          <w:tcPr>
            <w:tcW w:w="1502" w:type="dxa"/>
          </w:tcPr>
          <w:p w14:paraId="43DAF2EC" w14:textId="478D759F"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r>
      <w:tr w:rsidR="00996D15" w14:paraId="47BB0511"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59F647F4" w14:textId="15C28F5A" w:rsidR="00996D15" w:rsidRPr="00996D15" w:rsidRDefault="00996D15" w:rsidP="00996D15">
            <w:pPr>
              <w:rPr>
                <w:sz w:val="24"/>
                <w:szCs w:val="40"/>
                <w:lang w:val="it-CH"/>
              </w:rPr>
            </w:pPr>
            <w:r w:rsidRPr="00996D15">
              <w:rPr>
                <w:sz w:val="24"/>
                <w:szCs w:val="40"/>
                <w:lang w:val="it-CH"/>
              </w:rPr>
              <w:t>Systemkonzept</w:t>
            </w:r>
          </w:p>
        </w:tc>
        <w:tc>
          <w:tcPr>
            <w:tcW w:w="3886" w:type="dxa"/>
          </w:tcPr>
          <w:p w14:paraId="583331CF" w14:textId="34CAEC65"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3F0AA7B1" w14:textId="67DBAEC0"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c>
          <w:tcPr>
            <w:tcW w:w="1502" w:type="dxa"/>
          </w:tcPr>
          <w:p w14:paraId="16D014CF" w14:textId="71CBEBF4"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r>
      <w:tr w:rsidR="00996D15" w14:paraId="114B5AE3"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363DDD76" w14:textId="320EEE4D" w:rsidR="00996D15" w:rsidRPr="00996D15" w:rsidRDefault="00996D15" w:rsidP="00996D15">
            <w:pPr>
              <w:rPr>
                <w:sz w:val="24"/>
                <w:szCs w:val="40"/>
                <w:lang w:val="it-CH"/>
              </w:rPr>
            </w:pPr>
            <w:r w:rsidRPr="00996D15">
              <w:rPr>
                <w:sz w:val="24"/>
                <w:szCs w:val="40"/>
                <w:lang w:val="it-CH"/>
              </w:rPr>
              <w:t>Namenskonzept</w:t>
            </w:r>
          </w:p>
        </w:tc>
        <w:tc>
          <w:tcPr>
            <w:tcW w:w="3886" w:type="dxa"/>
          </w:tcPr>
          <w:p w14:paraId="7E65C56A" w14:textId="01D8CE6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15373A3" w14:textId="17F369CC"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c>
          <w:tcPr>
            <w:tcW w:w="1502" w:type="dxa"/>
          </w:tcPr>
          <w:p w14:paraId="1987FEEC" w14:textId="5AA0C27C"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r>
      <w:tr w:rsidR="00996D15" w14:paraId="2A3C5324"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5D675542" w14:textId="695F9B07" w:rsidR="00996D15" w:rsidRPr="00996D15" w:rsidRDefault="00996D15" w:rsidP="00996D15">
            <w:pPr>
              <w:rPr>
                <w:sz w:val="24"/>
                <w:szCs w:val="40"/>
                <w:lang w:val="it-CH"/>
              </w:rPr>
            </w:pPr>
            <w:r w:rsidRPr="00996D15">
              <w:rPr>
                <w:sz w:val="24"/>
                <w:szCs w:val="40"/>
                <w:lang w:val="it-CH"/>
              </w:rPr>
              <w:t>Netzwerkkonzept</w:t>
            </w:r>
          </w:p>
        </w:tc>
        <w:tc>
          <w:tcPr>
            <w:tcW w:w="3886" w:type="dxa"/>
          </w:tcPr>
          <w:p w14:paraId="603E9AEB" w14:textId="13CB4D23"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5CCA1052" w14:textId="4E2001A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c>
          <w:tcPr>
            <w:tcW w:w="1502" w:type="dxa"/>
          </w:tcPr>
          <w:p w14:paraId="4EE109A8" w14:textId="6DFC950B"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r>
      <w:tr w:rsidR="00996D15" w14:paraId="186B8D67"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1B8D5234" w14:textId="744BDFED" w:rsidR="00996D15" w:rsidRPr="00996D15" w:rsidRDefault="00996D15" w:rsidP="00996D15">
            <w:pPr>
              <w:rPr>
                <w:sz w:val="24"/>
                <w:szCs w:val="40"/>
                <w:lang w:val="it-CH"/>
              </w:rPr>
            </w:pPr>
            <w:r w:rsidRPr="00996D15">
              <w:rPr>
                <w:sz w:val="24"/>
                <w:szCs w:val="40"/>
                <w:lang w:val="it-CH"/>
              </w:rPr>
              <w:t>Berechtigungskonzept</w:t>
            </w:r>
          </w:p>
        </w:tc>
        <w:tc>
          <w:tcPr>
            <w:tcW w:w="3886" w:type="dxa"/>
          </w:tcPr>
          <w:p w14:paraId="17975D0D" w14:textId="1DDA86B4"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4D96C21" w14:textId="7535DB5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c>
          <w:tcPr>
            <w:tcW w:w="1502" w:type="dxa"/>
          </w:tcPr>
          <w:p w14:paraId="4415EE80" w14:textId="1F7913AC"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r>
      <w:tr w:rsidR="00996D15" w14:paraId="3561E6B1"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3FA58555" w14:textId="53FB275B" w:rsidR="00996D15" w:rsidRPr="00996D15" w:rsidRDefault="00996D15" w:rsidP="00996D15">
            <w:pPr>
              <w:rPr>
                <w:sz w:val="24"/>
                <w:szCs w:val="40"/>
                <w:lang w:val="it-CH"/>
              </w:rPr>
            </w:pPr>
            <w:r w:rsidRPr="00996D15">
              <w:rPr>
                <w:sz w:val="24"/>
                <w:szCs w:val="40"/>
                <w:lang w:val="it-CH"/>
              </w:rPr>
              <w:t>ISDS-Konzept</w:t>
            </w:r>
          </w:p>
        </w:tc>
        <w:tc>
          <w:tcPr>
            <w:tcW w:w="3886" w:type="dxa"/>
          </w:tcPr>
          <w:p w14:paraId="4BF8F534" w14:textId="6521A38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8E3B83D" w14:textId="3AAB2012"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c>
          <w:tcPr>
            <w:tcW w:w="1502" w:type="dxa"/>
          </w:tcPr>
          <w:p w14:paraId="431FC8A9" w14:textId="21C95BC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r>
      <w:tr w:rsidR="00996D15" w14:paraId="71B28C6C"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0FB79011" w14:textId="122ECAD0" w:rsidR="00996D15" w:rsidRPr="00996D15" w:rsidRDefault="00996D15" w:rsidP="00996D15">
            <w:pPr>
              <w:rPr>
                <w:sz w:val="24"/>
                <w:szCs w:val="40"/>
                <w:lang w:val="it-CH"/>
              </w:rPr>
            </w:pPr>
            <w:r w:rsidRPr="00996D15">
              <w:rPr>
                <w:sz w:val="24"/>
                <w:szCs w:val="40"/>
                <w:lang w:val="it-CH"/>
              </w:rPr>
              <w:t>Testkonzept</w:t>
            </w:r>
          </w:p>
        </w:tc>
        <w:tc>
          <w:tcPr>
            <w:tcW w:w="3886" w:type="dxa"/>
          </w:tcPr>
          <w:p w14:paraId="101E9978" w14:textId="28274CE1"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00F25A67" w14:textId="61105A29"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c>
          <w:tcPr>
            <w:tcW w:w="1502" w:type="dxa"/>
          </w:tcPr>
          <w:p w14:paraId="6C82D1AB" w14:textId="296AEFC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r>
      <w:tr w:rsidR="00996D15" w14:paraId="7EAA4A37"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0FC3E866" w14:textId="613EDB92" w:rsidR="00996D15" w:rsidRPr="00996D15" w:rsidRDefault="00996D15" w:rsidP="00996D15">
            <w:pPr>
              <w:rPr>
                <w:sz w:val="24"/>
                <w:szCs w:val="40"/>
                <w:lang w:val="it-CH"/>
              </w:rPr>
            </w:pPr>
            <w:r w:rsidRPr="00996D15">
              <w:rPr>
                <w:sz w:val="24"/>
                <w:szCs w:val="40"/>
                <w:lang w:val="it-CH"/>
              </w:rPr>
              <w:t>Lernjournal</w:t>
            </w:r>
          </w:p>
        </w:tc>
        <w:tc>
          <w:tcPr>
            <w:tcW w:w="3886" w:type="dxa"/>
          </w:tcPr>
          <w:p w14:paraId="69B75935" w14:textId="437A500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39E64363" w14:textId="302D259F"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w:t>
            </w:r>
          </w:p>
        </w:tc>
        <w:tc>
          <w:tcPr>
            <w:tcW w:w="1502" w:type="dxa"/>
          </w:tcPr>
          <w:p w14:paraId="51B3ED7A" w14:textId="4843AE5A"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w:t>
            </w:r>
          </w:p>
        </w:tc>
      </w:tr>
      <w:tr w:rsidR="00996D15" w14:paraId="0C6399A2"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4E38D79E" w14:textId="473A4CF3" w:rsidR="00996D15" w:rsidRPr="00B81EA7" w:rsidRDefault="00996D15" w:rsidP="00996D15">
            <w:pPr>
              <w:rPr>
                <w:b/>
                <w:bCs/>
                <w:sz w:val="24"/>
                <w:szCs w:val="40"/>
                <w:lang w:val="it-CH"/>
              </w:rPr>
            </w:pPr>
            <w:r w:rsidRPr="00B81EA7">
              <w:rPr>
                <w:b/>
                <w:bCs/>
                <w:sz w:val="24"/>
                <w:szCs w:val="40"/>
                <w:lang w:val="it-CH"/>
              </w:rPr>
              <w:t>Gesamtzeit</w:t>
            </w:r>
          </w:p>
        </w:tc>
        <w:tc>
          <w:tcPr>
            <w:tcW w:w="3886" w:type="dxa"/>
          </w:tcPr>
          <w:p w14:paraId="75B4AC33" w14:textId="22A6D015" w:rsidR="00996D15" w:rsidRPr="00B81EA7" w:rsidRDefault="00996D15" w:rsidP="00996D15">
            <w:pPr>
              <w:jc w:val="left"/>
              <w:cnfStyle w:val="000000000000" w:firstRow="0" w:lastRow="0" w:firstColumn="0" w:lastColumn="0" w:oddVBand="0" w:evenVBand="0" w:oddHBand="0" w:evenHBand="0" w:firstRowFirstColumn="0" w:firstRowLastColumn="0" w:lastRowFirstColumn="0" w:lastRowLastColumn="0"/>
              <w:rPr>
                <w:b/>
                <w:bCs/>
                <w:sz w:val="24"/>
                <w:szCs w:val="40"/>
                <w:lang w:val="it-CH"/>
              </w:rPr>
            </w:pPr>
            <w:r w:rsidRPr="00B81EA7">
              <w:rPr>
                <w:b/>
                <w:bCs/>
                <w:sz w:val="24"/>
                <w:szCs w:val="40"/>
                <w:lang w:val="it-CH"/>
              </w:rPr>
              <w:t>-</w:t>
            </w:r>
          </w:p>
        </w:tc>
        <w:tc>
          <w:tcPr>
            <w:tcW w:w="1701" w:type="dxa"/>
          </w:tcPr>
          <w:p w14:paraId="2F3F1EA2" w14:textId="6451E331" w:rsidR="00996D15" w:rsidRPr="00B81EA7" w:rsidRDefault="00996D15" w:rsidP="00996D15">
            <w:pPr>
              <w:jc w:val="left"/>
              <w:cnfStyle w:val="000000000000" w:firstRow="0" w:lastRow="0" w:firstColumn="0" w:lastColumn="0" w:oddVBand="0" w:evenVBand="0" w:oddHBand="0" w:evenHBand="0" w:firstRowFirstColumn="0" w:firstRowLastColumn="0" w:lastRowFirstColumn="0" w:lastRowLastColumn="0"/>
              <w:rPr>
                <w:b/>
                <w:bCs/>
                <w:sz w:val="24"/>
                <w:szCs w:val="40"/>
                <w:lang w:val="it-CH"/>
              </w:rPr>
            </w:pPr>
            <w:r w:rsidRPr="00B81EA7">
              <w:rPr>
                <w:b/>
                <w:bCs/>
                <w:sz w:val="24"/>
                <w:szCs w:val="40"/>
                <w:lang w:val="it-CH"/>
              </w:rPr>
              <w:t>8</w:t>
            </w:r>
          </w:p>
        </w:tc>
        <w:tc>
          <w:tcPr>
            <w:tcW w:w="1502" w:type="dxa"/>
          </w:tcPr>
          <w:p w14:paraId="2386FB4E" w14:textId="47774130" w:rsidR="00996D15" w:rsidRPr="00B81EA7" w:rsidRDefault="00996D15" w:rsidP="00996D15">
            <w:pPr>
              <w:jc w:val="left"/>
              <w:cnfStyle w:val="000000000000" w:firstRow="0" w:lastRow="0" w:firstColumn="0" w:lastColumn="0" w:oddVBand="0" w:evenVBand="0" w:oddHBand="0" w:evenHBand="0" w:firstRowFirstColumn="0" w:firstRowLastColumn="0" w:lastRowFirstColumn="0" w:lastRowLastColumn="0"/>
              <w:rPr>
                <w:b/>
                <w:bCs/>
                <w:sz w:val="24"/>
                <w:szCs w:val="40"/>
                <w:lang w:val="it-CH"/>
              </w:rPr>
            </w:pPr>
            <w:r w:rsidRPr="00B81EA7">
              <w:rPr>
                <w:b/>
                <w:bCs/>
                <w:sz w:val="24"/>
                <w:szCs w:val="40"/>
                <w:lang w:val="it-CH"/>
              </w:rPr>
              <w:t>7.25</w:t>
            </w:r>
          </w:p>
        </w:tc>
      </w:tr>
    </w:tbl>
    <w:p w14:paraId="4237742E" w14:textId="77777777" w:rsidR="002A0366" w:rsidRDefault="002A0366" w:rsidP="002A0366">
      <w:pPr>
        <w:pStyle w:val="Flietext"/>
        <w:rPr>
          <w:lang w:val="it-CH"/>
        </w:rPr>
      </w:pPr>
    </w:p>
    <w:p w14:paraId="6470D85C" w14:textId="77777777" w:rsidR="002A0366" w:rsidRDefault="002A0366" w:rsidP="002A0366">
      <w:pPr>
        <w:pStyle w:val="Flietext"/>
        <w:rPr>
          <w:b/>
          <w:bCs/>
          <w:color w:val="E20073"/>
          <w:lang w:val="it-CH"/>
        </w:rPr>
      </w:pPr>
      <w:r w:rsidRPr="00090253">
        <w:rPr>
          <w:b/>
          <w:bCs/>
          <w:color w:val="E20073"/>
          <w:lang w:val="it-CH"/>
        </w:rPr>
        <w:t>Tagesablauf:</w:t>
      </w:r>
    </w:p>
    <w:p w14:paraId="3DCB0ADE" w14:textId="395D3B7C" w:rsidR="002A0366" w:rsidRDefault="00996D15" w:rsidP="002A0366">
      <w:pPr>
        <w:pStyle w:val="Flietext"/>
        <w:rPr>
          <w:lang w:val="de-CH"/>
        </w:rPr>
      </w:pPr>
      <w:r>
        <w:rPr>
          <w:lang w:val="de-CH"/>
        </w:rPr>
        <w:t xml:space="preserve">Heute konnte ich mir am Morgen </w:t>
      </w:r>
      <w:proofErr w:type="gramStart"/>
      <w:r>
        <w:rPr>
          <w:lang w:val="de-CH"/>
        </w:rPr>
        <w:t>bereits schon</w:t>
      </w:r>
      <w:proofErr w:type="gramEnd"/>
      <w:r>
        <w:rPr>
          <w:lang w:val="de-CH"/>
        </w:rPr>
        <w:t xml:space="preserve"> eine halbe Stunde sparen, da ich den geplanten Netzplan bereits gestern schon fertig gestellt habe. Der Morgen </w:t>
      </w:r>
      <w:proofErr w:type="spellStart"/>
      <w:r>
        <w:rPr>
          <w:lang w:val="de-CH"/>
        </w:rPr>
        <w:t>beginnte</w:t>
      </w:r>
      <w:proofErr w:type="spellEnd"/>
      <w:r>
        <w:rPr>
          <w:lang w:val="de-CH"/>
        </w:rPr>
        <w:t xml:space="preserve"> somit recht gut. Also habe ich heute als erstes die Projekt- und Vorgehensziele geschrieben, in welchem ich mir zuerst mal ein paar Gedanken machen musste, was ich mir als Ziel überhaupt setzen möchte. Die Ziele habe ich danach anschliessend SMART definiert. Diese</w:t>
      </w:r>
      <w:r w:rsidR="002D36B2">
        <w:rPr>
          <w:lang w:val="de-CH"/>
        </w:rPr>
        <w:t xml:space="preserve">r </w:t>
      </w:r>
      <w:r>
        <w:rPr>
          <w:lang w:val="de-CH"/>
        </w:rPr>
        <w:t>Task war tatsächlich auch schneller erledigt als gedacht, da es aufgrund von den v</w:t>
      </w:r>
      <w:r w:rsidR="002D36B2">
        <w:rPr>
          <w:lang w:val="de-CH"/>
        </w:rPr>
        <w:t xml:space="preserve">ielen Kriterien eigentlich recht einfach ist, die Ziele zu definieren. Man erstellte sie einfach aufgrund der Kriterien. Anschliessend habe ich direkt die Anforderungen für das Projekt anhand der Ziele geschrieben, was eigentlich auch nichts </w:t>
      </w:r>
      <w:proofErr w:type="gramStart"/>
      <w:r w:rsidR="002D36B2">
        <w:rPr>
          <w:lang w:val="de-CH"/>
        </w:rPr>
        <w:t>grossartiges</w:t>
      </w:r>
      <w:proofErr w:type="gramEnd"/>
      <w:r w:rsidR="002D36B2">
        <w:rPr>
          <w:lang w:val="de-CH"/>
        </w:rPr>
        <w:t xml:space="preserve"> war. Ich hatte das Glück, dass ich solche Zieldefinitionen schon oft genug </w:t>
      </w:r>
      <w:r w:rsidR="002D36B2">
        <w:rPr>
          <w:lang w:val="de-CH"/>
        </w:rPr>
        <w:lastRenderedPageBreak/>
        <w:t>angeschaut habe und auch daraus schliessende Anforderungen.</w:t>
      </w:r>
      <w:r w:rsidR="002D36B2">
        <w:rPr>
          <w:lang w:val="de-CH"/>
        </w:rPr>
        <w:br/>
      </w:r>
      <w:r w:rsidR="002D36B2">
        <w:rPr>
          <w:lang w:val="de-CH"/>
        </w:rPr>
        <w:br/>
        <w:t xml:space="preserve">Dadurch, dass ich keine Zeitrückstände mit den Tasks hatte, konnte ich die geplante Reservezeit wieder </w:t>
      </w:r>
      <w:proofErr w:type="gramStart"/>
      <w:r w:rsidR="002D36B2">
        <w:rPr>
          <w:lang w:val="de-CH"/>
        </w:rPr>
        <w:t xml:space="preserve">voll und ganz </w:t>
      </w:r>
      <w:proofErr w:type="gramEnd"/>
      <w:r w:rsidR="002D36B2">
        <w:rPr>
          <w:lang w:val="de-CH"/>
        </w:rPr>
        <w:t>nutzen, um Rechtschreibe- und Grammatikfehler auszubessern, was definitiv auch nötig war. Das freut mich immer am meisten, wenn ich die Reserve für so etwas nutzen kann und nicht um meinen Zeitplan aufzuholen. Nachdem alles ausgebessert war, habe ich Mathias das Dokument überreicht, um mir die Projektfreigabe zu geben. Da war alles ok.</w:t>
      </w:r>
    </w:p>
    <w:p w14:paraId="0037E71A" w14:textId="337AF886" w:rsidR="002D36B2" w:rsidRDefault="002D36B2" w:rsidP="002A0366">
      <w:pPr>
        <w:pStyle w:val="Flietext"/>
        <w:rPr>
          <w:lang w:val="de-CH"/>
        </w:rPr>
      </w:pPr>
      <w:r>
        <w:rPr>
          <w:lang w:val="de-CH"/>
        </w:rPr>
        <w:br/>
        <w:t>Nun kam ich zum nächsten langwierigen Theorieteil: Die Konzeptphase. Hier habe ich heute besonders viele Konzepte geschrieben. Das Systemkonzept und Namenskonzept waren recht schnell gemacht, da ich AWS in- und auswendig kenne und auch ein Namenskonzept recht selbsterklärend ist. Das Netzwerkkonzept hatte mich zwar wieder etwas mehr Zeit gekostet, jedoch nur, weil ich ständig neue Tabellen einsetzen musste, was etwas mühsam war, dieses viele Klicken.</w:t>
      </w:r>
    </w:p>
    <w:p w14:paraId="057354C6" w14:textId="77777777" w:rsidR="002D36B2" w:rsidRDefault="002D36B2" w:rsidP="002A0366">
      <w:pPr>
        <w:pStyle w:val="Flietext"/>
        <w:rPr>
          <w:lang w:val="de-CH"/>
        </w:rPr>
      </w:pPr>
    </w:p>
    <w:p w14:paraId="5EE65F06" w14:textId="733A651A" w:rsidR="002D36B2" w:rsidRDefault="002D36B2" w:rsidP="002A0366">
      <w:pPr>
        <w:pStyle w:val="Flietext"/>
        <w:rPr>
          <w:lang w:val="de-CH"/>
        </w:rPr>
      </w:pPr>
      <w:r>
        <w:rPr>
          <w:lang w:val="de-CH"/>
        </w:rPr>
        <w:t>Nach dem Mittag habe ich dann versucht das Berechtigungskonzept zu erstellen, jedoch hat sich dieser Teil für mich nach einer Ewigkeit angefühlt, da ich überhaupt keine Energie hatte. Jedoch konnte ich auch hier schnell ein paar Tabelleneinfügen. Viel mühsamer wurde dann das ISDS-Konzept. Dies weil es mir schwer gefallen ist mir Gefahren für ein Projekt zu überlegen, welches ich noch überhaupt nicht umgesetzt habe. Eigentlich hätte ich hier gar nicht die ganze Zeit gebraucht, jedoch waren eben genau diese Gefahren für mich ein kleiner Knackpunkt. Wichtig war mir einfach, dass ich im Zeitplan bleibe. Nach dem ISDS-Konzept hatte ich noch kurz die Einleitung für das Testkonzept geschrieben, für mehr hat es dann heute schlussendlich nicht gereicht.</w:t>
      </w:r>
    </w:p>
    <w:p w14:paraId="3BB967E7" w14:textId="77777777" w:rsidR="002A5AD8" w:rsidRDefault="002A5AD8" w:rsidP="002A0366">
      <w:pPr>
        <w:pStyle w:val="Flietext"/>
        <w:rPr>
          <w:lang w:val="de-CH"/>
        </w:rPr>
      </w:pPr>
    </w:p>
    <w:p w14:paraId="316CC4D6" w14:textId="77777777" w:rsidR="002A0366" w:rsidRPr="00F92EDE" w:rsidRDefault="002A0366" w:rsidP="002A0366">
      <w:pPr>
        <w:pStyle w:val="Flietext"/>
        <w:rPr>
          <w:b/>
          <w:bCs/>
          <w:color w:val="E20073"/>
          <w:lang w:val="de-CH"/>
        </w:rPr>
      </w:pPr>
      <w:r w:rsidRPr="00F92EDE">
        <w:rPr>
          <w:b/>
          <w:bCs/>
          <w:color w:val="E20073"/>
          <w:lang w:val="de-CH"/>
        </w:rPr>
        <w:t>Hilfestellungen:</w:t>
      </w:r>
    </w:p>
    <w:p w14:paraId="34C80595" w14:textId="5B4943D4" w:rsidR="002A0366" w:rsidRDefault="002A0366" w:rsidP="002A0366">
      <w:pPr>
        <w:pStyle w:val="Flietext"/>
        <w:rPr>
          <w:lang w:val="de-CH"/>
        </w:rPr>
      </w:pPr>
      <w:r>
        <w:rPr>
          <w:lang w:val="de-CH"/>
        </w:rPr>
        <w:t>M</w:t>
      </w:r>
      <w:r w:rsidRPr="0025369E">
        <w:rPr>
          <w:lang w:val="de-CH"/>
        </w:rPr>
        <w:t xml:space="preserve">it der HERMES Dokumentation von </w:t>
      </w:r>
      <w:hyperlink r:id="rId33" w:history="1">
        <w:r w:rsidRPr="0025369E">
          <w:rPr>
            <w:rStyle w:val="Hyperlink"/>
            <w:lang w:val="de-CH"/>
          </w:rPr>
          <w:t>https://hermes.admin.ch/</w:t>
        </w:r>
      </w:hyperlink>
      <w:r>
        <w:rPr>
          <w:lang w:val="de-CH"/>
        </w:rPr>
        <w:t xml:space="preserve"> </w:t>
      </w:r>
      <w:r w:rsidRPr="0025369E">
        <w:rPr>
          <w:lang w:val="de-CH"/>
        </w:rPr>
        <w:t xml:space="preserve">habe </w:t>
      </w:r>
      <w:r w:rsidR="002A5AD8">
        <w:rPr>
          <w:lang w:val="de-CH"/>
        </w:rPr>
        <w:t>ich mich besonders in die Punkte: Ziele, Systemkonzept und ISDS-Konzept eingelesen, damit ich dies nach der HERMES-Norm machen kann. Für die anderen Konzepte gab es keine Vorgaben.</w:t>
      </w:r>
    </w:p>
    <w:p w14:paraId="788AF5AC" w14:textId="77777777" w:rsidR="002A0366" w:rsidRDefault="002A0366" w:rsidP="002A0366">
      <w:pPr>
        <w:pStyle w:val="Flietext"/>
        <w:rPr>
          <w:lang w:val="de-CH"/>
        </w:rPr>
      </w:pPr>
    </w:p>
    <w:p w14:paraId="05FFD1CE" w14:textId="77777777" w:rsidR="002A0366" w:rsidRPr="00F92EDE" w:rsidRDefault="002A0366" w:rsidP="002A0366">
      <w:pPr>
        <w:pStyle w:val="Flietext"/>
        <w:rPr>
          <w:b/>
          <w:bCs/>
          <w:color w:val="E20073"/>
          <w:lang w:val="de-CH"/>
        </w:rPr>
      </w:pPr>
      <w:r w:rsidRPr="00F92EDE">
        <w:rPr>
          <w:b/>
          <w:bCs/>
          <w:color w:val="E20073"/>
          <w:lang w:val="de-CH"/>
        </w:rPr>
        <w:t>Reflexion:</w:t>
      </w:r>
    </w:p>
    <w:p w14:paraId="42208B27" w14:textId="77777777" w:rsidR="002A0366" w:rsidRDefault="002A0366" w:rsidP="002A0366">
      <w:pPr>
        <w:pStyle w:val="Flietext"/>
        <w:rPr>
          <w:color w:val="E20073"/>
          <w:u w:val="single"/>
          <w:lang w:val="de-CH"/>
        </w:rPr>
      </w:pPr>
      <w:r w:rsidRPr="0025369E">
        <w:rPr>
          <w:color w:val="E20073"/>
          <w:u w:val="single"/>
          <w:lang w:val="de-CH"/>
        </w:rPr>
        <w:t>Das lief gut:</w:t>
      </w:r>
    </w:p>
    <w:p w14:paraId="75871D4C" w14:textId="7CFD2CE9" w:rsidR="002A0366" w:rsidRDefault="002A5AD8" w:rsidP="002A0366">
      <w:pPr>
        <w:pStyle w:val="Flietext"/>
        <w:rPr>
          <w:lang w:val="de-CH"/>
        </w:rPr>
      </w:pPr>
      <w:r>
        <w:rPr>
          <w:lang w:val="de-CH"/>
        </w:rPr>
        <w:t xml:space="preserve">Ich bin sehr froh darüber, dass ich aktuell immer noch im Zeitplan mitmache, obwohl ich </w:t>
      </w:r>
      <w:proofErr w:type="gramStart"/>
      <w:r>
        <w:rPr>
          <w:lang w:val="de-CH"/>
        </w:rPr>
        <w:t>bereits schon</w:t>
      </w:r>
      <w:proofErr w:type="gramEnd"/>
      <w:r>
        <w:rPr>
          <w:lang w:val="de-CH"/>
        </w:rPr>
        <w:t xml:space="preserve"> etwas mehr IST-Zeit habe, jedoch hänge ich nicht hinterher und das ist mir besonders wichtig. Ich denke grundsätzlich die ganzen Konzepte, bis auf ISDS und Berechtigungskonzept waren rasch erledigt, da ich solche Konzepte nicht zum </w:t>
      </w:r>
      <w:proofErr w:type="spellStart"/>
      <w:r>
        <w:rPr>
          <w:lang w:val="de-CH"/>
        </w:rPr>
        <w:t>erstenmal</w:t>
      </w:r>
      <w:proofErr w:type="spellEnd"/>
      <w:r>
        <w:rPr>
          <w:lang w:val="de-CH"/>
        </w:rPr>
        <w:t xml:space="preserve"> schreibe. Dies spart mir so </w:t>
      </w:r>
      <w:proofErr w:type="gramStart"/>
      <w:r>
        <w:rPr>
          <w:lang w:val="de-CH"/>
        </w:rPr>
        <w:t>natürlich viel</w:t>
      </w:r>
      <w:proofErr w:type="gramEnd"/>
      <w:r>
        <w:rPr>
          <w:lang w:val="de-CH"/>
        </w:rPr>
        <w:t xml:space="preserve"> Zeit ein. Besonders wenn es um AWS geht, bekomme ich immer einen Motivationsschub, da ich ein ganzes Buch </w:t>
      </w:r>
      <w:proofErr w:type="gramStart"/>
      <w:r>
        <w:rPr>
          <w:lang w:val="de-CH"/>
        </w:rPr>
        <w:t>darüber schreiben</w:t>
      </w:r>
      <w:proofErr w:type="gramEnd"/>
      <w:r>
        <w:rPr>
          <w:lang w:val="de-CH"/>
        </w:rPr>
        <w:t xml:space="preserve"> könnte. Ich musste mich recht zusammenreisen, </w:t>
      </w:r>
      <w:proofErr w:type="gramStart"/>
      <w:r>
        <w:rPr>
          <w:lang w:val="de-CH"/>
        </w:rPr>
        <w:t>das</w:t>
      </w:r>
      <w:proofErr w:type="gramEnd"/>
      <w:r>
        <w:rPr>
          <w:lang w:val="de-CH"/>
        </w:rPr>
        <w:t xml:space="preserve"> ich da nicht übertreibe.</w:t>
      </w:r>
    </w:p>
    <w:p w14:paraId="5B7BED69" w14:textId="63F98E89" w:rsidR="002A0366" w:rsidRDefault="002A0366" w:rsidP="002A0366">
      <w:pPr>
        <w:pStyle w:val="Flietext"/>
        <w:rPr>
          <w:b/>
          <w:bCs/>
          <w:color w:val="E20073"/>
          <w:lang w:val="de-CH"/>
        </w:rPr>
      </w:pPr>
      <w:r w:rsidRPr="0025369E">
        <w:rPr>
          <w:color w:val="E20073"/>
          <w:u w:val="single"/>
          <w:lang w:val="de-CH"/>
        </w:rPr>
        <w:br/>
        <w:t xml:space="preserve">Das lief </w:t>
      </w:r>
      <w:r>
        <w:rPr>
          <w:color w:val="E20073"/>
          <w:u w:val="single"/>
          <w:lang w:val="de-CH"/>
        </w:rPr>
        <w:t>nicht so gut</w:t>
      </w:r>
      <w:r w:rsidRPr="0025369E">
        <w:rPr>
          <w:color w:val="E20073"/>
          <w:u w:val="single"/>
          <w:lang w:val="de-CH"/>
        </w:rPr>
        <w:t>:</w:t>
      </w:r>
      <w:r>
        <w:rPr>
          <w:color w:val="E20073"/>
          <w:u w:val="single"/>
          <w:lang w:val="de-CH"/>
        </w:rPr>
        <w:br/>
      </w:r>
      <w:r w:rsidR="002A5AD8">
        <w:rPr>
          <w:lang w:val="de-CH"/>
        </w:rPr>
        <w:t>Wie bereits erwähnt, hat mir die fehlende Energie heute etwas zu schaffen gemacht und es war anstrengend am Ball zu bleiben. Leider kann ich mir nicht erklären, wieso dies so geschehen ist. Teilweise war es am Nachmittag nicht einfach motiviert und konzentriert zu bleiben. Ich habe mich immer wieder erwischt, dass ich eine Pause machen wollte oder mich einfach ablenken wollte. Jedoch weiss ich, dass der Zeitplan nicht auf mich wartet, deswegen konnte ich diese Situation schnell abwenden.</w:t>
      </w:r>
      <w:r>
        <w:rPr>
          <w:lang w:val="de-CH"/>
        </w:rPr>
        <w:br/>
      </w:r>
      <w:r>
        <w:rPr>
          <w:lang w:val="de-CH"/>
        </w:rPr>
        <w:br/>
      </w:r>
      <w:r>
        <w:rPr>
          <w:color w:val="E20073"/>
          <w:u w:val="single"/>
          <w:lang w:val="de-CH"/>
        </w:rPr>
        <w:lastRenderedPageBreak/>
        <w:t>Meine heutigen Erkenntnisse:</w:t>
      </w:r>
      <w:r>
        <w:rPr>
          <w:color w:val="E20073"/>
          <w:u w:val="single"/>
          <w:lang w:val="de-CH"/>
        </w:rPr>
        <w:br/>
      </w:r>
      <w:r w:rsidR="002A5AD8">
        <w:rPr>
          <w:lang w:val="de-CH"/>
        </w:rPr>
        <w:t xml:space="preserve">HERMES hat so viele theoretische Teile und es macht die ganze Projektarbeit, besonders zum Beginn, etwas träge. Ich weiss </w:t>
      </w:r>
      <w:proofErr w:type="gramStart"/>
      <w:r w:rsidR="002A5AD8">
        <w:rPr>
          <w:lang w:val="de-CH"/>
        </w:rPr>
        <w:t>nicht</w:t>
      </w:r>
      <w:proofErr w:type="gramEnd"/>
      <w:r w:rsidR="002A5AD8">
        <w:rPr>
          <w:lang w:val="de-CH"/>
        </w:rPr>
        <w:t xml:space="preserve"> ob ich überhaupt wieder HERMES verwenden würde, wenn es nicht vorgegeben wäre. Jedoch ist es für mich auch heute wieder ein guter Input, da ich heute wieder ein paar Sachen über HERMES gelernt habe. Und ich denke auch, dass die Konzepte die IPA um vieles erleichtern werden, da du dann nur noch nach Vorgabe umsetzen musst.</w:t>
      </w:r>
      <w:r>
        <w:rPr>
          <w:lang w:val="de-CH"/>
        </w:rPr>
        <w:br/>
      </w:r>
      <w:r>
        <w:rPr>
          <w:lang w:val="de-CH"/>
        </w:rPr>
        <w:br/>
      </w:r>
      <w:r>
        <w:rPr>
          <w:b/>
          <w:bCs/>
          <w:color w:val="E20073"/>
          <w:lang w:val="de-CH"/>
        </w:rPr>
        <w:t>Meine Schlussbilanz</w:t>
      </w:r>
      <w:r w:rsidRPr="00F92EDE">
        <w:rPr>
          <w:b/>
          <w:bCs/>
          <w:color w:val="E20073"/>
          <w:lang w:val="de-CH"/>
        </w:rPr>
        <w:t>:</w:t>
      </w:r>
    </w:p>
    <w:p w14:paraId="3C4FB846" w14:textId="38FC1A1B" w:rsidR="002A0366" w:rsidRDefault="002A5AD8" w:rsidP="002A0366">
      <w:pPr>
        <w:pStyle w:val="Flietext"/>
        <w:rPr>
          <w:color w:val="E20073"/>
          <w:u w:val="single"/>
          <w:lang w:val="de-CH"/>
        </w:rPr>
      </w:pPr>
      <w:r>
        <w:rPr>
          <w:lang w:val="de-CH"/>
        </w:rPr>
        <w:t xml:space="preserve">Ich bin froh, dass ich den heutigen Tag </w:t>
      </w:r>
      <w:proofErr w:type="spellStart"/>
      <w:r>
        <w:rPr>
          <w:lang w:val="de-CH"/>
        </w:rPr>
        <w:t>hintermir</w:t>
      </w:r>
      <w:proofErr w:type="spellEnd"/>
      <w:r>
        <w:rPr>
          <w:lang w:val="de-CH"/>
        </w:rPr>
        <w:t xml:space="preserve"> habe und ich Morgen eine Pause aufgrund der Schule einlegen kann. Jedoch denke ich, dass ich heute einen erfolgreicheren Tag </w:t>
      </w:r>
      <w:proofErr w:type="gramStart"/>
      <w:r>
        <w:rPr>
          <w:lang w:val="de-CH"/>
        </w:rPr>
        <w:t>hatte</w:t>
      </w:r>
      <w:proofErr w:type="gramEnd"/>
      <w:r>
        <w:rPr>
          <w:lang w:val="de-CH"/>
        </w:rPr>
        <w:t xml:space="preserve"> als gestern und ich </w:t>
      </w:r>
      <w:proofErr w:type="spellStart"/>
      <w:r>
        <w:rPr>
          <w:lang w:val="de-CH"/>
        </w:rPr>
        <w:t>immernoch</w:t>
      </w:r>
      <w:proofErr w:type="spellEnd"/>
      <w:r>
        <w:rPr>
          <w:lang w:val="de-CH"/>
        </w:rPr>
        <w:t xml:space="preserve"> überzeugt bin, dass ich die IPA definitiv bestehen werden.</w:t>
      </w:r>
    </w:p>
    <w:p w14:paraId="595D3B2E" w14:textId="77777777" w:rsidR="002A0366" w:rsidRPr="0025369E" w:rsidRDefault="002A0366" w:rsidP="002A0366">
      <w:pPr>
        <w:pStyle w:val="Flietext"/>
        <w:rPr>
          <w:u w:val="single"/>
          <w:lang w:val="de-CH"/>
        </w:rPr>
      </w:pPr>
    </w:p>
    <w:p w14:paraId="69E7298E" w14:textId="12EF77C6" w:rsidR="002A0366" w:rsidRDefault="002A0366" w:rsidP="00F92EDE">
      <w:pPr>
        <w:pStyle w:val="Flietext"/>
        <w:rPr>
          <w:lang w:val="de-CH"/>
        </w:rPr>
      </w:pPr>
      <w:r w:rsidRPr="00F92EDE">
        <w:rPr>
          <w:b/>
          <w:bCs/>
          <w:color w:val="E20073"/>
          <w:lang w:val="de-CH"/>
        </w:rPr>
        <w:t>Nächste Schritte:</w:t>
      </w:r>
      <w:r w:rsidRPr="00F92EDE">
        <w:rPr>
          <w:b/>
          <w:bCs/>
          <w:color w:val="E20073"/>
          <w:lang w:val="de-CH"/>
        </w:rPr>
        <w:br/>
      </w:r>
      <w:r w:rsidR="002A5AD8">
        <w:rPr>
          <w:lang w:val="de-CH"/>
        </w:rPr>
        <w:t xml:space="preserve">Als nächstes muss ich nur noch die zwei letzten Konzepte schreiben und danach sollte ich am Freitag endlich mit der Realisierung beginnen können. Ich bin schon sehr gespannt, wie </w:t>
      </w:r>
      <w:proofErr w:type="gramStart"/>
      <w:r w:rsidR="002A5AD8">
        <w:rPr>
          <w:lang w:val="de-CH"/>
        </w:rPr>
        <w:t>das laufen</w:t>
      </w:r>
      <w:proofErr w:type="gramEnd"/>
      <w:r w:rsidR="002A5AD8">
        <w:rPr>
          <w:lang w:val="de-CH"/>
        </w:rPr>
        <w:t xml:space="preserve"> wird. Ich hoffe, dass keine zu grossen Probleme auftreten werden.</w:t>
      </w:r>
    </w:p>
    <w:p w14:paraId="36746E34" w14:textId="77777777" w:rsidR="009724FD" w:rsidRDefault="009724FD" w:rsidP="00F92EDE">
      <w:pPr>
        <w:pStyle w:val="Flietext"/>
        <w:rPr>
          <w:lang w:val="de-CH"/>
        </w:rPr>
      </w:pPr>
    </w:p>
    <w:p w14:paraId="410D66B5" w14:textId="17A85BB6" w:rsidR="009724FD" w:rsidRDefault="009724FD" w:rsidP="009724FD">
      <w:pPr>
        <w:pStyle w:val="berschrift2"/>
        <w:rPr>
          <w:lang w:val="it-CH"/>
        </w:rPr>
      </w:pPr>
      <w:r>
        <w:rPr>
          <w:lang w:val="it-CH"/>
        </w:rPr>
        <w:t>Arbeitsjournal vom 26.04.2024</w:t>
      </w:r>
    </w:p>
    <w:tbl>
      <w:tblPr>
        <w:tblStyle w:val="Tabellenraster"/>
        <w:tblW w:w="9924" w:type="dxa"/>
        <w:tblLook w:val="04A0" w:firstRow="1" w:lastRow="0" w:firstColumn="1" w:lastColumn="0" w:noHBand="0" w:noVBand="1"/>
      </w:tblPr>
      <w:tblGrid>
        <w:gridCol w:w="2835"/>
        <w:gridCol w:w="3886"/>
        <w:gridCol w:w="1701"/>
        <w:gridCol w:w="1502"/>
      </w:tblGrid>
      <w:tr w:rsidR="009724FD" w14:paraId="53CED6B0"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A2A0426" w14:textId="77777777" w:rsidR="009724FD" w:rsidRPr="00090253" w:rsidRDefault="009724FD" w:rsidP="00F15E2D">
            <w:pPr>
              <w:rPr>
                <w:sz w:val="24"/>
                <w:lang w:val="it-CH"/>
              </w:rPr>
            </w:pPr>
            <w:r>
              <w:rPr>
                <w:sz w:val="24"/>
                <w:lang w:val="it-CH"/>
              </w:rPr>
              <w:t>Tätigkeiten</w:t>
            </w:r>
          </w:p>
        </w:tc>
        <w:tc>
          <w:tcPr>
            <w:tcW w:w="3886" w:type="dxa"/>
          </w:tcPr>
          <w:p w14:paraId="78EDE9D6" w14:textId="77777777" w:rsidR="009724FD" w:rsidRPr="00090253" w:rsidRDefault="009724FD" w:rsidP="00F15E2D">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1701" w:type="dxa"/>
          </w:tcPr>
          <w:p w14:paraId="5A30B43F" w14:textId="77777777" w:rsidR="009724FD" w:rsidRPr="00090253" w:rsidRDefault="009724FD" w:rsidP="00F15E2D">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1502" w:type="dxa"/>
          </w:tcPr>
          <w:p w14:paraId="197FB852" w14:textId="77777777" w:rsidR="009724FD" w:rsidRPr="00090253" w:rsidRDefault="009724FD" w:rsidP="00F15E2D">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9724FD" w14:paraId="74B7F34C"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64547349" w14:textId="2FA89157" w:rsidR="009724FD" w:rsidRPr="00996D15" w:rsidRDefault="007F45CA" w:rsidP="00F15E2D">
            <w:pPr>
              <w:rPr>
                <w:sz w:val="24"/>
                <w:szCs w:val="40"/>
                <w:lang w:val="it-CH"/>
              </w:rPr>
            </w:pPr>
            <w:r>
              <w:rPr>
                <w:sz w:val="24"/>
                <w:szCs w:val="40"/>
                <w:lang w:val="it-CH"/>
              </w:rPr>
              <w:t>Testkonzept</w:t>
            </w:r>
          </w:p>
        </w:tc>
        <w:tc>
          <w:tcPr>
            <w:tcW w:w="3886" w:type="dxa"/>
          </w:tcPr>
          <w:p w14:paraId="16D7AF42" w14:textId="4B897DEF" w:rsidR="009724FD" w:rsidRPr="00996D15" w:rsidRDefault="007F45CA" w:rsidP="00F15E2D">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Justin Winistörfer</w:t>
            </w:r>
          </w:p>
        </w:tc>
        <w:tc>
          <w:tcPr>
            <w:tcW w:w="1701" w:type="dxa"/>
          </w:tcPr>
          <w:p w14:paraId="6B6B347E" w14:textId="4571CE3C" w:rsidR="009724FD" w:rsidRPr="00996D15" w:rsidRDefault="007F45CA" w:rsidP="00F15E2D">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1.</w:t>
            </w:r>
            <w:r w:rsidR="00B05A4E">
              <w:rPr>
                <w:sz w:val="24"/>
                <w:szCs w:val="40"/>
                <w:lang w:val="it-CH"/>
              </w:rPr>
              <w:t>00</w:t>
            </w:r>
          </w:p>
        </w:tc>
        <w:tc>
          <w:tcPr>
            <w:tcW w:w="1502" w:type="dxa"/>
          </w:tcPr>
          <w:p w14:paraId="0AC9A47D" w14:textId="3D2F8A75" w:rsidR="009724FD" w:rsidRPr="00996D15" w:rsidRDefault="007F45CA" w:rsidP="00F15E2D">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1.</w:t>
            </w:r>
            <w:r w:rsidR="00B05A4E">
              <w:rPr>
                <w:sz w:val="24"/>
                <w:szCs w:val="40"/>
                <w:lang w:val="it-CH"/>
              </w:rPr>
              <w:t>50</w:t>
            </w:r>
          </w:p>
        </w:tc>
      </w:tr>
      <w:tr w:rsidR="009724FD" w14:paraId="5408F89E"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4FFDAB09" w14:textId="01891A75" w:rsidR="009724FD" w:rsidRPr="00996D15" w:rsidRDefault="007F45CA" w:rsidP="00F15E2D">
            <w:pPr>
              <w:rPr>
                <w:sz w:val="24"/>
                <w:szCs w:val="40"/>
                <w:lang w:val="it-CH"/>
              </w:rPr>
            </w:pPr>
            <w:r>
              <w:rPr>
                <w:sz w:val="24"/>
                <w:szCs w:val="40"/>
                <w:lang w:val="it-CH"/>
              </w:rPr>
              <w:t>Automatisierungskonzept</w:t>
            </w:r>
          </w:p>
        </w:tc>
        <w:tc>
          <w:tcPr>
            <w:tcW w:w="3886" w:type="dxa"/>
          </w:tcPr>
          <w:p w14:paraId="51975ED8" w14:textId="27EA046F" w:rsidR="009724FD" w:rsidRPr="00996D15" w:rsidRDefault="009724FD" w:rsidP="00F15E2D">
            <w:pPr>
              <w:jc w:val="left"/>
              <w:cnfStyle w:val="000000000000" w:firstRow="0" w:lastRow="0" w:firstColumn="0" w:lastColumn="0" w:oddVBand="0" w:evenVBand="0" w:oddHBand="0" w:evenHBand="0" w:firstRowFirstColumn="0" w:firstRowLastColumn="0" w:lastRowFirstColumn="0" w:lastRowLastColumn="0"/>
              <w:rPr>
                <w:sz w:val="24"/>
                <w:szCs w:val="40"/>
                <w:lang w:val="it-CH"/>
              </w:rPr>
            </w:pPr>
          </w:p>
        </w:tc>
        <w:tc>
          <w:tcPr>
            <w:tcW w:w="1701" w:type="dxa"/>
          </w:tcPr>
          <w:p w14:paraId="371E77DC" w14:textId="01B1D87F" w:rsidR="009724FD" w:rsidRPr="00996D15" w:rsidRDefault="007F45CA" w:rsidP="00F15E2D">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0.75</w:t>
            </w:r>
          </w:p>
        </w:tc>
        <w:tc>
          <w:tcPr>
            <w:tcW w:w="1502" w:type="dxa"/>
          </w:tcPr>
          <w:p w14:paraId="26E90246" w14:textId="7ED9A52F" w:rsidR="009724FD" w:rsidRPr="00996D15" w:rsidRDefault="007F45CA" w:rsidP="00F15E2D">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0.50</w:t>
            </w:r>
          </w:p>
        </w:tc>
      </w:tr>
      <w:tr w:rsidR="007F45CA" w14:paraId="2DFFECF5"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20725BA7" w14:textId="6EAA3ACE" w:rsidR="007F45CA" w:rsidRPr="005D2B7D" w:rsidRDefault="007F45CA" w:rsidP="005D2B7D">
            <w:pPr>
              <w:rPr>
                <w:sz w:val="24"/>
                <w:szCs w:val="56"/>
                <w:lang w:val="it-CH"/>
              </w:rPr>
            </w:pPr>
            <w:r w:rsidRPr="005D2B7D">
              <w:rPr>
                <w:sz w:val="24"/>
                <w:szCs w:val="56"/>
                <w:lang w:val="it-CH"/>
              </w:rPr>
              <w:t>Phasenfreigabe</w:t>
            </w:r>
          </w:p>
        </w:tc>
        <w:tc>
          <w:tcPr>
            <w:tcW w:w="3886" w:type="dxa"/>
          </w:tcPr>
          <w:p w14:paraId="5E32E517" w14:textId="1FAAFC0D" w:rsidR="007F45CA" w:rsidRPr="005D2B7D" w:rsidRDefault="007F45CA"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p>
        </w:tc>
        <w:tc>
          <w:tcPr>
            <w:tcW w:w="1701" w:type="dxa"/>
          </w:tcPr>
          <w:p w14:paraId="618B91DF" w14:textId="50B8F6A0" w:rsidR="007F45CA" w:rsidRPr="005D2B7D" w:rsidRDefault="007F45CA"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r w:rsidRPr="005D2B7D">
              <w:rPr>
                <w:sz w:val="24"/>
                <w:szCs w:val="56"/>
                <w:lang w:val="it-CH"/>
              </w:rPr>
              <w:t>0.25</w:t>
            </w:r>
          </w:p>
        </w:tc>
        <w:tc>
          <w:tcPr>
            <w:tcW w:w="1502" w:type="dxa"/>
          </w:tcPr>
          <w:p w14:paraId="42681524" w14:textId="41D3BA6B" w:rsidR="007F45CA" w:rsidRPr="005D2B7D" w:rsidRDefault="007F45CA"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r w:rsidRPr="005D2B7D">
              <w:rPr>
                <w:sz w:val="24"/>
                <w:szCs w:val="56"/>
                <w:lang w:val="it-CH"/>
              </w:rPr>
              <w:t>0.25</w:t>
            </w:r>
          </w:p>
        </w:tc>
      </w:tr>
      <w:tr w:rsidR="007F45CA" w14:paraId="1AB56B18"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351C47A3" w14:textId="13A1B609" w:rsidR="007F45CA" w:rsidRPr="005D2B7D" w:rsidRDefault="007F45CA" w:rsidP="005D2B7D">
            <w:pPr>
              <w:rPr>
                <w:sz w:val="24"/>
                <w:szCs w:val="56"/>
                <w:lang w:val="it-CH"/>
              </w:rPr>
            </w:pPr>
            <w:r w:rsidRPr="005D2B7D">
              <w:rPr>
                <w:sz w:val="24"/>
                <w:szCs w:val="56"/>
                <w:lang w:val="it-CH"/>
              </w:rPr>
              <w:t>IDE Umgebung bereitstellen</w:t>
            </w:r>
          </w:p>
        </w:tc>
        <w:tc>
          <w:tcPr>
            <w:tcW w:w="3886" w:type="dxa"/>
          </w:tcPr>
          <w:p w14:paraId="18F5023F" w14:textId="77777777" w:rsidR="007F45CA" w:rsidRPr="005D2B7D" w:rsidRDefault="007F45CA"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p>
        </w:tc>
        <w:tc>
          <w:tcPr>
            <w:tcW w:w="1701" w:type="dxa"/>
          </w:tcPr>
          <w:p w14:paraId="0A63F00D" w14:textId="3DD140A0" w:rsidR="007F45CA" w:rsidRPr="005D2B7D" w:rsidRDefault="007F45CA"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r w:rsidRPr="005D2B7D">
              <w:rPr>
                <w:sz w:val="24"/>
                <w:szCs w:val="56"/>
                <w:lang w:val="it-CH"/>
              </w:rPr>
              <w:t>1</w:t>
            </w:r>
          </w:p>
        </w:tc>
        <w:tc>
          <w:tcPr>
            <w:tcW w:w="1502" w:type="dxa"/>
          </w:tcPr>
          <w:p w14:paraId="36FCC8F0" w14:textId="6F20B560" w:rsidR="007F45CA" w:rsidRPr="005D2B7D" w:rsidRDefault="007F45CA"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r w:rsidRPr="005D2B7D">
              <w:rPr>
                <w:sz w:val="24"/>
                <w:szCs w:val="56"/>
                <w:lang w:val="it-CH"/>
              </w:rPr>
              <w:t>0.75</w:t>
            </w:r>
          </w:p>
        </w:tc>
      </w:tr>
      <w:tr w:rsidR="007F45CA" w14:paraId="0C9AAB6D"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61CBD6C1" w14:textId="3BD8A89B" w:rsidR="007F45CA" w:rsidRPr="005D2B7D" w:rsidRDefault="007F45CA" w:rsidP="005D2B7D">
            <w:pPr>
              <w:rPr>
                <w:sz w:val="24"/>
                <w:szCs w:val="56"/>
                <w:lang w:val="it-CH"/>
              </w:rPr>
            </w:pPr>
            <w:r w:rsidRPr="005D2B7D">
              <w:rPr>
                <w:sz w:val="24"/>
                <w:szCs w:val="56"/>
                <w:lang w:val="it-CH"/>
              </w:rPr>
              <w:t>Zugang zu AWS bereitstellen</w:t>
            </w:r>
          </w:p>
        </w:tc>
        <w:tc>
          <w:tcPr>
            <w:tcW w:w="3886" w:type="dxa"/>
          </w:tcPr>
          <w:p w14:paraId="63FAA5F8" w14:textId="77777777" w:rsidR="007F45CA" w:rsidRPr="005D2B7D" w:rsidRDefault="007F45CA"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p>
        </w:tc>
        <w:tc>
          <w:tcPr>
            <w:tcW w:w="1701" w:type="dxa"/>
          </w:tcPr>
          <w:p w14:paraId="21BDFE9A" w14:textId="0FB77EAA" w:rsidR="007F45CA" w:rsidRPr="005D2B7D" w:rsidRDefault="007F2D36"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r w:rsidRPr="005D2B7D">
              <w:rPr>
                <w:sz w:val="24"/>
                <w:szCs w:val="56"/>
                <w:lang w:val="it-CH"/>
              </w:rPr>
              <w:t>1.25</w:t>
            </w:r>
          </w:p>
        </w:tc>
        <w:tc>
          <w:tcPr>
            <w:tcW w:w="1502" w:type="dxa"/>
          </w:tcPr>
          <w:p w14:paraId="10DD15D1" w14:textId="0D82EBD2" w:rsidR="007F45CA" w:rsidRPr="005D2B7D" w:rsidRDefault="007F2D36" w:rsidP="005D2B7D">
            <w:pPr>
              <w:jc w:val="left"/>
              <w:cnfStyle w:val="000000000000" w:firstRow="0" w:lastRow="0" w:firstColumn="0" w:lastColumn="0" w:oddVBand="0" w:evenVBand="0" w:oddHBand="0" w:evenHBand="0" w:firstRowFirstColumn="0" w:firstRowLastColumn="0" w:lastRowFirstColumn="0" w:lastRowLastColumn="0"/>
              <w:rPr>
                <w:sz w:val="24"/>
                <w:szCs w:val="56"/>
                <w:lang w:val="it-CH"/>
              </w:rPr>
            </w:pPr>
            <w:r w:rsidRPr="005D2B7D">
              <w:rPr>
                <w:sz w:val="24"/>
                <w:szCs w:val="56"/>
                <w:lang w:val="it-CH"/>
              </w:rPr>
              <w:t>1</w:t>
            </w:r>
          </w:p>
        </w:tc>
      </w:tr>
      <w:tr w:rsidR="007F2D36" w14:paraId="695AF61C"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197353D1" w14:textId="6EA0BF22" w:rsidR="007F2D36" w:rsidRPr="005D2B7D" w:rsidRDefault="007F2D36" w:rsidP="005D2B7D">
            <w:pPr>
              <w:rPr>
                <w:sz w:val="24"/>
                <w:szCs w:val="56"/>
                <w:lang w:val="de-CH"/>
              </w:rPr>
            </w:pPr>
            <w:r w:rsidRPr="005D2B7D">
              <w:rPr>
                <w:sz w:val="24"/>
                <w:szCs w:val="56"/>
                <w:lang w:val="de-CH"/>
              </w:rPr>
              <w:t>Terraform Scripts zur Bereitstellung der grundlegenden AWS Services erstellen</w:t>
            </w:r>
          </w:p>
        </w:tc>
        <w:tc>
          <w:tcPr>
            <w:tcW w:w="3886" w:type="dxa"/>
          </w:tcPr>
          <w:p w14:paraId="786339E3" w14:textId="77777777" w:rsidR="007F2D36" w:rsidRPr="005D2B7D" w:rsidRDefault="007F2D36"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p>
        </w:tc>
        <w:tc>
          <w:tcPr>
            <w:tcW w:w="1701" w:type="dxa"/>
          </w:tcPr>
          <w:p w14:paraId="11B0A5D0" w14:textId="62435CF2" w:rsidR="007F2D36" w:rsidRPr="005D2B7D" w:rsidRDefault="005D2B7D"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r w:rsidRPr="005D2B7D">
              <w:rPr>
                <w:sz w:val="24"/>
                <w:szCs w:val="56"/>
                <w:lang w:val="de-CH"/>
              </w:rPr>
              <w:t>2.75</w:t>
            </w:r>
          </w:p>
        </w:tc>
        <w:tc>
          <w:tcPr>
            <w:tcW w:w="1502" w:type="dxa"/>
          </w:tcPr>
          <w:p w14:paraId="40D5E911" w14:textId="083F6002" w:rsidR="007F2D36" w:rsidRPr="005D2B7D" w:rsidRDefault="00560A90"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r w:rsidRPr="005D2B7D">
              <w:rPr>
                <w:sz w:val="24"/>
                <w:szCs w:val="56"/>
                <w:lang w:val="de-CH"/>
              </w:rPr>
              <w:t>2.75</w:t>
            </w:r>
          </w:p>
        </w:tc>
      </w:tr>
      <w:tr w:rsidR="00BF3B18" w14:paraId="65388F6F"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470F4179" w14:textId="55EF3914" w:rsidR="00BF3B18" w:rsidRPr="005D2B7D" w:rsidRDefault="00BF3B18" w:rsidP="005D2B7D">
            <w:pPr>
              <w:rPr>
                <w:sz w:val="24"/>
                <w:szCs w:val="56"/>
                <w:lang w:val="de-CH"/>
              </w:rPr>
            </w:pPr>
            <w:r w:rsidRPr="005D2B7D">
              <w:rPr>
                <w:sz w:val="24"/>
                <w:szCs w:val="56"/>
                <w:lang w:val="de-CH"/>
              </w:rPr>
              <w:t>Terraform Scripts zur Bereitstellung des EKS erstellen</w:t>
            </w:r>
          </w:p>
        </w:tc>
        <w:tc>
          <w:tcPr>
            <w:tcW w:w="3886" w:type="dxa"/>
          </w:tcPr>
          <w:p w14:paraId="2F4F89F6" w14:textId="77777777" w:rsidR="00BF3B18" w:rsidRPr="005D2B7D" w:rsidRDefault="00BF3B18"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p>
        </w:tc>
        <w:tc>
          <w:tcPr>
            <w:tcW w:w="1701" w:type="dxa"/>
          </w:tcPr>
          <w:p w14:paraId="196C7564" w14:textId="13781ACB" w:rsidR="00BF3B18" w:rsidRPr="005D2B7D" w:rsidRDefault="00BF3B18"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r w:rsidRPr="005D2B7D">
              <w:rPr>
                <w:sz w:val="24"/>
                <w:szCs w:val="56"/>
                <w:lang w:val="de-CH"/>
              </w:rPr>
              <w:t>0.50</w:t>
            </w:r>
          </w:p>
        </w:tc>
        <w:tc>
          <w:tcPr>
            <w:tcW w:w="1502" w:type="dxa"/>
          </w:tcPr>
          <w:p w14:paraId="70E03AB1" w14:textId="74550CEB" w:rsidR="00BF3B18" w:rsidRPr="005D2B7D" w:rsidRDefault="00BF3B18"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r w:rsidRPr="005D2B7D">
              <w:rPr>
                <w:sz w:val="24"/>
                <w:szCs w:val="56"/>
                <w:lang w:val="de-CH"/>
              </w:rPr>
              <w:t>0.50</w:t>
            </w:r>
          </w:p>
        </w:tc>
      </w:tr>
      <w:tr w:rsidR="005D2B7D" w14:paraId="3C015DE2"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748DE7A2" w14:textId="47AC28CD" w:rsidR="005D2B7D" w:rsidRPr="005D2B7D" w:rsidRDefault="00B6072F" w:rsidP="005D2B7D">
            <w:pPr>
              <w:rPr>
                <w:sz w:val="24"/>
                <w:szCs w:val="56"/>
                <w:lang w:val="de-CH"/>
              </w:rPr>
            </w:pPr>
            <w:r>
              <w:rPr>
                <w:sz w:val="24"/>
                <w:szCs w:val="56"/>
                <w:lang w:val="de-CH"/>
              </w:rPr>
              <w:t>Lernjournal</w:t>
            </w:r>
          </w:p>
        </w:tc>
        <w:tc>
          <w:tcPr>
            <w:tcW w:w="3886" w:type="dxa"/>
          </w:tcPr>
          <w:p w14:paraId="02FC3A9A" w14:textId="32A62B2C" w:rsidR="005D2B7D" w:rsidRPr="005D2B7D" w:rsidRDefault="005D2B7D"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p>
        </w:tc>
        <w:tc>
          <w:tcPr>
            <w:tcW w:w="1701" w:type="dxa"/>
          </w:tcPr>
          <w:p w14:paraId="2160C617" w14:textId="13E3440A" w:rsidR="005D2B7D" w:rsidRPr="005D2B7D" w:rsidRDefault="00B6072F"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r>
              <w:rPr>
                <w:sz w:val="24"/>
                <w:szCs w:val="56"/>
                <w:lang w:val="de-CH"/>
              </w:rPr>
              <w:t>0.50</w:t>
            </w:r>
          </w:p>
        </w:tc>
        <w:tc>
          <w:tcPr>
            <w:tcW w:w="1502" w:type="dxa"/>
          </w:tcPr>
          <w:p w14:paraId="189C3747" w14:textId="2E2AC940" w:rsidR="005D2B7D" w:rsidRPr="005D2B7D" w:rsidRDefault="00B6072F" w:rsidP="005D2B7D">
            <w:pPr>
              <w:jc w:val="left"/>
              <w:cnfStyle w:val="000000000000" w:firstRow="0" w:lastRow="0" w:firstColumn="0" w:lastColumn="0" w:oddVBand="0" w:evenVBand="0" w:oddHBand="0" w:evenHBand="0" w:firstRowFirstColumn="0" w:firstRowLastColumn="0" w:lastRowFirstColumn="0" w:lastRowLastColumn="0"/>
              <w:rPr>
                <w:sz w:val="24"/>
                <w:szCs w:val="56"/>
                <w:lang w:val="de-CH"/>
              </w:rPr>
            </w:pPr>
            <w:r>
              <w:rPr>
                <w:sz w:val="24"/>
                <w:szCs w:val="56"/>
                <w:lang w:val="de-CH"/>
              </w:rPr>
              <w:t>0.50</w:t>
            </w:r>
          </w:p>
        </w:tc>
      </w:tr>
      <w:tr w:rsidR="00EC2101" w14:paraId="53746BD3" w14:textId="77777777" w:rsidTr="00F15E2D">
        <w:tc>
          <w:tcPr>
            <w:cnfStyle w:val="001000000000" w:firstRow="0" w:lastRow="0" w:firstColumn="1" w:lastColumn="0" w:oddVBand="0" w:evenVBand="0" w:oddHBand="0" w:evenHBand="0" w:firstRowFirstColumn="0" w:firstRowLastColumn="0" w:lastRowFirstColumn="0" w:lastRowLastColumn="0"/>
            <w:tcW w:w="2835" w:type="dxa"/>
          </w:tcPr>
          <w:p w14:paraId="4EF79723" w14:textId="6CDC3E90" w:rsidR="00EC2101" w:rsidRPr="00EC2101" w:rsidRDefault="00EC2101" w:rsidP="00EC2101">
            <w:pPr>
              <w:rPr>
                <w:b/>
                <w:bCs/>
                <w:sz w:val="24"/>
                <w:szCs w:val="160"/>
                <w:lang w:val="de-CH"/>
              </w:rPr>
            </w:pPr>
            <w:r w:rsidRPr="00EC2101">
              <w:rPr>
                <w:b/>
                <w:bCs/>
                <w:sz w:val="24"/>
                <w:szCs w:val="160"/>
                <w:lang w:val="de-CH"/>
              </w:rPr>
              <w:t>Gesamtzeit</w:t>
            </w:r>
          </w:p>
        </w:tc>
        <w:tc>
          <w:tcPr>
            <w:tcW w:w="3886" w:type="dxa"/>
          </w:tcPr>
          <w:p w14:paraId="0B6E0AA3" w14:textId="585910EC" w:rsidR="00EC2101" w:rsidRPr="00EC2101" w:rsidRDefault="00EC2101" w:rsidP="00EC2101">
            <w:pPr>
              <w:jc w:val="left"/>
              <w:cnfStyle w:val="000000000000" w:firstRow="0" w:lastRow="0" w:firstColumn="0" w:lastColumn="0" w:oddVBand="0" w:evenVBand="0" w:oddHBand="0" w:evenHBand="0" w:firstRowFirstColumn="0" w:firstRowLastColumn="0" w:lastRowFirstColumn="0" w:lastRowLastColumn="0"/>
              <w:rPr>
                <w:b/>
                <w:bCs/>
                <w:sz w:val="24"/>
                <w:szCs w:val="160"/>
                <w:lang w:val="de-CH"/>
              </w:rPr>
            </w:pPr>
            <w:r w:rsidRPr="00EC2101">
              <w:rPr>
                <w:b/>
                <w:bCs/>
                <w:sz w:val="24"/>
                <w:szCs w:val="160"/>
                <w:lang w:val="de-CH"/>
              </w:rPr>
              <w:t>-</w:t>
            </w:r>
          </w:p>
        </w:tc>
        <w:tc>
          <w:tcPr>
            <w:tcW w:w="1701" w:type="dxa"/>
          </w:tcPr>
          <w:p w14:paraId="179AB86E" w14:textId="6BEB1C40" w:rsidR="00EC2101" w:rsidRPr="00EC2101" w:rsidRDefault="00EC2101" w:rsidP="00EC2101">
            <w:pPr>
              <w:jc w:val="left"/>
              <w:cnfStyle w:val="000000000000" w:firstRow="0" w:lastRow="0" w:firstColumn="0" w:lastColumn="0" w:oddVBand="0" w:evenVBand="0" w:oddHBand="0" w:evenHBand="0" w:firstRowFirstColumn="0" w:firstRowLastColumn="0" w:lastRowFirstColumn="0" w:lastRowLastColumn="0"/>
              <w:rPr>
                <w:b/>
                <w:bCs/>
                <w:sz w:val="24"/>
                <w:szCs w:val="160"/>
                <w:lang w:val="de-CH"/>
              </w:rPr>
            </w:pPr>
            <w:r w:rsidRPr="00EC2101">
              <w:rPr>
                <w:b/>
                <w:bCs/>
                <w:sz w:val="24"/>
                <w:szCs w:val="160"/>
                <w:lang w:val="de-CH"/>
              </w:rPr>
              <w:t>8</w:t>
            </w:r>
          </w:p>
        </w:tc>
        <w:tc>
          <w:tcPr>
            <w:tcW w:w="1502" w:type="dxa"/>
          </w:tcPr>
          <w:p w14:paraId="25A203B1" w14:textId="4E815013" w:rsidR="00EC2101" w:rsidRPr="00EC2101" w:rsidRDefault="00EC2101" w:rsidP="00EC2101">
            <w:pPr>
              <w:jc w:val="left"/>
              <w:cnfStyle w:val="000000000000" w:firstRow="0" w:lastRow="0" w:firstColumn="0" w:lastColumn="0" w:oddVBand="0" w:evenVBand="0" w:oddHBand="0" w:evenHBand="0" w:firstRowFirstColumn="0" w:firstRowLastColumn="0" w:lastRowFirstColumn="0" w:lastRowLastColumn="0"/>
              <w:rPr>
                <w:b/>
                <w:bCs/>
                <w:sz w:val="24"/>
                <w:szCs w:val="160"/>
                <w:lang w:val="de-CH"/>
              </w:rPr>
            </w:pPr>
            <w:r w:rsidRPr="00EC2101">
              <w:rPr>
                <w:b/>
                <w:bCs/>
                <w:sz w:val="24"/>
                <w:szCs w:val="160"/>
                <w:lang w:val="de-CH"/>
              </w:rPr>
              <w:t>7.75</w:t>
            </w:r>
          </w:p>
        </w:tc>
      </w:tr>
    </w:tbl>
    <w:p w14:paraId="7736A049" w14:textId="77777777" w:rsidR="009724FD" w:rsidRPr="007F2D36" w:rsidRDefault="009724FD" w:rsidP="009724FD">
      <w:pPr>
        <w:pStyle w:val="Flietext"/>
        <w:rPr>
          <w:lang w:val="de-CH"/>
        </w:rPr>
      </w:pPr>
    </w:p>
    <w:p w14:paraId="05AFF706" w14:textId="77777777" w:rsidR="009724FD" w:rsidRDefault="009724FD" w:rsidP="009724FD">
      <w:pPr>
        <w:pStyle w:val="Flietext"/>
        <w:rPr>
          <w:b/>
          <w:bCs/>
          <w:color w:val="E20073"/>
          <w:lang w:val="it-CH"/>
        </w:rPr>
      </w:pPr>
      <w:r w:rsidRPr="00090253">
        <w:rPr>
          <w:b/>
          <w:bCs/>
          <w:color w:val="E20073"/>
          <w:lang w:val="it-CH"/>
        </w:rPr>
        <w:t>Tagesablauf:</w:t>
      </w:r>
    </w:p>
    <w:p w14:paraId="435DA75D" w14:textId="3882B19A" w:rsidR="009724FD" w:rsidRDefault="00560A90" w:rsidP="009724FD">
      <w:pPr>
        <w:pStyle w:val="Flietext"/>
        <w:rPr>
          <w:lang w:val="de-CH"/>
        </w:rPr>
      </w:pPr>
      <w:r>
        <w:rPr>
          <w:lang w:val="de-CH"/>
        </w:rPr>
        <w:t xml:space="preserve">Heute war ich endlich auf dem Endspurt von der Konzeptphase, auch wenn ich zuerst etwas Mühe hatte, da ich </w:t>
      </w:r>
      <w:r w:rsidR="00051466">
        <w:rPr>
          <w:lang w:val="de-CH"/>
        </w:rPr>
        <w:t>schon</w:t>
      </w:r>
      <w:r>
        <w:rPr>
          <w:lang w:val="de-CH"/>
        </w:rPr>
        <w:t xml:space="preserve"> mit Kopfschmerzen am Morgen aufgewacht bin. Um die Konzeptphase bald hinter mich zu bringen, habe ich zuerst das Testkonzept fertig geschrieben</w:t>
      </w:r>
      <w:r w:rsidR="00FA5AD5">
        <w:rPr>
          <w:lang w:val="de-CH"/>
        </w:rPr>
        <w:t>. Dies hat zwar etwas länger gedauert, da</w:t>
      </w:r>
      <w:r w:rsidR="0089255A">
        <w:rPr>
          <w:lang w:val="de-CH"/>
        </w:rPr>
        <w:t xml:space="preserve"> ich mir besonders viel Zeit genommen habe, die Abgrenzungen zu schreiben, da mir dies am Expertenbesuchstag sehr geraten wurde. </w:t>
      </w:r>
      <w:r w:rsidR="00051466">
        <w:rPr>
          <w:lang w:val="de-CH"/>
        </w:rPr>
        <w:t>Dementsprechend</w:t>
      </w:r>
      <w:r w:rsidR="0089255A">
        <w:rPr>
          <w:lang w:val="de-CH"/>
        </w:rPr>
        <w:t xml:space="preserve"> hatte ich dort länger als geplant. A</w:t>
      </w:r>
      <w:r w:rsidR="0000314F">
        <w:rPr>
          <w:lang w:val="de-CH"/>
        </w:rPr>
        <w:t xml:space="preserve">ls das Konzept fertig war, habe ich noch das Automatisierungskonzept geschrieben und dies war gar nicht so einfach, da für mich die Pipelines ziemlich neu sind, da ich jedoch trotzdem weiss wie man diese in der Theorie umgesetzt werden, konnte ich dies </w:t>
      </w:r>
      <w:r w:rsidR="00051466">
        <w:rPr>
          <w:lang w:val="de-CH"/>
        </w:rPr>
        <w:t xml:space="preserve">anhand </w:t>
      </w:r>
      <w:r w:rsidR="00051466">
        <w:rPr>
          <w:lang w:val="de-CH"/>
        </w:rPr>
        <w:lastRenderedPageBreak/>
        <w:t>meines theoretischen Wissens</w:t>
      </w:r>
      <w:r w:rsidR="0000314F">
        <w:rPr>
          <w:lang w:val="de-CH"/>
        </w:rPr>
        <w:t xml:space="preserve"> machen und war dabei auch noch schneller fertig als geplant.</w:t>
      </w:r>
      <w:r w:rsidR="00051466">
        <w:rPr>
          <w:lang w:val="de-CH"/>
        </w:rPr>
        <w:t xml:space="preserve"> Als diese Konzepte fertig waren, habe ich mit Mathias die Phasenfreigabe gemacht, damit ich endlich mit der Realisierung starten kann, dieser Moment, auf den ich die letzten 4 Tage gewartet habe.</w:t>
      </w:r>
      <w:r w:rsidR="00817C23">
        <w:rPr>
          <w:lang w:val="de-CH"/>
        </w:rPr>
        <w:br/>
      </w:r>
      <w:r w:rsidR="00817C23">
        <w:rPr>
          <w:lang w:val="de-CH"/>
        </w:rPr>
        <w:br/>
        <w:t xml:space="preserve">Die Realisierung war heute noch sehr angenehm, da </w:t>
      </w:r>
      <w:r w:rsidR="0096284E">
        <w:rPr>
          <w:lang w:val="de-CH"/>
        </w:rPr>
        <w:t xml:space="preserve">ich heute nur paar Vorbereitungen machen musste und dann mal mit den ersten Scripts, welche für mich selbsterklärend sind, </w:t>
      </w:r>
      <w:r w:rsidR="000377FB">
        <w:rPr>
          <w:lang w:val="de-CH"/>
        </w:rPr>
        <w:t xml:space="preserve">erstellen musste. Somit war besonders die IDE Umgebung bereitstellen, schnell erledigt und dokumentiert. Der Zugang zu AWS war auch schneller erledigt als geplant, da ich noch ein altes Script hatte, welches ich nur auf meine aktuellen Credentials anpassen musste. Dies hatte auch sehr einfach funktioniert. Die Terraform-Scripts selbst </w:t>
      </w:r>
      <w:proofErr w:type="gramStart"/>
      <w:r w:rsidR="000377FB">
        <w:rPr>
          <w:lang w:val="de-CH"/>
        </w:rPr>
        <w:t>zum bereitstellen</w:t>
      </w:r>
      <w:proofErr w:type="gramEnd"/>
      <w:r w:rsidR="000377FB">
        <w:rPr>
          <w:lang w:val="de-CH"/>
        </w:rPr>
        <w:t xml:space="preserve"> der Infrastruktur waren auch sehr einfach erstellt, da es von Terraform eine sehr gute Dokumentation gibt und ich auch schon mit Terraform gearbeitet habe, dies war nichts neues für mich. Ich könnte mir jedoch vorstellen, dass es dann mit dem EKS etwas anstrengender werden könnte. Mit diesen Scripts für das EKS habe ich zwar heute auch schon begonnen, jedoch war dies auch noch einfach und noch nicht Kubernetes spezifisch.</w:t>
      </w:r>
    </w:p>
    <w:p w14:paraId="01695EBC" w14:textId="77777777" w:rsidR="00C46650" w:rsidRDefault="00C46650" w:rsidP="009724FD">
      <w:pPr>
        <w:pStyle w:val="Flietext"/>
        <w:rPr>
          <w:lang w:val="de-CH"/>
        </w:rPr>
      </w:pPr>
    </w:p>
    <w:p w14:paraId="7AEA8554" w14:textId="77777777" w:rsidR="009724FD" w:rsidRPr="00F92EDE" w:rsidRDefault="009724FD" w:rsidP="009724FD">
      <w:pPr>
        <w:pStyle w:val="Flietext"/>
        <w:rPr>
          <w:b/>
          <w:bCs/>
          <w:color w:val="E20073"/>
          <w:lang w:val="de-CH"/>
        </w:rPr>
      </w:pPr>
      <w:r w:rsidRPr="00F92EDE">
        <w:rPr>
          <w:b/>
          <w:bCs/>
          <w:color w:val="E20073"/>
          <w:lang w:val="de-CH"/>
        </w:rPr>
        <w:t>Hilfestellungen:</w:t>
      </w:r>
    </w:p>
    <w:p w14:paraId="1209F2F6" w14:textId="214CDC9B" w:rsidR="009724FD" w:rsidRDefault="009724FD" w:rsidP="009724FD">
      <w:pPr>
        <w:pStyle w:val="Flietext"/>
        <w:rPr>
          <w:lang w:val="de-CH"/>
        </w:rPr>
      </w:pPr>
      <w:r>
        <w:rPr>
          <w:lang w:val="de-CH"/>
        </w:rPr>
        <w:t>M</w:t>
      </w:r>
      <w:r w:rsidRPr="0025369E">
        <w:rPr>
          <w:lang w:val="de-CH"/>
        </w:rPr>
        <w:t xml:space="preserve">it der HERMES Dokumentation von </w:t>
      </w:r>
      <w:hyperlink r:id="rId34" w:history="1">
        <w:r w:rsidRPr="0025369E">
          <w:rPr>
            <w:rStyle w:val="Hyperlink"/>
            <w:lang w:val="de-CH"/>
          </w:rPr>
          <w:t>https://hermes.admin.ch/</w:t>
        </w:r>
      </w:hyperlink>
      <w:r>
        <w:rPr>
          <w:lang w:val="de-CH"/>
        </w:rPr>
        <w:t xml:space="preserve"> </w:t>
      </w:r>
      <w:r w:rsidRPr="0025369E">
        <w:rPr>
          <w:lang w:val="de-CH"/>
        </w:rPr>
        <w:t xml:space="preserve">habe </w:t>
      </w:r>
      <w:r>
        <w:rPr>
          <w:lang w:val="de-CH"/>
        </w:rPr>
        <w:t xml:space="preserve">ich mich </w:t>
      </w:r>
      <w:r w:rsidR="000377FB">
        <w:rPr>
          <w:lang w:val="de-CH"/>
        </w:rPr>
        <w:t xml:space="preserve">in den Punkt «Testkonzept» eingelesen und einen Blick in die Vorlage geworfen, damit ich weiss, wie ich mein Testkonzept aufbauen muss. Ebenso habe ich später in der Realisierung die Dokumentation von Terraform zur Hand genommen, damit ich </w:t>
      </w:r>
      <w:r w:rsidR="00375AB5">
        <w:rPr>
          <w:lang w:val="de-CH"/>
        </w:rPr>
        <w:t>weiss, wie ich meine Terraform</w:t>
      </w:r>
      <w:r w:rsidR="00C46650">
        <w:rPr>
          <w:lang w:val="de-CH"/>
        </w:rPr>
        <w:t>-S</w:t>
      </w:r>
      <w:r w:rsidR="00375AB5">
        <w:rPr>
          <w:lang w:val="de-CH"/>
        </w:rPr>
        <w:t>cripts bauen muss</w:t>
      </w:r>
      <w:r w:rsidR="004F2827">
        <w:rPr>
          <w:lang w:val="de-CH"/>
        </w:rPr>
        <w:t xml:space="preserve">, diese Dokumentation ist hier ersichtlich: </w:t>
      </w:r>
      <w:hyperlink r:id="rId35" w:history="1">
        <w:r w:rsidR="004F2827" w:rsidRPr="004F2827">
          <w:rPr>
            <w:rStyle w:val="Hyperlink"/>
            <w:lang w:val="de-CH"/>
          </w:rPr>
          <w:t>https://registry.terraform.io/providers/hashicorp/aws/latest/docs</w:t>
        </w:r>
      </w:hyperlink>
    </w:p>
    <w:p w14:paraId="22BA7C32" w14:textId="77777777" w:rsidR="009724FD" w:rsidRDefault="009724FD" w:rsidP="009724FD">
      <w:pPr>
        <w:pStyle w:val="Flietext"/>
        <w:rPr>
          <w:lang w:val="de-CH"/>
        </w:rPr>
      </w:pPr>
    </w:p>
    <w:p w14:paraId="673B3FD0" w14:textId="77777777" w:rsidR="009724FD" w:rsidRPr="00F92EDE" w:rsidRDefault="009724FD" w:rsidP="009724FD">
      <w:pPr>
        <w:pStyle w:val="Flietext"/>
        <w:rPr>
          <w:b/>
          <w:bCs/>
          <w:color w:val="E20073"/>
          <w:lang w:val="de-CH"/>
        </w:rPr>
      </w:pPr>
      <w:r w:rsidRPr="00F92EDE">
        <w:rPr>
          <w:b/>
          <w:bCs/>
          <w:color w:val="E20073"/>
          <w:lang w:val="de-CH"/>
        </w:rPr>
        <w:t>Reflexion:</w:t>
      </w:r>
    </w:p>
    <w:p w14:paraId="670BEA7F" w14:textId="77777777" w:rsidR="009724FD" w:rsidRDefault="009724FD" w:rsidP="009724FD">
      <w:pPr>
        <w:pStyle w:val="Flietext"/>
        <w:rPr>
          <w:color w:val="E20073"/>
          <w:u w:val="single"/>
          <w:lang w:val="de-CH"/>
        </w:rPr>
      </w:pPr>
      <w:r w:rsidRPr="0025369E">
        <w:rPr>
          <w:color w:val="E20073"/>
          <w:u w:val="single"/>
          <w:lang w:val="de-CH"/>
        </w:rPr>
        <w:t>Das lief gut:</w:t>
      </w:r>
    </w:p>
    <w:p w14:paraId="004EA5B0" w14:textId="29573C51" w:rsidR="009724FD" w:rsidRDefault="004F2827" w:rsidP="009724FD">
      <w:pPr>
        <w:pStyle w:val="Flietext"/>
        <w:rPr>
          <w:b/>
          <w:bCs/>
          <w:color w:val="E20073"/>
          <w:lang w:val="de-CH"/>
        </w:rPr>
      </w:pPr>
      <w:r>
        <w:rPr>
          <w:lang w:val="de-CH"/>
        </w:rPr>
        <w:t xml:space="preserve">ENDLICH habe ich die Konzeptphase hinter mir und ich konnte endlich mit der Realisierung anfangen. Diese lief heute auch noch </w:t>
      </w:r>
      <w:proofErr w:type="gramStart"/>
      <w:r>
        <w:rPr>
          <w:lang w:val="de-CH"/>
        </w:rPr>
        <w:t>ziemlich gut</w:t>
      </w:r>
      <w:proofErr w:type="gramEnd"/>
      <w:r>
        <w:rPr>
          <w:lang w:val="de-CH"/>
        </w:rPr>
        <w:t xml:space="preserve"> und ich bin sehr zufrieden, das heute ansonsten alles nach Plan lief und ich keine grossen Probleme hatte.</w:t>
      </w:r>
      <w:r>
        <w:rPr>
          <w:lang w:val="de-CH"/>
        </w:rPr>
        <w:br/>
      </w:r>
      <w:r w:rsidR="009724FD" w:rsidRPr="0025369E">
        <w:rPr>
          <w:color w:val="E20073"/>
          <w:u w:val="single"/>
          <w:lang w:val="de-CH"/>
        </w:rPr>
        <w:br/>
        <w:t xml:space="preserve">Das lief </w:t>
      </w:r>
      <w:r w:rsidR="009724FD">
        <w:rPr>
          <w:color w:val="E20073"/>
          <w:u w:val="single"/>
          <w:lang w:val="de-CH"/>
        </w:rPr>
        <w:t>nicht so gut</w:t>
      </w:r>
      <w:r w:rsidR="009724FD" w:rsidRPr="0025369E">
        <w:rPr>
          <w:color w:val="E20073"/>
          <w:u w:val="single"/>
          <w:lang w:val="de-CH"/>
        </w:rPr>
        <w:t>:</w:t>
      </w:r>
      <w:r w:rsidR="009724FD">
        <w:rPr>
          <w:color w:val="E20073"/>
          <w:u w:val="single"/>
          <w:lang w:val="de-CH"/>
        </w:rPr>
        <w:br/>
      </w:r>
      <w:r>
        <w:rPr>
          <w:lang w:val="de-CH"/>
        </w:rPr>
        <w:t>Es gab heute nichts wirklich, dass nicht so gut lief. Das einzige Hindernis war lediglich, dass ich etwas länger mit dem Testkonzept gebraucht hatte, aber ansonsten sehe ich für heute keine Mängel.</w:t>
      </w:r>
      <w:r w:rsidR="009724FD">
        <w:rPr>
          <w:lang w:val="de-CH"/>
        </w:rPr>
        <w:br/>
      </w:r>
      <w:r w:rsidR="009724FD">
        <w:rPr>
          <w:lang w:val="de-CH"/>
        </w:rPr>
        <w:br/>
      </w:r>
      <w:r w:rsidR="009724FD">
        <w:rPr>
          <w:color w:val="E20073"/>
          <w:u w:val="single"/>
          <w:lang w:val="de-CH"/>
        </w:rPr>
        <w:t>Meine heutigen Erkenntnisse:</w:t>
      </w:r>
      <w:r w:rsidR="009724FD">
        <w:rPr>
          <w:color w:val="E20073"/>
          <w:u w:val="single"/>
          <w:lang w:val="de-CH"/>
        </w:rPr>
        <w:br/>
      </w:r>
      <w:r w:rsidR="00712152">
        <w:rPr>
          <w:lang w:val="de-CH"/>
        </w:rPr>
        <w:t xml:space="preserve">Es ist erstaunlich zu sehen, wie viel Zeit man für Aufgaben braucht, welche man normalerweise öfters ausführt. Man achtet sich normalerweise gar nicht </w:t>
      </w:r>
      <w:proofErr w:type="gramStart"/>
      <w:r w:rsidR="00712152">
        <w:rPr>
          <w:lang w:val="de-CH"/>
        </w:rPr>
        <w:t>wirklich auf</w:t>
      </w:r>
      <w:proofErr w:type="gramEnd"/>
      <w:r w:rsidR="00712152">
        <w:rPr>
          <w:lang w:val="de-CH"/>
        </w:rPr>
        <w:t xml:space="preserve"> die Zeit, dies ist jedoch bei der IPA ganz anders und achtet sich extrem und plötzlich sieht man selbst, dass man </w:t>
      </w:r>
      <w:r w:rsidR="00EB5989">
        <w:rPr>
          <w:lang w:val="de-CH"/>
        </w:rPr>
        <w:t>«viel» Zeit für eine Aufgabe benötigt, obwohl das Gefühl etwas anderes sagt. Deswegen bin ich auch sehr froh, dass ich mir so viel Zeit beim Zeitplan genommen habe, da ich so, bis jetzt, meist sehr gut mit der Zeit lag, bis auf ein paar Ausnahmen.</w:t>
      </w:r>
      <w:r w:rsidR="009724FD">
        <w:rPr>
          <w:lang w:val="de-CH"/>
        </w:rPr>
        <w:br/>
      </w:r>
      <w:r w:rsidR="009724FD">
        <w:rPr>
          <w:lang w:val="de-CH"/>
        </w:rPr>
        <w:br/>
      </w:r>
      <w:r w:rsidR="009724FD">
        <w:rPr>
          <w:b/>
          <w:bCs/>
          <w:color w:val="E20073"/>
          <w:lang w:val="de-CH"/>
        </w:rPr>
        <w:t>Meine Schlussbilanz</w:t>
      </w:r>
      <w:r w:rsidR="009724FD" w:rsidRPr="00F92EDE">
        <w:rPr>
          <w:b/>
          <w:bCs/>
          <w:color w:val="E20073"/>
          <w:lang w:val="de-CH"/>
        </w:rPr>
        <w:t>:</w:t>
      </w:r>
    </w:p>
    <w:p w14:paraId="6437034A" w14:textId="3E02B90A" w:rsidR="009724FD" w:rsidRDefault="00200D01" w:rsidP="009724FD">
      <w:pPr>
        <w:pStyle w:val="Flietext"/>
        <w:rPr>
          <w:color w:val="E20073"/>
          <w:u w:val="single"/>
          <w:lang w:val="de-CH"/>
        </w:rPr>
      </w:pPr>
      <w:r>
        <w:rPr>
          <w:lang w:val="de-CH"/>
        </w:rPr>
        <w:t>Es ist gut zu wissen, dass man auch nach Tag 4 immer noch im Zeitplan ist und dass ich endlich mit der Realisierung begonnen hatte. Ich denke wichtig mitzunehmen ist, dass man meist die Zeit unterschätzt bei alltäglichen Aufgaben und man mehr Zeit benötigt, als einem bewusst ist.</w:t>
      </w:r>
    </w:p>
    <w:p w14:paraId="2D860A1F" w14:textId="77777777" w:rsidR="009724FD" w:rsidRPr="0025369E" w:rsidRDefault="009724FD" w:rsidP="009724FD">
      <w:pPr>
        <w:pStyle w:val="Flietext"/>
        <w:rPr>
          <w:u w:val="single"/>
          <w:lang w:val="de-CH"/>
        </w:rPr>
      </w:pPr>
    </w:p>
    <w:p w14:paraId="0A3F2021" w14:textId="186B0160" w:rsidR="009724FD" w:rsidRPr="0025369E" w:rsidRDefault="009724FD" w:rsidP="009724FD">
      <w:pPr>
        <w:pStyle w:val="Flietext"/>
        <w:rPr>
          <w:u w:val="single"/>
          <w:lang w:val="de-CH"/>
        </w:rPr>
      </w:pPr>
      <w:r w:rsidRPr="00F92EDE">
        <w:rPr>
          <w:b/>
          <w:bCs/>
          <w:color w:val="E20073"/>
          <w:lang w:val="de-CH"/>
        </w:rPr>
        <w:t>Nächste Schritte:</w:t>
      </w:r>
      <w:r w:rsidRPr="00F92EDE">
        <w:rPr>
          <w:b/>
          <w:bCs/>
          <w:color w:val="E20073"/>
          <w:lang w:val="de-CH"/>
        </w:rPr>
        <w:br/>
      </w:r>
      <w:r w:rsidR="00200D01">
        <w:rPr>
          <w:lang w:val="de-CH"/>
        </w:rPr>
        <w:t xml:space="preserve">Am Montag werde ich mit den Scripts für meine Infrastruktur, spezifisch für EKS, weiterfahren und mal </w:t>
      </w:r>
      <w:r w:rsidR="00DB6D48">
        <w:rPr>
          <w:lang w:val="de-CH"/>
        </w:rPr>
        <w:t>sehen,</w:t>
      </w:r>
      <w:r w:rsidR="00200D01">
        <w:rPr>
          <w:lang w:val="de-CH"/>
        </w:rPr>
        <w:t xml:space="preserve"> wie das läuft.</w:t>
      </w:r>
    </w:p>
    <w:p w14:paraId="4892C146" w14:textId="77777777" w:rsidR="009724FD" w:rsidRPr="0025369E" w:rsidRDefault="009724FD" w:rsidP="00F92EDE">
      <w:pPr>
        <w:pStyle w:val="Flietext"/>
        <w:rPr>
          <w:u w:val="single"/>
          <w:lang w:val="de-CH"/>
        </w:rPr>
      </w:pPr>
    </w:p>
    <w:p w14:paraId="0BD5E0F9" w14:textId="77777777" w:rsidR="00F92EDE" w:rsidRPr="0025369E" w:rsidRDefault="00F92EDE" w:rsidP="00090253">
      <w:pPr>
        <w:pStyle w:val="Flietext"/>
        <w:rPr>
          <w:u w:val="single"/>
          <w:lang w:val="de-CH"/>
        </w:rPr>
      </w:pPr>
    </w:p>
    <w:p w14:paraId="027519F5" w14:textId="48A5F461" w:rsidR="00E71967" w:rsidRDefault="00E71967" w:rsidP="006821FD">
      <w:pPr>
        <w:pStyle w:val="berschrift1"/>
        <w:pageBreakBefore/>
        <w:numPr>
          <w:ilvl w:val="0"/>
          <w:numId w:val="0"/>
        </w:numPr>
        <w:rPr>
          <w:lang w:val="de-CH"/>
        </w:rPr>
      </w:pPr>
      <w:bookmarkStart w:id="54" w:name="_Toc164845191"/>
      <w:r w:rsidRPr="00E71967">
        <w:rPr>
          <w:lang w:val="de-CH"/>
        </w:rPr>
        <w:lastRenderedPageBreak/>
        <w:t>Teil 2: Individueller Praktischer Teil</w:t>
      </w:r>
      <w:bookmarkEnd w:id="54"/>
    </w:p>
    <w:p w14:paraId="2BEDED5F" w14:textId="3875EA9C" w:rsidR="00F023F1" w:rsidRDefault="00F023F1" w:rsidP="00F023F1">
      <w:pPr>
        <w:pStyle w:val="berschrift1"/>
        <w:rPr>
          <w:lang w:val="de-CH"/>
        </w:rPr>
      </w:pPr>
      <w:bookmarkStart w:id="55" w:name="_Toc164845192"/>
      <w:r>
        <w:rPr>
          <w:lang w:val="de-CH"/>
        </w:rPr>
        <w:t>Einleitung</w:t>
      </w:r>
      <w:bookmarkEnd w:id="55"/>
    </w:p>
    <w:p w14:paraId="15544170" w14:textId="07496048" w:rsidR="003268D0" w:rsidRDefault="00F023F1" w:rsidP="00F023F1">
      <w:pPr>
        <w:pStyle w:val="berschrift2"/>
        <w:rPr>
          <w:lang w:val="de-CH"/>
        </w:rPr>
      </w:pPr>
      <w:bookmarkStart w:id="56" w:name="_Toc164845193"/>
      <w:r>
        <w:rPr>
          <w:lang w:val="de-CH"/>
        </w:rPr>
        <w:t>T-Systems Schweiz AG</w:t>
      </w:r>
      <w:bookmarkEnd w:id="56"/>
    </w:p>
    <w:p w14:paraId="71A13993" w14:textId="72B6CF2C" w:rsidR="00F023F1" w:rsidRDefault="00F023F1" w:rsidP="00F023F1">
      <w:pPr>
        <w:rPr>
          <w:lang w:val="de-CH"/>
        </w:rPr>
      </w:pPr>
      <w:r>
        <w:rPr>
          <w:lang w:val="de-CH"/>
        </w:rPr>
        <w:t>Die T-Systems International ist ein internationales Tochterunternehmen des Unternehmens Deutschen Telekom. Einen Standort hat die T-Systems International ebenfalls in der Schweiz, unter dem Namen T-Systems Schweiz AG. Die T-Systems Schweiz AG hat sich dabei besonders auf verschiedene Informatikdienstleistungen</w:t>
      </w:r>
      <w:r w:rsidR="00B61067">
        <w:rPr>
          <w:lang w:val="de-CH"/>
        </w:rPr>
        <w:t>,</w:t>
      </w:r>
      <w:r>
        <w:rPr>
          <w:lang w:val="de-CH"/>
        </w:rPr>
        <w:t xml:space="preserve"> für Grosskunden</w:t>
      </w:r>
      <w:r w:rsidR="00B61067">
        <w:rPr>
          <w:lang w:val="de-CH"/>
        </w:rPr>
        <w:t>,</w:t>
      </w:r>
      <w:r>
        <w:rPr>
          <w:lang w:val="de-CH"/>
        </w:rPr>
        <w:t xml:space="preserve"> in diversen Branchengebieten spezialisiert.</w:t>
      </w:r>
    </w:p>
    <w:p w14:paraId="73813C9F" w14:textId="4B9CC234" w:rsidR="00F023F1" w:rsidRDefault="00F023F1" w:rsidP="00F023F1">
      <w:pPr>
        <w:rPr>
          <w:lang w:val="de-CH"/>
        </w:rPr>
      </w:pPr>
      <w:r w:rsidRPr="00F023F1">
        <w:rPr>
          <w:highlight w:val="yellow"/>
          <w:lang w:val="de-CH"/>
        </w:rPr>
        <w:t>COMMENT: Bild vom Standort machen und einfügen</w:t>
      </w:r>
    </w:p>
    <w:p w14:paraId="597F9B68" w14:textId="77777777" w:rsidR="00F023F1" w:rsidRDefault="00F023F1" w:rsidP="00F023F1">
      <w:pPr>
        <w:rPr>
          <w:lang w:val="de-CH"/>
        </w:rPr>
      </w:pPr>
    </w:p>
    <w:p w14:paraId="4D8140B3" w14:textId="5D33FBFD" w:rsidR="00F023F1" w:rsidRDefault="00F023F1" w:rsidP="00F023F1">
      <w:pPr>
        <w:rPr>
          <w:lang w:val="de-CH"/>
        </w:rPr>
      </w:pPr>
      <w:r>
        <w:rPr>
          <w:lang w:val="de-CH"/>
        </w:rPr>
        <w:t xml:space="preserve">Jährlich werden von der T-Systems, in der Schweiz, mehrere Lehrlinge und Praktikanten, </w:t>
      </w:r>
      <w:r w:rsidR="00325B66">
        <w:rPr>
          <w:lang w:val="de-CH"/>
        </w:rPr>
        <w:t>im</w:t>
      </w:r>
      <w:r>
        <w:rPr>
          <w:lang w:val="de-CH"/>
        </w:rPr>
        <w:t xml:space="preserve"> </w:t>
      </w:r>
      <w:r w:rsidR="00325B66">
        <w:rPr>
          <w:lang w:val="de-CH"/>
        </w:rPr>
        <w:t>Bereich der</w:t>
      </w:r>
      <w:r>
        <w:rPr>
          <w:lang w:val="de-CH"/>
        </w:rPr>
        <w:t xml:space="preserve"> </w:t>
      </w:r>
      <w:r w:rsidR="00EC17C7">
        <w:rPr>
          <w:lang w:val="de-CH"/>
        </w:rPr>
        <w:t>Informatik</w:t>
      </w:r>
      <w:r w:rsidR="00325B66">
        <w:rPr>
          <w:lang w:val="de-CH"/>
        </w:rPr>
        <w:t xml:space="preserve">, sowie auch im kaufmännischen Bereich, ausgebildet. Das </w:t>
      </w:r>
      <w:r w:rsidR="00EC17C7">
        <w:rPr>
          <w:lang w:val="de-CH"/>
        </w:rPr>
        <w:t>Besondere</w:t>
      </w:r>
      <w:r w:rsidR="00325B66">
        <w:rPr>
          <w:lang w:val="de-CH"/>
        </w:rPr>
        <w:t xml:space="preserve"> dabei an der Informatiklehre ist, dass die Lehrlinge im Basislehrjahr nicht in einem externen Betrieb ausgebildet werden, sondern intern in dem sogenannten «Berufsbildungsinstitut». </w:t>
      </w:r>
      <w:r w:rsidR="00EC17C7">
        <w:rPr>
          <w:lang w:val="de-CH"/>
        </w:rPr>
        <w:t>In diesem Basislehrjahr</w:t>
      </w:r>
      <w:r w:rsidR="00325B66">
        <w:rPr>
          <w:lang w:val="de-CH"/>
        </w:rPr>
        <w:t xml:space="preserve"> lernen die Lehrlinge </w:t>
      </w:r>
      <w:proofErr w:type="gramStart"/>
      <w:r w:rsidR="00325B66">
        <w:rPr>
          <w:lang w:val="de-CH"/>
        </w:rPr>
        <w:t>bereits schon</w:t>
      </w:r>
      <w:proofErr w:type="gramEnd"/>
      <w:r w:rsidR="00325B66">
        <w:rPr>
          <w:lang w:val="de-CH"/>
        </w:rPr>
        <w:t xml:space="preserve"> früh den Umgang mit Kunden und die Verantwortung in der internen IT kennen.</w:t>
      </w:r>
    </w:p>
    <w:p w14:paraId="219E9AB6" w14:textId="77777777" w:rsidR="00325B66" w:rsidRDefault="00325B66" w:rsidP="00F023F1">
      <w:pPr>
        <w:rPr>
          <w:lang w:val="de-CH"/>
        </w:rPr>
      </w:pPr>
    </w:p>
    <w:p w14:paraId="4DD4957D" w14:textId="2A007582" w:rsidR="00325B66" w:rsidRDefault="00325B66" w:rsidP="00F023F1">
      <w:pPr>
        <w:rPr>
          <w:lang w:val="de-CH"/>
        </w:rPr>
      </w:pPr>
      <w:r>
        <w:rPr>
          <w:lang w:val="de-CH"/>
        </w:rPr>
        <w:t xml:space="preserve">Dies umfasst besonders </w:t>
      </w:r>
      <w:r w:rsidR="00EC17C7">
        <w:rPr>
          <w:lang w:val="de-CH"/>
        </w:rPr>
        <w:t>das selbstständige Erarbeiten</w:t>
      </w:r>
      <w:r>
        <w:rPr>
          <w:lang w:val="de-CH"/>
        </w:rPr>
        <w:t xml:space="preserve"> von Aufträgen und die Kundenkommunikation </w:t>
      </w:r>
      <w:r w:rsidR="00B3590C">
        <w:rPr>
          <w:lang w:val="de-CH"/>
        </w:rPr>
        <w:t>mit dem internen Mitarbeiter</w:t>
      </w:r>
      <w:r>
        <w:rPr>
          <w:lang w:val="de-CH"/>
        </w:rPr>
        <w:t>, welche auf die interne IT angewiesen sind.</w:t>
      </w:r>
    </w:p>
    <w:p w14:paraId="30984A19" w14:textId="77777777" w:rsidR="00325B66" w:rsidRDefault="00325B66" w:rsidP="00F023F1">
      <w:pPr>
        <w:rPr>
          <w:lang w:val="de-CH"/>
        </w:rPr>
      </w:pPr>
    </w:p>
    <w:p w14:paraId="285BBB22" w14:textId="0D7477F7" w:rsidR="00325B66" w:rsidRDefault="00325B66" w:rsidP="00F023F1">
      <w:pPr>
        <w:rPr>
          <w:lang w:val="de-CH"/>
        </w:rPr>
      </w:pPr>
      <w:r>
        <w:rPr>
          <w:lang w:val="de-CH"/>
        </w:rPr>
        <w:t>Sobald dieses Basislehrjahr abgeschlossen wurde, wird der Lehrling in eine fachspezifische Abteilung eingeteilt, in welchem er die nötigen Fachkenntnisse erlernt und anwenden kann.</w:t>
      </w:r>
    </w:p>
    <w:p w14:paraId="08AE0592" w14:textId="17947688" w:rsidR="00325B66" w:rsidRDefault="00325B66" w:rsidP="00325B66">
      <w:pPr>
        <w:pStyle w:val="berschrift2"/>
        <w:rPr>
          <w:lang w:val="de-CH"/>
        </w:rPr>
      </w:pPr>
      <w:bookmarkStart w:id="57" w:name="_Toc164845194"/>
      <w:r>
        <w:rPr>
          <w:lang w:val="de-CH"/>
        </w:rPr>
        <w:t>Core SERVICES</w:t>
      </w:r>
      <w:bookmarkEnd w:id="57"/>
    </w:p>
    <w:p w14:paraId="02EF247B" w14:textId="14CC60F6" w:rsidR="00195DB8" w:rsidRDefault="00325B66" w:rsidP="00325B66">
      <w:pPr>
        <w:rPr>
          <w:lang w:val="de-CH"/>
        </w:rPr>
      </w:pPr>
      <w:r>
        <w:rPr>
          <w:lang w:val="de-CH"/>
        </w:rPr>
        <w:t xml:space="preserve">Mittlerweile hat sich die T-Systems aber auf FlexOrg </w:t>
      </w:r>
      <w:r w:rsidR="00EC17C7">
        <w:rPr>
          <w:lang w:val="de-CH"/>
        </w:rPr>
        <w:t>umstrukturiert</w:t>
      </w:r>
      <w:r>
        <w:rPr>
          <w:lang w:val="de-CH"/>
        </w:rPr>
        <w:t xml:space="preserve">. Dies bedeutet, dass es nur noch aus organisatorischen Gründen diverse Abteilungen gibt, jedoch innerhalb dieser Abteilungen keine festen Teams mehr gibt. </w:t>
      </w:r>
    </w:p>
    <w:p w14:paraId="4D6C218F" w14:textId="77777777" w:rsidR="00195DB8" w:rsidRDefault="00195DB8" w:rsidP="00325B66">
      <w:pPr>
        <w:rPr>
          <w:lang w:val="de-CH"/>
        </w:rPr>
      </w:pPr>
    </w:p>
    <w:p w14:paraId="391003A4" w14:textId="2B57412D" w:rsidR="00195DB8" w:rsidRDefault="00325B66" w:rsidP="00325B66">
      <w:pPr>
        <w:rPr>
          <w:lang w:val="de-CH"/>
        </w:rPr>
      </w:pPr>
      <w:r>
        <w:rPr>
          <w:lang w:val="de-CH"/>
        </w:rPr>
        <w:t>Aktuell befinde ich mich in der organisatorischen Abteilung «Core SERVICES», in welchem ich für das «Team TAU» arbeite. Im Team TAU arbeiten wir für einen Grosskunden, an einer Multi-Cloud Applikation</w:t>
      </w:r>
      <w:r w:rsidR="00195DB8">
        <w:rPr>
          <w:lang w:val="de-CH"/>
        </w:rPr>
        <w:t>, für welches ich hauptsächlich an einem AngularJS Frontend arbeite.</w:t>
      </w:r>
    </w:p>
    <w:p w14:paraId="4940D881" w14:textId="77777777" w:rsidR="00195DB8" w:rsidRDefault="00195DB8" w:rsidP="00325B66">
      <w:pPr>
        <w:rPr>
          <w:lang w:val="de-CH"/>
        </w:rPr>
      </w:pPr>
    </w:p>
    <w:p w14:paraId="1F7B2F69" w14:textId="6965C890" w:rsidR="00195DB8" w:rsidRDefault="00195DB8" w:rsidP="00325B66">
      <w:pPr>
        <w:rPr>
          <w:lang w:val="de-CH"/>
        </w:rPr>
      </w:pPr>
      <w:r>
        <w:rPr>
          <w:lang w:val="de-CH"/>
        </w:rPr>
        <w:t>Diese Multi-Cloud-Applikation ermöglicht es</w:t>
      </w:r>
      <w:r w:rsidR="004F657E">
        <w:rPr>
          <w:lang w:val="de-CH"/>
        </w:rPr>
        <w:t>, zentral</w:t>
      </w:r>
      <w:r>
        <w:rPr>
          <w:lang w:val="de-CH"/>
        </w:rPr>
        <w:t xml:space="preserve"> VMs auf verschiedenen Cloudplattformen zu erstellen und diese anschliessend </w:t>
      </w:r>
      <w:r w:rsidR="004F657E">
        <w:rPr>
          <w:lang w:val="de-CH"/>
        </w:rPr>
        <w:t xml:space="preserve">ebenso </w:t>
      </w:r>
      <w:r>
        <w:rPr>
          <w:lang w:val="de-CH"/>
        </w:rPr>
        <w:t>zentral zu verwalten.</w:t>
      </w:r>
    </w:p>
    <w:p w14:paraId="689FD0F2" w14:textId="32DA4063" w:rsidR="00195DB8" w:rsidRDefault="00195DB8" w:rsidP="00195DB8">
      <w:pPr>
        <w:pStyle w:val="berschrift2"/>
        <w:rPr>
          <w:lang w:val="de-CH"/>
        </w:rPr>
      </w:pPr>
      <w:bookmarkStart w:id="58" w:name="_Toc164845195"/>
      <w:r>
        <w:rPr>
          <w:lang w:val="de-CH"/>
        </w:rPr>
        <w:t>Begründung für die IPA-Themen Wahl</w:t>
      </w:r>
      <w:bookmarkEnd w:id="58"/>
    </w:p>
    <w:p w14:paraId="0A5A422B" w14:textId="00CC339B" w:rsidR="00195DB8" w:rsidRDefault="00195DB8" w:rsidP="00195DB8">
      <w:pPr>
        <w:rPr>
          <w:lang w:val="de-CH"/>
        </w:rPr>
      </w:pPr>
      <w:r>
        <w:rPr>
          <w:lang w:val="de-CH"/>
        </w:rPr>
        <w:lastRenderedPageBreak/>
        <w:t>Aktuell sind wir dabei unsere eigene Cloudinfrastruktur aufzubauen, welche den Namen «Swiss Open Telekom Cloud», kurz «SOTC», trägt. Durch den Aufbau unserer Cloud und ebenso gleichzeitig die Migration von alter Infrastruktur auf unsere eigene Cloud, gab es in letzter Zeit viele Systemausfälle, welche zu erheblichen Unterbrechungen führten. Schlicht und einfach</w:t>
      </w:r>
      <w:r w:rsidR="004F657E">
        <w:rPr>
          <w:lang w:val="de-CH"/>
        </w:rPr>
        <w:t>,</w:t>
      </w:r>
      <w:r>
        <w:rPr>
          <w:lang w:val="de-CH"/>
        </w:rPr>
        <w:t xml:space="preserve"> befindet sich unsere Cloud noch nicht in einem stabilen Zustand, und es werden stets wieder Änderungen vorgenommen. </w:t>
      </w:r>
    </w:p>
    <w:p w14:paraId="4B2EC757" w14:textId="77777777" w:rsidR="00195DB8" w:rsidRDefault="00195DB8" w:rsidP="00195DB8">
      <w:pPr>
        <w:rPr>
          <w:lang w:val="de-CH"/>
        </w:rPr>
      </w:pPr>
    </w:p>
    <w:p w14:paraId="5DD94EA1" w14:textId="43A9264A" w:rsidR="00195DB8" w:rsidRDefault="00195DB8" w:rsidP="00195DB8">
      <w:pPr>
        <w:rPr>
          <w:lang w:val="de-CH"/>
        </w:rPr>
      </w:pPr>
      <w:r>
        <w:rPr>
          <w:lang w:val="de-CH"/>
        </w:rPr>
        <w:t xml:space="preserve">Damit wir solche Ausfälle vorbeugen können und unseren Systemen mehr Resilienz bieten können, möchten wir das Tool «Chaos-Mesh» in Betrieb nehmen, damit wir besonders unsere Microservices auf </w:t>
      </w:r>
      <w:proofErr w:type="spellStart"/>
      <w:r>
        <w:rPr>
          <w:lang w:val="de-CH"/>
        </w:rPr>
        <w:t>Worst</w:t>
      </w:r>
      <w:proofErr w:type="spellEnd"/>
      <w:r>
        <w:rPr>
          <w:lang w:val="de-CH"/>
        </w:rPr>
        <w:t>-Case Szenarien härten können.</w:t>
      </w:r>
    </w:p>
    <w:p w14:paraId="52FF728E" w14:textId="77777777" w:rsidR="00195DB8" w:rsidRDefault="00195DB8" w:rsidP="00195DB8">
      <w:pPr>
        <w:rPr>
          <w:lang w:val="de-CH"/>
        </w:rPr>
      </w:pPr>
    </w:p>
    <w:p w14:paraId="561B322B" w14:textId="0BEFE4CA" w:rsidR="00195DB8" w:rsidRDefault="00195DB8" w:rsidP="00195DB8">
      <w:pPr>
        <w:rPr>
          <w:lang w:val="de-CH"/>
        </w:rPr>
      </w:pPr>
      <w:r>
        <w:rPr>
          <w:lang w:val="de-CH"/>
        </w:rPr>
        <w:t xml:space="preserve">Bevor wir jedoch diese Applikation in Betrieb nehmen können, wurde für diese IPA genau dieses Tool vorgegeben, damit dieses während der IPA auf ihre Funktionalität und Integrität getestet werden kann. So soll nicht nur einfaches </w:t>
      </w:r>
      <w:r w:rsidR="004F657E">
        <w:rPr>
          <w:lang w:val="de-CH"/>
        </w:rPr>
        <w:t>Chaos-Engineering möglich sein, sondern das Anwenden und Testen solcher Chaos-Experimente, soll auch gleich automatisiert erfolgen.</w:t>
      </w:r>
    </w:p>
    <w:p w14:paraId="716A640A" w14:textId="77777777" w:rsidR="004F657E" w:rsidRDefault="004F657E" w:rsidP="00195DB8">
      <w:pPr>
        <w:rPr>
          <w:lang w:val="de-CH"/>
        </w:rPr>
      </w:pPr>
    </w:p>
    <w:p w14:paraId="48ECDE68" w14:textId="590C18C3" w:rsidR="004F657E" w:rsidRDefault="004F657E" w:rsidP="00195DB8">
      <w:pPr>
        <w:rPr>
          <w:lang w:val="de-CH"/>
        </w:rPr>
      </w:pPr>
      <w:r>
        <w:rPr>
          <w:lang w:val="de-CH"/>
        </w:rPr>
        <w:t>Nach Abschluss dieser IPA sollen Erkenntnisse an das eigene Team weitergegeben werden, damit diese anschliessend anhand meiner Abschlussarbeit sich entscheiden können, ob man das Tool in den Betrieb aufnehmen möchte.</w:t>
      </w:r>
    </w:p>
    <w:p w14:paraId="627BA829" w14:textId="77777777" w:rsidR="004F657E" w:rsidRDefault="004F657E" w:rsidP="00195DB8">
      <w:pPr>
        <w:rPr>
          <w:lang w:val="de-CH"/>
        </w:rPr>
      </w:pPr>
    </w:p>
    <w:p w14:paraId="3BC7CA9A" w14:textId="0367A0DB" w:rsidR="004F657E" w:rsidRDefault="004F657E" w:rsidP="00195DB8">
      <w:pPr>
        <w:rPr>
          <w:lang w:val="de-CH"/>
        </w:rPr>
      </w:pPr>
      <w:r>
        <w:rPr>
          <w:lang w:val="de-CH"/>
        </w:rPr>
        <w:t>So können wir für künftige Anwendungen, welche wir auf unserer eigenen Cloud bereitstellen, diverse automatische Tests vornehmen, um zu prüfen, ob das System resilient genug ist oder ob weitere Anpassungen vorgenommen werden müssen.</w:t>
      </w:r>
    </w:p>
    <w:p w14:paraId="455FB320" w14:textId="47B5B441" w:rsidR="004F657E" w:rsidRDefault="004F657E" w:rsidP="004F657E">
      <w:pPr>
        <w:spacing w:line="250" w:lineRule="auto"/>
        <w:rPr>
          <w:lang w:val="de-CH"/>
        </w:rPr>
      </w:pPr>
      <w:r>
        <w:rPr>
          <w:lang w:val="de-CH"/>
        </w:rPr>
        <w:br w:type="page"/>
      </w:r>
    </w:p>
    <w:p w14:paraId="2010A92F" w14:textId="7F5E2350" w:rsidR="004F657E" w:rsidRDefault="004F657E" w:rsidP="004F657E">
      <w:pPr>
        <w:pStyle w:val="berschrift1"/>
        <w:rPr>
          <w:lang w:val="de-CH"/>
        </w:rPr>
      </w:pPr>
      <w:bookmarkStart w:id="59" w:name="_Toc164845196"/>
      <w:r>
        <w:rPr>
          <w:lang w:val="de-CH"/>
        </w:rPr>
        <w:lastRenderedPageBreak/>
        <w:t>Initialisierung</w:t>
      </w:r>
      <w:bookmarkEnd w:id="59"/>
    </w:p>
    <w:p w14:paraId="389D57BD" w14:textId="6650C317" w:rsidR="007E14C0" w:rsidRDefault="007E14C0" w:rsidP="007E14C0">
      <w:r>
        <w:t>Mit</w:t>
      </w:r>
      <w:r w:rsidRPr="007E14C0">
        <w:t xml:space="preserve"> der </w:t>
      </w:r>
      <w:proofErr w:type="spellStart"/>
      <w:r w:rsidRPr="007E14C0">
        <w:t>Init</w:t>
      </w:r>
      <w:r>
        <w:t>alisierungsphase</w:t>
      </w:r>
      <w:proofErr w:type="spellEnd"/>
      <w:r>
        <w:t xml:space="preserve"> beginnt auch der Start des Projektes, </w:t>
      </w:r>
      <w:r w:rsidR="00FF2844">
        <w:t>welche</w:t>
      </w:r>
      <w:r>
        <w:t xml:space="preserve"> eine Ausgangslage für das Projekt definiert</w:t>
      </w:r>
      <w:r w:rsidR="00FF2844">
        <w:t>,</w:t>
      </w:r>
      <w:r>
        <w:t xml:space="preserve"> und sicherstellt, dass die erstellten Projektziele und Anforderungen eingehalten werden. Am Ende dieser Phase wird geprüft, ob eine Freigebung des Projektes als sinnvoll erscheint.</w:t>
      </w:r>
      <w:r w:rsidR="00035484">
        <w:br/>
      </w:r>
    </w:p>
    <w:p w14:paraId="3E82430D" w14:textId="77777777" w:rsidR="00035484" w:rsidRDefault="00035484" w:rsidP="00035484">
      <w:pPr>
        <w:keepNext/>
      </w:pPr>
      <w:r w:rsidRPr="00035484">
        <w:rPr>
          <w:noProof/>
        </w:rPr>
        <w:drawing>
          <wp:inline distT="0" distB="0" distL="0" distR="0" wp14:anchorId="53D2B542" wp14:editId="454C75A5">
            <wp:extent cx="5972810" cy="538480"/>
            <wp:effectExtent l="0" t="0" r="0" b="0"/>
            <wp:docPr id="2106305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5506" name=""/>
                    <pic:cNvPicPr/>
                  </pic:nvPicPr>
                  <pic:blipFill>
                    <a:blip r:embed="rId36"/>
                    <a:stretch>
                      <a:fillRect/>
                    </a:stretch>
                  </pic:blipFill>
                  <pic:spPr>
                    <a:xfrm>
                      <a:off x="0" y="0"/>
                      <a:ext cx="5972810" cy="538480"/>
                    </a:xfrm>
                    <a:prstGeom prst="rect">
                      <a:avLst/>
                    </a:prstGeom>
                  </pic:spPr>
                </pic:pic>
              </a:graphicData>
            </a:graphic>
          </wp:inline>
        </w:drawing>
      </w:r>
    </w:p>
    <w:p w14:paraId="07EE9D75" w14:textId="6502FBF7" w:rsidR="00035484" w:rsidRDefault="00035484" w:rsidP="00035484">
      <w:pPr>
        <w:pStyle w:val="Beschriftung"/>
        <w:rPr>
          <w:sz w:val="18"/>
          <w:szCs w:val="18"/>
        </w:rPr>
      </w:pPr>
      <w:r w:rsidRPr="00035484">
        <w:rPr>
          <w:sz w:val="18"/>
          <w:szCs w:val="18"/>
        </w:rPr>
        <w:t xml:space="preserve">Abbildung </w:t>
      </w:r>
      <w:r w:rsidRPr="00035484">
        <w:rPr>
          <w:sz w:val="18"/>
          <w:szCs w:val="18"/>
        </w:rPr>
        <w:fldChar w:fldCharType="begin"/>
      </w:r>
      <w:r w:rsidRPr="00035484">
        <w:rPr>
          <w:sz w:val="18"/>
          <w:szCs w:val="18"/>
        </w:rPr>
        <w:instrText xml:space="preserve"> SEQ Abbildung \* ARABIC </w:instrText>
      </w:r>
      <w:r w:rsidRPr="00035484">
        <w:rPr>
          <w:sz w:val="18"/>
          <w:szCs w:val="18"/>
        </w:rPr>
        <w:fldChar w:fldCharType="separate"/>
      </w:r>
      <w:r w:rsidR="00007F74">
        <w:rPr>
          <w:noProof/>
          <w:sz w:val="18"/>
          <w:szCs w:val="18"/>
        </w:rPr>
        <w:t>10</w:t>
      </w:r>
      <w:r w:rsidRPr="00035484">
        <w:rPr>
          <w:sz w:val="18"/>
          <w:szCs w:val="18"/>
        </w:rPr>
        <w:fldChar w:fldCharType="end"/>
      </w:r>
      <w:r w:rsidRPr="00035484">
        <w:rPr>
          <w:sz w:val="18"/>
          <w:szCs w:val="18"/>
        </w:rPr>
        <w:t>: Initialisierungsphase</w:t>
      </w:r>
    </w:p>
    <w:p w14:paraId="0639096D" w14:textId="4FC5798F" w:rsidR="00035484" w:rsidRDefault="00035484" w:rsidP="00035484">
      <w:pPr>
        <w:pStyle w:val="berschrift2"/>
      </w:pPr>
      <w:bookmarkStart w:id="60" w:name="_Toc164845197"/>
      <w:r>
        <w:t>Ist- / Soll-Analyse</w:t>
      </w:r>
      <w:bookmarkEnd w:id="60"/>
    </w:p>
    <w:p w14:paraId="2FC6654C" w14:textId="77740B1A" w:rsidR="00035484" w:rsidRDefault="00035484" w:rsidP="00035484">
      <w:r>
        <w:t>Die nachfolgende Ist- / Soll-Analyse, dient für dieses Projekt als aktuellen Anhaltspunkt, damit die persönlichen, sowie Projektziele definiert und später auch umgesetzt werden können.</w:t>
      </w:r>
    </w:p>
    <w:p w14:paraId="3269BC40" w14:textId="77777777" w:rsidR="008066BD" w:rsidRDefault="00035484" w:rsidP="008066BD">
      <w:pPr>
        <w:pStyle w:val="berschrift3"/>
      </w:pPr>
      <w:bookmarkStart w:id="61" w:name="_Toc164845198"/>
      <w:r>
        <w:t>Ist-Zustand</w:t>
      </w:r>
      <w:bookmarkEnd w:id="61"/>
    </w:p>
    <w:p w14:paraId="7396368C" w14:textId="0ADD9805" w:rsidR="00A24A06" w:rsidRDefault="00035484" w:rsidP="00A24A06">
      <w:pPr>
        <w:pStyle w:val="Flietext"/>
        <w:keepNext/>
      </w:pPr>
      <w:r w:rsidRPr="008066BD">
        <w:t xml:space="preserve">Aktuelle werden alle unsere Applikationen, welche wir den Kunden zur </w:t>
      </w:r>
      <w:r w:rsidR="00EC17C7" w:rsidRPr="008066BD">
        <w:t>Verfügung</w:t>
      </w:r>
      <w:r w:rsidRPr="008066BD">
        <w:t xml:space="preserve"> stellen, auf einer beliebigen Cloudplattform</w:t>
      </w:r>
      <w:r w:rsidR="006268D5" w:rsidRPr="008066BD">
        <w:t xml:space="preserve"> in einem Kubernetes-Cluster</w:t>
      </w:r>
      <w:r w:rsidRPr="008066BD">
        <w:t xml:space="preserve"> bereitgestellt. Dabei werden keine sogenannten „Chaos-Experimente“ durchgeführt, zum </w:t>
      </w:r>
      <w:r w:rsidR="00EC17C7" w:rsidRPr="008066BD">
        <w:t>Prüfen</w:t>
      </w:r>
      <w:r w:rsidRPr="008066BD">
        <w:t xml:space="preserve"> wie </w:t>
      </w:r>
      <w:r w:rsidR="00EC17C7" w:rsidRPr="008066BD">
        <w:t>widerstandsfähig</w:t>
      </w:r>
      <w:r w:rsidRPr="008066BD">
        <w:t xml:space="preserve"> die bereitgestellte Applikation tatsächlich ist. Es werden lediglich durch automatisierte Tests, die Funktionalität</w:t>
      </w:r>
      <w:r w:rsidR="00A24A06">
        <w:t>en</w:t>
      </w:r>
      <w:r w:rsidRPr="008066BD">
        <w:t xml:space="preserve"> der jeweiligen Applikationen geprüft.</w:t>
      </w:r>
      <w:r w:rsidR="006268D5" w:rsidRPr="008066BD">
        <w:br/>
      </w:r>
      <w:r w:rsidR="006268D5" w:rsidRPr="008066BD">
        <w:br/>
        <w:t xml:space="preserve">Im folgenden Netzplan wird eine Umgebung in der AWS Cloud nachgestellt, welche aufzeigt, wie eine Applikation von uns </w:t>
      </w:r>
      <w:r w:rsidR="00A24A06">
        <w:t>beispielsweise</w:t>
      </w:r>
      <w:r w:rsidR="006268D5" w:rsidRPr="008066BD">
        <w:t xml:space="preserve"> bereitgestellt wird:</w:t>
      </w:r>
      <w:r w:rsidR="008066BD">
        <w:br/>
      </w:r>
      <w:r w:rsidR="008066BD">
        <w:lastRenderedPageBreak/>
        <w:br/>
      </w:r>
      <w:r w:rsidR="008066BD">
        <w:rPr>
          <w:noProof/>
          <w:lang w:val="de-CH"/>
        </w:rPr>
        <w:drawing>
          <wp:inline distT="0" distB="0" distL="0" distR="0" wp14:anchorId="1ABE1B07" wp14:editId="0A1F995D">
            <wp:extent cx="3550736" cy="4835046"/>
            <wp:effectExtent l="0" t="0" r="5715" b="3810"/>
            <wp:docPr id="1477152643" name="Grafik 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2643" name="Grafik 7" descr="Ein Bild, das Text, Screenshot, Multimedia-Software, Software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563449" cy="4852357"/>
                    </a:xfrm>
                    <a:prstGeom prst="rect">
                      <a:avLst/>
                    </a:prstGeom>
                  </pic:spPr>
                </pic:pic>
              </a:graphicData>
            </a:graphic>
          </wp:inline>
        </w:drawing>
      </w:r>
    </w:p>
    <w:p w14:paraId="06F2F619" w14:textId="6620535F" w:rsidR="008066BD" w:rsidRPr="00A24A06" w:rsidRDefault="00A24A06" w:rsidP="00A24A06">
      <w:pPr>
        <w:pStyle w:val="Beschriftung"/>
        <w:rPr>
          <w:sz w:val="18"/>
          <w:szCs w:val="18"/>
        </w:rPr>
      </w:pPr>
      <w:r w:rsidRPr="00A24A06">
        <w:rPr>
          <w:sz w:val="18"/>
          <w:szCs w:val="18"/>
        </w:rPr>
        <w:t xml:space="preserve">Abbildung </w:t>
      </w:r>
      <w:r w:rsidRPr="00A24A06">
        <w:rPr>
          <w:sz w:val="18"/>
          <w:szCs w:val="18"/>
        </w:rPr>
        <w:fldChar w:fldCharType="begin"/>
      </w:r>
      <w:r w:rsidRPr="00A24A06">
        <w:rPr>
          <w:sz w:val="18"/>
          <w:szCs w:val="18"/>
        </w:rPr>
        <w:instrText xml:space="preserve"> SEQ Abbildung \* ARABIC </w:instrText>
      </w:r>
      <w:r w:rsidRPr="00A24A06">
        <w:rPr>
          <w:sz w:val="18"/>
          <w:szCs w:val="18"/>
        </w:rPr>
        <w:fldChar w:fldCharType="separate"/>
      </w:r>
      <w:r w:rsidR="00007F74">
        <w:rPr>
          <w:noProof/>
          <w:sz w:val="18"/>
          <w:szCs w:val="18"/>
        </w:rPr>
        <w:t>11</w:t>
      </w:r>
      <w:r w:rsidRPr="00A24A06">
        <w:rPr>
          <w:sz w:val="18"/>
          <w:szCs w:val="18"/>
        </w:rPr>
        <w:fldChar w:fldCharType="end"/>
      </w:r>
      <w:r w:rsidRPr="00A24A06">
        <w:rPr>
          <w:sz w:val="18"/>
          <w:szCs w:val="18"/>
        </w:rPr>
        <w:t>: Übersicht Ist-Zustand in der AWS Umgebung</w:t>
      </w:r>
      <w:r w:rsidRPr="00A24A06">
        <w:rPr>
          <w:sz w:val="18"/>
          <w:szCs w:val="18"/>
          <w:lang w:val="de-CH"/>
        </w:rPr>
        <w:br/>
      </w:r>
    </w:p>
    <w:p w14:paraId="31D7C2C6" w14:textId="4F990EFB" w:rsidR="008066BD" w:rsidRDefault="008066BD" w:rsidP="008066BD">
      <w:pPr>
        <w:rPr>
          <w:lang w:val="de-CH"/>
        </w:rPr>
      </w:pPr>
      <w:r>
        <w:rPr>
          <w:lang w:val="de-CH"/>
        </w:rPr>
        <w:t xml:space="preserve">Auf dieser Abbildung ist ein </w:t>
      </w:r>
      <w:r w:rsidR="00A24A06">
        <w:rPr>
          <w:lang w:val="de-CH"/>
        </w:rPr>
        <w:t>Diagramm</w:t>
      </w:r>
      <w:r>
        <w:rPr>
          <w:lang w:val="de-CH"/>
        </w:rPr>
        <w:t xml:space="preserve"> ersichtlich, </w:t>
      </w:r>
      <w:r w:rsidR="00A24A06">
        <w:rPr>
          <w:lang w:val="de-CH"/>
        </w:rPr>
        <w:t>welches</w:t>
      </w:r>
      <w:r>
        <w:rPr>
          <w:lang w:val="de-CH"/>
        </w:rPr>
        <w:t xml:space="preserve"> die wichtigsten AWS Services aufzeigt und wie diese zusammen in Verbindung stehen. So sieht man, dass Anfrage</w:t>
      </w:r>
      <w:r w:rsidR="00E25F0B">
        <w:rPr>
          <w:lang w:val="de-CH"/>
        </w:rPr>
        <w:t>n</w:t>
      </w:r>
      <w:r>
        <w:rPr>
          <w:lang w:val="de-CH"/>
        </w:rPr>
        <w:t xml:space="preserve">, welche von einem Client aus dem Internet kommen, über den </w:t>
      </w:r>
      <w:proofErr w:type="spellStart"/>
      <w:r>
        <w:rPr>
          <w:lang w:val="de-CH"/>
        </w:rPr>
        <w:t>Application</w:t>
      </w:r>
      <w:proofErr w:type="spellEnd"/>
      <w:r>
        <w:rPr>
          <w:lang w:val="de-CH"/>
        </w:rPr>
        <w:t xml:space="preserve"> Load Balancer, an </w:t>
      </w:r>
      <w:r w:rsidR="002E791B">
        <w:rPr>
          <w:lang w:val="de-CH"/>
        </w:rPr>
        <w:t>de</w:t>
      </w:r>
      <w:r w:rsidR="002D0AD7">
        <w:rPr>
          <w:lang w:val="de-CH"/>
        </w:rPr>
        <w:t>n</w:t>
      </w:r>
      <w:r>
        <w:rPr>
          <w:lang w:val="de-CH"/>
        </w:rPr>
        <w:t xml:space="preserve"> AWS EKS gesendet werden. In den späteren Kapiteln </w:t>
      </w:r>
      <w:r w:rsidR="00EC17C7">
        <w:rPr>
          <w:lang w:val="de-CH"/>
        </w:rPr>
        <w:t>werden</w:t>
      </w:r>
      <w:r w:rsidR="00A24A06">
        <w:rPr>
          <w:lang w:val="de-CH"/>
        </w:rPr>
        <w:t xml:space="preserve"> die genaue Funktionsweise und weitere Erklärungen zu diesen Services geschildert.</w:t>
      </w:r>
    </w:p>
    <w:p w14:paraId="3D57E76B" w14:textId="77777777" w:rsidR="008066BD" w:rsidRDefault="008066BD" w:rsidP="008066BD">
      <w:pPr>
        <w:rPr>
          <w:lang w:val="de-CH"/>
        </w:rPr>
      </w:pPr>
    </w:p>
    <w:p w14:paraId="7055C444" w14:textId="7E2BBC68" w:rsidR="008066BD" w:rsidRDefault="008066BD" w:rsidP="008066BD">
      <w:pPr>
        <w:rPr>
          <w:lang w:val="de-CH"/>
        </w:rPr>
      </w:pPr>
      <w:r>
        <w:rPr>
          <w:lang w:val="de-CH"/>
        </w:rPr>
        <w:t>Da diese Grafik jetzt noch nicht aussagekräftig genug ist</w:t>
      </w:r>
      <w:r w:rsidR="00A24A06">
        <w:rPr>
          <w:lang w:val="de-CH"/>
        </w:rPr>
        <w:t>, um den Stand über die bereitgestellte Applikation zu erfahren</w:t>
      </w:r>
      <w:r>
        <w:rPr>
          <w:lang w:val="de-CH"/>
        </w:rPr>
        <w:t>, folgt nun eine weitere Abbildung, welche einen Einblick in AWS EKS ermöglicht.</w:t>
      </w:r>
    </w:p>
    <w:p w14:paraId="6B42DBC0" w14:textId="77777777" w:rsidR="00A24A06" w:rsidRDefault="008066BD" w:rsidP="00A24A06">
      <w:pPr>
        <w:keepNext/>
      </w:pPr>
      <w:r>
        <w:rPr>
          <w:noProof/>
          <w:lang w:val="de-CH"/>
        </w:rPr>
        <w:lastRenderedPageBreak/>
        <w:drawing>
          <wp:inline distT="0" distB="0" distL="0" distR="0" wp14:anchorId="794B32A3" wp14:editId="14C92AC2">
            <wp:extent cx="3004457" cy="5745851"/>
            <wp:effectExtent l="0" t="0" r="5715" b="0"/>
            <wp:docPr id="1113751063" name="Grafik 8" descr="Ein Bild, das Text,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1063" name="Grafik 8" descr="Ein Bild, das Text, Screenshot, Rechteck, Design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3013266" cy="5762697"/>
                    </a:xfrm>
                    <a:prstGeom prst="rect">
                      <a:avLst/>
                    </a:prstGeom>
                  </pic:spPr>
                </pic:pic>
              </a:graphicData>
            </a:graphic>
          </wp:inline>
        </w:drawing>
      </w:r>
    </w:p>
    <w:p w14:paraId="2434508D" w14:textId="57C10776" w:rsidR="008066BD" w:rsidRPr="000F034D" w:rsidRDefault="00A24A06" w:rsidP="000F034D">
      <w:pPr>
        <w:pStyle w:val="Beschriftung"/>
        <w:rPr>
          <w:sz w:val="18"/>
          <w:szCs w:val="18"/>
          <w:lang w:val="de-CH"/>
        </w:rPr>
      </w:pPr>
      <w:r w:rsidRPr="00A24A06">
        <w:rPr>
          <w:sz w:val="18"/>
          <w:szCs w:val="18"/>
        </w:rPr>
        <w:t xml:space="preserve">Abbildung </w:t>
      </w:r>
      <w:r w:rsidRPr="00A24A06">
        <w:rPr>
          <w:sz w:val="18"/>
          <w:szCs w:val="18"/>
        </w:rPr>
        <w:fldChar w:fldCharType="begin"/>
      </w:r>
      <w:r w:rsidRPr="00A24A06">
        <w:rPr>
          <w:sz w:val="18"/>
          <w:szCs w:val="18"/>
        </w:rPr>
        <w:instrText xml:space="preserve"> SEQ Abbildung \* ARABIC </w:instrText>
      </w:r>
      <w:r w:rsidRPr="00A24A06">
        <w:rPr>
          <w:sz w:val="18"/>
          <w:szCs w:val="18"/>
        </w:rPr>
        <w:fldChar w:fldCharType="separate"/>
      </w:r>
      <w:r w:rsidR="00007F74">
        <w:rPr>
          <w:noProof/>
          <w:sz w:val="18"/>
          <w:szCs w:val="18"/>
        </w:rPr>
        <w:t>12</w:t>
      </w:r>
      <w:r w:rsidRPr="00A24A06">
        <w:rPr>
          <w:sz w:val="18"/>
          <w:szCs w:val="18"/>
        </w:rPr>
        <w:fldChar w:fldCharType="end"/>
      </w:r>
      <w:r w:rsidRPr="00A24A06">
        <w:rPr>
          <w:sz w:val="18"/>
          <w:szCs w:val="18"/>
        </w:rPr>
        <w:t>: Übersicht Ist-Zustand innerhalb eines AWS EKS</w:t>
      </w:r>
    </w:p>
    <w:p w14:paraId="34C9F871" w14:textId="43E8B088" w:rsidR="00A24A06" w:rsidRDefault="008066BD" w:rsidP="008066BD">
      <w:pPr>
        <w:rPr>
          <w:lang w:val="de-CH"/>
        </w:rPr>
      </w:pPr>
      <w:r>
        <w:rPr>
          <w:lang w:val="de-CH"/>
        </w:rPr>
        <w:t xml:space="preserve">In dieser Abbildung erkennt man, wie das Innenleben in AWS EKS in etwa aussehen </w:t>
      </w:r>
      <w:r w:rsidR="00FF2844">
        <w:rPr>
          <w:lang w:val="de-CH"/>
        </w:rPr>
        <w:t>könnte</w:t>
      </w:r>
      <w:r>
        <w:rPr>
          <w:lang w:val="de-CH"/>
        </w:rPr>
        <w:t>. Dabei sieht man, dass in diesem Cluster zwei verschiedene Namespaces aufgesetzt sind, damit die Monitoring Applikationen, logisch</w:t>
      </w:r>
      <w:r w:rsidR="00A24A06">
        <w:rPr>
          <w:lang w:val="de-CH"/>
        </w:rPr>
        <w:t>,</w:t>
      </w:r>
      <w:r>
        <w:rPr>
          <w:lang w:val="de-CH"/>
        </w:rPr>
        <w:t xml:space="preserve"> von der effektiven Applikation getrennt </w:t>
      </w:r>
      <w:r w:rsidR="00460E12">
        <w:rPr>
          <w:lang w:val="de-CH"/>
        </w:rPr>
        <w:t>ist</w:t>
      </w:r>
      <w:r>
        <w:rPr>
          <w:lang w:val="de-CH"/>
        </w:rPr>
        <w:t xml:space="preserve">, welche wir für den Kunden zur Verfügung stellen. </w:t>
      </w:r>
    </w:p>
    <w:p w14:paraId="75D56E16" w14:textId="77777777" w:rsidR="00A24A06" w:rsidRDefault="00A24A06" w:rsidP="008066BD">
      <w:pPr>
        <w:rPr>
          <w:lang w:val="de-CH"/>
        </w:rPr>
      </w:pPr>
    </w:p>
    <w:p w14:paraId="0602F69C" w14:textId="3BA33B87" w:rsidR="008066BD" w:rsidRDefault="008066BD" w:rsidP="008066BD">
      <w:pPr>
        <w:rPr>
          <w:lang w:val="de-CH"/>
        </w:rPr>
      </w:pPr>
      <w:r>
        <w:rPr>
          <w:lang w:val="de-CH"/>
        </w:rPr>
        <w:t>Im Namespace namens «</w:t>
      </w:r>
      <w:proofErr w:type="spellStart"/>
      <w:r>
        <w:rPr>
          <w:lang w:val="de-CH"/>
        </w:rPr>
        <w:t>application-ns</w:t>
      </w:r>
      <w:proofErr w:type="spellEnd"/>
      <w:r>
        <w:rPr>
          <w:lang w:val="de-CH"/>
        </w:rPr>
        <w:t xml:space="preserve">» werden dabei </w:t>
      </w:r>
      <w:r w:rsidR="00EC17C7">
        <w:rPr>
          <w:lang w:val="de-CH"/>
        </w:rPr>
        <w:t>alle nötigen Komponenten</w:t>
      </w:r>
      <w:r>
        <w:rPr>
          <w:lang w:val="de-CH"/>
        </w:rPr>
        <w:t xml:space="preserve"> bereitgestellt, welche für den Betrieb der Applikation notwendig sind. Im Namespace «</w:t>
      </w:r>
      <w:proofErr w:type="spellStart"/>
      <w:r>
        <w:rPr>
          <w:lang w:val="de-CH"/>
        </w:rPr>
        <w:t>monitoring-ns</w:t>
      </w:r>
      <w:proofErr w:type="spellEnd"/>
      <w:r>
        <w:rPr>
          <w:lang w:val="de-CH"/>
        </w:rPr>
        <w:t>» werden meist zwei verschiedene Tools eingesetzt, damit die bereitgestellte Applikation überwacht werden kann.</w:t>
      </w:r>
    </w:p>
    <w:p w14:paraId="3ABB79CA" w14:textId="77777777" w:rsidR="008066BD" w:rsidRDefault="008066BD" w:rsidP="008066BD">
      <w:pPr>
        <w:rPr>
          <w:lang w:val="de-CH"/>
        </w:rPr>
      </w:pPr>
    </w:p>
    <w:p w14:paraId="0A45C3DD" w14:textId="3B2AF808" w:rsidR="00744767" w:rsidRPr="00A24A06" w:rsidRDefault="008066BD" w:rsidP="00035484">
      <w:pPr>
        <w:rPr>
          <w:lang w:val="de-CH"/>
        </w:rPr>
      </w:pPr>
      <w:r>
        <w:rPr>
          <w:lang w:val="de-CH"/>
        </w:rPr>
        <w:t>Diese beiden Abbildungen sind jeweils sehr vereinfachte Beispiele, denn in der Regel befinden sich noch viele weitere Services und Namespaces in einer AWS Umgebung. Jedoch sieht die Integration</w:t>
      </w:r>
      <w:r w:rsidR="00A24A06">
        <w:rPr>
          <w:lang w:val="de-CH"/>
        </w:rPr>
        <w:t xml:space="preserve"> von Chaos-Mesh</w:t>
      </w:r>
      <w:r>
        <w:rPr>
          <w:lang w:val="de-CH"/>
        </w:rPr>
        <w:t xml:space="preserve"> in allen Szenarien gleich aus, weswegen </w:t>
      </w:r>
      <w:r w:rsidR="00EC17C7">
        <w:rPr>
          <w:lang w:val="de-CH"/>
        </w:rPr>
        <w:t>auf die weitere Komponente</w:t>
      </w:r>
      <w:r>
        <w:rPr>
          <w:lang w:val="de-CH"/>
        </w:rPr>
        <w:t xml:space="preserve"> verzichtet werden kann</w:t>
      </w:r>
      <w:r w:rsidR="00A24A06">
        <w:rPr>
          <w:lang w:val="de-CH"/>
        </w:rPr>
        <w:t xml:space="preserve"> und man sich auf die vitalen Komponenten konzentrieren kann.</w:t>
      </w:r>
    </w:p>
    <w:p w14:paraId="2B155088" w14:textId="5049D38F" w:rsidR="00035484" w:rsidRDefault="00035484" w:rsidP="00035484">
      <w:pPr>
        <w:pStyle w:val="berschrift3"/>
      </w:pPr>
      <w:bookmarkStart w:id="62" w:name="_Toc164845199"/>
      <w:r>
        <w:lastRenderedPageBreak/>
        <w:t>Soll-Zustand</w:t>
      </w:r>
      <w:bookmarkEnd w:id="62"/>
    </w:p>
    <w:p w14:paraId="1F97A114" w14:textId="4B3517ED" w:rsidR="006268D5" w:rsidRDefault="006268D5" w:rsidP="006268D5">
      <w:r>
        <w:t xml:space="preserve">Damit obengenanntes Problem in Zukunft vermieden werden kann, </w:t>
      </w:r>
      <w:r w:rsidR="00A24A06">
        <w:t>müsste</w:t>
      </w:r>
      <w:r>
        <w:t xml:space="preserve"> das Tool „Chaos-Mesh“ in die jeweiligen Kubernetes-Umgebungen integriert werden.</w:t>
      </w:r>
    </w:p>
    <w:p w14:paraId="13E6C215" w14:textId="77777777" w:rsidR="00A24A06" w:rsidRDefault="00A24A06" w:rsidP="006268D5"/>
    <w:p w14:paraId="07DDE88D" w14:textId="23D2D520" w:rsidR="00A24A06" w:rsidRDefault="00A24A06" w:rsidP="006268D5">
      <w:r>
        <w:t>Dies könnte anhand des vorherigen Beispiels innerhalb des EKS wie folgt aussehen:</w:t>
      </w:r>
      <w:r>
        <w:br/>
      </w:r>
    </w:p>
    <w:p w14:paraId="731C1CE4" w14:textId="77777777" w:rsidR="002B0892" w:rsidRDefault="00A24A06" w:rsidP="002B0892">
      <w:pPr>
        <w:keepNext/>
      </w:pPr>
      <w:r>
        <w:rPr>
          <w:noProof/>
        </w:rPr>
        <w:drawing>
          <wp:inline distT="0" distB="0" distL="0" distR="0" wp14:anchorId="795EC83E" wp14:editId="45173EA5">
            <wp:extent cx="5516545" cy="5570104"/>
            <wp:effectExtent l="0" t="0" r="0" b="5715"/>
            <wp:docPr id="897349330" name="Grafik 9" descr="Ein Bild, das Text, Screenshot, Display,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9330" name="Grafik 9" descr="Ein Bild, das Text, Screenshot, Display, Computersymbol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528757" cy="5582434"/>
                    </a:xfrm>
                    <a:prstGeom prst="rect">
                      <a:avLst/>
                    </a:prstGeom>
                  </pic:spPr>
                </pic:pic>
              </a:graphicData>
            </a:graphic>
          </wp:inline>
        </w:drawing>
      </w:r>
    </w:p>
    <w:p w14:paraId="6C7CCC12" w14:textId="7A290BDD" w:rsidR="006268D5" w:rsidRPr="002B0892" w:rsidRDefault="002B0892" w:rsidP="002B0892">
      <w:pPr>
        <w:pStyle w:val="Beschriftung"/>
        <w:rPr>
          <w:sz w:val="18"/>
          <w:szCs w:val="18"/>
        </w:rPr>
      </w:pPr>
      <w:r w:rsidRPr="002B0892">
        <w:rPr>
          <w:sz w:val="18"/>
          <w:szCs w:val="18"/>
        </w:rPr>
        <w:t xml:space="preserve">Abbildung </w:t>
      </w:r>
      <w:r w:rsidRPr="002B0892">
        <w:rPr>
          <w:sz w:val="18"/>
          <w:szCs w:val="18"/>
        </w:rPr>
        <w:fldChar w:fldCharType="begin"/>
      </w:r>
      <w:r w:rsidRPr="002B0892">
        <w:rPr>
          <w:sz w:val="18"/>
          <w:szCs w:val="18"/>
        </w:rPr>
        <w:instrText xml:space="preserve"> SEQ Abbildung \* ARABIC </w:instrText>
      </w:r>
      <w:r w:rsidRPr="002B0892">
        <w:rPr>
          <w:sz w:val="18"/>
          <w:szCs w:val="18"/>
        </w:rPr>
        <w:fldChar w:fldCharType="separate"/>
      </w:r>
      <w:r w:rsidR="00007F74">
        <w:rPr>
          <w:noProof/>
          <w:sz w:val="18"/>
          <w:szCs w:val="18"/>
        </w:rPr>
        <w:t>13</w:t>
      </w:r>
      <w:r w:rsidRPr="002B0892">
        <w:rPr>
          <w:sz w:val="18"/>
          <w:szCs w:val="18"/>
        </w:rPr>
        <w:fldChar w:fldCharType="end"/>
      </w:r>
      <w:r w:rsidRPr="002B0892">
        <w:rPr>
          <w:sz w:val="18"/>
          <w:szCs w:val="18"/>
        </w:rPr>
        <w:t>: Soll-Zustand innerhalb des EKS</w:t>
      </w:r>
    </w:p>
    <w:p w14:paraId="443C25E1" w14:textId="04C5A752" w:rsidR="002B0892" w:rsidRDefault="00A24A06" w:rsidP="006268D5">
      <w:r>
        <w:t>Man beachte nun dabei, dass nur ein weiterer Namespace zum EKS hinzugefügt wurde, welche den Namen „chaos-</w:t>
      </w:r>
      <w:proofErr w:type="spellStart"/>
      <w:r>
        <w:t>mesh</w:t>
      </w:r>
      <w:proofErr w:type="spellEnd"/>
      <w:r>
        <w:t>-</w:t>
      </w:r>
      <w:proofErr w:type="spellStart"/>
      <w:r>
        <w:t>ns</w:t>
      </w:r>
      <w:proofErr w:type="spellEnd"/>
      <w:r>
        <w:t>“ besitzt. In diesem Namespace werden danach alle nötigen Pods gehostet, welche für den Betrieb von Chaos-Mesh nötig sind. Ebenso besteht die Möglichkeit zur Kommunikation zwischen den beiden Namespaces, welche später essenziel wird.</w:t>
      </w:r>
    </w:p>
    <w:p w14:paraId="7BFAE3F7" w14:textId="77777777" w:rsidR="002B0892" w:rsidRDefault="002B0892" w:rsidP="006268D5"/>
    <w:p w14:paraId="54CA9A18" w14:textId="55144016" w:rsidR="00A24A06" w:rsidRDefault="002B0892" w:rsidP="006268D5">
      <w:r>
        <w:t>Dadurch das nur ein weiterer Namespace in die bestehende Umgebung integriert werden muss, müssen ausserhalb oder sogar innerhalb des EKS keine weiteren Änderungen vorgenommen werden, was die Integration von Chaos-Mesh, als sehr leicht darstellt.</w:t>
      </w:r>
      <w:r w:rsidR="00A24A06">
        <w:br/>
      </w:r>
    </w:p>
    <w:p w14:paraId="7C00CDDC" w14:textId="03280007" w:rsidR="002B0892" w:rsidRDefault="006268D5" w:rsidP="006268D5">
      <w:r>
        <w:lastRenderedPageBreak/>
        <w:t>In diesem Projekt soll Chaos-Mesh in eine</w:t>
      </w:r>
      <w:r w:rsidR="002B0892">
        <w:t>r</w:t>
      </w:r>
      <w:r>
        <w:t xml:space="preserve"> fiktive</w:t>
      </w:r>
      <w:r w:rsidR="00F6291E">
        <w:t>n</w:t>
      </w:r>
      <w:r>
        <w:t xml:space="preserve"> Cloud-Native Kubernetes Umgebung eingesetzt werden</w:t>
      </w:r>
      <w:r w:rsidR="002B0892">
        <w:t>, welche ebenso auf der AWS Cloud bereitgestellt wird,</w:t>
      </w:r>
      <w:r>
        <w:t xml:space="preserve"> </w:t>
      </w:r>
      <w:r w:rsidR="002B0892">
        <w:t>damit</w:t>
      </w:r>
      <w:r>
        <w:t xml:space="preserve"> eine Integration in eine bestehende Umgebung </w:t>
      </w:r>
      <w:r w:rsidR="002B0892">
        <w:t>simuliert werden</w:t>
      </w:r>
      <w:r>
        <w:t xml:space="preserve"> </w:t>
      </w:r>
      <w:r w:rsidR="002B0892">
        <w:t>kann</w:t>
      </w:r>
      <w:r>
        <w:t>.</w:t>
      </w:r>
      <w:r w:rsidR="002B0892">
        <w:t xml:space="preserve"> </w:t>
      </w:r>
    </w:p>
    <w:p w14:paraId="33FC10E5" w14:textId="77777777" w:rsidR="002B0892" w:rsidRDefault="002B0892" w:rsidP="006268D5"/>
    <w:p w14:paraId="44CACFD8" w14:textId="48AB1297" w:rsidR="006268D5" w:rsidRDefault="002B0892" w:rsidP="006268D5">
      <w:r>
        <w:t>Damit eine möglichst identische Integration nachgeahmt werden kann, wird für dieses Projekt, das obige Diagramm übernommen, mit der Ausnahme, dass sich kein Database Deployment im Namespace „</w:t>
      </w:r>
      <w:proofErr w:type="spellStart"/>
      <w:r>
        <w:t>application-ns</w:t>
      </w:r>
      <w:proofErr w:type="spellEnd"/>
      <w:r>
        <w:t>“ befindet und der Namespace „</w:t>
      </w:r>
      <w:proofErr w:type="spellStart"/>
      <w:r>
        <w:t>monitoring-ns</w:t>
      </w:r>
      <w:proofErr w:type="spellEnd"/>
      <w:r>
        <w:t xml:space="preserve">“ auch komplett aus der Umgebung entfernt wird. Das Database Deployment wird dabei auf den Service „MongoDB Atlas“ ausgelagert. Diese </w:t>
      </w:r>
      <w:proofErr w:type="spellStart"/>
      <w:r>
        <w:t>Massnahmen</w:t>
      </w:r>
      <w:proofErr w:type="spellEnd"/>
      <w:r>
        <w:t xml:space="preserve"> wurden deswegen getroffen, damit Ressourcen und Zeit eingespart werden können, und das Projekt auch innerhalb der vorgegebenen 80 Stunden umgesetzt werden kann. Zudem kann mit der Auslagerung der Datenbank, weitere </w:t>
      </w:r>
      <w:r w:rsidR="00F6291E">
        <w:t>externe</w:t>
      </w:r>
      <w:r>
        <w:t xml:space="preserve"> Abhängigkeiten getestet und deren Reaktion ausgewertet werden.</w:t>
      </w:r>
    </w:p>
    <w:p w14:paraId="712EBEEC" w14:textId="3F0525CD" w:rsidR="007C4242" w:rsidRDefault="007C4242" w:rsidP="007C4242">
      <w:pPr>
        <w:pStyle w:val="berschrift2"/>
      </w:pPr>
      <w:bookmarkStart w:id="63" w:name="_Toc164845200"/>
      <w:r>
        <w:t>Ziele</w:t>
      </w:r>
      <w:bookmarkEnd w:id="63"/>
    </w:p>
    <w:p w14:paraId="45F3DFD6" w14:textId="49F0069C" w:rsidR="007C4242" w:rsidRDefault="007C4242" w:rsidP="007C4242">
      <w:r>
        <w:t>Da die Initialisierungsphase ebenso das Setzen von Zielen vorsieht, werden in diesem Kapitel Projektziele, sowie auch persönliche Vorgehensziele festgelegt.</w:t>
      </w:r>
    </w:p>
    <w:p w14:paraId="7E625C93" w14:textId="0B11FD69" w:rsidR="007C4242" w:rsidRDefault="007C4242" w:rsidP="00796B8D">
      <w:pPr>
        <w:pStyle w:val="berschrift3"/>
      </w:pPr>
      <w:bookmarkStart w:id="64" w:name="_Toc164845201"/>
      <w:r>
        <w:t>SMART</w:t>
      </w:r>
      <w:bookmarkEnd w:id="64"/>
    </w:p>
    <w:p w14:paraId="69BEB337" w14:textId="6259FC8E" w:rsidR="007C4242" w:rsidRDefault="007C4242" w:rsidP="007C4242">
      <w:r>
        <w:t xml:space="preserve">Alle Ziele innerhalb dieses Projektes werden nach SMART definiert. Das Akronym für SMART bildet sich dabei </w:t>
      </w:r>
      <w:proofErr w:type="gramStart"/>
      <w:r>
        <w:t>aus folgenden</w:t>
      </w:r>
      <w:proofErr w:type="gramEnd"/>
      <w:r>
        <w:t xml:space="preserve"> Bestandteilen, bei der Zielsetzung:</w:t>
      </w:r>
      <w:r w:rsidR="00DB59D1">
        <w:rPr>
          <w:rStyle w:val="Funotenzeichen"/>
        </w:rPr>
        <w:footnoteReference w:id="7"/>
      </w:r>
      <w:r w:rsidR="00796B8D">
        <w:br/>
      </w:r>
      <w:r>
        <w:br/>
      </w:r>
      <w:r w:rsidRPr="00796B8D">
        <w:rPr>
          <w:color w:val="E20073"/>
        </w:rPr>
        <w:t>S</w:t>
      </w:r>
      <w:r>
        <w:t xml:space="preserve"> – Ziele müssen </w:t>
      </w:r>
      <w:r w:rsidRPr="00796B8D">
        <w:rPr>
          <w:color w:val="E20073"/>
        </w:rPr>
        <w:t>s</w:t>
      </w:r>
      <w:r>
        <w:t>pezifisch sein</w:t>
      </w:r>
    </w:p>
    <w:p w14:paraId="5E1710E6" w14:textId="674ACBFE" w:rsidR="007C4242" w:rsidRDefault="007C4242" w:rsidP="007C4242">
      <w:r w:rsidRPr="00796B8D">
        <w:rPr>
          <w:color w:val="E20073"/>
        </w:rPr>
        <w:t>M</w:t>
      </w:r>
      <w:r>
        <w:t xml:space="preserve"> – Ziele müssen </w:t>
      </w:r>
      <w:r w:rsidRPr="00796B8D">
        <w:rPr>
          <w:color w:val="E20073"/>
        </w:rPr>
        <w:t>m</w:t>
      </w:r>
      <w:r>
        <w:t>essbar sein</w:t>
      </w:r>
    </w:p>
    <w:p w14:paraId="5223CC5C" w14:textId="0707A7BE" w:rsidR="007C4242" w:rsidRDefault="007C4242" w:rsidP="007C4242">
      <w:r w:rsidRPr="00796B8D">
        <w:rPr>
          <w:color w:val="E20073"/>
        </w:rPr>
        <w:t>A</w:t>
      </w:r>
      <w:r>
        <w:t xml:space="preserve"> – Ziele müssen erreichbar (engl. </w:t>
      </w:r>
      <w:proofErr w:type="spellStart"/>
      <w:r w:rsidRPr="00796B8D">
        <w:rPr>
          <w:color w:val="E20073"/>
        </w:rPr>
        <w:t>a</w:t>
      </w:r>
      <w:r>
        <w:t>chievable</w:t>
      </w:r>
      <w:proofErr w:type="spellEnd"/>
      <w:r>
        <w:t>) sein</w:t>
      </w:r>
    </w:p>
    <w:p w14:paraId="5AB0723F" w14:textId="1CA3036B" w:rsidR="007C4242" w:rsidRDefault="007C4242" w:rsidP="007C4242">
      <w:r w:rsidRPr="00796B8D">
        <w:rPr>
          <w:color w:val="E20073"/>
        </w:rPr>
        <w:t>R</w:t>
      </w:r>
      <w:r>
        <w:t xml:space="preserve"> – Ziele müssen </w:t>
      </w:r>
      <w:r w:rsidR="00796B8D" w:rsidRPr="00796B8D">
        <w:rPr>
          <w:color w:val="E20073"/>
        </w:rPr>
        <w:t>r</w:t>
      </w:r>
      <w:r w:rsidR="00796B8D">
        <w:t>ealisierbar sein</w:t>
      </w:r>
    </w:p>
    <w:p w14:paraId="4EEC76CB" w14:textId="7836B770" w:rsidR="00796B8D" w:rsidRDefault="00796B8D" w:rsidP="007C4242">
      <w:r w:rsidRPr="00796B8D">
        <w:rPr>
          <w:color w:val="E20073"/>
        </w:rPr>
        <w:t>T</w:t>
      </w:r>
      <w:r>
        <w:t xml:space="preserve"> – Ziele </w:t>
      </w:r>
      <w:r w:rsidR="00EC17C7">
        <w:t>müssen</w:t>
      </w:r>
      <w:r>
        <w:t xml:space="preserve"> </w:t>
      </w:r>
      <w:r w:rsidRPr="00796B8D">
        <w:rPr>
          <w:color w:val="E20073"/>
        </w:rPr>
        <w:t>t</w:t>
      </w:r>
      <w:r>
        <w:t>erminierbar sein</w:t>
      </w:r>
    </w:p>
    <w:p w14:paraId="0B83F2CA" w14:textId="27228FA7" w:rsidR="00796B8D" w:rsidRDefault="00796B8D" w:rsidP="00796B8D">
      <w:pPr>
        <w:pStyle w:val="berschrift3"/>
      </w:pPr>
      <w:bookmarkStart w:id="65" w:name="_Toc164845202"/>
      <w:r>
        <w:t>Persönliche Vorgehensziele</w:t>
      </w:r>
      <w:bookmarkEnd w:id="65"/>
    </w:p>
    <w:p w14:paraId="0331926C" w14:textId="60F458C3" w:rsidR="00796B8D" w:rsidRDefault="00796B8D" w:rsidP="00796B8D">
      <w:r>
        <w:t xml:space="preserve">In der nachfolgenden Tabelle werden meine persönlichen Vorgehensziele gesetzt und </w:t>
      </w:r>
      <w:proofErr w:type="spellStart"/>
      <w:r>
        <w:t>erläuter</w:t>
      </w:r>
      <w:proofErr w:type="spellEnd"/>
      <w:r>
        <w:t>.</w:t>
      </w:r>
      <w:r>
        <w:br/>
      </w:r>
    </w:p>
    <w:tbl>
      <w:tblPr>
        <w:tblStyle w:val="Tabellenraster"/>
        <w:tblW w:w="8930" w:type="dxa"/>
        <w:tblLook w:val="04A0" w:firstRow="1" w:lastRow="0" w:firstColumn="1" w:lastColumn="0" w:noHBand="0" w:noVBand="1"/>
      </w:tblPr>
      <w:tblGrid>
        <w:gridCol w:w="851"/>
        <w:gridCol w:w="6662"/>
        <w:gridCol w:w="1417"/>
      </w:tblGrid>
      <w:tr w:rsidR="00796B8D" w14:paraId="5DDDBFDF" w14:textId="77777777" w:rsidTr="00796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CF0BBC8" w14:textId="66EEDAAD" w:rsidR="00796B8D" w:rsidRPr="00796B8D" w:rsidRDefault="00796B8D" w:rsidP="00796B8D">
            <w:pPr>
              <w:rPr>
                <w:sz w:val="20"/>
                <w:szCs w:val="20"/>
              </w:rPr>
            </w:pPr>
            <w:r w:rsidRPr="00796B8D">
              <w:rPr>
                <w:sz w:val="20"/>
                <w:szCs w:val="20"/>
              </w:rPr>
              <w:t>Ziel Nr.</w:t>
            </w:r>
          </w:p>
        </w:tc>
        <w:tc>
          <w:tcPr>
            <w:tcW w:w="6662" w:type="dxa"/>
          </w:tcPr>
          <w:p w14:paraId="5A60AB9D" w14:textId="0BE5D88D" w:rsidR="00796B8D" w:rsidRPr="00796B8D" w:rsidRDefault="00796B8D" w:rsidP="00796B8D">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Ziel</w:t>
            </w:r>
          </w:p>
        </w:tc>
        <w:tc>
          <w:tcPr>
            <w:tcW w:w="1417" w:type="dxa"/>
          </w:tcPr>
          <w:p w14:paraId="4B177484" w14:textId="5C604997" w:rsidR="00796B8D" w:rsidRPr="00796B8D" w:rsidRDefault="00796B8D" w:rsidP="00796B8D">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Termin</w:t>
            </w:r>
          </w:p>
        </w:tc>
      </w:tr>
      <w:tr w:rsidR="00796B8D" w14:paraId="44588054"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1F16B8A3" w14:textId="51B89D46" w:rsidR="00796B8D" w:rsidRPr="00796B8D" w:rsidRDefault="00796B8D" w:rsidP="00796B8D">
            <w:pPr>
              <w:rPr>
                <w:sz w:val="20"/>
                <w:szCs w:val="20"/>
              </w:rPr>
            </w:pPr>
            <w:r w:rsidRPr="00796B8D">
              <w:rPr>
                <w:sz w:val="20"/>
                <w:szCs w:val="20"/>
              </w:rPr>
              <w:t>PVZ-1</w:t>
            </w:r>
          </w:p>
        </w:tc>
        <w:tc>
          <w:tcPr>
            <w:tcW w:w="6662" w:type="dxa"/>
          </w:tcPr>
          <w:p w14:paraId="45B60AE6" w14:textId="0769D211" w:rsidR="00796B8D" w:rsidRPr="00796B8D" w:rsidRDefault="00796B8D" w:rsidP="00796B8D">
            <w:pPr>
              <w:ind w:right="-3"/>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 xml:space="preserve">Alle Meilensteine werden termingerecht </w:t>
            </w:r>
            <w:proofErr w:type="spellStart"/>
            <w:r w:rsidRPr="00796B8D">
              <w:rPr>
                <w:sz w:val="20"/>
                <w:szCs w:val="20"/>
              </w:rPr>
              <w:t>gemäss</w:t>
            </w:r>
            <w:proofErr w:type="spellEnd"/>
            <w:r w:rsidRPr="00796B8D">
              <w:rPr>
                <w:sz w:val="20"/>
                <w:szCs w:val="20"/>
              </w:rPr>
              <w:t xml:space="preserve"> Zeitplan eingehalten</w:t>
            </w:r>
          </w:p>
        </w:tc>
        <w:tc>
          <w:tcPr>
            <w:tcW w:w="1417" w:type="dxa"/>
          </w:tcPr>
          <w:p w14:paraId="18350048" w14:textId="4718A2D7"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796B8D" w14:paraId="5408A49D"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123FFCDF" w14:textId="0121BAB4" w:rsidR="00796B8D" w:rsidRPr="00796B8D" w:rsidRDefault="00796B8D" w:rsidP="00796B8D">
            <w:pPr>
              <w:rPr>
                <w:sz w:val="20"/>
                <w:szCs w:val="20"/>
              </w:rPr>
            </w:pPr>
            <w:r w:rsidRPr="00796B8D">
              <w:rPr>
                <w:sz w:val="20"/>
                <w:szCs w:val="20"/>
              </w:rPr>
              <w:t>PVZ-2</w:t>
            </w:r>
          </w:p>
        </w:tc>
        <w:tc>
          <w:tcPr>
            <w:tcW w:w="6662" w:type="dxa"/>
          </w:tcPr>
          <w:p w14:paraId="3BD4AF22" w14:textId="45665ABF"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Der Abgabetermin der IPA wird eingehalten</w:t>
            </w:r>
          </w:p>
        </w:tc>
        <w:tc>
          <w:tcPr>
            <w:tcW w:w="1417" w:type="dxa"/>
          </w:tcPr>
          <w:p w14:paraId="2AFD573E" w14:textId="4AEDD4E5"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796B8D" w14:paraId="4D981C81"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6A9FF2A0" w14:textId="30C6ADEE" w:rsidR="00796B8D" w:rsidRPr="00796B8D" w:rsidRDefault="00796B8D" w:rsidP="00796B8D">
            <w:pPr>
              <w:rPr>
                <w:sz w:val="20"/>
                <w:szCs w:val="20"/>
              </w:rPr>
            </w:pPr>
            <w:r w:rsidRPr="00796B8D">
              <w:rPr>
                <w:sz w:val="20"/>
                <w:szCs w:val="20"/>
              </w:rPr>
              <w:t>PVZ-3</w:t>
            </w:r>
          </w:p>
        </w:tc>
        <w:tc>
          <w:tcPr>
            <w:tcW w:w="6662" w:type="dxa"/>
          </w:tcPr>
          <w:p w14:paraId="152BCAEE" w14:textId="308241DB"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 xml:space="preserve">Die Umsetzung von HERMES 5.1 folgt </w:t>
            </w:r>
            <w:r w:rsidR="00EC17C7" w:rsidRPr="00796B8D">
              <w:rPr>
                <w:sz w:val="20"/>
                <w:szCs w:val="20"/>
              </w:rPr>
              <w:t>korrekt</w:t>
            </w:r>
            <w:r w:rsidRPr="00796B8D">
              <w:rPr>
                <w:sz w:val="20"/>
                <w:szCs w:val="20"/>
              </w:rPr>
              <w:t xml:space="preserve"> </w:t>
            </w:r>
            <w:proofErr w:type="spellStart"/>
            <w:r w:rsidRPr="00796B8D">
              <w:rPr>
                <w:sz w:val="20"/>
                <w:szCs w:val="20"/>
              </w:rPr>
              <w:t>gemäss</w:t>
            </w:r>
            <w:proofErr w:type="spellEnd"/>
            <w:r w:rsidRPr="00796B8D">
              <w:rPr>
                <w:sz w:val="20"/>
                <w:szCs w:val="20"/>
              </w:rPr>
              <w:t xml:space="preserve"> Vorgaben</w:t>
            </w:r>
          </w:p>
        </w:tc>
        <w:tc>
          <w:tcPr>
            <w:tcW w:w="1417" w:type="dxa"/>
          </w:tcPr>
          <w:p w14:paraId="544A9DE4" w14:textId="4B3283C4"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796B8D" w14:paraId="117BEFDE"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5F8A512F" w14:textId="77ED5118" w:rsidR="00796B8D" w:rsidRPr="00796B8D" w:rsidRDefault="00796B8D" w:rsidP="00796B8D">
            <w:pPr>
              <w:rPr>
                <w:sz w:val="20"/>
                <w:szCs w:val="20"/>
              </w:rPr>
            </w:pPr>
            <w:r w:rsidRPr="00796B8D">
              <w:rPr>
                <w:sz w:val="20"/>
                <w:szCs w:val="20"/>
              </w:rPr>
              <w:t>PVZ-4</w:t>
            </w:r>
          </w:p>
        </w:tc>
        <w:tc>
          <w:tcPr>
            <w:tcW w:w="6662" w:type="dxa"/>
          </w:tcPr>
          <w:p w14:paraId="58596D7C" w14:textId="19AE0806" w:rsidR="00796B8D" w:rsidRPr="00796B8D" w:rsidRDefault="00796B8D" w:rsidP="00796B8D">
            <w:pPr>
              <w:ind w:left="5" w:right="-121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 Lernjournal wird jeden Tag geführt</w:t>
            </w:r>
          </w:p>
        </w:tc>
        <w:tc>
          <w:tcPr>
            <w:tcW w:w="1417" w:type="dxa"/>
          </w:tcPr>
          <w:p w14:paraId="5A3DD75D" w14:textId="731AE247"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075F3F" w14:paraId="2E00C37E"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2A138D54" w14:textId="2696B274" w:rsidR="00075F3F" w:rsidRPr="00796B8D" w:rsidRDefault="00075F3F" w:rsidP="00075F3F">
            <w:pPr>
              <w:rPr>
                <w:sz w:val="20"/>
                <w:szCs w:val="20"/>
              </w:rPr>
            </w:pPr>
            <w:r>
              <w:rPr>
                <w:sz w:val="20"/>
                <w:szCs w:val="20"/>
              </w:rPr>
              <w:t>PVZ-5</w:t>
            </w:r>
          </w:p>
        </w:tc>
        <w:tc>
          <w:tcPr>
            <w:tcW w:w="6662" w:type="dxa"/>
          </w:tcPr>
          <w:p w14:paraId="4B219D97" w14:textId="31253329" w:rsidR="00075F3F" w:rsidRDefault="00075F3F" w:rsidP="00075F3F">
            <w:pPr>
              <w:ind w:left="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Dokumentation wird jeden Abend auf beiden Speichermedien gesichert und das </w:t>
            </w:r>
            <w:proofErr w:type="spellStart"/>
            <w:r>
              <w:rPr>
                <w:sz w:val="20"/>
                <w:szCs w:val="20"/>
              </w:rPr>
              <w:t>Versionierungsschema</w:t>
            </w:r>
            <w:proofErr w:type="spellEnd"/>
            <w:r>
              <w:rPr>
                <w:sz w:val="20"/>
                <w:szCs w:val="20"/>
              </w:rPr>
              <w:t xml:space="preserve"> wird eingehalten.</w:t>
            </w:r>
          </w:p>
        </w:tc>
        <w:tc>
          <w:tcPr>
            <w:tcW w:w="1417" w:type="dxa"/>
          </w:tcPr>
          <w:p w14:paraId="63A78E08" w14:textId="2603A96E" w:rsidR="00075F3F"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bl>
    <w:p w14:paraId="534A8FD5" w14:textId="7E29956D" w:rsidR="00796B8D" w:rsidRDefault="00B40EC0" w:rsidP="00B40EC0">
      <w:pPr>
        <w:pStyle w:val="berschrift3"/>
      </w:pPr>
      <w:bookmarkStart w:id="66" w:name="_Toc164845203"/>
      <w:r>
        <w:lastRenderedPageBreak/>
        <w:t>Projektziele</w:t>
      </w:r>
      <w:bookmarkEnd w:id="66"/>
    </w:p>
    <w:p w14:paraId="3DE45387" w14:textId="37875755" w:rsidR="00B40EC0" w:rsidRDefault="00B40EC0" w:rsidP="00B40EC0">
      <w:r>
        <w:t>In der untenstehenden Tabelle werden die Projektziele für die IPA definiert.</w:t>
      </w:r>
      <w:r>
        <w:br/>
      </w:r>
    </w:p>
    <w:tbl>
      <w:tblPr>
        <w:tblStyle w:val="Tabellenraster"/>
        <w:tblW w:w="8930" w:type="dxa"/>
        <w:tblLook w:val="04A0" w:firstRow="1" w:lastRow="0" w:firstColumn="1" w:lastColumn="0" w:noHBand="0" w:noVBand="1"/>
      </w:tblPr>
      <w:tblGrid>
        <w:gridCol w:w="851"/>
        <w:gridCol w:w="6662"/>
        <w:gridCol w:w="1417"/>
      </w:tblGrid>
      <w:tr w:rsidR="00B40EC0" w:rsidRPr="00796B8D" w14:paraId="3386D72C" w14:textId="77777777" w:rsidTr="00C6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D849427" w14:textId="77777777" w:rsidR="00B40EC0" w:rsidRPr="00796B8D" w:rsidRDefault="00B40EC0" w:rsidP="00C62466">
            <w:pPr>
              <w:rPr>
                <w:sz w:val="20"/>
                <w:szCs w:val="20"/>
              </w:rPr>
            </w:pPr>
            <w:r w:rsidRPr="00796B8D">
              <w:rPr>
                <w:sz w:val="20"/>
                <w:szCs w:val="20"/>
              </w:rPr>
              <w:t>Ziel Nr.</w:t>
            </w:r>
          </w:p>
        </w:tc>
        <w:tc>
          <w:tcPr>
            <w:tcW w:w="6662" w:type="dxa"/>
          </w:tcPr>
          <w:p w14:paraId="72348CDB" w14:textId="77777777" w:rsidR="00B40EC0" w:rsidRPr="00796B8D" w:rsidRDefault="00B40EC0" w:rsidP="00C62466">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Ziel</w:t>
            </w:r>
          </w:p>
        </w:tc>
        <w:tc>
          <w:tcPr>
            <w:tcW w:w="1417" w:type="dxa"/>
          </w:tcPr>
          <w:p w14:paraId="650CB4F4" w14:textId="77777777" w:rsidR="00B40EC0" w:rsidRPr="00796B8D" w:rsidRDefault="00B40EC0" w:rsidP="00C62466">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Termin</w:t>
            </w:r>
          </w:p>
        </w:tc>
      </w:tr>
      <w:tr w:rsidR="00B40EC0" w:rsidRPr="00796B8D" w14:paraId="0437F4EC"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56F9875A" w14:textId="00081775" w:rsidR="00B40EC0" w:rsidRPr="00796B8D" w:rsidRDefault="00B40EC0" w:rsidP="00C62466">
            <w:pPr>
              <w:rPr>
                <w:sz w:val="20"/>
                <w:szCs w:val="20"/>
              </w:rPr>
            </w:pPr>
            <w:r>
              <w:rPr>
                <w:sz w:val="20"/>
                <w:szCs w:val="20"/>
              </w:rPr>
              <w:t>Z</w:t>
            </w:r>
            <w:r w:rsidRPr="00796B8D">
              <w:rPr>
                <w:sz w:val="20"/>
                <w:szCs w:val="20"/>
              </w:rPr>
              <w:t>-1</w:t>
            </w:r>
          </w:p>
        </w:tc>
        <w:tc>
          <w:tcPr>
            <w:tcW w:w="6662" w:type="dxa"/>
          </w:tcPr>
          <w:p w14:paraId="3DCA75C4" w14:textId="05522744" w:rsidR="00B40EC0" w:rsidRPr="00796B8D" w:rsidRDefault="00B40EC0" w:rsidP="00C62466">
            <w:pPr>
              <w:ind w:right="-3"/>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vollständige Infrastruktur wird, </w:t>
            </w:r>
            <w:proofErr w:type="spellStart"/>
            <w:r>
              <w:rPr>
                <w:sz w:val="20"/>
                <w:szCs w:val="20"/>
              </w:rPr>
              <w:t>gemäss</w:t>
            </w:r>
            <w:proofErr w:type="spellEnd"/>
            <w:r>
              <w:rPr>
                <w:sz w:val="20"/>
                <w:szCs w:val="20"/>
              </w:rPr>
              <w:t xml:space="preserve"> Zeitplan, termingerecht bereitgestellt, um Verzögerung des Projekts zu vermeiden.</w:t>
            </w:r>
          </w:p>
        </w:tc>
        <w:tc>
          <w:tcPr>
            <w:tcW w:w="1417" w:type="dxa"/>
          </w:tcPr>
          <w:p w14:paraId="1B14B387"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B40EC0" w:rsidRPr="00796B8D" w14:paraId="4BE86833"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71BBC205" w14:textId="51789BA0" w:rsidR="00B40EC0" w:rsidRPr="00796B8D" w:rsidRDefault="00B40EC0" w:rsidP="00C62466">
            <w:pPr>
              <w:rPr>
                <w:sz w:val="20"/>
                <w:szCs w:val="20"/>
              </w:rPr>
            </w:pPr>
            <w:r w:rsidRPr="00796B8D">
              <w:rPr>
                <w:sz w:val="20"/>
                <w:szCs w:val="20"/>
              </w:rPr>
              <w:t>Z-2</w:t>
            </w:r>
          </w:p>
        </w:tc>
        <w:tc>
          <w:tcPr>
            <w:tcW w:w="6662" w:type="dxa"/>
          </w:tcPr>
          <w:p w14:paraId="4B0F342D" w14:textId="4DAEA719"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 Benutzerhandbuch stellt sicher, dass die Anleitung den User in jeder Situation zum Erfolg bringt.</w:t>
            </w:r>
          </w:p>
        </w:tc>
        <w:tc>
          <w:tcPr>
            <w:tcW w:w="1417" w:type="dxa"/>
          </w:tcPr>
          <w:p w14:paraId="21516DA7"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B40EC0" w:rsidRPr="00796B8D" w14:paraId="48207998"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2DF23FC6" w14:textId="1AF724D7" w:rsidR="00B40EC0" w:rsidRPr="00796B8D" w:rsidRDefault="00B40EC0" w:rsidP="00C62466">
            <w:pPr>
              <w:rPr>
                <w:sz w:val="20"/>
                <w:szCs w:val="20"/>
              </w:rPr>
            </w:pPr>
            <w:r w:rsidRPr="00796B8D">
              <w:rPr>
                <w:sz w:val="20"/>
                <w:szCs w:val="20"/>
              </w:rPr>
              <w:t>Z-3</w:t>
            </w:r>
          </w:p>
        </w:tc>
        <w:tc>
          <w:tcPr>
            <w:tcW w:w="6662" w:type="dxa"/>
          </w:tcPr>
          <w:p w14:paraId="41856134" w14:textId="2E3371B2"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Es werden alle Experimente in der IPA per YAML umgesetzt und angewendet, damit eine </w:t>
            </w:r>
            <w:proofErr w:type="spellStart"/>
            <w:r>
              <w:rPr>
                <w:sz w:val="20"/>
                <w:szCs w:val="20"/>
              </w:rPr>
              <w:t>anschliessende</w:t>
            </w:r>
            <w:proofErr w:type="spellEnd"/>
            <w:r>
              <w:rPr>
                <w:sz w:val="20"/>
                <w:szCs w:val="20"/>
              </w:rPr>
              <w:t xml:space="preserve"> Auswertung möglich ist.</w:t>
            </w:r>
          </w:p>
        </w:tc>
        <w:tc>
          <w:tcPr>
            <w:tcW w:w="1417" w:type="dxa"/>
          </w:tcPr>
          <w:p w14:paraId="34EECC4D"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B40EC0" w:rsidRPr="00796B8D" w14:paraId="522383E2"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20E58AF8" w14:textId="164D19CF" w:rsidR="00B40EC0" w:rsidRPr="00796B8D" w:rsidRDefault="00B40EC0" w:rsidP="00C62466">
            <w:pPr>
              <w:rPr>
                <w:sz w:val="20"/>
                <w:szCs w:val="20"/>
              </w:rPr>
            </w:pPr>
            <w:r w:rsidRPr="00796B8D">
              <w:rPr>
                <w:sz w:val="20"/>
                <w:szCs w:val="20"/>
              </w:rPr>
              <w:t>Z-4</w:t>
            </w:r>
          </w:p>
        </w:tc>
        <w:tc>
          <w:tcPr>
            <w:tcW w:w="6662" w:type="dxa"/>
          </w:tcPr>
          <w:p w14:paraId="21112243" w14:textId="53DE99A0" w:rsidR="00B40EC0" w:rsidRPr="00796B8D" w:rsidRDefault="00B40EC0" w:rsidP="00B40EC0">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 CloudWatch Dashboard ist funktionstüchtig und zeigt alle nötigen und wichtigen Metriken an</w:t>
            </w:r>
            <w:r w:rsidR="00432F10">
              <w:rPr>
                <w:sz w:val="20"/>
                <w:szCs w:val="20"/>
              </w:rPr>
              <w:t>.</w:t>
            </w:r>
          </w:p>
        </w:tc>
        <w:tc>
          <w:tcPr>
            <w:tcW w:w="1417" w:type="dxa"/>
          </w:tcPr>
          <w:p w14:paraId="295C39D6"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B40EC0" w:rsidRPr="00796B8D" w14:paraId="200CA8F9"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47C5D71A" w14:textId="1D9F3307" w:rsidR="00B40EC0" w:rsidRPr="00796B8D" w:rsidRDefault="00B40EC0" w:rsidP="00B40EC0">
            <w:pPr>
              <w:rPr>
                <w:sz w:val="20"/>
                <w:szCs w:val="20"/>
              </w:rPr>
            </w:pPr>
            <w:r>
              <w:rPr>
                <w:sz w:val="20"/>
                <w:szCs w:val="20"/>
              </w:rPr>
              <w:t>Z-5</w:t>
            </w:r>
          </w:p>
        </w:tc>
        <w:tc>
          <w:tcPr>
            <w:tcW w:w="6662" w:type="dxa"/>
          </w:tcPr>
          <w:p w14:paraId="0BD9DA70" w14:textId="433B4CD4" w:rsidR="00B40EC0" w:rsidRDefault="00B40EC0" w:rsidP="00B40EC0">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Mindestens ein Experiment wird über die GitHub Actions Pipeline automatisiert.</w:t>
            </w:r>
          </w:p>
        </w:tc>
        <w:tc>
          <w:tcPr>
            <w:tcW w:w="1417" w:type="dxa"/>
          </w:tcPr>
          <w:p w14:paraId="3F9DB3EF" w14:textId="31C8E74A" w:rsidR="00B40EC0" w:rsidRDefault="00B40EC0" w:rsidP="00B40EC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B40EC0" w:rsidRPr="00796B8D" w14:paraId="71879025"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6619FDEA" w14:textId="1F66AB42" w:rsidR="00B40EC0" w:rsidRDefault="00B40EC0" w:rsidP="00B40EC0">
            <w:pPr>
              <w:rPr>
                <w:sz w:val="20"/>
                <w:szCs w:val="20"/>
              </w:rPr>
            </w:pPr>
            <w:r>
              <w:rPr>
                <w:sz w:val="20"/>
                <w:szCs w:val="20"/>
              </w:rPr>
              <w:t>Z-6</w:t>
            </w:r>
          </w:p>
        </w:tc>
        <w:tc>
          <w:tcPr>
            <w:tcW w:w="6662" w:type="dxa"/>
          </w:tcPr>
          <w:p w14:paraId="0E2EF99D" w14:textId="2EC1287F" w:rsidR="00B40EC0" w:rsidRDefault="00B40EC0" w:rsidP="00B40EC0">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Realisierungsphase muss, </w:t>
            </w:r>
            <w:proofErr w:type="spellStart"/>
            <w:r>
              <w:rPr>
                <w:sz w:val="20"/>
                <w:szCs w:val="20"/>
              </w:rPr>
              <w:t>gemäss</w:t>
            </w:r>
            <w:proofErr w:type="spellEnd"/>
            <w:r>
              <w:rPr>
                <w:sz w:val="20"/>
                <w:szCs w:val="20"/>
              </w:rPr>
              <w:t xml:space="preserve"> Zeitplan, termingerecht abgeschlossen werden. </w:t>
            </w:r>
          </w:p>
        </w:tc>
        <w:tc>
          <w:tcPr>
            <w:tcW w:w="1417" w:type="dxa"/>
          </w:tcPr>
          <w:p w14:paraId="3B2ABC53" w14:textId="00B91613" w:rsidR="00B40EC0" w:rsidRDefault="00B40EC0" w:rsidP="00B40EC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B40EC0" w:rsidRPr="00796B8D" w14:paraId="62F517D5"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3E1609EB" w14:textId="6BA21E7D" w:rsidR="00B40EC0" w:rsidRDefault="00B40EC0" w:rsidP="00075F3F">
            <w:pPr>
              <w:rPr>
                <w:sz w:val="20"/>
                <w:szCs w:val="20"/>
              </w:rPr>
            </w:pPr>
            <w:r>
              <w:rPr>
                <w:sz w:val="20"/>
                <w:szCs w:val="20"/>
              </w:rPr>
              <w:t>Z-7</w:t>
            </w:r>
          </w:p>
        </w:tc>
        <w:tc>
          <w:tcPr>
            <w:tcW w:w="6662" w:type="dxa"/>
          </w:tcPr>
          <w:p w14:paraId="6E875CBA" w14:textId="1DB86525" w:rsidR="00B40EC0" w:rsidRDefault="00B40EC0" w:rsidP="00075F3F">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Chaos-Mesh wird </w:t>
            </w:r>
            <w:proofErr w:type="spellStart"/>
            <w:r>
              <w:rPr>
                <w:sz w:val="20"/>
                <w:szCs w:val="20"/>
              </w:rPr>
              <w:t>gemäss</w:t>
            </w:r>
            <w:proofErr w:type="spellEnd"/>
            <w:r>
              <w:rPr>
                <w:sz w:val="20"/>
                <w:szCs w:val="20"/>
              </w:rPr>
              <w:t xml:space="preserve"> </w:t>
            </w:r>
            <w:r w:rsidR="00075F3F">
              <w:rPr>
                <w:sz w:val="20"/>
                <w:szCs w:val="20"/>
              </w:rPr>
              <w:t>offizieller Dokumentation per Helm installiert</w:t>
            </w:r>
            <w:r w:rsidR="00432F10">
              <w:rPr>
                <w:sz w:val="20"/>
                <w:szCs w:val="20"/>
              </w:rPr>
              <w:t>.</w:t>
            </w:r>
          </w:p>
        </w:tc>
        <w:tc>
          <w:tcPr>
            <w:tcW w:w="1417" w:type="dxa"/>
          </w:tcPr>
          <w:p w14:paraId="59FD3C09" w14:textId="4AD4057B" w:rsidR="00B40EC0"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075F3F" w:rsidRPr="00796B8D" w14:paraId="1BE5E38E"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26A1C792" w14:textId="3BF6FA8C" w:rsidR="00075F3F" w:rsidRDefault="00075F3F" w:rsidP="00075F3F">
            <w:pPr>
              <w:rPr>
                <w:sz w:val="20"/>
                <w:szCs w:val="20"/>
              </w:rPr>
            </w:pPr>
            <w:r>
              <w:rPr>
                <w:sz w:val="20"/>
                <w:szCs w:val="20"/>
              </w:rPr>
              <w:t>Z-8</w:t>
            </w:r>
          </w:p>
        </w:tc>
        <w:tc>
          <w:tcPr>
            <w:tcW w:w="6662" w:type="dxa"/>
          </w:tcPr>
          <w:p w14:paraId="2771EA75" w14:textId="460D03FF" w:rsidR="00075F3F" w:rsidRDefault="00075F3F" w:rsidP="00075F3F">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Der Terraform State wird stets in einem AWS S3 </w:t>
            </w:r>
            <w:proofErr w:type="spellStart"/>
            <w:r>
              <w:rPr>
                <w:sz w:val="20"/>
                <w:szCs w:val="20"/>
              </w:rPr>
              <w:t>Bucket</w:t>
            </w:r>
            <w:proofErr w:type="spellEnd"/>
            <w:r>
              <w:rPr>
                <w:sz w:val="20"/>
                <w:szCs w:val="20"/>
              </w:rPr>
              <w:t xml:space="preserve"> gespeichert</w:t>
            </w:r>
            <w:r w:rsidR="00432F10">
              <w:rPr>
                <w:sz w:val="20"/>
                <w:szCs w:val="20"/>
              </w:rPr>
              <w:t>.</w:t>
            </w:r>
          </w:p>
        </w:tc>
        <w:tc>
          <w:tcPr>
            <w:tcW w:w="1417" w:type="dxa"/>
          </w:tcPr>
          <w:p w14:paraId="583C49BE" w14:textId="66255FAF" w:rsidR="00075F3F"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075F3F" w:rsidRPr="00796B8D" w14:paraId="197DA5D9"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442BD4E3" w14:textId="10ACDBDC" w:rsidR="00075F3F" w:rsidRDefault="00075F3F" w:rsidP="00075F3F">
            <w:pPr>
              <w:rPr>
                <w:sz w:val="20"/>
                <w:szCs w:val="20"/>
              </w:rPr>
            </w:pPr>
            <w:r>
              <w:rPr>
                <w:sz w:val="20"/>
                <w:szCs w:val="20"/>
              </w:rPr>
              <w:t>Z-9</w:t>
            </w:r>
          </w:p>
        </w:tc>
        <w:tc>
          <w:tcPr>
            <w:tcW w:w="6662" w:type="dxa"/>
          </w:tcPr>
          <w:p w14:paraId="6092F2F0" w14:textId="7C5F3961" w:rsidR="00075F3F" w:rsidRDefault="00075F3F" w:rsidP="00075F3F">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Es soll jederzeit ein </w:t>
            </w:r>
            <w:proofErr w:type="spellStart"/>
            <w:r>
              <w:rPr>
                <w:sz w:val="20"/>
                <w:szCs w:val="20"/>
              </w:rPr>
              <w:t>Tagesaktuellerstand</w:t>
            </w:r>
            <w:proofErr w:type="spellEnd"/>
            <w:r>
              <w:rPr>
                <w:sz w:val="20"/>
                <w:szCs w:val="20"/>
              </w:rPr>
              <w:t>, aller verwendeten und erstellten Scripts, auf GitHub gesichert sein</w:t>
            </w:r>
            <w:r w:rsidR="00432F10">
              <w:rPr>
                <w:sz w:val="20"/>
                <w:szCs w:val="20"/>
              </w:rPr>
              <w:t>.</w:t>
            </w:r>
          </w:p>
        </w:tc>
        <w:tc>
          <w:tcPr>
            <w:tcW w:w="1417" w:type="dxa"/>
          </w:tcPr>
          <w:p w14:paraId="007EBF4D" w14:textId="7046C3FD" w:rsidR="00075F3F"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bl>
    <w:p w14:paraId="36ACD217" w14:textId="0640C6D5" w:rsidR="008066BD" w:rsidRDefault="00075F3F" w:rsidP="007904E0">
      <w:pPr>
        <w:pStyle w:val="berschrift2"/>
      </w:pPr>
      <w:bookmarkStart w:id="67" w:name="_Toc164845204"/>
      <w:r>
        <w:t>Anforderungen</w:t>
      </w:r>
      <w:bookmarkEnd w:id="67"/>
    </w:p>
    <w:p w14:paraId="20E259BE" w14:textId="27323E71" w:rsidR="00075F3F" w:rsidRPr="00075F3F" w:rsidRDefault="00075F3F" w:rsidP="00075F3F">
      <w:proofErr w:type="gramStart"/>
      <w:r>
        <w:t>Anhand der zuvor definierten Projektziele,</w:t>
      </w:r>
      <w:proofErr w:type="gramEnd"/>
      <w:r>
        <w:t xml:space="preserve"> werden in der nachfolgenden Tabelle die Anforderungen für das Projekt definiert und beschrieben.</w:t>
      </w:r>
      <w:r>
        <w:br/>
      </w:r>
    </w:p>
    <w:tbl>
      <w:tblPr>
        <w:tblStyle w:val="Tabellenraster"/>
        <w:tblW w:w="0" w:type="auto"/>
        <w:tblLook w:val="04A0" w:firstRow="1" w:lastRow="0" w:firstColumn="1" w:lastColumn="0" w:noHBand="0" w:noVBand="1"/>
      </w:tblPr>
      <w:tblGrid>
        <w:gridCol w:w="1134"/>
        <w:gridCol w:w="1358"/>
        <w:gridCol w:w="6545"/>
      </w:tblGrid>
      <w:tr w:rsidR="00432F10" w14:paraId="19A8D475" w14:textId="77777777" w:rsidTr="00432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B1962C" w14:textId="28DD9DEE" w:rsidR="00075F3F" w:rsidRPr="00075F3F" w:rsidRDefault="00075F3F" w:rsidP="00075F3F">
            <w:pPr>
              <w:rPr>
                <w:sz w:val="20"/>
                <w:szCs w:val="20"/>
              </w:rPr>
            </w:pPr>
            <w:r>
              <w:rPr>
                <w:sz w:val="20"/>
                <w:szCs w:val="20"/>
              </w:rPr>
              <w:t>Anforderung Nr.</w:t>
            </w:r>
          </w:p>
        </w:tc>
        <w:tc>
          <w:tcPr>
            <w:tcW w:w="1358" w:type="dxa"/>
          </w:tcPr>
          <w:p w14:paraId="06DAD2E8" w14:textId="32EDC9A8" w:rsidR="00075F3F" w:rsidRPr="00075F3F" w:rsidRDefault="00075F3F" w:rsidP="00432F10">
            <w:pPr>
              <w:ind w:left="139"/>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Ziel Nr.</w:t>
            </w:r>
          </w:p>
        </w:tc>
        <w:tc>
          <w:tcPr>
            <w:tcW w:w="6545" w:type="dxa"/>
          </w:tcPr>
          <w:p w14:paraId="13D9B53F" w14:textId="3E462770" w:rsidR="00075F3F" w:rsidRPr="00075F3F" w:rsidRDefault="00075F3F" w:rsidP="00075F3F">
            <w:pPr>
              <w:ind w:right="-40"/>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Beschreibung</w:t>
            </w:r>
          </w:p>
        </w:tc>
      </w:tr>
      <w:tr w:rsidR="00432F10" w:rsidRPr="00432F10" w14:paraId="295E222A"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CEB4286" w14:textId="45DE7522" w:rsidR="00432F10" w:rsidRPr="00E3650D" w:rsidRDefault="00432F10" w:rsidP="00E3650D">
            <w:pPr>
              <w:ind w:right="30"/>
              <w:rPr>
                <w:sz w:val="20"/>
                <w:szCs w:val="20"/>
              </w:rPr>
            </w:pPr>
            <w:r w:rsidRPr="00E3650D">
              <w:rPr>
                <w:sz w:val="20"/>
                <w:szCs w:val="20"/>
              </w:rPr>
              <w:t>A-1</w:t>
            </w:r>
          </w:p>
        </w:tc>
        <w:tc>
          <w:tcPr>
            <w:tcW w:w="1358" w:type="dxa"/>
          </w:tcPr>
          <w:p w14:paraId="68640D75" w14:textId="02407C69" w:rsidR="00432F10" w:rsidRPr="00E3650D" w:rsidRDefault="00432F10"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Z-1</w:t>
            </w:r>
          </w:p>
        </w:tc>
        <w:tc>
          <w:tcPr>
            <w:tcW w:w="6545" w:type="dxa"/>
          </w:tcPr>
          <w:p w14:paraId="6165283B" w14:textId="5ED0D269" w:rsidR="00432F10" w:rsidRPr="00E3650D" w:rsidRDefault="00432F10"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 xml:space="preserve">Infrastruktur </w:t>
            </w:r>
            <w:proofErr w:type="spellStart"/>
            <w:r w:rsidRPr="00E3650D">
              <w:rPr>
                <w:sz w:val="20"/>
                <w:szCs w:val="20"/>
              </w:rPr>
              <w:t>gemäss</w:t>
            </w:r>
            <w:proofErr w:type="spellEnd"/>
            <w:r w:rsidRPr="00E3650D">
              <w:rPr>
                <w:sz w:val="20"/>
                <w:szCs w:val="20"/>
              </w:rPr>
              <w:t xml:space="preserve"> Zeitplan bereitstellen, umsetzen und testen.</w:t>
            </w:r>
          </w:p>
        </w:tc>
      </w:tr>
      <w:tr w:rsidR="00432F10" w:rsidRPr="00432F10" w14:paraId="7775D98F"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1B516733" w14:textId="01DB0B09" w:rsidR="00432F10" w:rsidRPr="00E3650D" w:rsidRDefault="00432F10" w:rsidP="00E3650D">
            <w:pPr>
              <w:rPr>
                <w:sz w:val="20"/>
                <w:szCs w:val="20"/>
              </w:rPr>
            </w:pPr>
            <w:r w:rsidRPr="00E3650D">
              <w:rPr>
                <w:sz w:val="20"/>
                <w:szCs w:val="20"/>
              </w:rPr>
              <w:t>A-2</w:t>
            </w:r>
          </w:p>
        </w:tc>
        <w:tc>
          <w:tcPr>
            <w:tcW w:w="1358" w:type="dxa"/>
          </w:tcPr>
          <w:p w14:paraId="1CF0C883" w14:textId="4B42F7E4" w:rsidR="00432F10" w:rsidRPr="00E3650D" w:rsidRDefault="00432F10"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Z-1</w:t>
            </w:r>
          </w:p>
        </w:tc>
        <w:tc>
          <w:tcPr>
            <w:tcW w:w="6545" w:type="dxa"/>
          </w:tcPr>
          <w:p w14:paraId="5C491587" w14:textId="5FE68295" w:rsidR="00432F10" w:rsidRPr="00E3650D" w:rsidRDefault="00432F10" w:rsidP="00E3650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3650D">
              <w:rPr>
                <w:sz w:val="20"/>
                <w:szCs w:val="20"/>
              </w:rPr>
              <w:t>Regelmässige</w:t>
            </w:r>
            <w:proofErr w:type="spellEnd"/>
            <w:r w:rsidRPr="00E3650D">
              <w:rPr>
                <w:sz w:val="20"/>
                <w:szCs w:val="20"/>
              </w:rPr>
              <w:t xml:space="preserve"> Dokumentationseinträge über die Infrastruktur </w:t>
            </w:r>
            <w:r w:rsidR="00E3650D" w:rsidRPr="00E3650D">
              <w:rPr>
                <w:sz w:val="20"/>
                <w:szCs w:val="20"/>
              </w:rPr>
              <w:t>führen.</w:t>
            </w:r>
          </w:p>
        </w:tc>
      </w:tr>
      <w:tr w:rsidR="00E3650D" w:rsidRPr="00432F10" w14:paraId="44C915BE"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F282F11" w14:textId="4A2BD480" w:rsidR="00E3650D" w:rsidRPr="00E3650D" w:rsidRDefault="00E3650D" w:rsidP="00E3650D">
            <w:pPr>
              <w:rPr>
                <w:sz w:val="20"/>
                <w:szCs w:val="20"/>
              </w:rPr>
            </w:pPr>
            <w:r w:rsidRPr="00E3650D">
              <w:rPr>
                <w:sz w:val="20"/>
                <w:szCs w:val="20"/>
              </w:rPr>
              <w:t>A-3</w:t>
            </w:r>
          </w:p>
        </w:tc>
        <w:tc>
          <w:tcPr>
            <w:tcW w:w="1358" w:type="dxa"/>
          </w:tcPr>
          <w:p w14:paraId="43A2A393" w14:textId="0E840E5E"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Z-2</w:t>
            </w:r>
          </w:p>
        </w:tc>
        <w:tc>
          <w:tcPr>
            <w:tcW w:w="6545" w:type="dxa"/>
          </w:tcPr>
          <w:p w14:paraId="516A16BE" w14:textId="64B070DC"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Erstellung und Prüfung des Benutzerhandbuchs.</w:t>
            </w:r>
          </w:p>
        </w:tc>
      </w:tr>
      <w:tr w:rsidR="00E3650D" w:rsidRPr="00432F10" w14:paraId="7B86A165"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153E0D4" w14:textId="35B5BDD8" w:rsidR="00E3650D" w:rsidRPr="00E3650D" w:rsidRDefault="00E3650D" w:rsidP="00E3650D">
            <w:pPr>
              <w:rPr>
                <w:sz w:val="20"/>
                <w:szCs w:val="20"/>
              </w:rPr>
            </w:pPr>
            <w:r w:rsidRPr="00E3650D">
              <w:rPr>
                <w:sz w:val="20"/>
                <w:szCs w:val="20"/>
              </w:rPr>
              <w:t>A-4</w:t>
            </w:r>
          </w:p>
        </w:tc>
        <w:tc>
          <w:tcPr>
            <w:tcW w:w="1358" w:type="dxa"/>
          </w:tcPr>
          <w:p w14:paraId="39E517CE" w14:textId="1840CCC8"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Z-2</w:t>
            </w:r>
          </w:p>
        </w:tc>
        <w:tc>
          <w:tcPr>
            <w:tcW w:w="6545" w:type="dxa"/>
          </w:tcPr>
          <w:p w14:paraId="24CF1E2B" w14:textId="08FCC8CF"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Validierung des Handbuchs durch Benutzertests.</w:t>
            </w:r>
          </w:p>
        </w:tc>
      </w:tr>
      <w:tr w:rsidR="00E3650D" w:rsidRPr="00432F10" w14:paraId="4C5828B9"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6EAA25D" w14:textId="165EB5B8" w:rsidR="00E3650D" w:rsidRPr="00E3650D" w:rsidRDefault="00E3650D" w:rsidP="00E3650D">
            <w:pPr>
              <w:rPr>
                <w:sz w:val="20"/>
                <w:szCs w:val="20"/>
              </w:rPr>
            </w:pPr>
            <w:r w:rsidRPr="00E3650D">
              <w:rPr>
                <w:sz w:val="20"/>
                <w:szCs w:val="20"/>
              </w:rPr>
              <w:t>A-5</w:t>
            </w:r>
          </w:p>
        </w:tc>
        <w:tc>
          <w:tcPr>
            <w:tcW w:w="1358" w:type="dxa"/>
          </w:tcPr>
          <w:p w14:paraId="2263C199" w14:textId="121E63EC"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Z-3</w:t>
            </w:r>
          </w:p>
        </w:tc>
        <w:tc>
          <w:tcPr>
            <w:tcW w:w="6545" w:type="dxa"/>
          </w:tcPr>
          <w:p w14:paraId="6806CF24" w14:textId="32EC1D91"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Durchführung und Überprüfung aller YAML-basierten Experimente.</w:t>
            </w:r>
          </w:p>
        </w:tc>
      </w:tr>
      <w:tr w:rsidR="00E3650D" w:rsidRPr="00432F10" w14:paraId="2F4906EC"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3D2480F3" w14:textId="7D578136" w:rsidR="00E3650D" w:rsidRPr="00E3650D" w:rsidRDefault="00E3650D" w:rsidP="00E3650D">
            <w:pPr>
              <w:rPr>
                <w:sz w:val="20"/>
                <w:szCs w:val="20"/>
              </w:rPr>
            </w:pPr>
            <w:r w:rsidRPr="00E3650D">
              <w:rPr>
                <w:sz w:val="20"/>
                <w:szCs w:val="20"/>
              </w:rPr>
              <w:t>A-6</w:t>
            </w:r>
          </w:p>
        </w:tc>
        <w:tc>
          <w:tcPr>
            <w:tcW w:w="1358" w:type="dxa"/>
          </w:tcPr>
          <w:p w14:paraId="3C73B355" w14:textId="0452AD30"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Z-4</w:t>
            </w:r>
          </w:p>
        </w:tc>
        <w:tc>
          <w:tcPr>
            <w:tcW w:w="6545" w:type="dxa"/>
          </w:tcPr>
          <w:p w14:paraId="3DB3A18A" w14:textId="72CAAD80"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Entwicklung und Konfiguration des CloudWatch Dashboards zur Überwachung der erforderlichen Metriken.</w:t>
            </w:r>
          </w:p>
        </w:tc>
      </w:tr>
      <w:tr w:rsidR="00E3650D" w:rsidRPr="00432F10" w14:paraId="5A0F4D39"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4C989824" w14:textId="5592AE38" w:rsidR="00E3650D" w:rsidRPr="00E3650D" w:rsidRDefault="00E3650D" w:rsidP="00E3650D">
            <w:pPr>
              <w:rPr>
                <w:sz w:val="20"/>
                <w:szCs w:val="20"/>
              </w:rPr>
            </w:pPr>
            <w:r w:rsidRPr="00E3650D">
              <w:rPr>
                <w:sz w:val="20"/>
                <w:szCs w:val="20"/>
              </w:rPr>
              <w:t>A-</w:t>
            </w:r>
            <w:r>
              <w:rPr>
                <w:sz w:val="20"/>
                <w:szCs w:val="20"/>
              </w:rPr>
              <w:t>7</w:t>
            </w:r>
          </w:p>
        </w:tc>
        <w:tc>
          <w:tcPr>
            <w:tcW w:w="1358" w:type="dxa"/>
          </w:tcPr>
          <w:p w14:paraId="15118C46" w14:textId="5C05E662"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Z-4</w:t>
            </w:r>
          </w:p>
        </w:tc>
        <w:tc>
          <w:tcPr>
            <w:tcW w:w="6545" w:type="dxa"/>
          </w:tcPr>
          <w:p w14:paraId="5D3F222F" w14:textId="69641CD5"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Funktionstests und Validierung des Dashboards.</w:t>
            </w:r>
          </w:p>
        </w:tc>
      </w:tr>
      <w:tr w:rsidR="00E3650D" w:rsidRPr="00432F10" w14:paraId="504A9B37"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0C567B86" w14:textId="6896DE9A" w:rsidR="00E3650D" w:rsidRPr="00E3650D" w:rsidRDefault="00E3650D" w:rsidP="00E3650D">
            <w:pPr>
              <w:rPr>
                <w:sz w:val="20"/>
                <w:szCs w:val="20"/>
              </w:rPr>
            </w:pPr>
            <w:r w:rsidRPr="00E3650D">
              <w:rPr>
                <w:sz w:val="20"/>
                <w:szCs w:val="20"/>
              </w:rPr>
              <w:t>A-</w:t>
            </w:r>
            <w:r>
              <w:rPr>
                <w:sz w:val="20"/>
                <w:szCs w:val="20"/>
              </w:rPr>
              <w:t>8</w:t>
            </w:r>
          </w:p>
        </w:tc>
        <w:tc>
          <w:tcPr>
            <w:tcW w:w="1358" w:type="dxa"/>
          </w:tcPr>
          <w:p w14:paraId="6CCD75E1" w14:textId="798B633C"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Z-5</w:t>
            </w:r>
          </w:p>
        </w:tc>
        <w:tc>
          <w:tcPr>
            <w:tcW w:w="6545" w:type="dxa"/>
          </w:tcPr>
          <w:p w14:paraId="21302D67" w14:textId="736ADCDF"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Implementierung der GitHub Actions Pipeline für mindestens ein Experiment.</w:t>
            </w:r>
          </w:p>
        </w:tc>
      </w:tr>
      <w:tr w:rsidR="00E3650D" w:rsidRPr="00432F10" w14:paraId="6B85C4A9"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1E7D28FB" w14:textId="18822B7D" w:rsidR="00E3650D" w:rsidRPr="00E3650D" w:rsidRDefault="00E3650D" w:rsidP="00E3650D">
            <w:pPr>
              <w:rPr>
                <w:sz w:val="20"/>
                <w:szCs w:val="20"/>
              </w:rPr>
            </w:pPr>
            <w:r w:rsidRPr="00E3650D">
              <w:rPr>
                <w:sz w:val="20"/>
                <w:szCs w:val="20"/>
              </w:rPr>
              <w:t>A-</w:t>
            </w:r>
            <w:r>
              <w:rPr>
                <w:sz w:val="20"/>
                <w:szCs w:val="20"/>
              </w:rPr>
              <w:t>9</w:t>
            </w:r>
          </w:p>
        </w:tc>
        <w:tc>
          <w:tcPr>
            <w:tcW w:w="1358" w:type="dxa"/>
          </w:tcPr>
          <w:p w14:paraId="4299DCB5" w14:textId="158D5586"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Z-5</w:t>
            </w:r>
          </w:p>
        </w:tc>
        <w:tc>
          <w:tcPr>
            <w:tcW w:w="6545" w:type="dxa"/>
          </w:tcPr>
          <w:p w14:paraId="23B4D616" w14:textId="6A16B2F8"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Test und Überprüfung der Automatisierung des Experiments.</w:t>
            </w:r>
          </w:p>
        </w:tc>
      </w:tr>
      <w:tr w:rsidR="00E3650D" w:rsidRPr="00432F10" w14:paraId="7104E29C"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3831B5B1" w14:textId="4F7B5441" w:rsidR="00E3650D" w:rsidRPr="00E3650D" w:rsidRDefault="00E3650D" w:rsidP="00E3650D">
            <w:pPr>
              <w:rPr>
                <w:sz w:val="20"/>
                <w:szCs w:val="20"/>
              </w:rPr>
            </w:pPr>
            <w:r w:rsidRPr="00E3650D">
              <w:rPr>
                <w:sz w:val="20"/>
                <w:szCs w:val="20"/>
              </w:rPr>
              <w:t>A-</w:t>
            </w:r>
            <w:r>
              <w:rPr>
                <w:sz w:val="20"/>
                <w:szCs w:val="20"/>
              </w:rPr>
              <w:t>10</w:t>
            </w:r>
          </w:p>
        </w:tc>
        <w:tc>
          <w:tcPr>
            <w:tcW w:w="1358" w:type="dxa"/>
          </w:tcPr>
          <w:p w14:paraId="66142BC7" w14:textId="65EC7C13"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Z-7</w:t>
            </w:r>
          </w:p>
        </w:tc>
        <w:tc>
          <w:tcPr>
            <w:tcW w:w="6545" w:type="dxa"/>
          </w:tcPr>
          <w:p w14:paraId="2EE06163" w14:textId="090E6CD0"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 xml:space="preserve">Installation von Chaos-Mesh mittels Helm </w:t>
            </w:r>
            <w:proofErr w:type="spellStart"/>
            <w:r w:rsidRPr="00E3650D">
              <w:rPr>
                <w:sz w:val="20"/>
                <w:szCs w:val="20"/>
              </w:rPr>
              <w:t>gemä</w:t>
            </w:r>
            <w:r w:rsidR="00250687">
              <w:rPr>
                <w:sz w:val="20"/>
                <w:szCs w:val="20"/>
              </w:rPr>
              <w:t>ss</w:t>
            </w:r>
            <w:proofErr w:type="spellEnd"/>
            <w:r w:rsidRPr="00E3650D">
              <w:rPr>
                <w:sz w:val="20"/>
                <w:szCs w:val="20"/>
              </w:rPr>
              <w:t xml:space="preserve"> der offiziellen Anleitung.</w:t>
            </w:r>
          </w:p>
        </w:tc>
      </w:tr>
      <w:tr w:rsidR="00E3650D" w:rsidRPr="00432F10" w14:paraId="3349D4FF"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68D1B760" w14:textId="6D1A685F" w:rsidR="00E3650D" w:rsidRPr="00E3650D" w:rsidRDefault="00E3650D" w:rsidP="00E3650D">
            <w:pPr>
              <w:rPr>
                <w:sz w:val="20"/>
                <w:szCs w:val="20"/>
              </w:rPr>
            </w:pPr>
            <w:r w:rsidRPr="00E3650D">
              <w:rPr>
                <w:sz w:val="20"/>
                <w:szCs w:val="20"/>
              </w:rPr>
              <w:t>A-1</w:t>
            </w:r>
            <w:r>
              <w:rPr>
                <w:sz w:val="20"/>
                <w:szCs w:val="20"/>
              </w:rPr>
              <w:t>1</w:t>
            </w:r>
          </w:p>
        </w:tc>
        <w:tc>
          <w:tcPr>
            <w:tcW w:w="1358" w:type="dxa"/>
          </w:tcPr>
          <w:p w14:paraId="5074D84F" w14:textId="01AC0239"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Z-8</w:t>
            </w:r>
          </w:p>
        </w:tc>
        <w:tc>
          <w:tcPr>
            <w:tcW w:w="6545" w:type="dxa"/>
          </w:tcPr>
          <w:p w14:paraId="2D9B20E6" w14:textId="3EDE04C5"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Sicherstellung der kontinuierlichen Aktualisierung und Sicherheit des Terraform State.</w:t>
            </w:r>
          </w:p>
        </w:tc>
      </w:tr>
    </w:tbl>
    <w:p w14:paraId="4EE110E5" w14:textId="05657912" w:rsidR="00075F3F" w:rsidRDefault="00075F3F" w:rsidP="00075F3F">
      <w:pPr>
        <w:rPr>
          <w:sz w:val="20"/>
          <w:szCs w:val="20"/>
        </w:rPr>
      </w:pPr>
    </w:p>
    <w:p w14:paraId="7B74AFE8" w14:textId="77777777" w:rsidR="007904E0" w:rsidRDefault="007904E0" w:rsidP="00075F3F">
      <w:pPr>
        <w:rPr>
          <w:sz w:val="20"/>
          <w:szCs w:val="20"/>
        </w:rPr>
      </w:pPr>
    </w:p>
    <w:p w14:paraId="3873156F" w14:textId="77777777" w:rsidR="007904E0" w:rsidRDefault="007904E0" w:rsidP="00075F3F">
      <w:pPr>
        <w:rPr>
          <w:sz w:val="20"/>
          <w:szCs w:val="20"/>
        </w:rPr>
      </w:pPr>
    </w:p>
    <w:p w14:paraId="47CE9449" w14:textId="77777777" w:rsidR="007904E0" w:rsidRDefault="007904E0" w:rsidP="00075F3F">
      <w:pPr>
        <w:rPr>
          <w:sz w:val="20"/>
          <w:szCs w:val="20"/>
        </w:rPr>
      </w:pPr>
    </w:p>
    <w:p w14:paraId="0DD39DE8" w14:textId="77777777" w:rsidR="00DD7D53" w:rsidRDefault="00DD7D53" w:rsidP="00075F3F">
      <w:pPr>
        <w:rPr>
          <w:sz w:val="20"/>
          <w:szCs w:val="20"/>
        </w:rPr>
      </w:pPr>
    </w:p>
    <w:p w14:paraId="4AAFD6EA" w14:textId="2618CD84" w:rsidR="007904E0" w:rsidRDefault="00DD7D53" w:rsidP="00DD7D53">
      <w:pPr>
        <w:pStyle w:val="berschrift2"/>
      </w:pPr>
      <w:bookmarkStart w:id="68" w:name="_Toc164845205"/>
      <w:r>
        <w:lastRenderedPageBreak/>
        <w:t>Variantenentscheid</w:t>
      </w:r>
      <w:bookmarkEnd w:id="68"/>
    </w:p>
    <w:p w14:paraId="7417D077" w14:textId="294715E2" w:rsidR="00DD7D53" w:rsidRDefault="00DD7D53" w:rsidP="00DD7D53">
      <w:r>
        <w:t xml:space="preserve">HERMES 5.1 sieht normalerweise vor, dass für ein Projekt verschiedene </w:t>
      </w:r>
      <w:r w:rsidR="00EC17C7">
        <w:t>Varianten</w:t>
      </w:r>
      <w:r>
        <w:t xml:space="preserve"> gewählt und verglichen werden, damit </w:t>
      </w:r>
      <w:proofErr w:type="spellStart"/>
      <w:r>
        <w:t>anschliessend</w:t>
      </w:r>
      <w:proofErr w:type="spellEnd"/>
      <w:r>
        <w:t xml:space="preserve"> ein Variantenentscheid anhand der Ziele und Anforderungen getroffen werde kann. Da jedoch in diesem Projekt das Tool für den Einsatz im Projekt vorgegeben ist, kann hier kein Variantenentscheid getroffen werden.</w:t>
      </w:r>
      <w:r>
        <w:br/>
      </w:r>
      <w:r>
        <w:br/>
        <w:t>Damit jedoch trotzdem ein Überblick für künftige Chaos-Engineering Projekte verschafft werden kann, werden nachfolgend ein paar Alternativen zu Chaos-Mesh aufgelistet:</w:t>
      </w:r>
    </w:p>
    <w:p w14:paraId="640EEE68" w14:textId="77777777" w:rsidR="00DD7D53" w:rsidRDefault="00DD7D53" w:rsidP="00DD7D53"/>
    <w:p w14:paraId="54B532AF" w14:textId="2AEB48E5" w:rsidR="00DD7D53" w:rsidRDefault="00DD7D53" w:rsidP="006C281D">
      <w:pPr>
        <w:pStyle w:val="Listenabsatz"/>
        <w:numPr>
          <w:ilvl w:val="0"/>
          <w:numId w:val="10"/>
        </w:numPr>
        <w:rPr>
          <w:lang w:val="en-US"/>
        </w:rPr>
      </w:pPr>
      <w:r w:rsidRPr="00DD7D53">
        <w:rPr>
          <w:lang w:val="en-US"/>
        </w:rPr>
        <w:t>Chaos Monkey (</w:t>
      </w:r>
      <w:hyperlink r:id="rId40" w:history="1">
        <w:r w:rsidRPr="00DD7D53">
          <w:rPr>
            <w:rStyle w:val="Hyperlink"/>
            <w:lang w:val="en-US"/>
          </w:rPr>
          <w:t>https://netflix.github.io/chaosmonkey/</w:t>
        </w:r>
      </w:hyperlink>
      <w:r w:rsidRPr="00DD7D53">
        <w:rPr>
          <w:lang w:val="en-US"/>
        </w:rPr>
        <w:t>)</w:t>
      </w:r>
    </w:p>
    <w:p w14:paraId="1A92EA4A" w14:textId="063BE313" w:rsidR="00DD7D53" w:rsidRDefault="00DD7D53" w:rsidP="006C281D">
      <w:pPr>
        <w:pStyle w:val="Listenabsatz"/>
        <w:numPr>
          <w:ilvl w:val="0"/>
          <w:numId w:val="10"/>
        </w:numPr>
        <w:rPr>
          <w:lang w:val="en-US"/>
        </w:rPr>
      </w:pPr>
      <w:r>
        <w:rPr>
          <w:lang w:val="en-US"/>
        </w:rPr>
        <w:t>Litmus (</w:t>
      </w:r>
      <w:hyperlink r:id="rId41" w:history="1">
        <w:r w:rsidRPr="00DD7D53">
          <w:rPr>
            <w:rStyle w:val="Hyperlink"/>
            <w:lang w:val="en-US"/>
          </w:rPr>
          <w:t>https://litmuschaos.io/</w:t>
        </w:r>
      </w:hyperlink>
      <w:r>
        <w:rPr>
          <w:lang w:val="en-US"/>
        </w:rPr>
        <w:t>)</w:t>
      </w:r>
    </w:p>
    <w:p w14:paraId="38870201" w14:textId="0AB65ECE" w:rsidR="00DD7D53" w:rsidRPr="00DD7D53" w:rsidRDefault="00DD7D53" w:rsidP="006C281D">
      <w:pPr>
        <w:pStyle w:val="Listenabsatz"/>
        <w:numPr>
          <w:ilvl w:val="0"/>
          <w:numId w:val="10"/>
        </w:numPr>
        <w:rPr>
          <w:lang w:val="en-US"/>
        </w:rPr>
      </w:pPr>
      <w:proofErr w:type="spellStart"/>
      <w:r>
        <w:rPr>
          <w:lang w:val="en-US"/>
        </w:rPr>
        <w:t>SteadyBit</w:t>
      </w:r>
      <w:proofErr w:type="spellEnd"/>
      <w:r>
        <w:rPr>
          <w:lang w:val="en-US"/>
        </w:rPr>
        <w:t xml:space="preserve"> (</w:t>
      </w:r>
      <w:hyperlink r:id="rId42" w:history="1">
        <w:r w:rsidRPr="00DD7D53">
          <w:rPr>
            <w:rStyle w:val="Hyperlink"/>
            <w:lang w:val="en-US"/>
          </w:rPr>
          <w:t>https://steadybit.com/</w:t>
        </w:r>
      </w:hyperlink>
      <w:r>
        <w:rPr>
          <w:lang w:val="en-US"/>
        </w:rPr>
        <w:t>)</w:t>
      </w:r>
    </w:p>
    <w:p w14:paraId="0AD55270" w14:textId="5CA9A56E" w:rsidR="008066BD" w:rsidRDefault="00DD7D53" w:rsidP="007904E0">
      <w:pPr>
        <w:pStyle w:val="berschrift2"/>
      </w:pPr>
      <w:bookmarkStart w:id="69" w:name="_Toc164845206"/>
      <w:r>
        <w:t>Projektfreigabe</w:t>
      </w:r>
      <w:bookmarkEnd w:id="69"/>
    </w:p>
    <w:p w14:paraId="6B214DFC" w14:textId="0754B035" w:rsidR="007904E0" w:rsidRDefault="007904E0" w:rsidP="007904E0">
      <w:pPr>
        <w:rPr>
          <w:sz w:val="23"/>
          <w:szCs w:val="23"/>
        </w:rPr>
      </w:pPr>
      <w:r>
        <w:rPr>
          <w:sz w:val="23"/>
          <w:szCs w:val="23"/>
        </w:rPr>
        <w:t>Durch die Unterschrift des Auftraggebers und des Projektleiters wird festgelegt, dass die Initialisierungsphase abgeschlossen wurde und somit die Konzeptphase freigegeben ist.</w:t>
      </w:r>
      <w:r>
        <w:rPr>
          <w:sz w:val="23"/>
          <w:szCs w:val="23"/>
        </w:rPr>
        <w:br/>
      </w:r>
    </w:p>
    <w:tbl>
      <w:tblPr>
        <w:tblStyle w:val="Tabellenraster"/>
        <w:tblW w:w="0" w:type="auto"/>
        <w:tblLook w:val="04A0" w:firstRow="1" w:lastRow="0" w:firstColumn="1" w:lastColumn="0" w:noHBand="0" w:noVBand="1"/>
      </w:tblPr>
      <w:tblGrid>
        <w:gridCol w:w="2351"/>
        <w:gridCol w:w="2351"/>
        <w:gridCol w:w="2352"/>
        <w:gridCol w:w="2352"/>
      </w:tblGrid>
      <w:tr w:rsidR="007904E0" w14:paraId="127F8A9E" w14:textId="77777777" w:rsidTr="007904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410CC0D0" w14:textId="32DEAA3E" w:rsidR="007904E0" w:rsidRPr="007904E0" w:rsidRDefault="007904E0" w:rsidP="007904E0">
            <w:pPr>
              <w:rPr>
                <w:sz w:val="20"/>
                <w:szCs w:val="20"/>
              </w:rPr>
            </w:pPr>
            <w:r w:rsidRPr="007904E0">
              <w:rPr>
                <w:sz w:val="20"/>
                <w:szCs w:val="20"/>
              </w:rPr>
              <w:t>Datum</w:t>
            </w:r>
          </w:p>
        </w:tc>
        <w:tc>
          <w:tcPr>
            <w:tcW w:w="2351" w:type="dxa"/>
          </w:tcPr>
          <w:p w14:paraId="214DD5AA" w14:textId="6D95F647" w:rsidR="007904E0" w:rsidRPr="007904E0" w:rsidRDefault="007904E0" w:rsidP="007904E0">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Name</w:t>
            </w:r>
          </w:p>
        </w:tc>
        <w:tc>
          <w:tcPr>
            <w:tcW w:w="2352" w:type="dxa"/>
          </w:tcPr>
          <w:p w14:paraId="420A9607" w14:textId="579DB732" w:rsidR="007904E0" w:rsidRPr="007904E0" w:rsidRDefault="007904E0" w:rsidP="007904E0">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Rolle</w:t>
            </w:r>
          </w:p>
        </w:tc>
        <w:tc>
          <w:tcPr>
            <w:tcW w:w="2352" w:type="dxa"/>
          </w:tcPr>
          <w:p w14:paraId="2B2A5805" w14:textId="3A3B47DA" w:rsidR="007904E0" w:rsidRPr="007904E0" w:rsidRDefault="007904E0" w:rsidP="007904E0">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Unterschrift</w:t>
            </w:r>
          </w:p>
        </w:tc>
      </w:tr>
      <w:tr w:rsidR="007904E0" w14:paraId="3F10A7D5" w14:textId="77777777" w:rsidTr="007904E0">
        <w:tc>
          <w:tcPr>
            <w:cnfStyle w:val="001000000000" w:firstRow="0" w:lastRow="0" w:firstColumn="1" w:lastColumn="0" w:oddVBand="0" w:evenVBand="0" w:oddHBand="0" w:evenHBand="0" w:firstRowFirstColumn="0" w:firstRowLastColumn="0" w:lastRowFirstColumn="0" w:lastRowLastColumn="0"/>
            <w:tcW w:w="2351" w:type="dxa"/>
          </w:tcPr>
          <w:p w14:paraId="41F577DC" w14:textId="39B46289" w:rsidR="007904E0" w:rsidRPr="007904E0" w:rsidRDefault="007904E0" w:rsidP="007904E0">
            <w:pPr>
              <w:rPr>
                <w:sz w:val="20"/>
                <w:szCs w:val="20"/>
              </w:rPr>
            </w:pPr>
            <w:r>
              <w:rPr>
                <w:sz w:val="20"/>
                <w:szCs w:val="20"/>
              </w:rPr>
              <w:t>24.04.2024</w:t>
            </w:r>
          </w:p>
        </w:tc>
        <w:tc>
          <w:tcPr>
            <w:tcW w:w="2351" w:type="dxa"/>
          </w:tcPr>
          <w:p w14:paraId="01041010" w14:textId="4305E59A"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Justin Winistörfer</w:t>
            </w:r>
          </w:p>
        </w:tc>
        <w:tc>
          <w:tcPr>
            <w:tcW w:w="2352" w:type="dxa"/>
          </w:tcPr>
          <w:p w14:paraId="13E8E0D3" w14:textId="4FE9385C"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Projektleiter</w:t>
            </w:r>
          </w:p>
        </w:tc>
        <w:tc>
          <w:tcPr>
            <w:tcW w:w="2352" w:type="dxa"/>
          </w:tcPr>
          <w:p w14:paraId="4D7E50F8"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331E7D15"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6805BC2B" w14:textId="77777777"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7904E0" w14:paraId="25BF5BFE" w14:textId="77777777" w:rsidTr="007904E0">
        <w:tc>
          <w:tcPr>
            <w:cnfStyle w:val="001000000000" w:firstRow="0" w:lastRow="0" w:firstColumn="1" w:lastColumn="0" w:oddVBand="0" w:evenVBand="0" w:oddHBand="0" w:evenHBand="0" w:firstRowFirstColumn="0" w:firstRowLastColumn="0" w:lastRowFirstColumn="0" w:lastRowLastColumn="0"/>
            <w:tcW w:w="2351" w:type="dxa"/>
          </w:tcPr>
          <w:p w14:paraId="7D036F51" w14:textId="30DAFD6A" w:rsidR="007904E0" w:rsidRPr="007904E0" w:rsidRDefault="007904E0" w:rsidP="007904E0">
            <w:pPr>
              <w:rPr>
                <w:sz w:val="20"/>
                <w:szCs w:val="20"/>
              </w:rPr>
            </w:pPr>
            <w:r>
              <w:rPr>
                <w:sz w:val="20"/>
                <w:szCs w:val="20"/>
              </w:rPr>
              <w:t>24.04.2024</w:t>
            </w:r>
          </w:p>
        </w:tc>
        <w:tc>
          <w:tcPr>
            <w:tcW w:w="2351" w:type="dxa"/>
          </w:tcPr>
          <w:p w14:paraId="07D26792" w14:textId="1983A396"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Mathias Hirth</w:t>
            </w:r>
          </w:p>
        </w:tc>
        <w:tc>
          <w:tcPr>
            <w:tcW w:w="2352" w:type="dxa"/>
          </w:tcPr>
          <w:p w14:paraId="2DDC0A28" w14:textId="0C0F8246"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Auftraggeber</w:t>
            </w:r>
          </w:p>
        </w:tc>
        <w:tc>
          <w:tcPr>
            <w:tcW w:w="2352" w:type="dxa"/>
          </w:tcPr>
          <w:p w14:paraId="362481BD"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481F00B8"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6D7E6A42" w14:textId="77777777"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4F43BBE2" w14:textId="77777777" w:rsidR="007904E0" w:rsidRPr="007904E0" w:rsidRDefault="007904E0" w:rsidP="007904E0"/>
    <w:p w14:paraId="25FA54AD" w14:textId="77777777" w:rsidR="005074C0" w:rsidRDefault="00E32D1D" w:rsidP="005074C0">
      <w:pPr>
        <w:pStyle w:val="berschrift1"/>
      </w:pPr>
      <w:r>
        <w:br w:type="page"/>
      </w:r>
      <w:r w:rsidR="005074C0">
        <w:lastRenderedPageBreak/>
        <w:t>Konzept</w:t>
      </w:r>
    </w:p>
    <w:p w14:paraId="703BD5CB" w14:textId="77777777" w:rsidR="0090375B" w:rsidRDefault="005220F2" w:rsidP="0090375B">
      <w:pPr>
        <w:pStyle w:val="Flietext"/>
        <w:keepNext/>
      </w:pPr>
      <w:r>
        <w:t>Nach der Projektfreigabe startet, laut HERMES 5.1, die Konzeptphase des Projektes. In diesem Kapitel werden nun verschiedene Konzepte erstellt, welche für die Realisierung danach notwendig sind. Sobald diese Phase durchlaufen ist, und eine Phasenfreigabe stattgefunden hat, wird mit der Realisierung und somit mit der Umsetzung des Projektes, anhand der Konzepte gestartet.</w:t>
      </w:r>
      <w:r w:rsidR="0090375B">
        <w:br/>
      </w:r>
      <w:r w:rsidR="0090375B">
        <w:br/>
      </w:r>
      <w:r w:rsidR="0090375B" w:rsidRPr="0090375B">
        <w:rPr>
          <w:noProof/>
        </w:rPr>
        <w:drawing>
          <wp:inline distT="0" distB="0" distL="0" distR="0" wp14:anchorId="01E5FA50" wp14:editId="039E5951">
            <wp:extent cx="5972810" cy="650875"/>
            <wp:effectExtent l="0" t="0" r="0" b="0"/>
            <wp:docPr id="7644634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3410" name=""/>
                    <pic:cNvPicPr/>
                  </pic:nvPicPr>
                  <pic:blipFill>
                    <a:blip r:embed="rId43"/>
                    <a:stretch>
                      <a:fillRect/>
                    </a:stretch>
                  </pic:blipFill>
                  <pic:spPr>
                    <a:xfrm>
                      <a:off x="0" y="0"/>
                      <a:ext cx="5972810" cy="650875"/>
                    </a:xfrm>
                    <a:prstGeom prst="rect">
                      <a:avLst/>
                    </a:prstGeom>
                  </pic:spPr>
                </pic:pic>
              </a:graphicData>
            </a:graphic>
          </wp:inline>
        </w:drawing>
      </w:r>
    </w:p>
    <w:p w14:paraId="0633AD61" w14:textId="07A8A6E1" w:rsidR="005220F2" w:rsidRPr="006341F5" w:rsidRDefault="0090375B" w:rsidP="0090375B">
      <w:pPr>
        <w:pStyle w:val="Beschriftung"/>
        <w:rPr>
          <w:sz w:val="18"/>
          <w:szCs w:val="18"/>
        </w:rPr>
      </w:pPr>
      <w:r w:rsidRPr="006341F5">
        <w:rPr>
          <w:sz w:val="18"/>
          <w:szCs w:val="18"/>
        </w:rPr>
        <w:t xml:space="preserve">Abbildung </w:t>
      </w:r>
      <w:r w:rsidRPr="006341F5">
        <w:rPr>
          <w:sz w:val="18"/>
          <w:szCs w:val="18"/>
        </w:rPr>
        <w:fldChar w:fldCharType="begin"/>
      </w:r>
      <w:r w:rsidRPr="006341F5">
        <w:rPr>
          <w:sz w:val="18"/>
          <w:szCs w:val="18"/>
        </w:rPr>
        <w:instrText xml:space="preserve"> SEQ Abbildung \* ARABIC </w:instrText>
      </w:r>
      <w:r w:rsidRPr="006341F5">
        <w:rPr>
          <w:sz w:val="18"/>
          <w:szCs w:val="18"/>
        </w:rPr>
        <w:fldChar w:fldCharType="separate"/>
      </w:r>
      <w:r w:rsidR="00007F74">
        <w:rPr>
          <w:noProof/>
          <w:sz w:val="18"/>
          <w:szCs w:val="18"/>
        </w:rPr>
        <w:t>14</w:t>
      </w:r>
      <w:r w:rsidRPr="006341F5">
        <w:rPr>
          <w:sz w:val="18"/>
          <w:szCs w:val="18"/>
        </w:rPr>
        <w:fldChar w:fldCharType="end"/>
      </w:r>
      <w:r w:rsidRPr="006341F5">
        <w:rPr>
          <w:sz w:val="18"/>
          <w:szCs w:val="18"/>
        </w:rPr>
        <w:t>: Konzeptphase</w:t>
      </w:r>
    </w:p>
    <w:p w14:paraId="649D5327" w14:textId="77777777" w:rsidR="0090375B" w:rsidRDefault="0090375B" w:rsidP="0090375B">
      <w:pPr>
        <w:pStyle w:val="berschrift2"/>
      </w:pPr>
      <w:r>
        <w:t>Systemkonzept</w:t>
      </w:r>
    </w:p>
    <w:p w14:paraId="7BA9F1C5" w14:textId="141E5CCC" w:rsidR="0090375B" w:rsidRDefault="0090375B" w:rsidP="0090375B">
      <w:r>
        <w:t xml:space="preserve">Das Systemkonzept </w:t>
      </w:r>
      <w:r w:rsidR="00881355">
        <w:t xml:space="preserve">dient als Vertiefung der Ist- / Soll-Analyse. So sollen Systemanforderungen konkretisiert werden und somit eine Systemarchitektur definiert und erstellt werden. Ebenso sollen dabei in einem Systemkonzept diverse Anforderungen erarbeitet und bewertet werden. Da jedoch anhand der Vorgaben und das Benutzen einer Cloudplattform </w:t>
      </w:r>
      <w:r w:rsidR="006341F5">
        <w:t>kein</w:t>
      </w:r>
      <w:r w:rsidR="00881355">
        <w:t xml:space="preserve"> Spielraum für diverse Varianten </w:t>
      </w:r>
      <w:r w:rsidR="00EC17C7">
        <w:t>offensteht</w:t>
      </w:r>
      <w:r w:rsidR="00881355">
        <w:t>, werden in diesem Systemkonzept nicht verschiedene Varianten erarbeitet.</w:t>
      </w:r>
    </w:p>
    <w:p w14:paraId="70856036" w14:textId="16CA313D" w:rsidR="00881355" w:rsidRDefault="00881355" w:rsidP="00881355">
      <w:pPr>
        <w:pStyle w:val="berschrift3"/>
      </w:pPr>
      <w:r>
        <w:t>AWS</w:t>
      </w:r>
    </w:p>
    <w:p w14:paraId="6AFA06BA" w14:textId="2C394320" w:rsidR="00881355" w:rsidRDefault="00881355" w:rsidP="00881355">
      <w:r>
        <w:t xml:space="preserve">In diesem Projekt </w:t>
      </w:r>
      <w:r w:rsidR="006341F5">
        <w:t xml:space="preserve">wird </w:t>
      </w:r>
      <w:r>
        <w:t xml:space="preserve">zum </w:t>
      </w:r>
      <w:r w:rsidR="00EC17C7">
        <w:t>Bereitstellen</w:t>
      </w:r>
      <w:r>
        <w:t xml:space="preserve"> der Systemumgebung, die Cloud Plattform Amazon Web Services, kurz AWS, verwendet. AWS ist ein von Amazon gegründeter Cloud-Computing-Anbieter, welcher sich durch seine verschiedenen angebotenen Services hervorhebt. AWS zählt zu den </w:t>
      </w:r>
      <w:proofErr w:type="spellStart"/>
      <w:r>
        <w:t>grössten</w:t>
      </w:r>
      <w:proofErr w:type="spellEnd"/>
      <w:r>
        <w:t xml:space="preserve"> Anbietern, da sich diese Plattform für alle anbietet, sei es natürliche bis hin zu </w:t>
      </w:r>
      <w:proofErr w:type="spellStart"/>
      <w:r>
        <w:t>grossen</w:t>
      </w:r>
      <w:proofErr w:type="spellEnd"/>
      <w:r>
        <w:t xml:space="preserve"> juristischen Personen. Auch wir, in der T-Systems, verwenden AWS zu einem sehr </w:t>
      </w:r>
      <w:proofErr w:type="spellStart"/>
      <w:r>
        <w:t>grossen</w:t>
      </w:r>
      <w:proofErr w:type="spellEnd"/>
      <w:r>
        <w:t xml:space="preserve"> Teil, zum </w:t>
      </w:r>
      <w:r w:rsidR="00EC17C7">
        <w:t>Bereitstellen</w:t>
      </w:r>
      <w:r>
        <w:t xml:space="preserve"> von Kundenapplikation oder auch virtuelle Infrastrukturen.</w:t>
      </w:r>
    </w:p>
    <w:p w14:paraId="57334005" w14:textId="77777777" w:rsidR="00881355" w:rsidRDefault="00881355" w:rsidP="00881355"/>
    <w:p w14:paraId="0063DE0E" w14:textId="47CD1E11" w:rsidR="00881355" w:rsidRDefault="00881355" w:rsidP="00881355">
      <w:r>
        <w:t xml:space="preserve">Der Service, welcher als Kernpunkt dieses Projektes agiert, ist der AWS </w:t>
      </w:r>
      <w:proofErr w:type="spellStart"/>
      <w:r>
        <w:t>Elastic</w:t>
      </w:r>
      <w:proofErr w:type="spellEnd"/>
      <w:r>
        <w:t xml:space="preserve"> Kubernetes Service (AWS EKS). Wie es der Name </w:t>
      </w:r>
      <w:proofErr w:type="gramStart"/>
      <w:r>
        <w:t>bereits schon</w:t>
      </w:r>
      <w:proofErr w:type="gramEnd"/>
      <w:r>
        <w:t xml:space="preserve"> verrät, kann mit diesem Service eine komplette Kubernetes Umgebung über die Cloud bereitgestellt werden. Dadurch das dieser Service vollständig auf einer Cloud basiert, wird eine solche Kubernetesum</w:t>
      </w:r>
      <w:r w:rsidR="00EC17C7">
        <w:t>gebung</w:t>
      </w:r>
      <w:r>
        <w:t xml:space="preserve"> „Cloud-Native </w:t>
      </w:r>
      <w:r w:rsidR="003D5F72">
        <w:t xml:space="preserve">Kubernetes Umgebung“ genannt. Cloud-Native bezeichnet im Grunde alles, was vollständig in der Cloud bereitgestellt </w:t>
      </w:r>
      <w:r w:rsidR="006341F5">
        <w:t>wird</w:t>
      </w:r>
      <w:r w:rsidR="003D5F72">
        <w:t xml:space="preserve"> und auch für die Cloud erstellt wurde.</w:t>
      </w:r>
    </w:p>
    <w:p w14:paraId="0F2D039A" w14:textId="77777777" w:rsidR="003D5F72" w:rsidRDefault="003D5F72" w:rsidP="00881355"/>
    <w:p w14:paraId="289C4DC3" w14:textId="3FDD3C63" w:rsidR="003D5F72" w:rsidRDefault="003D5F72" w:rsidP="00881355">
      <w:r>
        <w:t>Da jedoch AWS EKS nicht ausreicht, um eine externe Kommunikation mit dem Internet zu ermöglichen, müssen noch folgende Services angewendet werden:</w:t>
      </w:r>
    </w:p>
    <w:p w14:paraId="0FCF95C0" w14:textId="77777777" w:rsidR="003D5F72" w:rsidRDefault="003D5F72" w:rsidP="00881355"/>
    <w:p w14:paraId="758426F9" w14:textId="72138A3E" w:rsidR="003D5F72" w:rsidRDefault="003D5F72" w:rsidP="006C281D">
      <w:pPr>
        <w:pStyle w:val="Listenabsatz"/>
        <w:numPr>
          <w:ilvl w:val="0"/>
          <w:numId w:val="10"/>
        </w:numPr>
      </w:pPr>
      <w:r>
        <w:t>VPC (Virtual Private Cloud)</w:t>
      </w:r>
    </w:p>
    <w:p w14:paraId="43F842C8" w14:textId="6C0A0F75" w:rsidR="003D5F72" w:rsidRDefault="003D5F72" w:rsidP="006C281D">
      <w:pPr>
        <w:pStyle w:val="Listenabsatz"/>
        <w:numPr>
          <w:ilvl w:val="0"/>
          <w:numId w:val="10"/>
        </w:numPr>
      </w:pPr>
      <w:r>
        <w:t>IGW (</w:t>
      </w:r>
      <w:r w:rsidR="00EC17C7">
        <w:t>Internet-Gateway</w:t>
      </w:r>
      <w:r>
        <w:t>)</w:t>
      </w:r>
    </w:p>
    <w:p w14:paraId="2FD5E2D7" w14:textId="4413ACF0" w:rsidR="003D5F72" w:rsidRDefault="003D5F72" w:rsidP="006C281D">
      <w:pPr>
        <w:pStyle w:val="Listenabsatz"/>
        <w:numPr>
          <w:ilvl w:val="0"/>
          <w:numId w:val="10"/>
        </w:numPr>
      </w:pPr>
      <w:r>
        <w:lastRenderedPageBreak/>
        <w:t xml:space="preserve">Public &amp; Private </w:t>
      </w:r>
      <w:proofErr w:type="spellStart"/>
      <w:r>
        <w:t>Subnets</w:t>
      </w:r>
      <w:proofErr w:type="spellEnd"/>
    </w:p>
    <w:p w14:paraId="05EDB1DC" w14:textId="3EF5D8E6" w:rsidR="003D5F72" w:rsidRDefault="003D5F72" w:rsidP="006C281D">
      <w:pPr>
        <w:pStyle w:val="Listenabsatz"/>
        <w:numPr>
          <w:ilvl w:val="0"/>
          <w:numId w:val="10"/>
        </w:numPr>
      </w:pPr>
      <w:r>
        <w:t>ALB (</w:t>
      </w:r>
      <w:proofErr w:type="spellStart"/>
      <w:r>
        <w:t>Application</w:t>
      </w:r>
      <w:proofErr w:type="spellEnd"/>
      <w:r>
        <w:t xml:space="preserve"> Load Balancer)</w:t>
      </w:r>
    </w:p>
    <w:p w14:paraId="6AEF11FD" w14:textId="55BA5255" w:rsidR="003D5F72" w:rsidRDefault="003D5F72" w:rsidP="006C281D">
      <w:pPr>
        <w:pStyle w:val="Listenabsatz"/>
        <w:numPr>
          <w:ilvl w:val="0"/>
          <w:numId w:val="10"/>
        </w:numPr>
      </w:pPr>
      <w:r>
        <w:t>NAT</w:t>
      </w:r>
      <w:r w:rsidR="00FC752F">
        <w:t xml:space="preserve"> Gateways</w:t>
      </w:r>
    </w:p>
    <w:p w14:paraId="4AE70C69" w14:textId="1D4F6D43" w:rsidR="003D5F72" w:rsidRDefault="003D5F72" w:rsidP="006C281D">
      <w:pPr>
        <w:pStyle w:val="Listenabsatz"/>
        <w:numPr>
          <w:ilvl w:val="0"/>
          <w:numId w:val="10"/>
        </w:numPr>
      </w:pPr>
      <w:r>
        <w:t xml:space="preserve">RT (Route </w:t>
      </w:r>
      <w:proofErr w:type="spellStart"/>
      <w:r>
        <w:t>Tables</w:t>
      </w:r>
      <w:proofErr w:type="spellEnd"/>
      <w:r>
        <w:t>)</w:t>
      </w:r>
    </w:p>
    <w:p w14:paraId="4E9147BB" w14:textId="1B9AD6B9" w:rsidR="003D5F72" w:rsidRDefault="003D5F72" w:rsidP="006C281D">
      <w:pPr>
        <w:pStyle w:val="Listenabsatz"/>
        <w:numPr>
          <w:ilvl w:val="0"/>
          <w:numId w:val="10"/>
        </w:numPr>
      </w:pPr>
      <w:r>
        <w:t>EKS (</w:t>
      </w:r>
      <w:proofErr w:type="spellStart"/>
      <w:r>
        <w:t>Elastic</w:t>
      </w:r>
      <w:proofErr w:type="spellEnd"/>
      <w:r>
        <w:t xml:space="preserve"> Kubernetes Service)</w:t>
      </w:r>
    </w:p>
    <w:p w14:paraId="235C5FFC" w14:textId="0EB6B0FC" w:rsidR="003D5F72" w:rsidRDefault="003D5F72" w:rsidP="006C281D">
      <w:pPr>
        <w:pStyle w:val="Listenabsatz"/>
        <w:numPr>
          <w:ilvl w:val="0"/>
          <w:numId w:val="10"/>
        </w:numPr>
      </w:pPr>
      <w:r>
        <w:t>IAM</w:t>
      </w:r>
    </w:p>
    <w:p w14:paraId="728D8236" w14:textId="6D10B3F2" w:rsidR="00CB391D" w:rsidRDefault="00CB391D" w:rsidP="006C281D">
      <w:pPr>
        <w:pStyle w:val="Listenabsatz"/>
        <w:numPr>
          <w:ilvl w:val="0"/>
          <w:numId w:val="10"/>
        </w:numPr>
      </w:pPr>
      <w:r>
        <w:t>S3 (Simple Storage Service)</w:t>
      </w:r>
    </w:p>
    <w:p w14:paraId="3602F326" w14:textId="77777777" w:rsidR="003D5F72" w:rsidRDefault="003D5F72" w:rsidP="003D5F72"/>
    <w:p w14:paraId="6FFF8EB4" w14:textId="5CFB8D5E" w:rsidR="003D5F72" w:rsidRDefault="003D5F72" w:rsidP="003D5F72">
      <w:r>
        <w:t>Setzt man all diese Services gemeinsam ein, so würde die Architektur danach wie folgt aussehen:</w:t>
      </w:r>
    </w:p>
    <w:p w14:paraId="16DFAFBD" w14:textId="77777777" w:rsidR="003D5F72" w:rsidRDefault="003D5F72" w:rsidP="003D5F72"/>
    <w:p w14:paraId="361CCC60" w14:textId="77777777" w:rsidR="006341F5" w:rsidRDefault="00FC752F" w:rsidP="006341F5">
      <w:pPr>
        <w:keepNext/>
        <w:tabs>
          <w:tab w:val="left" w:pos="2977"/>
        </w:tabs>
      </w:pPr>
      <w:r>
        <w:rPr>
          <w:noProof/>
        </w:rPr>
        <w:drawing>
          <wp:inline distT="0" distB="0" distL="0" distR="0" wp14:anchorId="465C4E51" wp14:editId="0F28F512">
            <wp:extent cx="5518484" cy="5936551"/>
            <wp:effectExtent l="0" t="0" r="0" b="0"/>
            <wp:docPr id="827820587"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0587" name="Grafik 1" descr="Ein Bild, das Text, Screenshot, Software, Multimedia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5539402" cy="5959053"/>
                    </a:xfrm>
                    <a:prstGeom prst="rect">
                      <a:avLst/>
                    </a:prstGeom>
                  </pic:spPr>
                </pic:pic>
              </a:graphicData>
            </a:graphic>
          </wp:inline>
        </w:drawing>
      </w:r>
    </w:p>
    <w:p w14:paraId="28320DB9" w14:textId="64591875" w:rsidR="003D5F72" w:rsidRPr="006341F5" w:rsidRDefault="006341F5" w:rsidP="006341F5">
      <w:pPr>
        <w:pStyle w:val="Beschriftung"/>
        <w:rPr>
          <w:sz w:val="18"/>
          <w:szCs w:val="18"/>
        </w:rPr>
      </w:pPr>
      <w:r w:rsidRPr="006341F5">
        <w:rPr>
          <w:sz w:val="18"/>
          <w:szCs w:val="18"/>
        </w:rPr>
        <w:t xml:space="preserve">Abbildung </w:t>
      </w:r>
      <w:r w:rsidRPr="006341F5">
        <w:rPr>
          <w:sz w:val="18"/>
          <w:szCs w:val="18"/>
        </w:rPr>
        <w:fldChar w:fldCharType="begin"/>
      </w:r>
      <w:r w:rsidRPr="006341F5">
        <w:rPr>
          <w:sz w:val="18"/>
          <w:szCs w:val="18"/>
        </w:rPr>
        <w:instrText xml:space="preserve"> SEQ Abbildung \* ARABIC </w:instrText>
      </w:r>
      <w:r w:rsidRPr="006341F5">
        <w:rPr>
          <w:sz w:val="18"/>
          <w:szCs w:val="18"/>
        </w:rPr>
        <w:fldChar w:fldCharType="separate"/>
      </w:r>
      <w:r w:rsidR="00007F74">
        <w:rPr>
          <w:noProof/>
          <w:sz w:val="18"/>
          <w:szCs w:val="18"/>
        </w:rPr>
        <w:t>15</w:t>
      </w:r>
      <w:r w:rsidRPr="006341F5">
        <w:rPr>
          <w:sz w:val="18"/>
          <w:szCs w:val="18"/>
        </w:rPr>
        <w:fldChar w:fldCharType="end"/>
      </w:r>
      <w:r w:rsidRPr="006341F5">
        <w:rPr>
          <w:sz w:val="18"/>
          <w:szCs w:val="18"/>
        </w:rPr>
        <w:t>: AWS Systemarchitektur</w:t>
      </w:r>
    </w:p>
    <w:p w14:paraId="7EEA9065" w14:textId="2F3610E7" w:rsidR="00FC752F" w:rsidRDefault="00FC752F" w:rsidP="003D5F72">
      <w:r>
        <w:t xml:space="preserve">Auf dieser Abbildung sind nun alle erwähnten Services, mit </w:t>
      </w:r>
      <w:r w:rsidR="00EC17C7">
        <w:t>Ausnahme</w:t>
      </w:r>
      <w:r>
        <w:t xml:space="preserve"> der Route </w:t>
      </w:r>
      <w:proofErr w:type="spellStart"/>
      <w:r>
        <w:t>Tables</w:t>
      </w:r>
      <w:proofErr w:type="spellEnd"/>
      <w:r w:rsidR="00CB391D">
        <w:t xml:space="preserve"> und dem S3 </w:t>
      </w:r>
      <w:proofErr w:type="spellStart"/>
      <w:r w:rsidR="00CB391D">
        <w:t>Bucket</w:t>
      </w:r>
      <w:proofErr w:type="spellEnd"/>
      <w:r>
        <w:t xml:space="preserve"> abgebildet.</w:t>
      </w:r>
      <w:r w:rsidR="00CB391D">
        <w:t xml:space="preserve"> Die beiden erwähnten Services werden dabei nicht abgebildet, da die Route </w:t>
      </w:r>
      <w:proofErr w:type="spellStart"/>
      <w:r w:rsidR="00CB391D">
        <w:t>Tables</w:t>
      </w:r>
      <w:proofErr w:type="spellEnd"/>
      <w:r w:rsidR="00CB391D">
        <w:t xml:space="preserve"> jeweils mit einem </w:t>
      </w:r>
      <w:proofErr w:type="spellStart"/>
      <w:r w:rsidR="00CB391D">
        <w:t>Subnet</w:t>
      </w:r>
      <w:proofErr w:type="spellEnd"/>
      <w:r w:rsidR="00CB391D">
        <w:t xml:space="preserve"> </w:t>
      </w:r>
      <w:r w:rsidR="00EC17C7">
        <w:t>assoziiert</w:t>
      </w:r>
      <w:r w:rsidR="00CB391D">
        <w:t xml:space="preserve"> werden und der S3 </w:t>
      </w:r>
      <w:proofErr w:type="spellStart"/>
      <w:r w:rsidR="00CB391D">
        <w:t>Bucket</w:t>
      </w:r>
      <w:proofErr w:type="spellEnd"/>
      <w:r w:rsidR="00CB391D">
        <w:t xml:space="preserve"> nicht im eigenen </w:t>
      </w:r>
      <w:r w:rsidR="00CB391D">
        <w:lastRenderedPageBreak/>
        <w:t>VPC gehostet wird.</w:t>
      </w:r>
      <w:r>
        <w:t xml:space="preserve"> Jeder Service erfüllt dabei seine eigene Aufgabe, in der nachfolgenden Tabelle, werden die jeweiligen Aufgaben kurz erklärt:</w:t>
      </w:r>
    </w:p>
    <w:p w14:paraId="6D958582" w14:textId="3E3C93B7" w:rsidR="00FC752F" w:rsidRPr="00881355" w:rsidRDefault="00FC752F" w:rsidP="003D5F72">
      <w:r>
        <w:br/>
      </w:r>
    </w:p>
    <w:tbl>
      <w:tblPr>
        <w:tblStyle w:val="Tabellenraster"/>
        <w:tblW w:w="0" w:type="auto"/>
        <w:tblLook w:val="04A0" w:firstRow="1" w:lastRow="0" w:firstColumn="1" w:lastColumn="0" w:noHBand="0" w:noVBand="1"/>
      </w:tblPr>
      <w:tblGrid>
        <w:gridCol w:w="4703"/>
        <w:gridCol w:w="4703"/>
      </w:tblGrid>
      <w:tr w:rsidR="00FC752F" w14:paraId="16DB85B9" w14:textId="77777777" w:rsidTr="00FC7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4677A837" w14:textId="6E3C4F48" w:rsidR="00FC752F" w:rsidRPr="00FC752F" w:rsidRDefault="00FC752F" w:rsidP="00FC752F">
            <w:pPr>
              <w:rPr>
                <w:sz w:val="20"/>
                <w:szCs w:val="20"/>
              </w:rPr>
            </w:pPr>
            <w:r>
              <w:rPr>
                <w:sz w:val="20"/>
                <w:szCs w:val="20"/>
              </w:rPr>
              <w:t>Service</w:t>
            </w:r>
          </w:p>
        </w:tc>
        <w:tc>
          <w:tcPr>
            <w:tcW w:w="4703" w:type="dxa"/>
          </w:tcPr>
          <w:p w14:paraId="777D2403" w14:textId="68ED9AAD" w:rsidR="00FC752F" w:rsidRPr="00FC752F" w:rsidRDefault="00FC752F" w:rsidP="00FC752F">
            <w:pPr>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Beschreibung</w:t>
            </w:r>
          </w:p>
        </w:tc>
      </w:tr>
      <w:tr w:rsidR="00FC752F" w14:paraId="0BB7E3CF"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EA5BCA1" w14:textId="68F4E9CC" w:rsidR="00FC752F" w:rsidRPr="00FC752F" w:rsidRDefault="00FC752F" w:rsidP="00FC752F">
            <w:pPr>
              <w:rPr>
                <w:sz w:val="20"/>
                <w:szCs w:val="20"/>
              </w:rPr>
            </w:pPr>
            <w:r>
              <w:rPr>
                <w:sz w:val="20"/>
                <w:szCs w:val="20"/>
              </w:rPr>
              <w:t>AWS VPC</w:t>
            </w:r>
          </w:p>
        </w:tc>
        <w:tc>
          <w:tcPr>
            <w:tcW w:w="4703" w:type="dxa"/>
          </w:tcPr>
          <w:p w14:paraId="3742760F" w14:textId="37B25824"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Virtual Private Cloud stellt über die Cloud einen eigenen virtuellen Bereich dar. Dies ist sehr vergleichbar </w:t>
            </w:r>
            <w:r w:rsidR="00EC17C7">
              <w:rPr>
                <w:sz w:val="20"/>
                <w:szCs w:val="20"/>
              </w:rPr>
              <w:t>mit einem virtuellen Rechenzentrum</w:t>
            </w:r>
            <w:r>
              <w:rPr>
                <w:sz w:val="20"/>
                <w:szCs w:val="20"/>
              </w:rPr>
              <w:t xml:space="preserve">, in welchem man </w:t>
            </w:r>
            <w:proofErr w:type="spellStart"/>
            <w:r>
              <w:rPr>
                <w:sz w:val="20"/>
                <w:szCs w:val="20"/>
              </w:rPr>
              <w:t>anschliessend</w:t>
            </w:r>
            <w:proofErr w:type="spellEnd"/>
            <w:r>
              <w:rPr>
                <w:sz w:val="20"/>
                <w:szCs w:val="20"/>
              </w:rPr>
              <w:t xml:space="preserve"> alles deployen kann.</w:t>
            </w:r>
          </w:p>
        </w:tc>
      </w:tr>
      <w:tr w:rsidR="00FC752F" w14:paraId="3A736B54"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28AB452E" w14:textId="233BE853" w:rsidR="00FC752F" w:rsidRPr="00FC752F" w:rsidRDefault="00FC752F" w:rsidP="00FC752F">
            <w:pPr>
              <w:rPr>
                <w:sz w:val="20"/>
                <w:szCs w:val="20"/>
              </w:rPr>
            </w:pPr>
            <w:r>
              <w:rPr>
                <w:sz w:val="20"/>
                <w:szCs w:val="20"/>
              </w:rPr>
              <w:t>AWS IGW</w:t>
            </w:r>
          </w:p>
        </w:tc>
        <w:tc>
          <w:tcPr>
            <w:tcW w:w="4703" w:type="dxa"/>
          </w:tcPr>
          <w:p w14:paraId="4D89CC67" w14:textId="6261A94B"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Der </w:t>
            </w:r>
            <w:r w:rsidR="00EC17C7">
              <w:rPr>
                <w:sz w:val="20"/>
                <w:szCs w:val="20"/>
              </w:rPr>
              <w:t>Internet-Gateway</w:t>
            </w:r>
            <w:r>
              <w:rPr>
                <w:sz w:val="20"/>
                <w:szCs w:val="20"/>
              </w:rPr>
              <w:t xml:space="preserve"> ist zuständig, dass eine Verbindung mit der </w:t>
            </w:r>
            <w:proofErr w:type="spellStart"/>
            <w:r>
              <w:rPr>
                <w:sz w:val="20"/>
                <w:szCs w:val="20"/>
              </w:rPr>
              <w:t>Aussenwelt</w:t>
            </w:r>
            <w:proofErr w:type="spellEnd"/>
            <w:r>
              <w:rPr>
                <w:sz w:val="20"/>
                <w:szCs w:val="20"/>
              </w:rPr>
              <w:t xml:space="preserve"> (Internet) hergestellt werden kann. Ohne IGW ist auch keine Kommunikation nach ausserhalb der AWS </w:t>
            </w:r>
            <w:r w:rsidR="00EC17C7">
              <w:rPr>
                <w:sz w:val="20"/>
                <w:szCs w:val="20"/>
              </w:rPr>
              <w:t>Plattform</w:t>
            </w:r>
            <w:r>
              <w:rPr>
                <w:sz w:val="20"/>
                <w:szCs w:val="20"/>
              </w:rPr>
              <w:t xml:space="preserve"> möglich.</w:t>
            </w:r>
          </w:p>
        </w:tc>
      </w:tr>
      <w:tr w:rsidR="00FC752F" w14:paraId="3A152650"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8E93C2B" w14:textId="66BE21A6" w:rsidR="00FC752F" w:rsidRPr="00FC752F" w:rsidRDefault="00FC752F" w:rsidP="00FC752F">
            <w:pPr>
              <w:rPr>
                <w:sz w:val="20"/>
                <w:szCs w:val="20"/>
              </w:rPr>
            </w:pPr>
            <w:r>
              <w:rPr>
                <w:sz w:val="20"/>
                <w:szCs w:val="20"/>
              </w:rPr>
              <w:t xml:space="preserve">Public &amp; Private </w:t>
            </w:r>
            <w:proofErr w:type="spellStart"/>
            <w:r>
              <w:rPr>
                <w:sz w:val="20"/>
                <w:szCs w:val="20"/>
              </w:rPr>
              <w:t>Subnets</w:t>
            </w:r>
            <w:proofErr w:type="spellEnd"/>
          </w:p>
        </w:tc>
        <w:tc>
          <w:tcPr>
            <w:tcW w:w="4703" w:type="dxa"/>
          </w:tcPr>
          <w:p w14:paraId="26B648D7" w14:textId="31DCB5BA"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Dies sind normale </w:t>
            </w:r>
            <w:r w:rsidR="00EC17C7">
              <w:rPr>
                <w:sz w:val="20"/>
                <w:szCs w:val="20"/>
              </w:rPr>
              <w:t>Subnetze</w:t>
            </w:r>
            <w:r>
              <w:rPr>
                <w:sz w:val="20"/>
                <w:szCs w:val="20"/>
              </w:rPr>
              <w:t>, wie man sie auch aus dem Netzwerk-Bereich kennt, jedoch virtuell.</w:t>
            </w:r>
          </w:p>
        </w:tc>
      </w:tr>
      <w:tr w:rsidR="00FC752F" w14:paraId="48385834"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586BAC78" w14:textId="53A417C8" w:rsidR="00FC752F" w:rsidRPr="00FC752F" w:rsidRDefault="00FC752F" w:rsidP="00FC752F">
            <w:pPr>
              <w:rPr>
                <w:sz w:val="20"/>
                <w:szCs w:val="20"/>
              </w:rPr>
            </w:pPr>
            <w:r>
              <w:rPr>
                <w:sz w:val="20"/>
                <w:szCs w:val="20"/>
              </w:rPr>
              <w:t>AWS ALB</w:t>
            </w:r>
          </w:p>
        </w:tc>
        <w:tc>
          <w:tcPr>
            <w:tcW w:w="4703" w:type="dxa"/>
          </w:tcPr>
          <w:p w14:paraId="35C45687" w14:textId="7CA09534"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Der </w:t>
            </w:r>
            <w:proofErr w:type="spellStart"/>
            <w:r>
              <w:rPr>
                <w:sz w:val="20"/>
                <w:szCs w:val="20"/>
              </w:rPr>
              <w:t>Application</w:t>
            </w:r>
            <w:proofErr w:type="spellEnd"/>
            <w:r>
              <w:rPr>
                <w:sz w:val="20"/>
                <w:szCs w:val="20"/>
              </w:rPr>
              <w:t xml:space="preserve"> Load Balancer dient als dynamischer Load Balancer, welcher den einkommenden Traffic </w:t>
            </w:r>
            <w:proofErr w:type="spellStart"/>
            <w:r>
              <w:rPr>
                <w:sz w:val="20"/>
                <w:szCs w:val="20"/>
              </w:rPr>
              <w:t>gleichmässig</w:t>
            </w:r>
            <w:proofErr w:type="spellEnd"/>
            <w:r>
              <w:rPr>
                <w:sz w:val="20"/>
                <w:szCs w:val="20"/>
              </w:rPr>
              <w:t xml:space="preserve"> auf die Pods innerhalb von AWS EKS verteilt.</w:t>
            </w:r>
          </w:p>
        </w:tc>
      </w:tr>
      <w:tr w:rsidR="00FC752F" w14:paraId="1277A86A"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349C9098" w14:textId="5EED6EA3" w:rsidR="00FC752F" w:rsidRPr="00FC752F" w:rsidRDefault="00FC752F" w:rsidP="00FC752F">
            <w:pPr>
              <w:rPr>
                <w:sz w:val="20"/>
                <w:szCs w:val="20"/>
              </w:rPr>
            </w:pPr>
            <w:r>
              <w:rPr>
                <w:sz w:val="20"/>
                <w:szCs w:val="20"/>
              </w:rPr>
              <w:t>NAT Gateways</w:t>
            </w:r>
          </w:p>
        </w:tc>
        <w:tc>
          <w:tcPr>
            <w:tcW w:w="4703" w:type="dxa"/>
          </w:tcPr>
          <w:p w14:paraId="7563D88E" w14:textId="2457C1B4"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Auch hier sind die NAT Gateways, normale NAT Gateways, welche eine „private“ Verbindung ins Internet ermöglichen. Dies ist besonders möglich, wenn </w:t>
            </w:r>
            <w:r w:rsidR="00EC17C7">
              <w:rPr>
                <w:sz w:val="20"/>
                <w:szCs w:val="20"/>
              </w:rPr>
              <w:t>ein Service</w:t>
            </w:r>
            <w:r>
              <w:rPr>
                <w:sz w:val="20"/>
                <w:szCs w:val="20"/>
              </w:rPr>
              <w:t xml:space="preserve"> ins Internet zugreifen muss, jedoch nicht öffentlich erreichbar sein soll.</w:t>
            </w:r>
          </w:p>
        </w:tc>
      </w:tr>
      <w:tr w:rsidR="00FC752F" w14:paraId="351C752D"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1384A27B" w14:textId="68C7D1FD" w:rsidR="00FC752F" w:rsidRPr="00FC752F" w:rsidRDefault="00FC752F" w:rsidP="00FC752F">
            <w:pPr>
              <w:rPr>
                <w:sz w:val="20"/>
                <w:szCs w:val="20"/>
              </w:rPr>
            </w:pPr>
            <w:r>
              <w:rPr>
                <w:sz w:val="20"/>
                <w:szCs w:val="20"/>
              </w:rPr>
              <w:t>RT</w:t>
            </w:r>
          </w:p>
        </w:tc>
        <w:tc>
          <w:tcPr>
            <w:tcW w:w="4703" w:type="dxa"/>
          </w:tcPr>
          <w:p w14:paraId="625A1675" w14:textId="647012BE"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AWS Route </w:t>
            </w:r>
            <w:proofErr w:type="spellStart"/>
            <w:r>
              <w:rPr>
                <w:sz w:val="20"/>
                <w:szCs w:val="20"/>
              </w:rPr>
              <w:t>Tables</w:t>
            </w:r>
            <w:proofErr w:type="spellEnd"/>
            <w:r>
              <w:rPr>
                <w:sz w:val="20"/>
                <w:szCs w:val="20"/>
              </w:rPr>
              <w:t xml:space="preserve"> sind auch hier, wie im physischen Netzwerk üblich, Routing Tabellen, welche verschiedene Regeln enthalten. Der Unterschied dabei ist, dass die Route </w:t>
            </w:r>
            <w:proofErr w:type="spellStart"/>
            <w:r>
              <w:rPr>
                <w:sz w:val="20"/>
                <w:szCs w:val="20"/>
              </w:rPr>
              <w:t>Tables</w:t>
            </w:r>
            <w:proofErr w:type="spellEnd"/>
            <w:r>
              <w:rPr>
                <w:sz w:val="20"/>
                <w:szCs w:val="20"/>
              </w:rPr>
              <w:t xml:space="preserve"> jeweils direkt mit einem </w:t>
            </w:r>
            <w:proofErr w:type="spellStart"/>
            <w:r>
              <w:rPr>
                <w:sz w:val="20"/>
                <w:szCs w:val="20"/>
              </w:rPr>
              <w:t>Subnet</w:t>
            </w:r>
            <w:proofErr w:type="spellEnd"/>
            <w:r>
              <w:rPr>
                <w:sz w:val="20"/>
                <w:szCs w:val="20"/>
              </w:rPr>
              <w:t xml:space="preserve"> </w:t>
            </w:r>
            <w:r w:rsidR="00EC17C7">
              <w:rPr>
                <w:sz w:val="20"/>
                <w:szCs w:val="20"/>
              </w:rPr>
              <w:t>assoziiert</w:t>
            </w:r>
            <w:r>
              <w:rPr>
                <w:sz w:val="20"/>
                <w:szCs w:val="20"/>
              </w:rPr>
              <w:t xml:space="preserve"> werden.</w:t>
            </w:r>
          </w:p>
        </w:tc>
      </w:tr>
      <w:tr w:rsidR="00FC752F" w14:paraId="2866F5B1"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1FC7FDB1" w14:textId="6691E4B3" w:rsidR="00FC752F" w:rsidRPr="00FC752F" w:rsidRDefault="00FC752F" w:rsidP="00FC752F">
            <w:pPr>
              <w:rPr>
                <w:sz w:val="20"/>
                <w:szCs w:val="20"/>
              </w:rPr>
            </w:pPr>
            <w:r>
              <w:rPr>
                <w:sz w:val="20"/>
                <w:szCs w:val="20"/>
              </w:rPr>
              <w:t>AWS EKS</w:t>
            </w:r>
          </w:p>
        </w:tc>
        <w:tc>
          <w:tcPr>
            <w:tcW w:w="4703" w:type="dxa"/>
          </w:tcPr>
          <w:p w14:paraId="565C2792" w14:textId="1127462C"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AWS </w:t>
            </w:r>
            <w:proofErr w:type="spellStart"/>
            <w:r>
              <w:rPr>
                <w:sz w:val="20"/>
                <w:szCs w:val="20"/>
              </w:rPr>
              <w:t>Elastic</w:t>
            </w:r>
            <w:proofErr w:type="spellEnd"/>
            <w:r>
              <w:rPr>
                <w:sz w:val="20"/>
                <w:szCs w:val="20"/>
              </w:rPr>
              <w:t xml:space="preserve"> Kubernetes Services ist ein Service, welcher eine automatische Bereitstellung einer Kubernetes Umgebung erledigt.</w:t>
            </w:r>
          </w:p>
        </w:tc>
      </w:tr>
      <w:tr w:rsidR="00FC752F" w14:paraId="2B41B587"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430C31B" w14:textId="694378D0" w:rsidR="00FC752F" w:rsidRDefault="00FC752F" w:rsidP="00FC752F">
            <w:pPr>
              <w:rPr>
                <w:sz w:val="20"/>
                <w:szCs w:val="20"/>
              </w:rPr>
            </w:pPr>
            <w:r>
              <w:rPr>
                <w:sz w:val="20"/>
                <w:szCs w:val="20"/>
              </w:rPr>
              <w:t>AWS IAM</w:t>
            </w:r>
          </w:p>
        </w:tc>
        <w:tc>
          <w:tcPr>
            <w:tcW w:w="4703" w:type="dxa"/>
          </w:tcPr>
          <w:p w14:paraId="0DB9C831" w14:textId="485FABB7" w:rsid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AWS </w:t>
            </w:r>
            <w:proofErr w:type="spellStart"/>
            <w:r>
              <w:rPr>
                <w:sz w:val="20"/>
                <w:szCs w:val="20"/>
              </w:rPr>
              <w:t>Identitiy</w:t>
            </w:r>
            <w:proofErr w:type="spellEnd"/>
            <w:r>
              <w:rPr>
                <w:sz w:val="20"/>
                <w:szCs w:val="20"/>
              </w:rPr>
              <w:t xml:space="preserve"> and Access Management ist ein Service, welcher die Erstellung von Nutzern, Policies und Gruppen ermöglicht. Vergleichbar mit den typischen </w:t>
            </w:r>
            <w:proofErr w:type="spellStart"/>
            <w:r>
              <w:rPr>
                <w:sz w:val="20"/>
                <w:szCs w:val="20"/>
              </w:rPr>
              <w:t>Active</w:t>
            </w:r>
            <w:proofErr w:type="spellEnd"/>
            <w:r>
              <w:rPr>
                <w:sz w:val="20"/>
                <w:szCs w:val="20"/>
              </w:rPr>
              <w:t xml:space="preserve"> </w:t>
            </w:r>
            <w:proofErr w:type="spellStart"/>
            <w:r>
              <w:rPr>
                <w:sz w:val="20"/>
                <w:szCs w:val="20"/>
              </w:rPr>
              <w:t>Directories</w:t>
            </w:r>
            <w:proofErr w:type="spellEnd"/>
            <w:r>
              <w:rPr>
                <w:sz w:val="20"/>
                <w:szCs w:val="20"/>
              </w:rPr>
              <w:t>.</w:t>
            </w:r>
          </w:p>
        </w:tc>
      </w:tr>
      <w:tr w:rsidR="00CB391D" w14:paraId="69A43D4A"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EFFF789" w14:textId="5CFB6E86" w:rsidR="00CB391D" w:rsidRDefault="00CB391D" w:rsidP="00FC752F">
            <w:pPr>
              <w:rPr>
                <w:sz w:val="20"/>
                <w:szCs w:val="20"/>
              </w:rPr>
            </w:pPr>
            <w:r>
              <w:rPr>
                <w:sz w:val="20"/>
                <w:szCs w:val="20"/>
              </w:rPr>
              <w:t>AWS S3</w:t>
            </w:r>
          </w:p>
        </w:tc>
        <w:tc>
          <w:tcPr>
            <w:tcW w:w="4703" w:type="dxa"/>
          </w:tcPr>
          <w:p w14:paraId="3CC8424C" w14:textId="65E4B9DA" w:rsid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AWS Simple Storage Service ist ein Objektspeicher, welcher die Dateiverwaltung in der Cloud ermöglicht. So können alle beliebigen Dateien in einem sogenannten </w:t>
            </w:r>
            <w:proofErr w:type="spellStart"/>
            <w:r>
              <w:rPr>
                <w:sz w:val="20"/>
                <w:szCs w:val="20"/>
              </w:rPr>
              <w:t>Bucket</w:t>
            </w:r>
            <w:proofErr w:type="spellEnd"/>
            <w:r>
              <w:rPr>
                <w:sz w:val="20"/>
                <w:szCs w:val="20"/>
              </w:rPr>
              <w:t xml:space="preserve"> gespeichert werden.</w:t>
            </w:r>
          </w:p>
        </w:tc>
      </w:tr>
    </w:tbl>
    <w:p w14:paraId="6255FD05" w14:textId="319CF5FC" w:rsidR="00FC752F" w:rsidRDefault="00FC752F" w:rsidP="003D5F72"/>
    <w:p w14:paraId="1CAD5F73" w14:textId="132D313A" w:rsidR="00FC752F" w:rsidRDefault="00FC752F" w:rsidP="003D5F72">
      <w:r>
        <w:t>Durch das Zusammenspiel all dieser Services</w:t>
      </w:r>
      <w:r w:rsidR="006341F5">
        <w:t xml:space="preserve">, kann schnell, flexibel und effektiv eine Cloud-Native Systemarchitektur erstellt werden, auf welcher wir unsere Applikation bereitstellen können. Das praktische dabei ist, dass AWS dabei </w:t>
      </w:r>
      <w:proofErr w:type="gramStart"/>
      <w:r w:rsidR="006341F5">
        <w:t>bereits schon</w:t>
      </w:r>
      <w:proofErr w:type="gramEnd"/>
      <w:r w:rsidR="006341F5">
        <w:t xml:space="preserve"> viele Aufgaben abnimmt und man sehr intuitiv durch den Erstellungsprozess geleitet wird.</w:t>
      </w:r>
    </w:p>
    <w:p w14:paraId="727F713A" w14:textId="029D024F" w:rsidR="00905FB2" w:rsidRDefault="00905FB2" w:rsidP="00905FB2">
      <w:pPr>
        <w:pStyle w:val="berschrift3"/>
      </w:pPr>
      <w:r>
        <w:t>Teilsysteme und Abhängigkeiten</w:t>
      </w:r>
    </w:p>
    <w:p w14:paraId="38D05A21" w14:textId="3AF928D2" w:rsidR="00DB5472" w:rsidRDefault="00DB5472" w:rsidP="00DB5472">
      <w:r>
        <w:t>Die ganze Projektumgebung besteht im Grunde, aus drei diversen und wichtigen Teilen: Die Infrastruktur auf AWS selbst, die Kubernetesumgebung mit der Applikation und Chaos-Mesh</w:t>
      </w:r>
      <w:r w:rsidR="00CE0721">
        <w:t>.</w:t>
      </w:r>
    </w:p>
    <w:p w14:paraId="3F18FCB1" w14:textId="0C3C0378" w:rsidR="00573545" w:rsidRPr="00DB5472" w:rsidRDefault="00573545" w:rsidP="00DB5472">
      <w:r>
        <w:t>Dabei ist die Kubernetesumgebung von der darunterliegenden Infrastruktur abhängig</w:t>
      </w:r>
      <w:r w:rsidR="0009471A">
        <w:t xml:space="preserve">, während Chaos-Mesh von der Kubernetesumgebung abhängig ist. Daraus lässt sich schliessen, dass die </w:t>
      </w:r>
      <w:r w:rsidR="0009471A">
        <w:lastRenderedPageBreak/>
        <w:t>Infrastruktur einen besonders hohen Stellenwert hat, da von dieser das ganze Projekt abhängig ist.</w:t>
      </w:r>
    </w:p>
    <w:p w14:paraId="1B8F80B4" w14:textId="68BE7857" w:rsidR="006341F5" w:rsidRDefault="00434578" w:rsidP="006341F5">
      <w:pPr>
        <w:pStyle w:val="berschrift2"/>
      </w:pPr>
      <w:r>
        <w:t>Namenskonzept</w:t>
      </w:r>
    </w:p>
    <w:p w14:paraId="3E246DC2" w14:textId="12BAC32E" w:rsidR="00DF56ED" w:rsidRDefault="00434578" w:rsidP="00434578">
      <w:r>
        <w:t>Damit die Namensgebung von Ressourcen identisch ist und nicht zur Verwirrung führen kann, wird im folgenden Abschnitt ein globales Namenskonzept erstellt, welches innerhalb dieses Projektes angewendet wird.</w:t>
      </w:r>
    </w:p>
    <w:p w14:paraId="73221680" w14:textId="633BB1D8" w:rsidR="00DF56ED" w:rsidRDefault="00DF56ED" w:rsidP="00DF56ED">
      <w:pPr>
        <w:pStyle w:val="berschrift3"/>
      </w:pPr>
      <w:r>
        <w:t>AWS Ressourcen</w:t>
      </w:r>
    </w:p>
    <w:p w14:paraId="3B751877" w14:textId="59F6C932" w:rsidR="00DF56ED" w:rsidRDefault="00DF56ED" w:rsidP="00DF56ED">
      <w:r>
        <w:t>Für alle Ressourcen und Services, welche innerhalb von AWS bereitgestellt werden, zählt folgende Namenskonve</w:t>
      </w:r>
      <w:r w:rsidR="00E010D5">
        <w:t>n</w:t>
      </w:r>
      <w:r>
        <w:t>tion:</w:t>
      </w:r>
    </w:p>
    <w:p w14:paraId="3C03C083" w14:textId="77777777" w:rsidR="00DF56ED" w:rsidRDefault="00DF56ED" w:rsidP="00DF56ED"/>
    <w:tbl>
      <w:tblPr>
        <w:tblStyle w:val="Tabellenraster"/>
        <w:tblW w:w="0" w:type="auto"/>
        <w:tblLook w:val="04A0" w:firstRow="1" w:lastRow="0" w:firstColumn="1" w:lastColumn="0" w:noHBand="0" w:noVBand="1"/>
      </w:tblPr>
      <w:tblGrid>
        <w:gridCol w:w="3135"/>
        <w:gridCol w:w="3135"/>
        <w:gridCol w:w="3136"/>
      </w:tblGrid>
      <w:tr w:rsidR="00DF56ED" w14:paraId="56A9F61F" w14:textId="77777777" w:rsidTr="00DF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74E4E5F9" w14:textId="50A9D3E1" w:rsidR="00DF56ED" w:rsidRPr="00DF56ED" w:rsidRDefault="00DF56ED" w:rsidP="00DF56ED">
            <w:pPr>
              <w:rPr>
                <w:sz w:val="20"/>
                <w:szCs w:val="20"/>
              </w:rPr>
            </w:pPr>
            <w:r>
              <w:rPr>
                <w:sz w:val="20"/>
                <w:szCs w:val="20"/>
              </w:rPr>
              <w:t>Ressourcentyp</w:t>
            </w:r>
          </w:p>
        </w:tc>
        <w:tc>
          <w:tcPr>
            <w:tcW w:w="3135" w:type="dxa"/>
          </w:tcPr>
          <w:p w14:paraId="0C578290" w14:textId="1B5B9D87" w:rsidR="00DF56ED" w:rsidRPr="00DF56ED" w:rsidRDefault="00DF56ED" w:rsidP="00DF56ED">
            <w:pPr>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Namenskonvention</w:t>
            </w:r>
          </w:p>
        </w:tc>
        <w:tc>
          <w:tcPr>
            <w:tcW w:w="3136" w:type="dxa"/>
          </w:tcPr>
          <w:p w14:paraId="14388098" w14:textId="7E6ACFC2" w:rsidR="00DF56ED" w:rsidRPr="00DF56ED" w:rsidRDefault="00DF56ED" w:rsidP="00DF56ED">
            <w:pPr>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Beispiel</w:t>
            </w:r>
          </w:p>
        </w:tc>
      </w:tr>
      <w:tr w:rsidR="00DF56ED" w14:paraId="0FE44683"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5153F839" w14:textId="280332D6" w:rsidR="00DF56ED" w:rsidRPr="00DF56ED" w:rsidRDefault="00DF56ED" w:rsidP="00DF56ED">
            <w:pPr>
              <w:rPr>
                <w:sz w:val="20"/>
                <w:szCs w:val="20"/>
              </w:rPr>
            </w:pPr>
            <w:r>
              <w:rPr>
                <w:sz w:val="20"/>
                <w:szCs w:val="20"/>
              </w:rPr>
              <w:t>EKS Cluster</w:t>
            </w:r>
          </w:p>
        </w:tc>
        <w:tc>
          <w:tcPr>
            <w:tcW w:w="3135" w:type="dxa"/>
          </w:tcPr>
          <w:p w14:paraId="1D66914E" w14:textId="73FE6501"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eks</w:t>
            </w:r>
            <w:proofErr w:type="spellEnd"/>
            <w:r>
              <w:rPr>
                <w:sz w:val="20"/>
                <w:szCs w:val="20"/>
              </w:rPr>
              <w:t>-&lt;</w:t>
            </w:r>
            <w:proofErr w:type="spellStart"/>
            <w:r>
              <w:rPr>
                <w:sz w:val="20"/>
                <w:szCs w:val="20"/>
              </w:rPr>
              <w:t>projekt</w:t>
            </w:r>
            <w:proofErr w:type="spellEnd"/>
            <w:r>
              <w:rPr>
                <w:sz w:val="20"/>
                <w:szCs w:val="20"/>
              </w:rPr>
              <w:t>&gt;-&lt;</w:t>
            </w:r>
            <w:proofErr w:type="spellStart"/>
            <w:r>
              <w:rPr>
                <w:sz w:val="20"/>
                <w:szCs w:val="20"/>
              </w:rPr>
              <w:t>umgebung</w:t>
            </w:r>
            <w:proofErr w:type="spellEnd"/>
            <w:r>
              <w:rPr>
                <w:sz w:val="20"/>
                <w:szCs w:val="20"/>
              </w:rPr>
              <w:t>&gt;</w:t>
            </w:r>
          </w:p>
        </w:tc>
        <w:tc>
          <w:tcPr>
            <w:tcW w:w="3136" w:type="dxa"/>
          </w:tcPr>
          <w:p w14:paraId="02E114B6" w14:textId="29C99CC0"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eks</w:t>
            </w:r>
            <w:proofErr w:type="spellEnd"/>
            <w:r>
              <w:rPr>
                <w:sz w:val="20"/>
                <w:szCs w:val="20"/>
              </w:rPr>
              <w:t>-chaos-</w:t>
            </w:r>
            <w:proofErr w:type="spellStart"/>
            <w:r>
              <w:rPr>
                <w:sz w:val="20"/>
                <w:szCs w:val="20"/>
              </w:rPr>
              <w:t>ipa</w:t>
            </w:r>
            <w:proofErr w:type="spellEnd"/>
            <w:r>
              <w:rPr>
                <w:sz w:val="20"/>
                <w:szCs w:val="20"/>
              </w:rPr>
              <w:t>-test</w:t>
            </w:r>
          </w:p>
        </w:tc>
      </w:tr>
      <w:tr w:rsidR="00DF56ED" w:rsidRPr="007158A2" w14:paraId="00A7D924"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4371D281" w14:textId="1DC2107D" w:rsidR="00DF56ED" w:rsidRPr="00DF56ED" w:rsidRDefault="00DF56ED" w:rsidP="00DF56ED">
            <w:pPr>
              <w:rPr>
                <w:sz w:val="20"/>
                <w:szCs w:val="20"/>
              </w:rPr>
            </w:pPr>
            <w:r>
              <w:rPr>
                <w:sz w:val="20"/>
                <w:szCs w:val="20"/>
              </w:rPr>
              <w:t xml:space="preserve">EKS </w:t>
            </w:r>
            <w:proofErr w:type="spellStart"/>
            <w:r>
              <w:rPr>
                <w:sz w:val="20"/>
                <w:szCs w:val="20"/>
              </w:rPr>
              <w:t>Node</w:t>
            </w:r>
            <w:proofErr w:type="spellEnd"/>
            <w:r>
              <w:rPr>
                <w:sz w:val="20"/>
                <w:szCs w:val="20"/>
              </w:rPr>
              <w:t xml:space="preserve"> Group</w:t>
            </w:r>
          </w:p>
        </w:tc>
        <w:tc>
          <w:tcPr>
            <w:tcW w:w="3135" w:type="dxa"/>
          </w:tcPr>
          <w:p w14:paraId="00A57137" w14:textId="7643F461"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eks</w:t>
            </w:r>
            <w:proofErr w:type="spellEnd"/>
            <w:r>
              <w:rPr>
                <w:sz w:val="20"/>
                <w:szCs w:val="20"/>
              </w:rPr>
              <w:t>-&lt;</w:t>
            </w:r>
            <w:proofErr w:type="spellStart"/>
            <w:r>
              <w:rPr>
                <w:sz w:val="20"/>
                <w:szCs w:val="20"/>
              </w:rPr>
              <w:t>projekt</w:t>
            </w:r>
            <w:proofErr w:type="spellEnd"/>
            <w:r>
              <w:rPr>
                <w:sz w:val="20"/>
                <w:szCs w:val="20"/>
              </w:rPr>
              <w:t>&gt;-</w:t>
            </w:r>
            <w:proofErr w:type="spellStart"/>
            <w:r>
              <w:rPr>
                <w:sz w:val="20"/>
                <w:szCs w:val="20"/>
              </w:rPr>
              <w:t>ng</w:t>
            </w:r>
            <w:proofErr w:type="spellEnd"/>
            <w:r>
              <w:rPr>
                <w:sz w:val="20"/>
                <w:szCs w:val="20"/>
              </w:rPr>
              <w:t>-&lt;</w:t>
            </w:r>
            <w:proofErr w:type="spellStart"/>
            <w:r>
              <w:rPr>
                <w:sz w:val="20"/>
                <w:szCs w:val="20"/>
              </w:rPr>
              <w:t>grösse</w:t>
            </w:r>
            <w:proofErr w:type="spellEnd"/>
            <w:r>
              <w:rPr>
                <w:sz w:val="20"/>
                <w:szCs w:val="20"/>
              </w:rPr>
              <w:t>&gt;-&lt;</w:t>
            </w:r>
            <w:proofErr w:type="spellStart"/>
            <w:r>
              <w:rPr>
                <w:sz w:val="20"/>
                <w:szCs w:val="20"/>
              </w:rPr>
              <w:t>umgebung</w:t>
            </w:r>
            <w:proofErr w:type="spellEnd"/>
            <w:r>
              <w:rPr>
                <w:sz w:val="20"/>
                <w:szCs w:val="20"/>
              </w:rPr>
              <w:t>&gt;</w:t>
            </w:r>
          </w:p>
        </w:tc>
        <w:tc>
          <w:tcPr>
            <w:tcW w:w="3136" w:type="dxa"/>
          </w:tcPr>
          <w:p w14:paraId="65F4EFFE" w14:textId="4342449A"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DF56ED">
              <w:rPr>
                <w:sz w:val="20"/>
                <w:szCs w:val="20"/>
                <w:lang w:val="en-US"/>
              </w:rPr>
              <w:t>eks-chaos-ipa-ng-t4gsmall</w:t>
            </w:r>
            <w:r>
              <w:rPr>
                <w:sz w:val="20"/>
                <w:szCs w:val="20"/>
                <w:lang w:val="en-US"/>
              </w:rPr>
              <w:t>-test</w:t>
            </w:r>
          </w:p>
        </w:tc>
      </w:tr>
      <w:tr w:rsidR="00DF56ED" w:rsidRPr="00DF56ED" w14:paraId="39CABD9D"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4241EE4E" w14:textId="3D18DD79" w:rsidR="00DF56ED" w:rsidRPr="00DF56ED" w:rsidRDefault="00DF56ED" w:rsidP="00DF56ED">
            <w:pPr>
              <w:rPr>
                <w:sz w:val="20"/>
                <w:szCs w:val="20"/>
                <w:lang w:val="en-US"/>
              </w:rPr>
            </w:pPr>
            <w:r>
              <w:rPr>
                <w:sz w:val="20"/>
                <w:szCs w:val="20"/>
                <w:lang w:val="en-US"/>
              </w:rPr>
              <w:t>S3 Bucket</w:t>
            </w:r>
          </w:p>
        </w:tc>
        <w:tc>
          <w:tcPr>
            <w:tcW w:w="3135" w:type="dxa"/>
          </w:tcPr>
          <w:p w14:paraId="765FF0F6" w14:textId="0CA69ED1"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&lt;</w:t>
            </w:r>
            <w:proofErr w:type="spellStart"/>
            <w:r>
              <w:rPr>
                <w:sz w:val="20"/>
                <w:szCs w:val="20"/>
                <w:lang w:val="en-US"/>
              </w:rPr>
              <w:t>projekt</w:t>
            </w:r>
            <w:proofErr w:type="spellEnd"/>
            <w:r>
              <w:rPr>
                <w:sz w:val="20"/>
                <w:szCs w:val="20"/>
                <w:lang w:val="en-US"/>
              </w:rPr>
              <w:t>&gt;-&lt;</w:t>
            </w:r>
            <w:proofErr w:type="spellStart"/>
            <w:r>
              <w:rPr>
                <w:sz w:val="20"/>
                <w:szCs w:val="20"/>
                <w:lang w:val="en-US"/>
              </w:rPr>
              <w:t>umgebung</w:t>
            </w:r>
            <w:proofErr w:type="spellEnd"/>
            <w:r>
              <w:rPr>
                <w:sz w:val="20"/>
                <w:szCs w:val="20"/>
                <w:lang w:val="en-US"/>
              </w:rPr>
              <w:t>&gt;-&lt;</w:t>
            </w:r>
            <w:proofErr w:type="spellStart"/>
            <w:r>
              <w:rPr>
                <w:sz w:val="20"/>
                <w:szCs w:val="20"/>
                <w:lang w:val="en-US"/>
              </w:rPr>
              <w:t>nutzen</w:t>
            </w:r>
            <w:proofErr w:type="spellEnd"/>
            <w:r>
              <w:rPr>
                <w:sz w:val="20"/>
                <w:szCs w:val="20"/>
                <w:lang w:val="en-US"/>
              </w:rPr>
              <w:t>&gt;</w:t>
            </w:r>
          </w:p>
        </w:tc>
        <w:tc>
          <w:tcPr>
            <w:tcW w:w="3136" w:type="dxa"/>
          </w:tcPr>
          <w:p w14:paraId="59AC15BC" w14:textId="7E46A7A5"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chaos-</w:t>
            </w:r>
            <w:proofErr w:type="spellStart"/>
            <w:r>
              <w:rPr>
                <w:sz w:val="20"/>
                <w:szCs w:val="20"/>
                <w:lang w:val="en-US"/>
              </w:rPr>
              <w:t>ipa</w:t>
            </w:r>
            <w:proofErr w:type="spellEnd"/>
            <w:r>
              <w:rPr>
                <w:sz w:val="20"/>
                <w:szCs w:val="20"/>
                <w:lang w:val="en-US"/>
              </w:rPr>
              <w:t>-test-</w:t>
            </w:r>
            <w:proofErr w:type="spellStart"/>
            <w:r>
              <w:rPr>
                <w:sz w:val="20"/>
                <w:szCs w:val="20"/>
                <w:lang w:val="en-US"/>
              </w:rPr>
              <w:t>terraformstate</w:t>
            </w:r>
            <w:proofErr w:type="spellEnd"/>
          </w:p>
        </w:tc>
      </w:tr>
      <w:tr w:rsidR="00DF56ED" w:rsidRPr="00DF56ED" w14:paraId="5A6239F8"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31D91497" w14:textId="359D5F4C" w:rsidR="00DF56ED" w:rsidRPr="00DF56ED" w:rsidRDefault="00DF56ED" w:rsidP="00DF56ED">
            <w:pPr>
              <w:rPr>
                <w:sz w:val="20"/>
                <w:szCs w:val="20"/>
                <w:lang w:val="en-US"/>
              </w:rPr>
            </w:pPr>
            <w:r>
              <w:rPr>
                <w:sz w:val="20"/>
                <w:szCs w:val="20"/>
                <w:lang w:val="en-US"/>
              </w:rPr>
              <w:t>VPC</w:t>
            </w:r>
          </w:p>
        </w:tc>
        <w:tc>
          <w:tcPr>
            <w:tcW w:w="3135" w:type="dxa"/>
          </w:tcPr>
          <w:p w14:paraId="6FF7B58D" w14:textId="3C8D8328"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vpc</w:t>
            </w:r>
            <w:proofErr w:type="spellEnd"/>
            <w:r>
              <w:rPr>
                <w:sz w:val="20"/>
                <w:szCs w:val="20"/>
                <w:lang w:val="en-US"/>
              </w:rPr>
              <w:t>-&lt;</w:t>
            </w:r>
            <w:proofErr w:type="spellStart"/>
            <w:r>
              <w:rPr>
                <w:sz w:val="20"/>
                <w:szCs w:val="20"/>
                <w:lang w:val="en-US"/>
              </w:rPr>
              <w:t>projekt</w:t>
            </w:r>
            <w:proofErr w:type="spellEnd"/>
            <w:r>
              <w:rPr>
                <w:sz w:val="20"/>
                <w:szCs w:val="20"/>
                <w:lang w:val="en-US"/>
              </w:rPr>
              <w:t>&gt;-&lt;</w:t>
            </w:r>
            <w:proofErr w:type="spellStart"/>
            <w:r>
              <w:rPr>
                <w:sz w:val="20"/>
                <w:szCs w:val="20"/>
                <w:lang w:val="en-US"/>
              </w:rPr>
              <w:t>umgebung</w:t>
            </w:r>
            <w:proofErr w:type="spellEnd"/>
            <w:r>
              <w:rPr>
                <w:sz w:val="20"/>
                <w:szCs w:val="20"/>
                <w:lang w:val="en-US"/>
              </w:rPr>
              <w:t>&gt;</w:t>
            </w:r>
          </w:p>
        </w:tc>
        <w:tc>
          <w:tcPr>
            <w:tcW w:w="3136" w:type="dxa"/>
          </w:tcPr>
          <w:p w14:paraId="0CFCD41E" w14:textId="7E00B5E3"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vpc</w:t>
            </w:r>
            <w:proofErr w:type="spellEnd"/>
            <w:r>
              <w:rPr>
                <w:sz w:val="20"/>
                <w:szCs w:val="20"/>
                <w:lang w:val="en-US"/>
              </w:rPr>
              <w:t>-chaos-</w:t>
            </w:r>
            <w:proofErr w:type="spellStart"/>
            <w:r>
              <w:rPr>
                <w:sz w:val="20"/>
                <w:szCs w:val="20"/>
                <w:lang w:val="en-US"/>
              </w:rPr>
              <w:t>ipa</w:t>
            </w:r>
            <w:proofErr w:type="spellEnd"/>
            <w:r>
              <w:rPr>
                <w:sz w:val="20"/>
                <w:szCs w:val="20"/>
                <w:lang w:val="en-US"/>
              </w:rPr>
              <w:t>-test</w:t>
            </w:r>
          </w:p>
        </w:tc>
      </w:tr>
      <w:tr w:rsidR="00DF56ED" w:rsidRPr="007158A2" w14:paraId="288BB4C9"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556CC58" w14:textId="5FFFEBD2" w:rsidR="00DF56ED" w:rsidRPr="00CB391D" w:rsidRDefault="00DF56ED" w:rsidP="00CB391D">
            <w:pPr>
              <w:rPr>
                <w:sz w:val="20"/>
                <w:szCs w:val="20"/>
                <w:lang w:val="en-US"/>
              </w:rPr>
            </w:pPr>
            <w:proofErr w:type="spellStart"/>
            <w:r w:rsidRPr="00CB391D">
              <w:rPr>
                <w:sz w:val="20"/>
                <w:szCs w:val="20"/>
              </w:rPr>
              <w:t>Subnet</w:t>
            </w:r>
            <w:proofErr w:type="spellEnd"/>
          </w:p>
        </w:tc>
        <w:tc>
          <w:tcPr>
            <w:tcW w:w="3135" w:type="dxa"/>
          </w:tcPr>
          <w:p w14:paraId="6DE9F900" w14:textId="4A592BC3" w:rsidR="00DF56ED" w:rsidRPr="00CB391D" w:rsidRDefault="00BC027B"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rPr>
              <w:t>&lt;</w:t>
            </w:r>
            <w:proofErr w:type="spellStart"/>
            <w:r>
              <w:rPr>
                <w:sz w:val="20"/>
                <w:szCs w:val="20"/>
              </w:rPr>
              <w:t>s</w:t>
            </w:r>
            <w:r w:rsidR="00DF56ED" w:rsidRPr="00CB391D">
              <w:rPr>
                <w:sz w:val="20"/>
                <w:szCs w:val="20"/>
              </w:rPr>
              <w:t>ubnet</w:t>
            </w:r>
            <w:proofErr w:type="spellEnd"/>
            <w:r>
              <w:rPr>
                <w:sz w:val="20"/>
                <w:szCs w:val="20"/>
              </w:rPr>
              <w:t>&gt;</w:t>
            </w:r>
            <w:r w:rsidR="00DF56ED" w:rsidRPr="00CB391D">
              <w:rPr>
                <w:sz w:val="20"/>
                <w:szCs w:val="20"/>
              </w:rPr>
              <w:t>-&lt;</w:t>
            </w:r>
            <w:proofErr w:type="spellStart"/>
            <w:r w:rsidR="00DF56ED" w:rsidRPr="00CB391D">
              <w:rPr>
                <w:sz w:val="20"/>
                <w:szCs w:val="20"/>
              </w:rPr>
              <w:t>projekt</w:t>
            </w:r>
            <w:proofErr w:type="spellEnd"/>
            <w:r w:rsidR="00DF56ED" w:rsidRPr="00CB391D">
              <w:rPr>
                <w:sz w:val="20"/>
                <w:szCs w:val="20"/>
              </w:rPr>
              <w:t>&gt;-&lt;</w:t>
            </w:r>
            <w:proofErr w:type="spellStart"/>
            <w:r w:rsidR="00DF56ED" w:rsidRPr="00CB391D">
              <w:rPr>
                <w:sz w:val="20"/>
                <w:szCs w:val="20"/>
              </w:rPr>
              <w:t>umgebung</w:t>
            </w:r>
            <w:proofErr w:type="spellEnd"/>
            <w:r w:rsidR="00DF56ED" w:rsidRPr="00CB391D">
              <w:rPr>
                <w:sz w:val="20"/>
                <w:szCs w:val="20"/>
              </w:rPr>
              <w:t>&gt;-&lt;</w:t>
            </w:r>
            <w:proofErr w:type="spellStart"/>
            <w:r w:rsidR="00DF56ED" w:rsidRPr="00CB391D">
              <w:rPr>
                <w:sz w:val="20"/>
                <w:szCs w:val="20"/>
              </w:rPr>
              <w:t>az</w:t>
            </w:r>
            <w:proofErr w:type="spellEnd"/>
            <w:r w:rsidR="00DF56ED" w:rsidRPr="00CB391D">
              <w:rPr>
                <w:sz w:val="20"/>
                <w:szCs w:val="20"/>
              </w:rPr>
              <w:t>&gt;</w:t>
            </w:r>
          </w:p>
        </w:tc>
        <w:tc>
          <w:tcPr>
            <w:tcW w:w="3136" w:type="dxa"/>
          </w:tcPr>
          <w:p w14:paraId="44025535" w14:textId="1E6BE509" w:rsidR="00DF56ED" w:rsidRPr="00CB391D" w:rsidRDefault="00DF56E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CB391D">
              <w:rPr>
                <w:sz w:val="20"/>
                <w:szCs w:val="20"/>
                <w:lang w:val="en-US"/>
              </w:rPr>
              <w:t>subnet-chaos-ipa-test-eu-west-1a</w:t>
            </w:r>
          </w:p>
        </w:tc>
      </w:tr>
      <w:tr w:rsidR="00DF56ED" w:rsidRPr="007158A2" w14:paraId="3C7B0D18"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12A35764" w14:textId="3047491B" w:rsidR="00DF56ED" w:rsidRPr="00CB391D" w:rsidRDefault="00DF56ED" w:rsidP="00CB391D">
            <w:pPr>
              <w:rPr>
                <w:sz w:val="20"/>
                <w:szCs w:val="20"/>
                <w:lang w:val="en-US"/>
              </w:rPr>
            </w:pPr>
            <w:r w:rsidRPr="00CB391D">
              <w:rPr>
                <w:sz w:val="20"/>
                <w:szCs w:val="20"/>
              </w:rPr>
              <w:t>Security Group</w:t>
            </w:r>
          </w:p>
        </w:tc>
        <w:tc>
          <w:tcPr>
            <w:tcW w:w="3135" w:type="dxa"/>
          </w:tcPr>
          <w:p w14:paraId="1F5C5F09" w14:textId="39CC5FDC" w:rsidR="00DF56ED" w:rsidRPr="00CB391D" w:rsidRDefault="00DF56E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sg</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ressource</w:t>
            </w:r>
            <w:proofErr w:type="spellEnd"/>
            <w:r w:rsidRPr="00CB391D">
              <w:rPr>
                <w:sz w:val="20"/>
                <w:szCs w:val="20"/>
              </w:rPr>
              <w:t>&gt;</w:t>
            </w:r>
          </w:p>
        </w:tc>
        <w:tc>
          <w:tcPr>
            <w:tcW w:w="3136" w:type="dxa"/>
          </w:tcPr>
          <w:p w14:paraId="35B6AF97" w14:textId="5F4E8C6A" w:rsidR="00DF56ED" w:rsidRPr="00CB391D" w:rsidRDefault="00DF56E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CB391D">
              <w:rPr>
                <w:sz w:val="20"/>
                <w:szCs w:val="20"/>
                <w:lang w:val="en-US"/>
              </w:rPr>
              <w:t>sg-chaos-</w:t>
            </w:r>
            <w:proofErr w:type="spellStart"/>
            <w:r w:rsidRPr="00CB391D">
              <w:rPr>
                <w:sz w:val="20"/>
                <w:szCs w:val="20"/>
                <w:lang w:val="en-US"/>
              </w:rPr>
              <w:t>ipa</w:t>
            </w:r>
            <w:proofErr w:type="spellEnd"/>
            <w:r w:rsidRPr="00CB391D">
              <w:rPr>
                <w:sz w:val="20"/>
                <w:szCs w:val="20"/>
                <w:lang w:val="en-US"/>
              </w:rPr>
              <w:t>-test-</w:t>
            </w:r>
            <w:proofErr w:type="spellStart"/>
            <w:r w:rsidRPr="00CB391D">
              <w:rPr>
                <w:sz w:val="20"/>
                <w:szCs w:val="20"/>
                <w:lang w:val="en-US"/>
              </w:rPr>
              <w:t>eks</w:t>
            </w:r>
            <w:proofErr w:type="spellEnd"/>
          </w:p>
        </w:tc>
      </w:tr>
      <w:tr w:rsidR="00CB391D" w:rsidRPr="007158A2" w14:paraId="5E416575"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1FAFB16" w14:textId="095AC81D" w:rsidR="00CB391D" w:rsidRPr="00CB391D" w:rsidRDefault="00CB391D" w:rsidP="00CB391D">
            <w:pPr>
              <w:rPr>
                <w:sz w:val="20"/>
                <w:szCs w:val="20"/>
                <w:lang w:val="en-US"/>
              </w:rPr>
            </w:pPr>
            <w:r w:rsidRPr="00CB391D">
              <w:rPr>
                <w:sz w:val="20"/>
                <w:szCs w:val="20"/>
              </w:rPr>
              <w:t>IAM Rolle</w:t>
            </w:r>
          </w:p>
        </w:tc>
        <w:tc>
          <w:tcPr>
            <w:tcW w:w="3135" w:type="dxa"/>
          </w:tcPr>
          <w:p w14:paraId="147F3464" w14:textId="7AF7653F"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role</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&gt;-&lt;zweck&gt;</w:t>
            </w:r>
          </w:p>
        </w:tc>
        <w:tc>
          <w:tcPr>
            <w:tcW w:w="3136" w:type="dxa"/>
          </w:tcPr>
          <w:p w14:paraId="6F09990C" w14:textId="03B82F06"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CB391D">
              <w:rPr>
                <w:sz w:val="20"/>
                <w:szCs w:val="20"/>
                <w:lang w:val="en-US"/>
              </w:rPr>
              <w:t>role-chaos-</w:t>
            </w:r>
            <w:proofErr w:type="spellStart"/>
            <w:r w:rsidRPr="00CB391D">
              <w:rPr>
                <w:sz w:val="20"/>
                <w:szCs w:val="20"/>
                <w:lang w:val="en-US"/>
              </w:rPr>
              <w:t>ipa</w:t>
            </w:r>
            <w:proofErr w:type="spellEnd"/>
            <w:r w:rsidRPr="00CB391D">
              <w:rPr>
                <w:sz w:val="20"/>
                <w:szCs w:val="20"/>
                <w:lang w:val="en-US"/>
              </w:rPr>
              <w:t>-test-</w:t>
            </w:r>
            <w:proofErr w:type="spellStart"/>
            <w:r w:rsidRPr="00CB391D">
              <w:rPr>
                <w:sz w:val="20"/>
                <w:szCs w:val="20"/>
                <w:lang w:val="en-US"/>
              </w:rPr>
              <w:t>eks</w:t>
            </w:r>
            <w:proofErr w:type="spellEnd"/>
            <w:r w:rsidRPr="00CB391D">
              <w:rPr>
                <w:sz w:val="20"/>
                <w:szCs w:val="20"/>
                <w:lang w:val="en-US"/>
              </w:rPr>
              <w:t>-</w:t>
            </w:r>
            <w:proofErr w:type="spellStart"/>
            <w:r w:rsidRPr="00CB391D">
              <w:rPr>
                <w:sz w:val="20"/>
                <w:szCs w:val="20"/>
                <w:lang w:val="en-US"/>
              </w:rPr>
              <w:t>zugriff</w:t>
            </w:r>
            <w:proofErr w:type="spellEnd"/>
          </w:p>
        </w:tc>
      </w:tr>
      <w:tr w:rsidR="00CB391D" w:rsidRPr="007158A2" w14:paraId="75371A46"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FF66DFB" w14:textId="281B38C8" w:rsidR="00CB391D" w:rsidRPr="00CB391D" w:rsidRDefault="00CB391D" w:rsidP="00CB391D">
            <w:pPr>
              <w:rPr>
                <w:sz w:val="20"/>
                <w:szCs w:val="20"/>
                <w:lang w:val="en-US"/>
              </w:rPr>
            </w:pPr>
            <w:r w:rsidRPr="00CB391D">
              <w:rPr>
                <w:sz w:val="20"/>
                <w:szCs w:val="20"/>
              </w:rPr>
              <w:t>IAM Richtlinie</w:t>
            </w:r>
          </w:p>
        </w:tc>
        <w:tc>
          <w:tcPr>
            <w:tcW w:w="3135" w:type="dxa"/>
          </w:tcPr>
          <w:p w14:paraId="7BE5E3BD" w14:textId="3B2AA7C1"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poli</w:t>
            </w:r>
            <w:r w:rsidR="00212958">
              <w:rPr>
                <w:sz w:val="20"/>
                <w:szCs w:val="20"/>
              </w:rPr>
              <w:t>cy</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ressource</w:t>
            </w:r>
            <w:proofErr w:type="spellEnd"/>
            <w:r w:rsidRPr="00CB391D">
              <w:rPr>
                <w:sz w:val="20"/>
                <w:szCs w:val="20"/>
              </w:rPr>
              <w:t>&gt;</w:t>
            </w:r>
          </w:p>
        </w:tc>
        <w:tc>
          <w:tcPr>
            <w:tcW w:w="3136" w:type="dxa"/>
          </w:tcPr>
          <w:p w14:paraId="3D5EB449" w14:textId="1BBE5F42" w:rsidR="00CB391D" w:rsidRPr="00CB391D" w:rsidRDefault="00212958"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policy</w:t>
            </w:r>
            <w:r w:rsidR="00CB391D" w:rsidRPr="00CB391D">
              <w:rPr>
                <w:sz w:val="20"/>
                <w:szCs w:val="20"/>
                <w:lang w:val="en-US"/>
              </w:rPr>
              <w:t>-chaos-ipa-test-s3</w:t>
            </w:r>
          </w:p>
        </w:tc>
      </w:tr>
      <w:tr w:rsidR="00CB391D" w:rsidRPr="007158A2" w14:paraId="4D4A3D90"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B481B85" w14:textId="739B1007" w:rsidR="00CB391D" w:rsidRPr="00CB391D" w:rsidRDefault="00CB391D" w:rsidP="00CB391D">
            <w:pPr>
              <w:rPr>
                <w:sz w:val="20"/>
                <w:szCs w:val="20"/>
              </w:rPr>
            </w:pPr>
            <w:proofErr w:type="spellStart"/>
            <w:r w:rsidRPr="00CB391D">
              <w:rPr>
                <w:sz w:val="20"/>
                <w:szCs w:val="20"/>
              </w:rPr>
              <w:t>Application</w:t>
            </w:r>
            <w:proofErr w:type="spellEnd"/>
            <w:r w:rsidRPr="00CB391D">
              <w:rPr>
                <w:sz w:val="20"/>
                <w:szCs w:val="20"/>
              </w:rPr>
              <w:t xml:space="preserve"> Load Balancer</w:t>
            </w:r>
          </w:p>
        </w:tc>
        <w:tc>
          <w:tcPr>
            <w:tcW w:w="3135" w:type="dxa"/>
          </w:tcPr>
          <w:p w14:paraId="685478CF" w14:textId="1EC2C7B1"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B391D">
              <w:rPr>
                <w:sz w:val="20"/>
                <w:szCs w:val="20"/>
              </w:rPr>
              <w:t>alb</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anwendung</w:t>
            </w:r>
            <w:proofErr w:type="spellEnd"/>
            <w:r w:rsidRPr="00CB391D">
              <w:rPr>
                <w:sz w:val="20"/>
                <w:szCs w:val="20"/>
              </w:rPr>
              <w:t>&gt;</w:t>
            </w:r>
          </w:p>
        </w:tc>
        <w:tc>
          <w:tcPr>
            <w:tcW w:w="3136" w:type="dxa"/>
          </w:tcPr>
          <w:p w14:paraId="0BAB7F95" w14:textId="49A9DB7F"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lang w:val="en-US"/>
              </w:rPr>
              <w:t>alb</w:t>
            </w:r>
            <w:proofErr w:type="spellEnd"/>
            <w:r w:rsidRPr="00CB391D">
              <w:rPr>
                <w:sz w:val="20"/>
                <w:szCs w:val="20"/>
                <w:lang w:val="en-US"/>
              </w:rPr>
              <w:t>-chaos-</w:t>
            </w:r>
            <w:proofErr w:type="spellStart"/>
            <w:r w:rsidRPr="00CB391D">
              <w:rPr>
                <w:sz w:val="20"/>
                <w:szCs w:val="20"/>
                <w:lang w:val="en-US"/>
              </w:rPr>
              <w:t>ipa</w:t>
            </w:r>
            <w:proofErr w:type="spellEnd"/>
            <w:r w:rsidRPr="00CB391D">
              <w:rPr>
                <w:sz w:val="20"/>
                <w:szCs w:val="20"/>
                <w:lang w:val="en-US"/>
              </w:rPr>
              <w:t>-test-app</w:t>
            </w:r>
          </w:p>
        </w:tc>
      </w:tr>
      <w:tr w:rsidR="00CB391D" w:rsidRPr="007158A2" w14:paraId="3DC45FF7"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43956BE2" w14:textId="7DF94CD9" w:rsidR="00CB391D" w:rsidRPr="00CB391D" w:rsidRDefault="00CB391D" w:rsidP="00CB391D">
            <w:pPr>
              <w:rPr>
                <w:sz w:val="20"/>
                <w:szCs w:val="20"/>
                <w:lang w:val="en-US"/>
              </w:rPr>
            </w:pPr>
            <w:r w:rsidRPr="00CB391D">
              <w:rPr>
                <w:sz w:val="20"/>
                <w:szCs w:val="20"/>
              </w:rPr>
              <w:t>CloudWatch Dashboard</w:t>
            </w:r>
          </w:p>
        </w:tc>
        <w:tc>
          <w:tcPr>
            <w:tcW w:w="3135" w:type="dxa"/>
          </w:tcPr>
          <w:p w14:paraId="5658A40D" w14:textId="2F5A8439"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cw</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ressource</w:t>
            </w:r>
            <w:proofErr w:type="spellEnd"/>
            <w:r w:rsidRPr="00CB391D">
              <w:rPr>
                <w:sz w:val="20"/>
                <w:szCs w:val="20"/>
              </w:rPr>
              <w:t>&gt;</w:t>
            </w:r>
          </w:p>
        </w:tc>
        <w:tc>
          <w:tcPr>
            <w:tcW w:w="3136" w:type="dxa"/>
          </w:tcPr>
          <w:p w14:paraId="219A7698" w14:textId="784BCE4D"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lang w:val="en-US"/>
              </w:rPr>
              <w:t>cw</w:t>
            </w:r>
            <w:proofErr w:type="spellEnd"/>
            <w:r w:rsidRPr="00CB391D">
              <w:rPr>
                <w:sz w:val="20"/>
                <w:szCs w:val="20"/>
                <w:lang w:val="en-US"/>
              </w:rPr>
              <w:t>-chaos-</w:t>
            </w:r>
            <w:proofErr w:type="spellStart"/>
            <w:r w:rsidRPr="00CB391D">
              <w:rPr>
                <w:sz w:val="20"/>
                <w:szCs w:val="20"/>
                <w:lang w:val="en-US"/>
              </w:rPr>
              <w:t>ipa</w:t>
            </w:r>
            <w:proofErr w:type="spellEnd"/>
            <w:r w:rsidRPr="00CB391D">
              <w:rPr>
                <w:sz w:val="20"/>
                <w:szCs w:val="20"/>
                <w:lang w:val="en-US"/>
              </w:rPr>
              <w:t>-test-</w:t>
            </w:r>
            <w:proofErr w:type="spellStart"/>
            <w:r w:rsidRPr="00CB391D">
              <w:rPr>
                <w:sz w:val="20"/>
                <w:szCs w:val="20"/>
                <w:lang w:val="en-US"/>
              </w:rPr>
              <w:t>eks</w:t>
            </w:r>
            <w:proofErr w:type="spellEnd"/>
          </w:p>
        </w:tc>
      </w:tr>
      <w:tr w:rsidR="00AD2D49" w:rsidRPr="007158A2" w14:paraId="25EE8844"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17C5EBE6" w14:textId="70BA5D6B" w:rsidR="00AD2D49" w:rsidRPr="00CB391D" w:rsidRDefault="00AD2D49" w:rsidP="00AD2D49">
            <w:pPr>
              <w:rPr>
                <w:sz w:val="20"/>
                <w:szCs w:val="20"/>
              </w:rPr>
            </w:pPr>
            <w:r>
              <w:rPr>
                <w:sz w:val="20"/>
                <w:szCs w:val="20"/>
              </w:rPr>
              <w:t>IGW</w:t>
            </w:r>
          </w:p>
        </w:tc>
        <w:tc>
          <w:tcPr>
            <w:tcW w:w="3135" w:type="dxa"/>
          </w:tcPr>
          <w:p w14:paraId="1EF7A60E" w14:textId="4AC45A4B" w:rsidR="00AD2D49" w:rsidRPr="00CB391D" w:rsidRDefault="00AD2D49" w:rsidP="00AD2D49">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igw</w:t>
            </w:r>
            <w:proofErr w:type="spellEnd"/>
            <w:r>
              <w:rPr>
                <w:sz w:val="20"/>
                <w:szCs w:val="20"/>
              </w:rPr>
              <w:t>-&lt;</w:t>
            </w:r>
            <w:proofErr w:type="spellStart"/>
            <w:r>
              <w:rPr>
                <w:sz w:val="20"/>
                <w:szCs w:val="20"/>
              </w:rPr>
              <w:t>projekt</w:t>
            </w:r>
            <w:proofErr w:type="spellEnd"/>
            <w:r>
              <w:rPr>
                <w:sz w:val="20"/>
                <w:szCs w:val="20"/>
              </w:rPr>
              <w:t>&gt;-&lt;</w:t>
            </w:r>
            <w:proofErr w:type="spellStart"/>
            <w:r>
              <w:rPr>
                <w:sz w:val="20"/>
                <w:szCs w:val="20"/>
              </w:rPr>
              <w:t>umgebung</w:t>
            </w:r>
            <w:proofErr w:type="spellEnd"/>
            <w:r>
              <w:rPr>
                <w:sz w:val="20"/>
                <w:szCs w:val="20"/>
              </w:rPr>
              <w:t>&gt;</w:t>
            </w:r>
          </w:p>
        </w:tc>
        <w:tc>
          <w:tcPr>
            <w:tcW w:w="3136" w:type="dxa"/>
          </w:tcPr>
          <w:p w14:paraId="1DAA3636" w14:textId="35E7EC36" w:rsidR="00AD2D49" w:rsidRPr="00CB391D" w:rsidRDefault="00BC027B" w:rsidP="00AD2D49">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i</w:t>
            </w:r>
            <w:r w:rsidR="00AD2D49">
              <w:rPr>
                <w:sz w:val="20"/>
                <w:szCs w:val="20"/>
                <w:lang w:val="en-US"/>
              </w:rPr>
              <w:t>gw</w:t>
            </w:r>
            <w:proofErr w:type="spellEnd"/>
            <w:r w:rsidR="00AD2D49">
              <w:rPr>
                <w:sz w:val="20"/>
                <w:szCs w:val="20"/>
                <w:lang w:val="en-US"/>
              </w:rPr>
              <w:t>-chaos-</w:t>
            </w:r>
            <w:proofErr w:type="spellStart"/>
            <w:r w:rsidR="00AD2D49">
              <w:rPr>
                <w:sz w:val="20"/>
                <w:szCs w:val="20"/>
                <w:lang w:val="en-US"/>
              </w:rPr>
              <w:t>ipa</w:t>
            </w:r>
            <w:proofErr w:type="spellEnd"/>
            <w:r w:rsidR="00AD2D49">
              <w:rPr>
                <w:sz w:val="20"/>
                <w:szCs w:val="20"/>
                <w:lang w:val="en-US"/>
              </w:rPr>
              <w:t>-test</w:t>
            </w:r>
          </w:p>
        </w:tc>
      </w:tr>
      <w:tr w:rsidR="00BC027B" w:rsidRPr="007158A2" w14:paraId="5AEABF03"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6D44251F" w14:textId="325B02F0" w:rsidR="00BC027B" w:rsidRDefault="00BC027B" w:rsidP="00BC027B">
            <w:pPr>
              <w:rPr>
                <w:sz w:val="20"/>
                <w:szCs w:val="20"/>
              </w:rPr>
            </w:pPr>
            <w:r>
              <w:rPr>
                <w:sz w:val="20"/>
                <w:szCs w:val="20"/>
              </w:rPr>
              <w:t>NAT</w:t>
            </w:r>
          </w:p>
        </w:tc>
        <w:tc>
          <w:tcPr>
            <w:tcW w:w="3135" w:type="dxa"/>
          </w:tcPr>
          <w:p w14:paraId="6A510621" w14:textId="35918AF0" w:rsidR="00BC027B" w:rsidRDefault="00BC027B" w:rsidP="00BC027B">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nat</w:t>
            </w:r>
            <w:proofErr w:type="spellEnd"/>
            <w:r>
              <w:rPr>
                <w:sz w:val="20"/>
                <w:szCs w:val="20"/>
              </w:rPr>
              <w:t>-&lt;</w:t>
            </w:r>
            <w:proofErr w:type="spellStart"/>
            <w:r>
              <w:rPr>
                <w:sz w:val="20"/>
                <w:szCs w:val="20"/>
              </w:rPr>
              <w:t>projekt</w:t>
            </w:r>
            <w:proofErr w:type="spellEnd"/>
            <w:r>
              <w:rPr>
                <w:sz w:val="20"/>
                <w:szCs w:val="20"/>
              </w:rPr>
              <w:t>&gt;-&lt;</w:t>
            </w:r>
            <w:proofErr w:type="spellStart"/>
            <w:r>
              <w:rPr>
                <w:sz w:val="20"/>
                <w:szCs w:val="20"/>
              </w:rPr>
              <w:t>umgebung</w:t>
            </w:r>
            <w:proofErr w:type="spellEnd"/>
            <w:r>
              <w:rPr>
                <w:sz w:val="20"/>
                <w:szCs w:val="20"/>
              </w:rPr>
              <w:t>&gt;</w:t>
            </w:r>
          </w:p>
        </w:tc>
        <w:tc>
          <w:tcPr>
            <w:tcW w:w="3136" w:type="dxa"/>
          </w:tcPr>
          <w:p w14:paraId="4165012C" w14:textId="1F9312E7" w:rsidR="00BC027B" w:rsidRDefault="00BC027B" w:rsidP="00BC027B">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nat</w:t>
            </w:r>
            <w:proofErr w:type="spellEnd"/>
            <w:r w:rsidR="00656243">
              <w:rPr>
                <w:sz w:val="20"/>
                <w:szCs w:val="20"/>
                <w:lang w:val="en-US"/>
              </w:rPr>
              <w:t>-chaos-</w:t>
            </w:r>
            <w:proofErr w:type="spellStart"/>
            <w:r w:rsidR="00656243">
              <w:rPr>
                <w:sz w:val="20"/>
                <w:szCs w:val="20"/>
                <w:lang w:val="en-US"/>
              </w:rPr>
              <w:t>ipa</w:t>
            </w:r>
            <w:proofErr w:type="spellEnd"/>
            <w:r w:rsidR="00656243">
              <w:rPr>
                <w:sz w:val="20"/>
                <w:szCs w:val="20"/>
                <w:lang w:val="en-US"/>
              </w:rPr>
              <w:t>-test</w:t>
            </w:r>
          </w:p>
        </w:tc>
      </w:tr>
      <w:tr w:rsidR="00656243" w:rsidRPr="007158A2" w14:paraId="78ADE7EF"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1223802E" w14:textId="13295775" w:rsidR="00656243" w:rsidRDefault="00656243" w:rsidP="00656243">
            <w:pPr>
              <w:rPr>
                <w:sz w:val="20"/>
                <w:szCs w:val="20"/>
              </w:rPr>
            </w:pPr>
            <w:proofErr w:type="spellStart"/>
            <w:r>
              <w:rPr>
                <w:sz w:val="20"/>
                <w:szCs w:val="20"/>
              </w:rPr>
              <w:t>Elastic</w:t>
            </w:r>
            <w:proofErr w:type="spellEnd"/>
            <w:r>
              <w:rPr>
                <w:sz w:val="20"/>
                <w:szCs w:val="20"/>
              </w:rPr>
              <w:t xml:space="preserve"> IP</w:t>
            </w:r>
          </w:p>
        </w:tc>
        <w:tc>
          <w:tcPr>
            <w:tcW w:w="3135" w:type="dxa"/>
          </w:tcPr>
          <w:p w14:paraId="76F919FB" w14:textId="4151AB6A" w:rsidR="00656243" w:rsidRDefault="00656243" w:rsidP="00656243">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eip</w:t>
            </w:r>
            <w:proofErr w:type="spellEnd"/>
            <w:r>
              <w:rPr>
                <w:sz w:val="20"/>
                <w:szCs w:val="20"/>
              </w:rPr>
              <w:t>-&lt;</w:t>
            </w:r>
            <w:proofErr w:type="spellStart"/>
            <w:r>
              <w:rPr>
                <w:sz w:val="20"/>
                <w:szCs w:val="20"/>
              </w:rPr>
              <w:t>projekt</w:t>
            </w:r>
            <w:proofErr w:type="spellEnd"/>
            <w:r>
              <w:rPr>
                <w:sz w:val="20"/>
                <w:szCs w:val="20"/>
              </w:rPr>
              <w:t>&gt;-&lt;</w:t>
            </w:r>
            <w:proofErr w:type="spellStart"/>
            <w:r>
              <w:rPr>
                <w:sz w:val="20"/>
                <w:szCs w:val="20"/>
              </w:rPr>
              <w:t>umgebung</w:t>
            </w:r>
            <w:proofErr w:type="spellEnd"/>
            <w:r>
              <w:rPr>
                <w:sz w:val="20"/>
                <w:szCs w:val="20"/>
              </w:rPr>
              <w:t>&gt;</w:t>
            </w:r>
          </w:p>
        </w:tc>
        <w:tc>
          <w:tcPr>
            <w:tcW w:w="3136" w:type="dxa"/>
          </w:tcPr>
          <w:p w14:paraId="4D66B801" w14:textId="55053E4A" w:rsidR="00656243" w:rsidRDefault="00656243" w:rsidP="00656243">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eip</w:t>
            </w:r>
            <w:proofErr w:type="spellEnd"/>
            <w:r>
              <w:rPr>
                <w:sz w:val="20"/>
                <w:szCs w:val="20"/>
                <w:lang w:val="en-US"/>
              </w:rPr>
              <w:t>-chaos-</w:t>
            </w:r>
            <w:proofErr w:type="spellStart"/>
            <w:r>
              <w:rPr>
                <w:sz w:val="20"/>
                <w:szCs w:val="20"/>
                <w:lang w:val="en-US"/>
              </w:rPr>
              <w:t>ipa</w:t>
            </w:r>
            <w:proofErr w:type="spellEnd"/>
            <w:r>
              <w:rPr>
                <w:sz w:val="20"/>
                <w:szCs w:val="20"/>
                <w:lang w:val="en-US"/>
              </w:rPr>
              <w:t>-test</w:t>
            </w:r>
          </w:p>
        </w:tc>
      </w:tr>
      <w:tr w:rsidR="005326E7" w:rsidRPr="007158A2" w14:paraId="2C6FE2E3"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75426E07" w14:textId="0065B448" w:rsidR="005326E7" w:rsidRDefault="003D3A43" w:rsidP="002D317C">
            <w:pPr>
              <w:rPr>
                <w:sz w:val="20"/>
                <w:szCs w:val="20"/>
              </w:rPr>
            </w:pPr>
            <w:r>
              <w:rPr>
                <w:sz w:val="20"/>
                <w:szCs w:val="20"/>
              </w:rPr>
              <w:t>Route Table</w:t>
            </w:r>
          </w:p>
        </w:tc>
        <w:tc>
          <w:tcPr>
            <w:tcW w:w="3135" w:type="dxa"/>
          </w:tcPr>
          <w:p w14:paraId="108404C6" w14:textId="10B21BC7" w:rsidR="005326E7" w:rsidRDefault="003D3A43" w:rsidP="002D317C">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route-&lt;</w:t>
            </w:r>
            <w:proofErr w:type="spellStart"/>
            <w:r>
              <w:rPr>
                <w:sz w:val="20"/>
                <w:szCs w:val="20"/>
              </w:rPr>
              <w:t>projekt</w:t>
            </w:r>
            <w:proofErr w:type="spellEnd"/>
            <w:r>
              <w:rPr>
                <w:sz w:val="20"/>
                <w:szCs w:val="20"/>
              </w:rPr>
              <w:t>&gt;-&lt;</w:t>
            </w:r>
            <w:proofErr w:type="spellStart"/>
            <w:r>
              <w:rPr>
                <w:sz w:val="20"/>
                <w:szCs w:val="20"/>
              </w:rPr>
              <w:t>umgebung</w:t>
            </w:r>
            <w:proofErr w:type="spellEnd"/>
            <w:r>
              <w:rPr>
                <w:sz w:val="20"/>
                <w:szCs w:val="20"/>
              </w:rPr>
              <w:t>&gt;-&lt;</w:t>
            </w:r>
            <w:proofErr w:type="spellStart"/>
            <w:r>
              <w:rPr>
                <w:sz w:val="20"/>
                <w:szCs w:val="20"/>
              </w:rPr>
              <w:t>subnet</w:t>
            </w:r>
            <w:proofErr w:type="spellEnd"/>
            <w:r>
              <w:rPr>
                <w:sz w:val="20"/>
                <w:szCs w:val="20"/>
              </w:rPr>
              <w:t>&gt;</w:t>
            </w:r>
          </w:p>
        </w:tc>
        <w:tc>
          <w:tcPr>
            <w:tcW w:w="3136" w:type="dxa"/>
          </w:tcPr>
          <w:p w14:paraId="33B7C791" w14:textId="0656F16D" w:rsidR="005326E7" w:rsidRDefault="002D317C" w:rsidP="002D317C">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Route-chaos-</w:t>
            </w:r>
            <w:proofErr w:type="spellStart"/>
            <w:r>
              <w:rPr>
                <w:sz w:val="20"/>
                <w:szCs w:val="20"/>
                <w:lang w:val="en-US"/>
              </w:rPr>
              <w:t>ipa</w:t>
            </w:r>
            <w:proofErr w:type="spellEnd"/>
            <w:r>
              <w:rPr>
                <w:sz w:val="20"/>
                <w:szCs w:val="20"/>
                <w:lang w:val="en-US"/>
              </w:rPr>
              <w:t>-test-private</w:t>
            </w:r>
          </w:p>
        </w:tc>
      </w:tr>
    </w:tbl>
    <w:p w14:paraId="6B98BFBC" w14:textId="77777777" w:rsidR="00DF56ED" w:rsidRDefault="00DF56ED" w:rsidP="00DF56ED">
      <w:pPr>
        <w:rPr>
          <w:lang w:val="en-US"/>
        </w:rPr>
      </w:pPr>
    </w:p>
    <w:p w14:paraId="7E4D32E3" w14:textId="671F650B" w:rsidR="00CB391D" w:rsidRDefault="00CB391D" w:rsidP="00CB391D">
      <w:pPr>
        <w:rPr>
          <w:color w:val="E20073"/>
          <w:lang w:val="en-US"/>
        </w:rPr>
      </w:pPr>
      <w:proofErr w:type="spellStart"/>
      <w:r w:rsidRPr="00CB391D">
        <w:rPr>
          <w:color w:val="E20073"/>
          <w:lang w:val="en-US"/>
        </w:rPr>
        <w:t>Erläuterungen</w:t>
      </w:r>
      <w:proofErr w:type="spellEnd"/>
      <w:r w:rsidRPr="00CB391D">
        <w:rPr>
          <w:color w:val="E20073"/>
          <w:lang w:val="en-US"/>
        </w:rPr>
        <w:t xml:space="preserve"> </w:t>
      </w:r>
      <w:proofErr w:type="spellStart"/>
      <w:r w:rsidRPr="00CB391D">
        <w:rPr>
          <w:color w:val="E20073"/>
          <w:lang w:val="en-US"/>
        </w:rPr>
        <w:t>zur</w:t>
      </w:r>
      <w:proofErr w:type="spellEnd"/>
      <w:r w:rsidRPr="00CB391D">
        <w:rPr>
          <w:color w:val="E20073"/>
          <w:lang w:val="en-US"/>
        </w:rPr>
        <w:t xml:space="preserve"> </w:t>
      </w:r>
      <w:proofErr w:type="spellStart"/>
      <w:r w:rsidRPr="00CB391D">
        <w:rPr>
          <w:color w:val="E20073"/>
          <w:lang w:val="en-US"/>
        </w:rPr>
        <w:t>Namenskonvention</w:t>
      </w:r>
      <w:proofErr w:type="spellEnd"/>
      <w:r w:rsidRPr="00CB391D">
        <w:rPr>
          <w:color w:val="E20073"/>
          <w:lang w:val="en-US"/>
        </w:rPr>
        <w:t>:</w:t>
      </w:r>
    </w:p>
    <w:p w14:paraId="30C68F2F" w14:textId="47484D53" w:rsidR="00CB391D" w:rsidRPr="00CB391D" w:rsidRDefault="00CB391D" w:rsidP="006C281D">
      <w:pPr>
        <w:pStyle w:val="Listenabsatz"/>
        <w:numPr>
          <w:ilvl w:val="0"/>
          <w:numId w:val="13"/>
        </w:numPr>
        <w:rPr>
          <w:lang w:val="de-CH"/>
        </w:rPr>
      </w:pPr>
      <w:r w:rsidRPr="00CB391D">
        <w:rPr>
          <w:lang w:val="de-CH"/>
        </w:rPr>
        <w:t>&lt;</w:t>
      </w:r>
      <w:proofErr w:type="spellStart"/>
      <w:r w:rsidRPr="00CB391D">
        <w:rPr>
          <w:lang w:val="de-CH"/>
        </w:rPr>
        <w:t>projekt</w:t>
      </w:r>
      <w:proofErr w:type="spellEnd"/>
      <w:r w:rsidRPr="00CB391D">
        <w:rPr>
          <w:lang w:val="de-CH"/>
        </w:rPr>
        <w:t xml:space="preserve">&gt; ist der Projektname oder ein spezifisches Kürzel, das das Projekt beschreibt, </w:t>
      </w:r>
      <w:r>
        <w:rPr>
          <w:lang w:val="de-CH"/>
        </w:rPr>
        <w:t>in diesem Projekt dementsprechend «chaos-</w:t>
      </w:r>
      <w:proofErr w:type="spellStart"/>
      <w:r>
        <w:rPr>
          <w:lang w:val="de-CH"/>
        </w:rPr>
        <w:t>ipa</w:t>
      </w:r>
      <w:proofErr w:type="spellEnd"/>
      <w:r>
        <w:rPr>
          <w:lang w:val="de-CH"/>
        </w:rPr>
        <w:t>».</w:t>
      </w:r>
    </w:p>
    <w:p w14:paraId="4C6FD42B" w14:textId="77777777" w:rsidR="00CB391D" w:rsidRPr="00CB391D" w:rsidRDefault="00CB391D" w:rsidP="006C281D">
      <w:pPr>
        <w:pStyle w:val="Listenabsatz"/>
        <w:numPr>
          <w:ilvl w:val="0"/>
          <w:numId w:val="13"/>
        </w:numPr>
        <w:rPr>
          <w:lang w:val="de-CH"/>
        </w:rPr>
      </w:pPr>
      <w:r w:rsidRPr="00CB391D">
        <w:rPr>
          <w:lang w:val="de-CH"/>
        </w:rPr>
        <w:t>&lt;</w:t>
      </w:r>
      <w:proofErr w:type="spellStart"/>
      <w:r w:rsidRPr="00CB391D">
        <w:rPr>
          <w:lang w:val="de-CH"/>
        </w:rPr>
        <w:t>umgebung</w:t>
      </w:r>
      <w:proofErr w:type="spellEnd"/>
      <w:r w:rsidRPr="00CB391D">
        <w:rPr>
          <w:lang w:val="de-CH"/>
        </w:rPr>
        <w:t xml:space="preserve">&gt; bezieht sich auf die Umgebung wie </w:t>
      </w:r>
      <w:proofErr w:type="spellStart"/>
      <w:r w:rsidRPr="00CB391D">
        <w:rPr>
          <w:lang w:val="de-CH"/>
        </w:rPr>
        <w:t>prod</w:t>
      </w:r>
      <w:proofErr w:type="spellEnd"/>
      <w:r w:rsidRPr="00CB391D">
        <w:rPr>
          <w:lang w:val="de-CH"/>
        </w:rPr>
        <w:t xml:space="preserve"> (Produktion), </w:t>
      </w:r>
      <w:proofErr w:type="spellStart"/>
      <w:r w:rsidRPr="00CB391D">
        <w:rPr>
          <w:lang w:val="de-CH"/>
        </w:rPr>
        <w:t>dev</w:t>
      </w:r>
      <w:proofErr w:type="spellEnd"/>
      <w:r w:rsidRPr="00CB391D">
        <w:rPr>
          <w:lang w:val="de-CH"/>
        </w:rPr>
        <w:t xml:space="preserve"> (Entwicklung), </w:t>
      </w:r>
      <w:proofErr w:type="spellStart"/>
      <w:r w:rsidRPr="00CB391D">
        <w:rPr>
          <w:lang w:val="de-CH"/>
        </w:rPr>
        <w:t>test</w:t>
      </w:r>
      <w:proofErr w:type="spellEnd"/>
      <w:r w:rsidRPr="00CB391D">
        <w:rPr>
          <w:lang w:val="de-CH"/>
        </w:rPr>
        <w:t>, usw.</w:t>
      </w:r>
    </w:p>
    <w:p w14:paraId="792B4425" w14:textId="3BCB502E" w:rsidR="00CB391D" w:rsidRPr="00CB391D" w:rsidRDefault="00CB391D" w:rsidP="006C281D">
      <w:pPr>
        <w:pStyle w:val="Listenabsatz"/>
        <w:numPr>
          <w:ilvl w:val="0"/>
          <w:numId w:val="13"/>
        </w:numPr>
        <w:rPr>
          <w:lang w:val="de-CH"/>
        </w:rPr>
      </w:pPr>
      <w:r w:rsidRPr="00CB391D">
        <w:rPr>
          <w:lang w:val="de-CH"/>
        </w:rPr>
        <w:t>&lt;zweck&gt; oder &lt;</w:t>
      </w:r>
      <w:proofErr w:type="spellStart"/>
      <w:r w:rsidRPr="00CB391D">
        <w:rPr>
          <w:lang w:val="de-CH"/>
        </w:rPr>
        <w:t>ressource</w:t>
      </w:r>
      <w:proofErr w:type="spellEnd"/>
      <w:r w:rsidRPr="00CB391D">
        <w:rPr>
          <w:lang w:val="de-CH"/>
        </w:rPr>
        <w:t xml:space="preserve">&gt; beschreibt den spezifischen Zweck oder die spezifische Ressource, z.B. zugriff (Zugriff), </w:t>
      </w:r>
      <w:proofErr w:type="spellStart"/>
      <w:r w:rsidRPr="00CB391D">
        <w:rPr>
          <w:lang w:val="de-CH"/>
        </w:rPr>
        <w:t>app</w:t>
      </w:r>
      <w:proofErr w:type="spellEnd"/>
      <w:r w:rsidRPr="00CB391D">
        <w:rPr>
          <w:lang w:val="de-CH"/>
        </w:rPr>
        <w:t xml:space="preserve"> (Anwendung), usw.</w:t>
      </w:r>
    </w:p>
    <w:p w14:paraId="0BE22712" w14:textId="772244B6" w:rsidR="00CB391D" w:rsidRPr="00CB391D" w:rsidRDefault="00CB391D" w:rsidP="006C281D">
      <w:pPr>
        <w:pStyle w:val="Listenabsatz"/>
        <w:numPr>
          <w:ilvl w:val="0"/>
          <w:numId w:val="13"/>
        </w:numPr>
        <w:rPr>
          <w:lang w:val="de-CH"/>
        </w:rPr>
      </w:pPr>
      <w:r w:rsidRPr="00CB391D">
        <w:rPr>
          <w:lang w:val="de-CH"/>
        </w:rPr>
        <w:t>&lt;</w:t>
      </w:r>
      <w:proofErr w:type="spellStart"/>
      <w:r w:rsidRPr="00CB391D">
        <w:rPr>
          <w:lang w:val="de-CH"/>
        </w:rPr>
        <w:t>groesse</w:t>
      </w:r>
      <w:proofErr w:type="spellEnd"/>
      <w:r w:rsidRPr="00CB391D">
        <w:rPr>
          <w:lang w:val="de-CH"/>
        </w:rPr>
        <w:t>&gt; wird verwendet, um die Grö</w:t>
      </w:r>
      <w:r>
        <w:rPr>
          <w:lang w:val="de-CH"/>
        </w:rPr>
        <w:t>ss</w:t>
      </w:r>
      <w:r w:rsidRPr="00CB391D">
        <w:rPr>
          <w:lang w:val="de-CH"/>
        </w:rPr>
        <w:t xml:space="preserve">e oder Kapazität von </w:t>
      </w:r>
      <w:proofErr w:type="spellStart"/>
      <w:r w:rsidRPr="00CB391D">
        <w:rPr>
          <w:lang w:val="de-CH"/>
        </w:rPr>
        <w:t>Node</w:t>
      </w:r>
      <w:proofErr w:type="spellEnd"/>
      <w:r w:rsidRPr="00CB391D">
        <w:rPr>
          <w:lang w:val="de-CH"/>
        </w:rPr>
        <w:t xml:space="preserve"> Groups zu beschreiben, z.B. </w:t>
      </w:r>
      <w:r>
        <w:rPr>
          <w:lang w:val="de-CH"/>
        </w:rPr>
        <w:t>t4gsmall, t3micro, usw</w:t>
      </w:r>
      <w:r w:rsidRPr="00CB391D">
        <w:rPr>
          <w:lang w:val="de-CH"/>
        </w:rPr>
        <w:t>.</w:t>
      </w:r>
      <w:r>
        <w:rPr>
          <w:lang w:val="de-CH"/>
        </w:rPr>
        <w:t xml:space="preserve"> Dabei handelt es sich um die Grössen, welche AWS anbietet.</w:t>
      </w:r>
    </w:p>
    <w:p w14:paraId="7E01991B" w14:textId="77777777" w:rsidR="00CB391D" w:rsidRPr="00CB391D" w:rsidRDefault="00CB391D" w:rsidP="006C281D">
      <w:pPr>
        <w:pStyle w:val="Listenabsatz"/>
        <w:numPr>
          <w:ilvl w:val="0"/>
          <w:numId w:val="13"/>
        </w:numPr>
        <w:rPr>
          <w:lang w:val="de-CH"/>
        </w:rPr>
      </w:pPr>
      <w:r w:rsidRPr="00CB391D">
        <w:rPr>
          <w:lang w:val="de-CH"/>
        </w:rPr>
        <w:lastRenderedPageBreak/>
        <w:t>&lt;</w:t>
      </w:r>
      <w:proofErr w:type="spellStart"/>
      <w:r w:rsidRPr="00CB391D">
        <w:rPr>
          <w:lang w:val="de-CH"/>
        </w:rPr>
        <w:t>az</w:t>
      </w:r>
      <w:proofErr w:type="spellEnd"/>
      <w:r w:rsidRPr="00CB391D">
        <w:rPr>
          <w:lang w:val="de-CH"/>
        </w:rPr>
        <w:t xml:space="preserve">&gt; steht für die AWS </w:t>
      </w:r>
      <w:proofErr w:type="spellStart"/>
      <w:r w:rsidRPr="00CB391D">
        <w:rPr>
          <w:lang w:val="de-CH"/>
        </w:rPr>
        <w:t>Availability</w:t>
      </w:r>
      <w:proofErr w:type="spellEnd"/>
      <w:r w:rsidRPr="00CB391D">
        <w:rPr>
          <w:lang w:val="de-CH"/>
        </w:rPr>
        <w:t xml:space="preserve"> Zone, z.B. eu-west-1a.</w:t>
      </w:r>
    </w:p>
    <w:p w14:paraId="35B7C8E2" w14:textId="3CC72809" w:rsidR="00CB391D" w:rsidRDefault="00CB391D" w:rsidP="006C281D">
      <w:pPr>
        <w:pStyle w:val="Listenabsatz"/>
        <w:numPr>
          <w:ilvl w:val="0"/>
          <w:numId w:val="13"/>
        </w:numPr>
        <w:rPr>
          <w:lang w:val="de-CH"/>
        </w:rPr>
      </w:pPr>
      <w:r w:rsidRPr="00CB391D">
        <w:rPr>
          <w:lang w:val="de-CH"/>
        </w:rPr>
        <w:t>&lt;</w:t>
      </w:r>
      <w:proofErr w:type="spellStart"/>
      <w:r w:rsidRPr="00CB391D">
        <w:rPr>
          <w:lang w:val="de-CH"/>
        </w:rPr>
        <w:t>anwendung</w:t>
      </w:r>
      <w:proofErr w:type="spellEnd"/>
      <w:r w:rsidRPr="00CB391D">
        <w:rPr>
          <w:lang w:val="de-CH"/>
        </w:rPr>
        <w:t xml:space="preserve">&gt; bezieht sich auf die spezifische Anwendung, die durch die Ressource bereitgestellt wird, z.B. </w:t>
      </w:r>
      <w:proofErr w:type="spellStart"/>
      <w:r w:rsidRPr="00CB391D">
        <w:rPr>
          <w:lang w:val="de-CH"/>
        </w:rPr>
        <w:t>app</w:t>
      </w:r>
      <w:proofErr w:type="spellEnd"/>
      <w:r w:rsidRPr="00CB391D">
        <w:rPr>
          <w:lang w:val="de-CH"/>
        </w:rPr>
        <w:t xml:space="preserve"> (Anwendung), </w:t>
      </w:r>
      <w:proofErr w:type="spellStart"/>
      <w:r w:rsidRPr="00CB391D">
        <w:rPr>
          <w:lang w:val="de-CH"/>
        </w:rPr>
        <w:t>db</w:t>
      </w:r>
      <w:proofErr w:type="spellEnd"/>
      <w:r w:rsidRPr="00CB391D">
        <w:rPr>
          <w:lang w:val="de-CH"/>
        </w:rPr>
        <w:t xml:space="preserve"> (Datenbank)</w:t>
      </w:r>
      <w:r>
        <w:rPr>
          <w:lang w:val="de-CH"/>
        </w:rPr>
        <w:t>, usw</w:t>
      </w:r>
      <w:r w:rsidRPr="00CB391D">
        <w:rPr>
          <w:lang w:val="de-CH"/>
        </w:rPr>
        <w:t>.</w:t>
      </w:r>
    </w:p>
    <w:p w14:paraId="00AC7F98" w14:textId="1076D122" w:rsidR="00BC027B" w:rsidRDefault="00BC027B" w:rsidP="006C281D">
      <w:pPr>
        <w:pStyle w:val="Listenabsatz"/>
        <w:numPr>
          <w:ilvl w:val="0"/>
          <w:numId w:val="13"/>
        </w:numPr>
        <w:rPr>
          <w:lang w:val="de-CH"/>
        </w:rPr>
      </w:pPr>
      <w:r>
        <w:rPr>
          <w:lang w:val="de-CH"/>
        </w:rPr>
        <w:t>&lt;</w:t>
      </w:r>
      <w:proofErr w:type="spellStart"/>
      <w:r>
        <w:rPr>
          <w:lang w:val="de-CH"/>
        </w:rPr>
        <w:t>subnet</w:t>
      </w:r>
      <w:proofErr w:type="spellEnd"/>
      <w:r>
        <w:rPr>
          <w:lang w:val="de-CH"/>
        </w:rPr>
        <w:t>&gt; definiert, ob es um ein Öffentliches (</w:t>
      </w:r>
      <w:proofErr w:type="spellStart"/>
      <w:r>
        <w:rPr>
          <w:lang w:val="de-CH"/>
        </w:rPr>
        <w:t>public</w:t>
      </w:r>
      <w:proofErr w:type="spellEnd"/>
      <w:r>
        <w:rPr>
          <w:lang w:val="de-CH"/>
        </w:rPr>
        <w:t>) oder um ein Privates (private) Subnetz handelt.</w:t>
      </w:r>
    </w:p>
    <w:p w14:paraId="4E08655C" w14:textId="4CBE4266" w:rsidR="00E010D5" w:rsidRDefault="00E010D5" w:rsidP="00E010D5">
      <w:pPr>
        <w:pStyle w:val="berschrift3"/>
        <w:rPr>
          <w:lang w:val="de-CH"/>
        </w:rPr>
      </w:pPr>
      <w:r>
        <w:rPr>
          <w:lang w:val="de-CH"/>
        </w:rPr>
        <w:t>Kubernetes Ressourcen</w:t>
      </w:r>
    </w:p>
    <w:p w14:paraId="168ADC98" w14:textId="77777777" w:rsidR="00B870AE" w:rsidRDefault="00E010D5" w:rsidP="00E010D5">
      <w:pPr>
        <w:rPr>
          <w:lang w:val="de-CH"/>
        </w:rPr>
      </w:pPr>
      <w:r>
        <w:rPr>
          <w:lang w:val="de-CH"/>
        </w:rPr>
        <w:t>Für alle Ressourcen und Services, welche innerhalb von Kubernetes bereitgestellt werden, zählt folgende Namenskonvention:</w:t>
      </w:r>
    </w:p>
    <w:p w14:paraId="77C374CF" w14:textId="4429E6DF" w:rsidR="00B870AE" w:rsidRPr="00E010D5" w:rsidRDefault="00B870AE" w:rsidP="00E010D5">
      <w:pPr>
        <w:rPr>
          <w:lang w:val="de-CH"/>
        </w:rPr>
      </w:pPr>
      <w:r>
        <w:rPr>
          <w:lang w:val="de-CH"/>
        </w:rPr>
        <w:br/>
      </w:r>
    </w:p>
    <w:tbl>
      <w:tblPr>
        <w:tblStyle w:val="Tabellenraster"/>
        <w:tblW w:w="0" w:type="auto"/>
        <w:tblLook w:val="04A0" w:firstRow="1" w:lastRow="0" w:firstColumn="1" w:lastColumn="0" w:noHBand="0" w:noVBand="1"/>
      </w:tblPr>
      <w:tblGrid>
        <w:gridCol w:w="3135"/>
        <w:gridCol w:w="3135"/>
        <w:gridCol w:w="3136"/>
      </w:tblGrid>
      <w:tr w:rsidR="00B870AE" w14:paraId="03C4854A" w14:textId="77777777" w:rsidTr="00B87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4EE10B49" w14:textId="5E11F4D0" w:rsidR="00B870AE" w:rsidRPr="00B870AE" w:rsidRDefault="00B870AE" w:rsidP="00E010D5">
            <w:pPr>
              <w:rPr>
                <w:sz w:val="20"/>
                <w:szCs w:val="20"/>
                <w:lang w:val="de-CH"/>
              </w:rPr>
            </w:pPr>
            <w:r>
              <w:rPr>
                <w:sz w:val="20"/>
                <w:szCs w:val="20"/>
                <w:lang w:val="de-CH"/>
              </w:rPr>
              <w:t>Ressourcentyp</w:t>
            </w:r>
          </w:p>
        </w:tc>
        <w:tc>
          <w:tcPr>
            <w:tcW w:w="3135" w:type="dxa"/>
          </w:tcPr>
          <w:p w14:paraId="2A7AD0C7" w14:textId="71DD1ADF" w:rsidR="00B870AE" w:rsidRPr="00B870AE" w:rsidRDefault="00B870AE" w:rsidP="00B870A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Namenskonvention</w:t>
            </w:r>
          </w:p>
        </w:tc>
        <w:tc>
          <w:tcPr>
            <w:tcW w:w="3136" w:type="dxa"/>
          </w:tcPr>
          <w:p w14:paraId="44A8334A" w14:textId="4D3D4FC4" w:rsidR="00B870AE" w:rsidRPr="00B870AE" w:rsidRDefault="00B870AE" w:rsidP="00B870A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Beispiel</w:t>
            </w:r>
          </w:p>
        </w:tc>
      </w:tr>
      <w:tr w:rsidR="00B870AE" w:rsidRPr="007158A2" w14:paraId="1B3DC186"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53A0E79" w14:textId="4BDE8845" w:rsidR="00B870AE" w:rsidRPr="00B870AE" w:rsidRDefault="00B870AE" w:rsidP="00B870AE">
            <w:pPr>
              <w:rPr>
                <w:sz w:val="20"/>
                <w:szCs w:val="20"/>
                <w:lang w:val="de-CH"/>
              </w:rPr>
            </w:pPr>
            <w:r w:rsidRPr="00B870AE">
              <w:rPr>
                <w:sz w:val="20"/>
                <w:szCs w:val="20"/>
              </w:rPr>
              <w:t>Namespace</w:t>
            </w:r>
          </w:p>
        </w:tc>
        <w:tc>
          <w:tcPr>
            <w:tcW w:w="3135" w:type="dxa"/>
          </w:tcPr>
          <w:p w14:paraId="3F4A0057" w14:textId="34BE26DE"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proofErr w:type="spellStart"/>
            <w:r w:rsidRPr="00B870AE">
              <w:rPr>
                <w:sz w:val="20"/>
                <w:szCs w:val="20"/>
              </w:rPr>
              <w:t>ns</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&gt;-&lt;zweck&gt;</w:t>
            </w:r>
          </w:p>
        </w:tc>
        <w:tc>
          <w:tcPr>
            <w:tcW w:w="3136" w:type="dxa"/>
          </w:tcPr>
          <w:p w14:paraId="14FBCEEB" w14:textId="336F6780"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ns-chaos-</w:t>
            </w:r>
            <w:proofErr w:type="spellStart"/>
            <w:r w:rsidRPr="00B870AE">
              <w:rPr>
                <w:sz w:val="20"/>
                <w:szCs w:val="20"/>
                <w:lang w:val="en-US"/>
              </w:rPr>
              <w:t>ipa</w:t>
            </w:r>
            <w:proofErr w:type="spellEnd"/>
            <w:r w:rsidRPr="00B870AE">
              <w:rPr>
                <w:sz w:val="20"/>
                <w:szCs w:val="20"/>
                <w:lang w:val="en-US"/>
              </w:rPr>
              <w:t>-test-app</w:t>
            </w:r>
          </w:p>
        </w:tc>
      </w:tr>
      <w:tr w:rsidR="00B870AE" w:rsidRPr="00B870AE" w14:paraId="519DA12E"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B35F557" w14:textId="216E7ACA" w:rsidR="00B870AE" w:rsidRPr="00B870AE" w:rsidRDefault="00B870AE" w:rsidP="00B870AE">
            <w:pPr>
              <w:rPr>
                <w:sz w:val="20"/>
                <w:szCs w:val="20"/>
                <w:lang w:val="de-CH"/>
              </w:rPr>
            </w:pPr>
            <w:r w:rsidRPr="00B870AE">
              <w:rPr>
                <w:sz w:val="20"/>
                <w:szCs w:val="20"/>
              </w:rPr>
              <w:t>Deployment</w:t>
            </w:r>
          </w:p>
        </w:tc>
        <w:tc>
          <w:tcPr>
            <w:tcW w:w="3135" w:type="dxa"/>
          </w:tcPr>
          <w:p w14:paraId="5011E545" w14:textId="7E9469F7"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B870AE">
              <w:rPr>
                <w:sz w:val="20"/>
                <w:szCs w:val="20"/>
              </w:rPr>
              <w:t>deploy-&lt;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anwendung</w:t>
            </w:r>
            <w:proofErr w:type="spellEnd"/>
            <w:r w:rsidRPr="00B870AE">
              <w:rPr>
                <w:sz w:val="20"/>
                <w:szCs w:val="20"/>
              </w:rPr>
              <w:t>&gt;</w:t>
            </w:r>
          </w:p>
        </w:tc>
        <w:tc>
          <w:tcPr>
            <w:tcW w:w="3136" w:type="dxa"/>
          </w:tcPr>
          <w:p w14:paraId="599559A9" w14:textId="10B8D54D"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deploy-test-frontend</w:t>
            </w:r>
          </w:p>
        </w:tc>
      </w:tr>
      <w:tr w:rsidR="00B870AE" w:rsidRPr="007158A2" w14:paraId="584D3927"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73D340F" w14:textId="5E1387FE" w:rsidR="00B870AE" w:rsidRPr="00B870AE" w:rsidRDefault="00B870AE" w:rsidP="00B870AE">
            <w:pPr>
              <w:rPr>
                <w:sz w:val="20"/>
                <w:szCs w:val="20"/>
                <w:lang w:val="en-US"/>
              </w:rPr>
            </w:pPr>
            <w:r w:rsidRPr="00B870AE">
              <w:rPr>
                <w:sz w:val="20"/>
                <w:szCs w:val="20"/>
              </w:rPr>
              <w:t>Service</w:t>
            </w:r>
          </w:p>
        </w:tc>
        <w:tc>
          <w:tcPr>
            <w:tcW w:w="3135" w:type="dxa"/>
          </w:tcPr>
          <w:p w14:paraId="7202EED3" w14:textId="2E54FFC1"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svc</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anwendung</w:t>
            </w:r>
            <w:proofErr w:type="spellEnd"/>
            <w:r w:rsidRPr="00B870AE">
              <w:rPr>
                <w:sz w:val="20"/>
                <w:szCs w:val="20"/>
              </w:rPr>
              <w:t>&gt;</w:t>
            </w:r>
          </w:p>
        </w:tc>
        <w:tc>
          <w:tcPr>
            <w:tcW w:w="3136" w:type="dxa"/>
          </w:tcPr>
          <w:p w14:paraId="75910A83" w14:textId="32DC6585"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svc-chaos-</w:t>
            </w:r>
            <w:proofErr w:type="spellStart"/>
            <w:r w:rsidRPr="00B870AE">
              <w:rPr>
                <w:sz w:val="20"/>
                <w:szCs w:val="20"/>
                <w:lang w:val="en-US"/>
              </w:rPr>
              <w:t>ipa</w:t>
            </w:r>
            <w:proofErr w:type="spellEnd"/>
            <w:r w:rsidRPr="00B870AE">
              <w:rPr>
                <w:sz w:val="20"/>
                <w:szCs w:val="20"/>
                <w:lang w:val="en-US"/>
              </w:rPr>
              <w:t>-test-frontend</w:t>
            </w:r>
          </w:p>
        </w:tc>
      </w:tr>
      <w:tr w:rsidR="00B870AE" w:rsidRPr="007158A2" w14:paraId="0AA42E3D"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59666DC" w14:textId="3ECEABDE" w:rsidR="00B870AE" w:rsidRPr="00B870AE" w:rsidRDefault="00B870AE" w:rsidP="00B870AE">
            <w:pPr>
              <w:rPr>
                <w:sz w:val="20"/>
                <w:szCs w:val="20"/>
                <w:lang w:val="en-US"/>
              </w:rPr>
            </w:pPr>
            <w:r w:rsidRPr="00B870AE">
              <w:rPr>
                <w:sz w:val="20"/>
                <w:szCs w:val="20"/>
              </w:rPr>
              <w:t>Pod</w:t>
            </w:r>
          </w:p>
        </w:tc>
        <w:tc>
          <w:tcPr>
            <w:tcW w:w="3135" w:type="dxa"/>
          </w:tcPr>
          <w:p w14:paraId="15F4C9A9" w14:textId="19A43C84"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proofErr w:type="spellStart"/>
            <w:r w:rsidRPr="00B870AE">
              <w:rPr>
                <w:sz w:val="20"/>
                <w:szCs w:val="20"/>
              </w:rPr>
              <w:t>pod</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anwendung</w:t>
            </w:r>
            <w:proofErr w:type="spellEnd"/>
            <w:r w:rsidRPr="00B870AE">
              <w:rPr>
                <w:sz w:val="20"/>
                <w:szCs w:val="20"/>
              </w:rPr>
              <w:t>&gt;-&lt;</w:t>
            </w:r>
            <w:proofErr w:type="spellStart"/>
            <w:r w:rsidRPr="00B870AE">
              <w:rPr>
                <w:sz w:val="20"/>
                <w:szCs w:val="20"/>
              </w:rPr>
              <w:t>unique-id</w:t>
            </w:r>
            <w:proofErr w:type="spellEnd"/>
            <w:r w:rsidRPr="00B870AE">
              <w:rPr>
                <w:sz w:val="20"/>
                <w:szCs w:val="20"/>
              </w:rPr>
              <w:t>&gt;</w:t>
            </w:r>
          </w:p>
        </w:tc>
        <w:tc>
          <w:tcPr>
            <w:tcW w:w="3136" w:type="dxa"/>
          </w:tcPr>
          <w:p w14:paraId="6AE913A9" w14:textId="50B6A269"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pod-chaos-ipa-test-frontend-1234</w:t>
            </w:r>
          </w:p>
        </w:tc>
      </w:tr>
      <w:tr w:rsidR="00B870AE" w:rsidRPr="007158A2" w14:paraId="15F0E4BA"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578E8697" w14:textId="227EE477" w:rsidR="00B870AE" w:rsidRPr="00B870AE" w:rsidRDefault="00B870AE" w:rsidP="00B870AE">
            <w:pPr>
              <w:rPr>
                <w:sz w:val="20"/>
                <w:szCs w:val="20"/>
                <w:lang w:val="en-US"/>
              </w:rPr>
            </w:pPr>
            <w:r w:rsidRPr="00B870AE">
              <w:rPr>
                <w:sz w:val="20"/>
                <w:szCs w:val="20"/>
              </w:rPr>
              <w:t>Secret</w:t>
            </w:r>
          </w:p>
        </w:tc>
        <w:tc>
          <w:tcPr>
            <w:tcW w:w="3135" w:type="dxa"/>
          </w:tcPr>
          <w:p w14:paraId="11CE440C" w14:textId="790F732E"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secret</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&gt;-&lt;zweck&gt;</w:t>
            </w:r>
          </w:p>
        </w:tc>
        <w:tc>
          <w:tcPr>
            <w:tcW w:w="3136" w:type="dxa"/>
          </w:tcPr>
          <w:p w14:paraId="31153722" w14:textId="510DF895"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secret-chaos-</w:t>
            </w:r>
            <w:proofErr w:type="spellStart"/>
            <w:r w:rsidRPr="00B870AE">
              <w:rPr>
                <w:sz w:val="20"/>
                <w:szCs w:val="20"/>
                <w:lang w:val="en-US"/>
              </w:rPr>
              <w:t>ipa</w:t>
            </w:r>
            <w:proofErr w:type="spellEnd"/>
            <w:r w:rsidRPr="00B870AE">
              <w:rPr>
                <w:sz w:val="20"/>
                <w:szCs w:val="20"/>
                <w:lang w:val="en-US"/>
              </w:rPr>
              <w:t>-test-docker-credentials</w:t>
            </w:r>
          </w:p>
        </w:tc>
      </w:tr>
      <w:tr w:rsidR="00B870AE" w:rsidRPr="007158A2" w14:paraId="63159A01"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55837116" w14:textId="1F6ACFC8" w:rsidR="00B870AE" w:rsidRPr="00B870AE" w:rsidRDefault="00B870AE" w:rsidP="00B870AE">
            <w:pPr>
              <w:rPr>
                <w:sz w:val="20"/>
                <w:szCs w:val="20"/>
                <w:lang w:val="en-US"/>
              </w:rPr>
            </w:pPr>
            <w:r w:rsidRPr="00B870AE">
              <w:rPr>
                <w:sz w:val="20"/>
                <w:szCs w:val="20"/>
              </w:rPr>
              <w:t>Ingress</w:t>
            </w:r>
          </w:p>
        </w:tc>
        <w:tc>
          <w:tcPr>
            <w:tcW w:w="3135" w:type="dxa"/>
          </w:tcPr>
          <w:p w14:paraId="2E9637B4" w14:textId="5FB1E187"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ingress</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anwendung</w:t>
            </w:r>
            <w:proofErr w:type="spellEnd"/>
            <w:r w:rsidRPr="00B870AE">
              <w:rPr>
                <w:sz w:val="20"/>
                <w:szCs w:val="20"/>
              </w:rPr>
              <w:t>&gt;</w:t>
            </w:r>
          </w:p>
        </w:tc>
        <w:tc>
          <w:tcPr>
            <w:tcW w:w="3136" w:type="dxa"/>
          </w:tcPr>
          <w:p w14:paraId="53E3BEA5" w14:textId="70BF7782"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ingress-chaos-</w:t>
            </w:r>
            <w:proofErr w:type="spellStart"/>
            <w:r w:rsidRPr="00B870AE">
              <w:rPr>
                <w:sz w:val="20"/>
                <w:szCs w:val="20"/>
                <w:lang w:val="en-US"/>
              </w:rPr>
              <w:t>ipa</w:t>
            </w:r>
            <w:proofErr w:type="spellEnd"/>
            <w:r w:rsidRPr="00B870AE">
              <w:rPr>
                <w:sz w:val="20"/>
                <w:szCs w:val="20"/>
                <w:lang w:val="en-US"/>
              </w:rPr>
              <w:t>-test-frontend</w:t>
            </w:r>
          </w:p>
        </w:tc>
      </w:tr>
      <w:tr w:rsidR="00B870AE" w:rsidRPr="007158A2" w14:paraId="2A2A4070"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3B5ADC70" w14:textId="3346634A" w:rsidR="00B870AE" w:rsidRPr="00B870AE" w:rsidRDefault="00B870AE" w:rsidP="00B870AE">
            <w:pPr>
              <w:rPr>
                <w:sz w:val="20"/>
                <w:szCs w:val="20"/>
                <w:lang w:val="en-US"/>
              </w:rPr>
            </w:pPr>
            <w:proofErr w:type="spellStart"/>
            <w:r w:rsidRPr="00B870AE">
              <w:rPr>
                <w:sz w:val="20"/>
                <w:szCs w:val="20"/>
              </w:rPr>
              <w:t>Role</w:t>
            </w:r>
            <w:proofErr w:type="spellEnd"/>
          </w:p>
        </w:tc>
        <w:tc>
          <w:tcPr>
            <w:tcW w:w="3135" w:type="dxa"/>
          </w:tcPr>
          <w:p w14:paraId="27C793A0" w14:textId="2E5BCCD3"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role</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berechtigung</w:t>
            </w:r>
            <w:proofErr w:type="spellEnd"/>
            <w:r w:rsidRPr="00B870AE">
              <w:rPr>
                <w:sz w:val="20"/>
                <w:szCs w:val="20"/>
              </w:rPr>
              <w:t>&gt;</w:t>
            </w:r>
          </w:p>
        </w:tc>
        <w:tc>
          <w:tcPr>
            <w:tcW w:w="3136" w:type="dxa"/>
          </w:tcPr>
          <w:p w14:paraId="2E7719EC" w14:textId="025CEBC2"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role-chaos-</w:t>
            </w:r>
            <w:proofErr w:type="spellStart"/>
            <w:r w:rsidRPr="00B870AE">
              <w:rPr>
                <w:sz w:val="20"/>
                <w:szCs w:val="20"/>
                <w:lang w:val="en-US"/>
              </w:rPr>
              <w:t>ipa</w:t>
            </w:r>
            <w:proofErr w:type="spellEnd"/>
            <w:r w:rsidRPr="00B870AE">
              <w:rPr>
                <w:sz w:val="20"/>
                <w:szCs w:val="20"/>
                <w:lang w:val="en-US"/>
              </w:rPr>
              <w:t>-test-read</w:t>
            </w:r>
          </w:p>
        </w:tc>
      </w:tr>
    </w:tbl>
    <w:p w14:paraId="17027534" w14:textId="74443573" w:rsidR="00E010D5" w:rsidRPr="00B870AE" w:rsidRDefault="00E010D5" w:rsidP="00E010D5">
      <w:pPr>
        <w:rPr>
          <w:lang w:val="en-US"/>
        </w:rPr>
      </w:pPr>
    </w:p>
    <w:p w14:paraId="74AB1ACB" w14:textId="77777777" w:rsidR="00B870AE" w:rsidRPr="00B870AE" w:rsidRDefault="00B870AE" w:rsidP="00B870AE">
      <w:pPr>
        <w:rPr>
          <w:color w:val="E20073"/>
          <w:lang w:val="de-CH"/>
        </w:rPr>
      </w:pPr>
      <w:r w:rsidRPr="00B870AE">
        <w:rPr>
          <w:color w:val="E20073"/>
          <w:lang w:val="de-CH"/>
        </w:rPr>
        <w:t>Erläuterungen zur Namenskonvention:</w:t>
      </w:r>
    </w:p>
    <w:p w14:paraId="325CB559" w14:textId="77777777" w:rsidR="00B870AE" w:rsidRPr="00CB391D" w:rsidRDefault="00B870AE" w:rsidP="006C281D">
      <w:pPr>
        <w:pStyle w:val="Listenabsatz"/>
        <w:numPr>
          <w:ilvl w:val="0"/>
          <w:numId w:val="14"/>
        </w:numPr>
        <w:rPr>
          <w:lang w:val="de-CH"/>
        </w:rPr>
      </w:pPr>
      <w:r w:rsidRPr="00CB391D">
        <w:rPr>
          <w:lang w:val="de-CH"/>
        </w:rPr>
        <w:t>&lt;</w:t>
      </w:r>
      <w:proofErr w:type="spellStart"/>
      <w:r w:rsidRPr="00CB391D">
        <w:rPr>
          <w:lang w:val="de-CH"/>
        </w:rPr>
        <w:t>projekt</w:t>
      </w:r>
      <w:proofErr w:type="spellEnd"/>
      <w:r w:rsidRPr="00CB391D">
        <w:rPr>
          <w:lang w:val="de-CH"/>
        </w:rPr>
        <w:t xml:space="preserve">&gt; ist der Projektname oder ein spezifisches Kürzel, das das Projekt beschreibt, </w:t>
      </w:r>
      <w:r>
        <w:rPr>
          <w:lang w:val="de-CH"/>
        </w:rPr>
        <w:t>in diesem Projekt dementsprechend «chaos-</w:t>
      </w:r>
      <w:proofErr w:type="spellStart"/>
      <w:r>
        <w:rPr>
          <w:lang w:val="de-CH"/>
        </w:rPr>
        <w:t>ipa</w:t>
      </w:r>
      <w:proofErr w:type="spellEnd"/>
      <w:r>
        <w:rPr>
          <w:lang w:val="de-CH"/>
        </w:rPr>
        <w:t>».</w:t>
      </w:r>
    </w:p>
    <w:p w14:paraId="29A5D6F3" w14:textId="77777777" w:rsidR="00B870AE" w:rsidRPr="00CB391D" w:rsidRDefault="00B870AE" w:rsidP="006C281D">
      <w:pPr>
        <w:pStyle w:val="Listenabsatz"/>
        <w:numPr>
          <w:ilvl w:val="0"/>
          <w:numId w:val="14"/>
        </w:numPr>
        <w:rPr>
          <w:lang w:val="de-CH"/>
        </w:rPr>
      </w:pPr>
      <w:r w:rsidRPr="00CB391D">
        <w:rPr>
          <w:lang w:val="de-CH"/>
        </w:rPr>
        <w:t>&lt;</w:t>
      </w:r>
      <w:proofErr w:type="spellStart"/>
      <w:r w:rsidRPr="00CB391D">
        <w:rPr>
          <w:lang w:val="de-CH"/>
        </w:rPr>
        <w:t>umgebung</w:t>
      </w:r>
      <w:proofErr w:type="spellEnd"/>
      <w:r w:rsidRPr="00CB391D">
        <w:rPr>
          <w:lang w:val="de-CH"/>
        </w:rPr>
        <w:t xml:space="preserve">&gt; bezieht sich auf die Umgebung wie </w:t>
      </w:r>
      <w:proofErr w:type="spellStart"/>
      <w:r w:rsidRPr="00CB391D">
        <w:rPr>
          <w:lang w:val="de-CH"/>
        </w:rPr>
        <w:t>prod</w:t>
      </w:r>
      <w:proofErr w:type="spellEnd"/>
      <w:r w:rsidRPr="00CB391D">
        <w:rPr>
          <w:lang w:val="de-CH"/>
        </w:rPr>
        <w:t xml:space="preserve"> (Produktion), </w:t>
      </w:r>
      <w:proofErr w:type="spellStart"/>
      <w:r w:rsidRPr="00CB391D">
        <w:rPr>
          <w:lang w:val="de-CH"/>
        </w:rPr>
        <w:t>dev</w:t>
      </w:r>
      <w:proofErr w:type="spellEnd"/>
      <w:r w:rsidRPr="00CB391D">
        <w:rPr>
          <w:lang w:val="de-CH"/>
        </w:rPr>
        <w:t xml:space="preserve"> (Entwicklung), </w:t>
      </w:r>
      <w:proofErr w:type="spellStart"/>
      <w:r w:rsidRPr="00CB391D">
        <w:rPr>
          <w:lang w:val="de-CH"/>
        </w:rPr>
        <w:t>test</w:t>
      </w:r>
      <w:proofErr w:type="spellEnd"/>
      <w:r w:rsidRPr="00CB391D">
        <w:rPr>
          <w:lang w:val="de-CH"/>
        </w:rPr>
        <w:t>, usw.</w:t>
      </w:r>
    </w:p>
    <w:p w14:paraId="612BACE8" w14:textId="77777777" w:rsidR="00B870AE" w:rsidRPr="00B870AE" w:rsidRDefault="00B870AE" w:rsidP="006C281D">
      <w:pPr>
        <w:pStyle w:val="Listenabsatz"/>
        <w:numPr>
          <w:ilvl w:val="0"/>
          <w:numId w:val="14"/>
        </w:numPr>
        <w:rPr>
          <w:lang w:val="de-CH"/>
        </w:rPr>
      </w:pPr>
      <w:r w:rsidRPr="00B870AE">
        <w:rPr>
          <w:lang w:val="de-CH"/>
        </w:rPr>
        <w:t>&lt;</w:t>
      </w:r>
      <w:proofErr w:type="spellStart"/>
      <w:r w:rsidRPr="00B870AE">
        <w:rPr>
          <w:lang w:val="de-CH"/>
        </w:rPr>
        <w:t>anwendung</w:t>
      </w:r>
      <w:proofErr w:type="spellEnd"/>
      <w:r w:rsidRPr="00B870AE">
        <w:rPr>
          <w:lang w:val="de-CH"/>
        </w:rPr>
        <w:t xml:space="preserve">&gt; bezieht sich auf die spezifische Anwendung, die durch die Ressource bereitgestellt wird, z.B. </w:t>
      </w:r>
      <w:proofErr w:type="spellStart"/>
      <w:r w:rsidRPr="00B870AE">
        <w:rPr>
          <w:lang w:val="de-CH"/>
        </w:rPr>
        <w:t>app</w:t>
      </w:r>
      <w:proofErr w:type="spellEnd"/>
      <w:r w:rsidRPr="00B870AE">
        <w:rPr>
          <w:lang w:val="de-CH"/>
        </w:rPr>
        <w:t xml:space="preserve"> (Anwendung), </w:t>
      </w:r>
      <w:proofErr w:type="spellStart"/>
      <w:r w:rsidRPr="00B870AE">
        <w:rPr>
          <w:lang w:val="de-CH"/>
        </w:rPr>
        <w:t>db</w:t>
      </w:r>
      <w:proofErr w:type="spellEnd"/>
      <w:r w:rsidRPr="00B870AE">
        <w:rPr>
          <w:lang w:val="de-CH"/>
        </w:rPr>
        <w:t xml:space="preserve"> (Datenbank), usw.</w:t>
      </w:r>
    </w:p>
    <w:p w14:paraId="6A0D6EE1" w14:textId="2B21FDAC" w:rsidR="00B870AE" w:rsidRPr="00B870AE" w:rsidRDefault="00B870AE" w:rsidP="006C281D">
      <w:pPr>
        <w:pStyle w:val="Flietext"/>
        <w:numPr>
          <w:ilvl w:val="0"/>
          <w:numId w:val="14"/>
        </w:numPr>
        <w:rPr>
          <w:lang w:val="de-CH"/>
        </w:rPr>
      </w:pPr>
      <w:r w:rsidRPr="00B870AE">
        <w:rPr>
          <w:lang w:val="de-CH"/>
        </w:rPr>
        <w:t>&lt;</w:t>
      </w:r>
      <w:proofErr w:type="spellStart"/>
      <w:r w:rsidRPr="00B870AE">
        <w:rPr>
          <w:lang w:val="de-CH"/>
        </w:rPr>
        <w:t>unique-id</w:t>
      </w:r>
      <w:proofErr w:type="spellEnd"/>
      <w:r w:rsidRPr="00B870AE">
        <w:rPr>
          <w:lang w:val="de-CH"/>
        </w:rPr>
        <w:t xml:space="preserve">&gt; ist eine einzigartige Kennung, die verwendet wird, um spezifische Pods zu identifizieren. </w:t>
      </w:r>
      <w:r w:rsidR="00096826">
        <w:rPr>
          <w:lang w:val="de-CH"/>
        </w:rPr>
        <w:t>Diese ID wird dabei von Kubernetes automatisch erstellt.</w:t>
      </w:r>
    </w:p>
    <w:p w14:paraId="6ADBB806" w14:textId="77777777" w:rsidR="00096826" w:rsidRDefault="00B870AE" w:rsidP="006C281D">
      <w:pPr>
        <w:pStyle w:val="Flietext"/>
        <w:numPr>
          <w:ilvl w:val="0"/>
          <w:numId w:val="14"/>
        </w:numPr>
        <w:rPr>
          <w:lang w:val="de-CH"/>
        </w:rPr>
      </w:pPr>
      <w:r w:rsidRPr="00B870AE">
        <w:rPr>
          <w:lang w:val="de-CH"/>
        </w:rPr>
        <w:t>&lt;zweck&gt; oder &lt;</w:t>
      </w:r>
      <w:proofErr w:type="spellStart"/>
      <w:r w:rsidRPr="00B870AE">
        <w:rPr>
          <w:lang w:val="de-CH"/>
        </w:rPr>
        <w:t>berechtigung</w:t>
      </w:r>
      <w:proofErr w:type="spellEnd"/>
      <w:r w:rsidRPr="00B870AE">
        <w:rPr>
          <w:lang w:val="de-CH"/>
        </w:rPr>
        <w:t xml:space="preserve">&gt; beschreibt den spezifischen Zweck oder die Berechtigungsebene eines Secrets oder einer Rolle, z.B. </w:t>
      </w:r>
      <w:proofErr w:type="spellStart"/>
      <w:r w:rsidRPr="00B870AE">
        <w:rPr>
          <w:lang w:val="de-CH"/>
        </w:rPr>
        <w:t>credentials</w:t>
      </w:r>
      <w:proofErr w:type="spellEnd"/>
      <w:r w:rsidRPr="00B870AE">
        <w:rPr>
          <w:lang w:val="de-CH"/>
        </w:rPr>
        <w:t xml:space="preserve">, </w:t>
      </w:r>
      <w:proofErr w:type="spellStart"/>
      <w:r w:rsidRPr="00B870AE">
        <w:rPr>
          <w:lang w:val="de-CH"/>
        </w:rPr>
        <w:t>read</w:t>
      </w:r>
      <w:proofErr w:type="spellEnd"/>
      <w:r w:rsidRPr="00B870AE">
        <w:rPr>
          <w:lang w:val="de-CH"/>
        </w:rPr>
        <w:t>.</w:t>
      </w:r>
    </w:p>
    <w:p w14:paraId="1C22A3B3" w14:textId="77777777" w:rsidR="00096826" w:rsidRDefault="00096826" w:rsidP="00096826">
      <w:pPr>
        <w:pStyle w:val="berschrift2"/>
        <w:rPr>
          <w:lang w:val="de-CH"/>
        </w:rPr>
      </w:pPr>
      <w:r>
        <w:rPr>
          <w:lang w:val="de-CH"/>
        </w:rPr>
        <w:t>Netzwerkkonzept</w:t>
      </w:r>
    </w:p>
    <w:p w14:paraId="521B5B4A" w14:textId="5A79A52A" w:rsidR="00096826" w:rsidRDefault="00096826" w:rsidP="00096826">
      <w:pPr>
        <w:pStyle w:val="Flietext"/>
        <w:rPr>
          <w:lang w:val="de-CH"/>
        </w:rPr>
      </w:pPr>
      <w:r>
        <w:rPr>
          <w:lang w:val="de-CH"/>
        </w:rPr>
        <w:t xml:space="preserve">In diesem Abschnitt wird das Netzwerkkonzept für die erwähnte Systemumgebung definiert, damit es nicht zu Fehlkonfigurationen kommen kann. Dabei </w:t>
      </w:r>
      <w:r w:rsidR="00D50D7E">
        <w:rPr>
          <w:lang w:val="de-CH"/>
        </w:rPr>
        <w:t>werden jeweils Services zusammen gruppiert</w:t>
      </w:r>
      <w:r>
        <w:rPr>
          <w:lang w:val="de-CH"/>
        </w:rPr>
        <w:t xml:space="preserve">, </w:t>
      </w:r>
      <w:r w:rsidR="00D50D7E">
        <w:rPr>
          <w:lang w:val="de-CH"/>
        </w:rPr>
        <w:t>welche</w:t>
      </w:r>
      <w:r>
        <w:rPr>
          <w:lang w:val="de-CH"/>
        </w:rPr>
        <w:t xml:space="preserve"> relevant für das Netzwerk </w:t>
      </w:r>
      <w:r w:rsidR="00D50D7E">
        <w:rPr>
          <w:lang w:val="de-CH"/>
        </w:rPr>
        <w:t>sind</w:t>
      </w:r>
      <w:r>
        <w:rPr>
          <w:lang w:val="de-CH"/>
        </w:rPr>
        <w:t xml:space="preserve">, und </w:t>
      </w:r>
      <w:r w:rsidR="00EC17C7">
        <w:rPr>
          <w:lang w:val="de-CH"/>
        </w:rPr>
        <w:t>darunter stehend</w:t>
      </w:r>
      <w:r>
        <w:rPr>
          <w:lang w:val="de-CH"/>
        </w:rPr>
        <w:t xml:space="preserve"> eine Tabelle mit den jeweiligen Konfigurationen.</w:t>
      </w:r>
      <w:r w:rsidR="00D50D7E">
        <w:rPr>
          <w:lang w:val="de-CH"/>
        </w:rPr>
        <w:t xml:space="preserve"> </w:t>
      </w:r>
      <w:r w:rsidR="00D50D7E" w:rsidRPr="003740C9">
        <w:rPr>
          <w:lang w:val="de-CH"/>
        </w:rPr>
        <w:t xml:space="preserve">Wichtig zu erwähnen </w:t>
      </w:r>
      <w:r w:rsidR="003740C9">
        <w:rPr>
          <w:lang w:val="de-CH"/>
        </w:rPr>
        <w:t xml:space="preserve">hierbei </w:t>
      </w:r>
      <w:r w:rsidR="00D50D7E" w:rsidRPr="003740C9">
        <w:rPr>
          <w:lang w:val="de-CH"/>
        </w:rPr>
        <w:t>ist, dass das Netzwerk keinem «</w:t>
      </w:r>
      <w:proofErr w:type="spellStart"/>
      <w:r w:rsidR="00D50D7E" w:rsidRPr="003740C9">
        <w:rPr>
          <w:lang w:val="de-CH"/>
        </w:rPr>
        <w:t>Hochverfügbarkeits</w:t>
      </w:r>
      <w:proofErr w:type="spellEnd"/>
      <w:r w:rsidR="00D50D7E" w:rsidRPr="003740C9">
        <w:rPr>
          <w:lang w:val="de-CH"/>
        </w:rPr>
        <w:t xml:space="preserve">»-Prinzip folgt und somit auch </w:t>
      </w:r>
      <w:r w:rsidR="003740C9" w:rsidRPr="003740C9">
        <w:rPr>
          <w:lang w:val="de-CH"/>
        </w:rPr>
        <w:t>nicht überall</w:t>
      </w:r>
      <w:r w:rsidR="00D50D7E" w:rsidRPr="003740C9">
        <w:rPr>
          <w:lang w:val="de-CH"/>
        </w:rPr>
        <w:t xml:space="preserve"> Redundanzen eingebaut </w:t>
      </w:r>
      <w:r w:rsidR="00D50D7E" w:rsidRPr="003740C9">
        <w:rPr>
          <w:lang w:val="de-CH"/>
        </w:rPr>
        <w:lastRenderedPageBreak/>
        <w:t>werden, da es sich hierbei nur um eine Testumgebung handelt und so Ressourcen, inklusive Kosten, eingespart werden können.</w:t>
      </w:r>
    </w:p>
    <w:p w14:paraId="6D419B2F" w14:textId="77777777" w:rsidR="00096826" w:rsidRDefault="00096826" w:rsidP="00096826">
      <w:pPr>
        <w:pStyle w:val="berschrift3"/>
        <w:rPr>
          <w:lang w:val="de-CH"/>
        </w:rPr>
      </w:pPr>
      <w:r>
        <w:rPr>
          <w:lang w:val="de-CH"/>
        </w:rPr>
        <w:t>Virtual Private Cloud</w:t>
      </w:r>
    </w:p>
    <w:tbl>
      <w:tblPr>
        <w:tblStyle w:val="Tabellenraster"/>
        <w:tblW w:w="0" w:type="auto"/>
        <w:tblLook w:val="04A0" w:firstRow="1" w:lastRow="0" w:firstColumn="1" w:lastColumn="0" w:noHBand="0" w:noVBand="1"/>
      </w:tblPr>
      <w:tblGrid>
        <w:gridCol w:w="2410"/>
        <w:gridCol w:w="3135"/>
        <w:gridCol w:w="3527"/>
      </w:tblGrid>
      <w:tr w:rsidR="00D50D7E" w14:paraId="7DEC5116" w14:textId="77777777" w:rsidTr="00D50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10AE483" w14:textId="12C2AF94" w:rsidR="00D50D7E" w:rsidRPr="00D50D7E" w:rsidRDefault="00D50D7E" w:rsidP="00D50D7E">
            <w:pPr>
              <w:pStyle w:val="Flietext"/>
              <w:rPr>
                <w:sz w:val="20"/>
                <w:szCs w:val="20"/>
                <w:lang w:val="de-CH"/>
              </w:rPr>
            </w:pPr>
            <w:r w:rsidRPr="00D50D7E">
              <w:rPr>
                <w:sz w:val="20"/>
                <w:szCs w:val="20"/>
              </w:rPr>
              <w:t>Komponente</w:t>
            </w:r>
          </w:p>
        </w:tc>
        <w:tc>
          <w:tcPr>
            <w:tcW w:w="3135" w:type="dxa"/>
          </w:tcPr>
          <w:p w14:paraId="59ED5712" w14:textId="51D676DD" w:rsidR="00D50D7E" w:rsidRPr="00D50D7E" w:rsidRDefault="00D50D7E" w:rsidP="00D50D7E">
            <w:pPr>
              <w:pStyle w:val="Flietext"/>
              <w:ind w:left="-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50D7E">
              <w:rPr>
                <w:sz w:val="20"/>
                <w:szCs w:val="20"/>
              </w:rPr>
              <w:t>Beschreibung</w:t>
            </w:r>
          </w:p>
        </w:tc>
        <w:tc>
          <w:tcPr>
            <w:tcW w:w="3527" w:type="dxa"/>
          </w:tcPr>
          <w:p w14:paraId="01323372" w14:textId="2B9ADBAC" w:rsidR="00D50D7E" w:rsidRPr="00D50D7E" w:rsidRDefault="00D50D7E" w:rsidP="00D50D7E">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50D7E">
              <w:rPr>
                <w:sz w:val="20"/>
                <w:szCs w:val="20"/>
              </w:rPr>
              <w:t>Konfiguration</w:t>
            </w:r>
          </w:p>
        </w:tc>
      </w:tr>
      <w:tr w:rsidR="00D50D7E" w14:paraId="11524CC7"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6DEFAD6E" w14:textId="6EEA11B9" w:rsidR="00D50D7E" w:rsidRPr="00D50D7E" w:rsidRDefault="00D50D7E" w:rsidP="00D50D7E">
            <w:pPr>
              <w:pStyle w:val="Flietext"/>
              <w:rPr>
                <w:sz w:val="20"/>
                <w:szCs w:val="20"/>
                <w:lang w:val="de-CH"/>
              </w:rPr>
            </w:pPr>
            <w:r w:rsidRPr="00D50D7E">
              <w:rPr>
                <w:sz w:val="20"/>
                <w:szCs w:val="20"/>
              </w:rPr>
              <w:t>VPC</w:t>
            </w:r>
          </w:p>
        </w:tc>
        <w:tc>
          <w:tcPr>
            <w:tcW w:w="3135" w:type="dxa"/>
          </w:tcPr>
          <w:p w14:paraId="1EDD44AE" w14:textId="24B6E7E9"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Hauptnetzwerkcontainer für Ressourcen</w:t>
            </w:r>
          </w:p>
        </w:tc>
        <w:tc>
          <w:tcPr>
            <w:tcW w:w="3527" w:type="dxa"/>
          </w:tcPr>
          <w:p w14:paraId="29A09A75" w14:textId="17EB994F" w:rsidR="00D50D7E" w:rsidRPr="00D50D7E"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CIDR Block: 10.0.0.0/16</w:t>
            </w:r>
          </w:p>
        </w:tc>
      </w:tr>
      <w:tr w:rsidR="00D50D7E" w:rsidRPr="007158A2" w14:paraId="3E059A46"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1D5832B4" w14:textId="171B9D8E" w:rsidR="00D50D7E" w:rsidRPr="00D50D7E" w:rsidRDefault="00D50D7E" w:rsidP="00D50D7E">
            <w:pPr>
              <w:pStyle w:val="Flietext"/>
              <w:rPr>
                <w:sz w:val="20"/>
                <w:szCs w:val="20"/>
                <w:lang w:val="de-CH"/>
              </w:rPr>
            </w:pPr>
            <w:r w:rsidRPr="00D50D7E">
              <w:rPr>
                <w:sz w:val="20"/>
                <w:szCs w:val="20"/>
              </w:rPr>
              <w:t xml:space="preserve">Public </w:t>
            </w:r>
            <w:proofErr w:type="spellStart"/>
            <w:r w:rsidRPr="00D50D7E">
              <w:rPr>
                <w:sz w:val="20"/>
                <w:szCs w:val="20"/>
              </w:rPr>
              <w:t>Subnet</w:t>
            </w:r>
            <w:proofErr w:type="spellEnd"/>
            <w:r>
              <w:rPr>
                <w:sz w:val="20"/>
                <w:szCs w:val="20"/>
              </w:rPr>
              <w:t xml:space="preserve"> 1</w:t>
            </w:r>
          </w:p>
        </w:tc>
        <w:tc>
          <w:tcPr>
            <w:tcW w:w="3135" w:type="dxa"/>
          </w:tcPr>
          <w:p w14:paraId="5B9DF702" w14:textId="76897198"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Subnetz für öffentlich zugängliche Ressourcen</w:t>
            </w:r>
          </w:p>
        </w:tc>
        <w:tc>
          <w:tcPr>
            <w:tcW w:w="3527" w:type="dxa"/>
          </w:tcPr>
          <w:p w14:paraId="5619FCD7" w14:textId="5C6DE7B3" w:rsidR="00D50D7E" w:rsidRPr="009F12BA"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 xml:space="preserve">CIDR Block: 10.0.1.0/24 in AZ </w:t>
            </w:r>
            <w:r w:rsidR="009F12BA" w:rsidRPr="009F12BA">
              <w:rPr>
                <w:sz w:val="20"/>
                <w:szCs w:val="20"/>
                <w:lang w:val="en-US"/>
              </w:rPr>
              <w:t>us</w:t>
            </w:r>
            <w:r w:rsidRPr="009F12BA">
              <w:rPr>
                <w:sz w:val="20"/>
                <w:szCs w:val="20"/>
                <w:lang w:val="en-US"/>
              </w:rPr>
              <w:t>-west-</w:t>
            </w:r>
            <w:r w:rsidR="009F12BA">
              <w:rPr>
                <w:sz w:val="20"/>
                <w:szCs w:val="20"/>
                <w:lang w:val="en-US"/>
              </w:rPr>
              <w:t>2</w:t>
            </w:r>
            <w:r w:rsidRPr="009F12BA">
              <w:rPr>
                <w:sz w:val="20"/>
                <w:szCs w:val="20"/>
                <w:lang w:val="en-US"/>
              </w:rPr>
              <w:t>a</w:t>
            </w:r>
          </w:p>
        </w:tc>
      </w:tr>
      <w:tr w:rsidR="00D50D7E" w:rsidRPr="007158A2" w14:paraId="3FFCF8BE"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2153D236" w14:textId="12EB1040" w:rsidR="00D50D7E" w:rsidRPr="00D50D7E" w:rsidRDefault="00D50D7E" w:rsidP="00D50D7E">
            <w:pPr>
              <w:pStyle w:val="Flietext"/>
              <w:rPr>
                <w:sz w:val="20"/>
                <w:szCs w:val="20"/>
              </w:rPr>
            </w:pPr>
            <w:r w:rsidRPr="00D50D7E">
              <w:rPr>
                <w:sz w:val="20"/>
                <w:szCs w:val="20"/>
              </w:rPr>
              <w:t xml:space="preserve">Public </w:t>
            </w:r>
            <w:proofErr w:type="spellStart"/>
            <w:r w:rsidRPr="00D50D7E">
              <w:rPr>
                <w:sz w:val="20"/>
                <w:szCs w:val="20"/>
              </w:rPr>
              <w:t>Subnet</w:t>
            </w:r>
            <w:proofErr w:type="spellEnd"/>
            <w:r>
              <w:rPr>
                <w:sz w:val="20"/>
                <w:szCs w:val="20"/>
              </w:rPr>
              <w:t xml:space="preserve"> 2</w:t>
            </w:r>
          </w:p>
        </w:tc>
        <w:tc>
          <w:tcPr>
            <w:tcW w:w="3135" w:type="dxa"/>
          </w:tcPr>
          <w:p w14:paraId="27B42428" w14:textId="3B5D4F8B"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rPr>
            </w:pPr>
            <w:r w:rsidRPr="00D50D7E">
              <w:rPr>
                <w:sz w:val="20"/>
                <w:szCs w:val="20"/>
              </w:rPr>
              <w:t>Subnetz für öffentlich zugängliche Ressourcen</w:t>
            </w:r>
          </w:p>
        </w:tc>
        <w:tc>
          <w:tcPr>
            <w:tcW w:w="3527" w:type="dxa"/>
          </w:tcPr>
          <w:p w14:paraId="44DBD165" w14:textId="6FAF1ADF" w:rsidR="00D50D7E" w:rsidRPr="009F12BA"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 xml:space="preserve">CIDR Block: 10.0.2.0/24 in AZ </w:t>
            </w:r>
            <w:r w:rsidR="009F12BA" w:rsidRPr="009F12BA">
              <w:rPr>
                <w:sz w:val="20"/>
                <w:szCs w:val="20"/>
                <w:lang w:val="en-US"/>
              </w:rPr>
              <w:t>us</w:t>
            </w:r>
            <w:r w:rsidRPr="009F12BA">
              <w:rPr>
                <w:sz w:val="20"/>
                <w:szCs w:val="20"/>
                <w:lang w:val="en-US"/>
              </w:rPr>
              <w:t>-west-</w:t>
            </w:r>
            <w:r w:rsidR="009F12BA">
              <w:rPr>
                <w:sz w:val="20"/>
                <w:szCs w:val="20"/>
                <w:lang w:val="en-US"/>
              </w:rPr>
              <w:t>2</w:t>
            </w:r>
            <w:r w:rsidR="009F12BA" w:rsidRPr="009F12BA">
              <w:rPr>
                <w:sz w:val="20"/>
                <w:szCs w:val="20"/>
                <w:lang w:val="en-US"/>
              </w:rPr>
              <w:t>b</w:t>
            </w:r>
          </w:p>
        </w:tc>
      </w:tr>
      <w:tr w:rsidR="00D50D7E" w:rsidRPr="007158A2" w14:paraId="27ED6630"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77FC44EB" w14:textId="23EDC254" w:rsidR="00D50D7E" w:rsidRPr="00D50D7E" w:rsidRDefault="00D50D7E" w:rsidP="00D50D7E">
            <w:pPr>
              <w:pStyle w:val="Flietext"/>
              <w:rPr>
                <w:sz w:val="20"/>
                <w:szCs w:val="20"/>
                <w:lang w:val="de-CH"/>
              </w:rPr>
            </w:pPr>
            <w:r w:rsidRPr="00D50D7E">
              <w:rPr>
                <w:sz w:val="20"/>
                <w:szCs w:val="20"/>
              </w:rPr>
              <w:t xml:space="preserve">Private </w:t>
            </w:r>
            <w:proofErr w:type="spellStart"/>
            <w:r w:rsidRPr="00D50D7E">
              <w:rPr>
                <w:sz w:val="20"/>
                <w:szCs w:val="20"/>
              </w:rPr>
              <w:t>Subnet</w:t>
            </w:r>
            <w:proofErr w:type="spellEnd"/>
            <w:r w:rsidR="009F12BA">
              <w:rPr>
                <w:sz w:val="20"/>
                <w:szCs w:val="20"/>
              </w:rPr>
              <w:t xml:space="preserve"> 1</w:t>
            </w:r>
          </w:p>
        </w:tc>
        <w:tc>
          <w:tcPr>
            <w:tcW w:w="3135" w:type="dxa"/>
          </w:tcPr>
          <w:p w14:paraId="23ECF53E" w14:textId="23771E7F"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Subnetz für interne Ressourcen</w:t>
            </w:r>
          </w:p>
        </w:tc>
        <w:tc>
          <w:tcPr>
            <w:tcW w:w="3527" w:type="dxa"/>
          </w:tcPr>
          <w:p w14:paraId="54890764" w14:textId="6C8A97B0" w:rsidR="00D50D7E" w:rsidRPr="009F12BA"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CIDR Block: 10.0.</w:t>
            </w:r>
            <w:r w:rsidR="009F12BA" w:rsidRPr="009F12BA">
              <w:rPr>
                <w:sz w:val="20"/>
                <w:szCs w:val="20"/>
                <w:lang w:val="en-US"/>
              </w:rPr>
              <w:t>3</w:t>
            </w:r>
            <w:r w:rsidRPr="009F12BA">
              <w:rPr>
                <w:sz w:val="20"/>
                <w:szCs w:val="20"/>
                <w:lang w:val="en-US"/>
              </w:rPr>
              <w:t xml:space="preserve">.0/24 in AZ </w:t>
            </w:r>
            <w:r w:rsidR="009F12BA" w:rsidRPr="009F12BA">
              <w:rPr>
                <w:sz w:val="20"/>
                <w:szCs w:val="20"/>
                <w:lang w:val="en-US"/>
              </w:rPr>
              <w:t>us</w:t>
            </w:r>
            <w:r w:rsidRPr="009F12BA">
              <w:rPr>
                <w:sz w:val="20"/>
                <w:szCs w:val="20"/>
                <w:lang w:val="en-US"/>
              </w:rPr>
              <w:t>-west-</w:t>
            </w:r>
            <w:r w:rsidR="009F12BA" w:rsidRPr="009F12BA">
              <w:rPr>
                <w:sz w:val="20"/>
                <w:szCs w:val="20"/>
                <w:lang w:val="en-US"/>
              </w:rPr>
              <w:t>2a</w:t>
            </w:r>
          </w:p>
        </w:tc>
      </w:tr>
      <w:tr w:rsidR="009F12BA" w:rsidRPr="007158A2" w14:paraId="68D5F763"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666D4E50" w14:textId="313C4C25" w:rsidR="009F12BA" w:rsidRPr="00D50D7E" w:rsidRDefault="009F12BA" w:rsidP="009F12BA">
            <w:pPr>
              <w:pStyle w:val="Flietext"/>
              <w:rPr>
                <w:sz w:val="20"/>
                <w:szCs w:val="20"/>
              </w:rPr>
            </w:pPr>
            <w:r w:rsidRPr="00D50D7E">
              <w:rPr>
                <w:sz w:val="20"/>
                <w:szCs w:val="20"/>
              </w:rPr>
              <w:t xml:space="preserve">Private </w:t>
            </w:r>
            <w:proofErr w:type="spellStart"/>
            <w:r w:rsidRPr="00D50D7E">
              <w:rPr>
                <w:sz w:val="20"/>
                <w:szCs w:val="20"/>
              </w:rPr>
              <w:t>Subnet</w:t>
            </w:r>
            <w:proofErr w:type="spellEnd"/>
            <w:r>
              <w:rPr>
                <w:sz w:val="20"/>
                <w:szCs w:val="20"/>
              </w:rPr>
              <w:t xml:space="preserve"> 2</w:t>
            </w:r>
          </w:p>
        </w:tc>
        <w:tc>
          <w:tcPr>
            <w:tcW w:w="3135" w:type="dxa"/>
          </w:tcPr>
          <w:p w14:paraId="0A624F13" w14:textId="28E21E19" w:rsidR="009F12BA" w:rsidRPr="00D50D7E" w:rsidRDefault="009F12BA" w:rsidP="009F12BA">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rPr>
            </w:pPr>
            <w:r w:rsidRPr="00D50D7E">
              <w:rPr>
                <w:sz w:val="20"/>
                <w:szCs w:val="20"/>
              </w:rPr>
              <w:t>Subnetz für interne Ressourcen</w:t>
            </w:r>
          </w:p>
        </w:tc>
        <w:tc>
          <w:tcPr>
            <w:tcW w:w="3527" w:type="dxa"/>
          </w:tcPr>
          <w:p w14:paraId="7880309D" w14:textId="3AD21051" w:rsidR="009F12BA" w:rsidRPr="009F12BA" w:rsidRDefault="009F12BA" w:rsidP="009F12BA">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CIDR Block: 10.0.4.0/24 in AZ us-west-2b</w:t>
            </w:r>
          </w:p>
        </w:tc>
      </w:tr>
      <w:tr w:rsidR="00D50D7E" w14:paraId="3A314D87"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597617A0" w14:textId="3EBC2D63" w:rsidR="00D50D7E" w:rsidRPr="00D50D7E" w:rsidRDefault="00EC17C7" w:rsidP="00D50D7E">
            <w:pPr>
              <w:pStyle w:val="Flietext"/>
              <w:rPr>
                <w:sz w:val="20"/>
                <w:szCs w:val="20"/>
                <w:lang w:val="de-CH"/>
              </w:rPr>
            </w:pPr>
            <w:r w:rsidRPr="00D50D7E">
              <w:rPr>
                <w:sz w:val="20"/>
                <w:szCs w:val="20"/>
              </w:rPr>
              <w:t>Internet-Gateway</w:t>
            </w:r>
          </w:p>
        </w:tc>
        <w:tc>
          <w:tcPr>
            <w:tcW w:w="3135" w:type="dxa"/>
          </w:tcPr>
          <w:p w14:paraId="22754D50" w14:textId="30070D41"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Zugangspunkt für das Internet</w:t>
            </w:r>
          </w:p>
        </w:tc>
        <w:tc>
          <w:tcPr>
            <w:tcW w:w="3527" w:type="dxa"/>
          </w:tcPr>
          <w:p w14:paraId="0923B707" w14:textId="19943781" w:rsidR="00D50D7E" w:rsidRPr="00D50D7E"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Angebunden an VPC</w:t>
            </w:r>
          </w:p>
        </w:tc>
      </w:tr>
      <w:tr w:rsidR="00D50D7E" w14:paraId="31944CEC"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1078008C" w14:textId="66220EE0" w:rsidR="00D50D7E" w:rsidRPr="00D50D7E" w:rsidRDefault="00D50D7E" w:rsidP="00D50D7E">
            <w:pPr>
              <w:pStyle w:val="Flietext"/>
              <w:rPr>
                <w:sz w:val="20"/>
                <w:szCs w:val="20"/>
                <w:lang w:val="de-CH"/>
              </w:rPr>
            </w:pPr>
            <w:r w:rsidRPr="00D50D7E">
              <w:rPr>
                <w:sz w:val="20"/>
                <w:szCs w:val="20"/>
              </w:rPr>
              <w:t>NAT Gateway</w:t>
            </w:r>
          </w:p>
        </w:tc>
        <w:tc>
          <w:tcPr>
            <w:tcW w:w="3135" w:type="dxa"/>
          </w:tcPr>
          <w:p w14:paraId="66B9BFCB" w14:textId="43A19E5C" w:rsidR="00D50D7E" w:rsidRPr="00D50D7E" w:rsidRDefault="00D50D7E" w:rsidP="003740C9">
            <w:pPr>
              <w:pStyle w:val="Flietext"/>
              <w:ind w:hanging="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Ermöglicht privaten Subnetzen Internetzugang</w:t>
            </w:r>
          </w:p>
        </w:tc>
        <w:tc>
          <w:tcPr>
            <w:tcW w:w="3527" w:type="dxa"/>
          </w:tcPr>
          <w:p w14:paraId="7EFFACC7" w14:textId="1414CC84" w:rsidR="00D50D7E" w:rsidRPr="00D50D7E"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 xml:space="preserve">Installiert in </w:t>
            </w:r>
            <w:r w:rsidR="00705B17">
              <w:rPr>
                <w:sz w:val="20"/>
                <w:szCs w:val="20"/>
              </w:rPr>
              <w:t xml:space="preserve">Public </w:t>
            </w:r>
            <w:proofErr w:type="spellStart"/>
            <w:r w:rsidR="00705B17">
              <w:rPr>
                <w:sz w:val="20"/>
                <w:szCs w:val="20"/>
              </w:rPr>
              <w:t>Subnet</w:t>
            </w:r>
            <w:proofErr w:type="spellEnd"/>
            <w:r w:rsidR="00705B17">
              <w:rPr>
                <w:sz w:val="20"/>
                <w:szCs w:val="20"/>
              </w:rPr>
              <w:t xml:space="preserve"> 1</w:t>
            </w:r>
          </w:p>
        </w:tc>
      </w:tr>
    </w:tbl>
    <w:p w14:paraId="39D3475D" w14:textId="77777777" w:rsidR="003740C9" w:rsidRDefault="003740C9" w:rsidP="00D50D7E">
      <w:pPr>
        <w:pStyle w:val="Flietext"/>
        <w:rPr>
          <w:lang w:val="de-CH"/>
        </w:rPr>
      </w:pPr>
    </w:p>
    <w:p w14:paraId="759BC30F" w14:textId="77777777" w:rsidR="003740C9" w:rsidRDefault="003740C9" w:rsidP="003740C9">
      <w:pPr>
        <w:pStyle w:val="berschrift3"/>
        <w:rPr>
          <w:lang w:val="de-CH"/>
        </w:rPr>
      </w:pPr>
      <w:proofErr w:type="spellStart"/>
      <w:r>
        <w:rPr>
          <w:lang w:val="de-CH"/>
        </w:rPr>
        <w:t>Elastic</w:t>
      </w:r>
      <w:proofErr w:type="spellEnd"/>
      <w:r>
        <w:rPr>
          <w:lang w:val="de-CH"/>
        </w:rPr>
        <w:t xml:space="preserve"> Kubernetes Service (EKS)</w:t>
      </w:r>
    </w:p>
    <w:tbl>
      <w:tblPr>
        <w:tblStyle w:val="Tabellenraster"/>
        <w:tblW w:w="0" w:type="auto"/>
        <w:tblLook w:val="04A0" w:firstRow="1" w:lastRow="0" w:firstColumn="1" w:lastColumn="0" w:noHBand="0" w:noVBand="1"/>
      </w:tblPr>
      <w:tblGrid>
        <w:gridCol w:w="2410"/>
        <w:gridCol w:w="3135"/>
        <w:gridCol w:w="3527"/>
      </w:tblGrid>
      <w:tr w:rsidR="003740C9" w14:paraId="6748A045"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367D146" w14:textId="61E6C11D" w:rsidR="003740C9" w:rsidRPr="003740C9" w:rsidRDefault="003740C9" w:rsidP="003740C9">
            <w:pPr>
              <w:pStyle w:val="Flietext"/>
              <w:rPr>
                <w:sz w:val="20"/>
                <w:szCs w:val="20"/>
                <w:lang w:val="de-CH"/>
              </w:rPr>
            </w:pPr>
            <w:r w:rsidRPr="003740C9">
              <w:rPr>
                <w:sz w:val="20"/>
                <w:szCs w:val="20"/>
              </w:rPr>
              <w:t>Komponente</w:t>
            </w:r>
          </w:p>
        </w:tc>
        <w:tc>
          <w:tcPr>
            <w:tcW w:w="3135" w:type="dxa"/>
          </w:tcPr>
          <w:p w14:paraId="40D42CD1" w14:textId="6C8B69D2"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527" w:type="dxa"/>
          </w:tcPr>
          <w:p w14:paraId="26C82538" w14:textId="3B6799E5" w:rsidR="003740C9" w:rsidRPr="003740C9" w:rsidRDefault="003740C9" w:rsidP="003740C9">
            <w:pPr>
              <w:pStyle w:val="Flietext"/>
              <w:ind w:left="125"/>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6F7FD2B6"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6839697B" w14:textId="1087C2BB" w:rsidR="003740C9" w:rsidRPr="003740C9" w:rsidRDefault="003740C9" w:rsidP="003740C9">
            <w:pPr>
              <w:pStyle w:val="Flietext"/>
              <w:rPr>
                <w:sz w:val="20"/>
                <w:szCs w:val="20"/>
                <w:lang w:val="de-CH"/>
              </w:rPr>
            </w:pPr>
            <w:r w:rsidRPr="003740C9">
              <w:rPr>
                <w:sz w:val="20"/>
                <w:szCs w:val="20"/>
              </w:rPr>
              <w:t>EKS Cluster</w:t>
            </w:r>
          </w:p>
        </w:tc>
        <w:tc>
          <w:tcPr>
            <w:tcW w:w="3135" w:type="dxa"/>
          </w:tcPr>
          <w:p w14:paraId="7D907B88" w14:textId="439E3436" w:rsidR="003740C9" w:rsidRPr="003740C9" w:rsidRDefault="003740C9" w:rsidP="003740C9">
            <w:pPr>
              <w:pStyle w:val="Flietext"/>
              <w:ind w:left="-3"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rPr>
              <w:t>Der Kern der Kubernetes Umgebung</w:t>
            </w:r>
          </w:p>
        </w:tc>
        <w:tc>
          <w:tcPr>
            <w:tcW w:w="3527" w:type="dxa"/>
          </w:tcPr>
          <w:p w14:paraId="2AE0072B" w14:textId="790F1F37" w:rsidR="003740C9" w:rsidRPr="003740C9" w:rsidRDefault="003740C9" w:rsidP="003740C9">
            <w:pPr>
              <w:pStyle w:val="Flietext"/>
              <w:ind w:left="125"/>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Vernetzt mit VPC</w:t>
            </w:r>
          </w:p>
        </w:tc>
      </w:tr>
      <w:tr w:rsidR="003740C9" w14:paraId="6551CE95"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15C38502" w14:textId="542D830E" w:rsidR="003740C9" w:rsidRPr="003740C9" w:rsidRDefault="003740C9" w:rsidP="003740C9">
            <w:pPr>
              <w:pStyle w:val="Flietext"/>
              <w:rPr>
                <w:sz w:val="20"/>
                <w:szCs w:val="20"/>
                <w:lang w:val="de-CH"/>
              </w:rPr>
            </w:pPr>
            <w:r w:rsidRPr="003740C9">
              <w:rPr>
                <w:sz w:val="20"/>
                <w:szCs w:val="20"/>
              </w:rPr>
              <w:t xml:space="preserve">EKS </w:t>
            </w:r>
            <w:proofErr w:type="spellStart"/>
            <w:r w:rsidRPr="003740C9">
              <w:rPr>
                <w:sz w:val="20"/>
                <w:szCs w:val="20"/>
              </w:rPr>
              <w:t>Node</w:t>
            </w:r>
            <w:proofErr w:type="spellEnd"/>
            <w:r w:rsidRPr="003740C9">
              <w:rPr>
                <w:sz w:val="20"/>
                <w:szCs w:val="20"/>
              </w:rPr>
              <w:t xml:space="preserve"> Groups</w:t>
            </w:r>
          </w:p>
        </w:tc>
        <w:tc>
          <w:tcPr>
            <w:tcW w:w="3135" w:type="dxa"/>
          </w:tcPr>
          <w:p w14:paraId="08D25EFE" w14:textId="2745E63E"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Gruppen von Nodes innerhalb des Clusters</w:t>
            </w:r>
          </w:p>
        </w:tc>
        <w:tc>
          <w:tcPr>
            <w:tcW w:w="3527" w:type="dxa"/>
          </w:tcPr>
          <w:p w14:paraId="0992F1C5" w14:textId="732C8A3C" w:rsidR="003740C9" w:rsidRPr="003740C9" w:rsidRDefault="003740C9" w:rsidP="003740C9">
            <w:pPr>
              <w:pStyle w:val="Flietext"/>
              <w:ind w:left="125"/>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Positioniert</w:t>
            </w:r>
            <w:r>
              <w:rPr>
                <w:sz w:val="20"/>
                <w:szCs w:val="20"/>
              </w:rPr>
              <w:t xml:space="preserve"> sich automatisch</w:t>
            </w:r>
            <w:r w:rsidRPr="003740C9">
              <w:rPr>
                <w:sz w:val="20"/>
                <w:szCs w:val="20"/>
              </w:rPr>
              <w:t xml:space="preserve"> in privaten Subnetzen</w:t>
            </w:r>
          </w:p>
        </w:tc>
      </w:tr>
    </w:tbl>
    <w:p w14:paraId="12ACB150" w14:textId="77777777" w:rsidR="003740C9" w:rsidRDefault="003740C9" w:rsidP="003740C9">
      <w:pPr>
        <w:pStyle w:val="Flietext"/>
        <w:rPr>
          <w:lang w:val="de-CH"/>
        </w:rPr>
      </w:pPr>
    </w:p>
    <w:p w14:paraId="74B9C0C4" w14:textId="77777777" w:rsidR="003740C9" w:rsidRDefault="003740C9" w:rsidP="003740C9">
      <w:pPr>
        <w:pStyle w:val="berschrift3"/>
        <w:rPr>
          <w:lang w:val="de-CH"/>
        </w:rPr>
      </w:pPr>
      <w:r>
        <w:rPr>
          <w:lang w:val="de-CH"/>
        </w:rPr>
        <w:t>Sicherheitsgruppen</w:t>
      </w:r>
    </w:p>
    <w:tbl>
      <w:tblPr>
        <w:tblStyle w:val="Tabellenraster"/>
        <w:tblW w:w="0" w:type="auto"/>
        <w:tblLook w:val="04A0" w:firstRow="1" w:lastRow="0" w:firstColumn="1" w:lastColumn="0" w:noHBand="0" w:noVBand="1"/>
      </w:tblPr>
      <w:tblGrid>
        <w:gridCol w:w="2410"/>
        <w:gridCol w:w="3135"/>
        <w:gridCol w:w="3527"/>
      </w:tblGrid>
      <w:tr w:rsidR="003740C9" w14:paraId="731B06E4"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EA9D5B7" w14:textId="1508965D" w:rsidR="003740C9" w:rsidRPr="003740C9" w:rsidRDefault="003740C9" w:rsidP="003740C9">
            <w:pPr>
              <w:pStyle w:val="Flietext"/>
              <w:rPr>
                <w:sz w:val="20"/>
                <w:szCs w:val="20"/>
                <w:lang w:val="de-CH"/>
              </w:rPr>
            </w:pPr>
            <w:r w:rsidRPr="003740C9">
              <w:rPr>
                <w:sz w:val="20"/>
                <w:szCs w:val="20"/>
              </w:rPr>
              <w:t>Komponente</w:t>
            </w:r>
          </w:p>
        </w:tc>
        <w:tc>
          <w:tcPr>
            <w:tcW w:w="3135" w:type="dxa"/>
          </w:tcPr>
          <w:p w14:paraId="0478C7B1" w14:textId="057D2B15" w:rsidR="003740C9" w:rsidRPr="003740C9" w:rsidRDefault="003740C9" w:rsidP="003740C9">
            <w:pPr>
              <w:pStyle w:val="Flietext"/>
              <w:ind w:left="-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527" w:type="dxa"/>
          </w:tcPr>
          <w:p w14:paraId="28918EAB" w14:textId="2DEA6812"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52DBCEA5"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6EE451AF" w14:textId="14A75129" w:rsidR="003740C9" w:rsidRPr="003740C9" w:rsidRDefault="003740C9" w:rsidP="003740C9">
            <w:pPr>
              <w:pStyle w:val="Flietext"/>
              <w:rPr>
                <w:sz w:val="20"/>
                <w:szCs w:val="20"/>
                <w:lang w:val="de-CH"/>
              </w:rPr>
            </w:pPr>
            <w:r w:rsidRPr="003740C9">
              <w:rPr>
                <w:sz w:val="20"/>
                <w:szCs w:val="20"/>
              </w:rPr>
              <w:t>Control Plane SG</w:t>
            </w:r>
          </w:p>
        </w:tc>
        <w:tc>
          <w:tcPr>
            <w:tcW w:w="3135" w:type="dxa"/>
          </w:tcPr>
          <w:p w14:paraId="481EA654" w14:textId="71E14478"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Schützt die Kubernetes-API</w:t>
            </w:r>
          </w:p>
        </w:tc>
        <w:tc>
          <w:tcPr>
            <w:tcW w:w="3527" w:type="dxa"/>
          </w:tcPr>
          <w:p w14:paraId="5ADFB2D0" w14:textId="6A0CA0BC"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Erlaubt Traffic nur von vertrauenswürdigen IPs</w:t>
            </w:r>
          </w:p>
        </w:tc>
      </w:tr>
      <w:tr w:rsidR="003740C9" w14:paraId="3D9FC3A9"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55937E29" w14:textId="017F30C8" w:rsidR="003740C9" w:rsidRPr="003740C9" w:rsidRDefault="003740C9" w:rsidP="003740C9">
            <w:pPr>
              <w:pStyle w:val="Flietext"/>
              <w:rPr>
                <w:sz w:val="20"/>
                <w:szCs w:val="20"/>
                <w:lang w:val="de-CH"/>
              </w:rPr>
            </w:pPr>
            <w:proofErr w:type="spellStart"/>
            <w:r w:rsidRPr="003740C9">
              <w:rPr>
                <w:sz w:val="20"/>
                <w:szCs w:val="20"/>
              </w:rPr>
              <w:t>Node</w:t>
            </w:r>
            <w:proofErr w:type="spellEnd"/>
            <w:r w:rsidRPr="003740C9">
              <w:rPr>
                <w:sz w:val="20"/>
                <w:szCs w:val="20"/>
              </w:rPr>
              <w:t xml:space="preserve"> Group SG</w:t>
            </w:r>
          </w:p>
        </w:tc>
        <w:tc>
          <w:tcPr>
            <w:tcW w:w="3135" w:type="dxa"/>
          </w:tcPr>
          <w:p w14:paraId="165BCC28" w14:textId="077F0C07"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Schützt die Kubernetes-Nodes</w:t>
            </w:r>
          </w:p>
        </w:tc>
        <w:tc>
          <w:tcPr>
            <w:tcW w:w="3527" w:type="dxa"/>
          </w:tcPr>
          <w:p w14:paraId="5AB3C52A" w14:textId="2FFD11D5" w:rsidR="003740C9" w:rsidRPr="003740C9" w:rsidRDefault="003740C9" w:rsidP="003740C9">
            <w:pPr>
              <w:pStyle w:val="Flietext"/>
              <w:ind w:right="-394"/>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Inbound von Control Plane, Outbound zum Internet</w:t>
            </w:r>
          </w:p>
        </w:tc>
      </w:tr>
    </w:tbl>
    <w:p w14:paraId="371AC6A0" w14:textId="77777777" w:rsidR="003740C9" w:rsidRDefault="003740C9" w:rsidP="003740C9">
      <w:pPr>
        <w:pStyle w:val="Flietext"/>
        <w:rPr>
          <w:lang w:val="de-CH"/>
        </w:rPr>
      </w:pPr>
    </w:p>
    <w:p w14:paraId="19106D7F" w14:textId="77777777" w:rsidR="003740C9" w:rsidRDefault="003740C9" w:rsidP="003740C9">
      <w:pPr>
        <w:pStyle w:val="berschrift3"/>
        <w:rPr>
          <w:lang w:val="de-CH"/>
        </w:rPr>
      </w:pPr>
      <w:r>
        <w:rPr>
          <w:lang w:val="de-CH"/>
        </w:rPr>
        <w:t>Load Balancer</w:t>
      </w:r>
    </w:p>
    <w:tbl>
      <w:tblPr>
        <w:tblStyle w:val="Tabellenraster"/>
        <w:tblW w:w="0" w:type="auto"/>
        <w:tblLook w:val="04A0" w:firstRow="1" w:lastRow="0" w:firstColumn="1" w:lastColumn="0" w:noHBand="0" w:noVBand="1"/>
      </w:tblPr>
      <w:tblGrid>
        <w:gridCol w:w="2410"/>
        <w:gridCol w:w="3135"/>
        <w:gridCol w:w="3527"/>
      </w:tblGrid>
      <w:tr w:rsidR="003740C9" w14:paraId="26A676DF"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9831BE" w14:textId="57C1BB5F" w:rsidR="003740C9" w:rsidRPr="003740C9" w:rsidRDefault="003740C9" w:rsidP="003740C9">
            <w:pPr>
              <w:pStyle w:val="Flietext"/>
              <w:rPr>
                <w:sz w:val="20"/>
                <w:szCs w:val="20"/>
                <w:lang w:val="de-CH"/>
              </w:rPr>
            </w:pPr>
            <w:r w:rsidRPr="003740C9">
              <w:rPr>
                <w:sz w:val="20"/>
                <w:szCs w:val="20"/>
              </w:rPr>
              <w:t>Komponente</w:t>
            </w:r>
          </w:p>
        </w:tc>
        <w:tc>
          <w:tcPr>
            <w:tcW w:w="3135" w:type="dxa"/>
          </w:tcPr>
          <w:p w14:paraId="49B92A81" w14:textId="3E3E067A"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527" w:type="dxa"/>
          </w:tcPr>
          <w:p w14:paraId="5FA06097" w14:textId="6C8B3D6D"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381E4AC3"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5B2AFFB5" w14:textId="34C066E6" w:rsidR="003740C9" w:rsidRPr="003740C9" w:rsidRDefault="003740C9" w:rsidP="003740C9">
            <w:pPr>
              <w:pStyle w:val="Flietext"/>
              <w:rPr>
                <w:sz w:val="20"/>
                <w:szCs w:val="20"/>
                <w:lang w:val="de-CH"/>
              </w:rPr>
            </w:pPr>
            <w:r w:rsidRPr="003740C9">
              <w:rPr>
                <w:sz w:val="20"/>
                <w:szCs w:val="20"/>
              </w:rPr>
              <w:t>ALB</w:t>
            </w:r>
          </w:p>
        </w:tc>
        <w:tc>
          <w:tcPr>
            <w:tcW w:w="3135" w:type="dxa"/>
          </w:tcPr>
          <w:p w14:paraId="1BA0B386" w14:textId="54385966"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Verteilt eingehenden Traffic</w:t>
            </w:r>
          </w:p>
        </w:tc>
        <w:tc>
          <w:tcPr>
            <w:tcW w:w="3527" w:type="dxa"/>
          </w:tcPr>
          <w:p w14:paraId="7F13DD50" w14:textId="55062F85"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 xml:space="preserve">Positioniert </w:t>
            </w:r>
            <w:r>
              <w:rPr>
                <w:sz w:val="20"/>
                <w:szCs w:val="20"/>
              </w:rPr>
              <w:t>sich automatisch in</w:t>
            </w:r>
            <w:r w:rsidRPr="003740C9">
              <w:rPr>
                <w:sz w:val="20"/>
                <w:szCs w:val="20"/>
              </w:rPr>
              <w:t xml:space="preserve"> öffentlichen Subnetzen, routet Traffic zu Services in privaten Subnetzen</w:t>
            </w:r>
          </w:p>
        </w:tc>
      </w:tr>
    </w:tbl>
    <w:p w14:paraId="12F51A95" w14:textId="77777777" w:rsidR="003740C9" w:rsidRDefault="003740C9" w:rsidP="003740C9">
      <w:pPr>
        <w:pStyle w:val="berschrift3"/>
        <w:rPr>
          <w:lang w:val="de-CH"/>
        </w:rPr>
      </w:pPr>
      <w:r>
        <w:rPr>
          <w:lang w:val="de-CH"/>
        </w:rPr>
        <w:lastRenderedPageBreak/>
        <w:t xml:space="preserve">Route </w:t>
      </w:r>
      <w:proofErr w:type="spellStart"/>
      <w:r>
        <w:rPr>
          <w:lang w:val="de-CH"/>
        </w:rPr>
        <w:t>Tables</w:t>
      </w:r>
      <w:proofErr w:type="spellEnd"/>
    </w:p>
    <w:tbl>
      <w:tblPr>
        <w:tblStyle w:val="Tabellenraster"/>
        <w:tblW w:w="0" w:type="auto"/>
        <w:tblLook w:val="04A0" w:firstRow="1" w:lastRow="0" w:firstColumn="1" w:lastColumn="0" w:noHBand="0" w:noVBand="1"/>
      </w:tblPr>
      <w:tblGrid>
        <w:gridCol w:w="2410"/>
        <w:gridCol w:w="3135"/>
        <w:gridCol w:w="3136"/>
      </w:tblGrid>
      <w:tr w:rsidR="003740C9" w14:paraId="59C8CD05"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2FDBBD9" w14:textId="3242BE0B" w:rsidR="003740C9" w:rsidRPr="003740C9" w:rsidRDefault="003740C9" w:rsidP="003740C9">
            <w:pPr>
              <w:pStyle w:val="Flietext"/>
              <w:rPr>
                <w:sz w:val="20"/>
                <w:szCs w:val="20"/>
                <w:lang w:val="de-CH"/>
              </w:rPr>
            </w:pPr>
            <w:r w:rsidRPr="003740C9">
              <w:rPr>
                <w:sz w:val="20"/>
                <w:szCs w:val="20"/>
              </w:rPr>
              <w:t>Komponente</w:t>
            </w:r>
          </w:p>
        </w:tc>
        <w:tc>
          <w:tcPr>
            <w:tcW w:w="3135" w:type="dxa"/>
          </w:tcPr>
          <w:p w14:paraId="3B1C5B4F" w14:textId="45817F51" w:rsidR="003740C9" w:rsidRPr="003740C9" w:rsidRDefault="003740C9" w:rsidP="003740C9">
            <w:pPr>
              <w:pStyle w:val="Flietext"/>
              <w:ind w:left="-3" w:firstLine="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136" w:type="dxa"/>
          </w:tcPr>
          <w:p w14:paraId="49E7B99E" w14:textId="13FE1FAB"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5BCEFA27"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076E24DE" w14:textId="1711A36A" w:rsidR="003740C9" w:rsidRPr="003740C9" w:rsidRDefault="003740C9" w:rsidP="003740C9">
            <w:pPr>
              <w:pStyle w:val="Flietext"/>
              <w:rPr>
                <w:sz w:val="20"/>
                <w:szCs w:val="20"/>
                <w:lang w:val="de-CH"/>
              </w:rPr>
            </w:pPr>
            <w:r w:rsidRPr="003740C9">
              <w:rPr>
                <w:sz w:val="20"/>
                <w:szCs w:val="20"/>
              </w:rPr>
              <w:t>Public Route Table</w:t>
            </w:r>
          </w:p>
        </w:tc>
        <w:tc>
          <w:tcPr>
            <w:tcW w:w="3135" w:type="dxa"/>
          </w:tcPr>
          <w:p w14:paraId="27890947" w14:textId="1AB6C724"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Routet Traffic von öffentlichen Subnetzen</w:t>
            </w:r>
          </w:p>
        </w:tc>
        <w:tc>
          <w:tcPr>
            <w:tcW w:w="3136" w:type="dxa"/>
          </w:tcPr>
          <w:p w14:paraId="4F35BE36" w14:textId="53BF0667"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 xml:space="preserve">Verbindet zu </w:t>
            </w:r>
            <w:r w:rsidR="00EC17C7" w:rsidRPr="003740C9">
              <w:rPr>
                <w:sz w:val="20"/>
                <w:szCs w:val="20"/>
              </w:rPr>
              <w:t>Internet-Gateway</w:t>
            </w:r>
          </w:p>
        </w:tc>
      </w:tr>
      <w:tr w:rsidR="003740C9" w14:paraId="699AB180"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2E5F9085" w14:textId="07414744" w:rsidR="003740C9" w:rsidRPr="003740C9" w:rsidRDefault="003740C9" w:rsidP="003740C9">
            <w:pPr>
              <w:pStyle w:val="Flietext"/>
              <w:rPr>
                <w:sz w:val="20"/>
                <w:szCs w:val="20"/>
                <w:lang w:val="de-CH"/>
              </w:rPr>
            </w:pPr>
            <w:r w:rsidRPr="003740C9">
              <w:rPr>
                <w:sz w:val="20"/>
                <w:szCs w:val="20"/>
              </w:rPr>
              <w:t>Private Route Table</w:t>
            </w:r>
          </w:p>
        </w:tc>
        <w:tc>
          <w:tcPr>
            <w:tcW w:w="3135" w:type="dxa"/>
          </w:tcPr>
          <w:p w14:paraId="23381CCE" w14:textId="6E57ACC7"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Routet Traffic von privaten Subnetzen</w:t>
            </w:r>
          </w:p>
        </w:tc>
        <w:tc>
          <w:tcPr>
            <w:tcW w:w="3136" w:type="dxa"/>
          </w:tcPr>
          <w:p w14:paraId="3AB5C02F" w14:textId="348C4D86"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Verbindet zu NAT Gateway</w:t>
            </w:r>
          </w:p>
        </w:tc>
      </w:tr>
    </w:tbl>
    <w:p w14:paraId="3658CA46" w14:textId="6E2EC2D3" w:rsidR="00E32D1D" w:rsidRDefault="00E32D1D" w:rsidP="003740C9">
      <w:pPr>
        <w:pStyle w:val="berschrift3"/>
        <w:numPr>
          <w:ilvl w:val="0"/>
          <w:numId w:val="0"/>
        </w:numPr>
        <w:rPr>
          <w:lang w:val="de-CH"/>
        </w:rPr>
      </w:pPr>
      <w:r w:rsidRPr="00B870AE">
        <w:rPr>
          <w:lang w:val="de-CH"/>
        </w:rPr>
        <w:br w:type="page"/>
      </w:r>
    </w:p>
    <w:p w14:paraId="7593CC68" w14:textId="10B6B9C1" w:rsidR="00BE1828" w:rsidRDefault="00BE1828" w:rsidP="00BE1828">
      <w:pPr>
        <w:pStyle w:val="berschrift2"/>
        <w:rPr>
          <w:lang w:val="de-CH"/>
        </w:rPr>
      </w:pPr>
      <w:r>
        <w:rPr>
          <w:lang w:val="de-CH"/>
        </w:rPr>
        <w:lastRenderedPageBreak/>
        <w:t>Berechtigungskonzept</w:t>
      </w:r>
    </w:p>
    <w:p w14:paraId="3DC17CD6" w14:textId="45CFC9AD" w:rsidR="00BE1828" w:rsidRDefault="00BE1828" w:rsidP="00BE1828">
      <w:pPr>
        <w:rPr>
          <w:lang w:val="de-CH"/>
        </w:rPr>
      </w:pPr>
      <w:r>
        <w:rPr>
          <w:lang w:val="de-CH"/>
        </w:rPr>
        <w:t xml:space="preserve">In diesem Abschnitt wird das Berechtigungskonzept definiert, welches relevant für die Sicherheit des </w:t>
      </w:r>
      <w:r w:rsidR="00EC17C7">
        <w:rPr>
          <w:lang w:val="de-CH"/>
        </w:rPr>
        <w:t>Systems</w:t>
      </w:r>
      <w:r>
        <w:rPr>
          <w:lang w:val="de-CH"/>
        </w:rPr>
        <w:t xml:space="preserve"> ist. Da es sich dieses Projekt besonders auf den AWS EKS </w:t>
      </w:r>
      <w:r w:rsidR="00EC17C7">
        <w:rPr>
          <w:lang w:val="de-CH"/>
        </w:rPr>
        <w:t>fokussiert</w:t>
      </w:r>
      <w:r>
        <w:rPr>
          <w:lang w:val="de-CH"/>
        </w:rPr>
        <w:t xml:space="preserve">, wird das Berechtigungskonzept innerhalb von AWS sehr einfach gehalten und der Fokus liegt mehr auf die Berechtigungen innerhalb des EKS. Ebenso </w:t>
      </w:r>
      <w:r w:rsidR="00EC17C7">
        <w:rPr>
          <w:lang w:val="de-CH"/>
        </w:rPr>
        <w:t>existieren</w:t>
      </w:r>
      <w:r>
        <w:rPr>
          <w:lang w:val="de-CH"/>
        </w:rPr>
        <w:t xml:space="preserve"> hierbei auch externe Einschränkungen, da ich keinen </w:t>
      </w:r>
      <w:proofErr w:type="spellStart"/>
      <w:r>
        <w:rPr>
          <w:lang w:val="de-CH"/>
        </w:rPr>
        <w:t>Full</w:t>
      </w:r>
      <w:proofErr w:type="spellEnd"/>
      <w:r>
        <w:rPr>
          <w:lang w:val="de-CH"/>
        </w:rPr>
        <w:t>-Admin Access auf der AWS Plattform habe, da dieses Projekt innerhalb einer firmeninternen Sandbox ausgeführt wird.</w:t>
      </w:r>
    </w:p>
    <w:p w14:paraId="349AAE83" w14:textId="6BDCC582" w:rsidR="00BE1828" w:rsidRDefault="00BE1828" w:rsidP="00BE1828">
      <w:pPr>
        <w:pStyle w:val="berschrift3"/>
        <w:rPr>
          <w:lang w:val="de-CH"/>
        </w:rPr>
      </w:pPr>
      <w:r>
        <w:rPr>
          <w:lang w:val="de-CH"/>
        </w:rPr>
        <w:t>Berechtigungen innerhalb AWS</w:t>
      </w:r>
    </w:p>
    <w:p w14:paraId="4131386E" w14:textId="66FFFE0F" w:rsidR="00BE1828" w:rsidRPr="00BE1828" w:rsidRDefault="00BE1828" w:rsidP="00212958">
      <w:pPr>
        <w:pStyle w:val="Flietext"/>
        <w:rPr>
          <w:lang w:val="de-CH"/>
        </w:rPr>
      </w:pPr>
      <w:r>
        <w:rPr>
          <w:lang w:val="de-CH"/>
        </w:rPr>
        <w:t>I</w:t>
      </w:r>
      <w:r w:rsidR="00E35D73">
        <w:rPr>
          <w:lang w:val="de-CH"/>
        </w:rPr>
        <w:t>n diesem Berechtigungskonzept für AWS, setzen wir die Berechtigungen nach den Best Practices von AWS selbst um. Somit werden keine User mit spezifischen Berechtigungen erstellt, sondern es werden sogenannte Rollen erstellt, welche sich ein User selbst zuweisen kann und somit über diese Rolle seine Berechtigungen erhält. Ebenso wird hierbei auch auf das «Least Privilege» Prinzip geachtet, wonach Rollen &amp; User nur die wichtigsten Berechtigungen erhalten.</w:t>
      </w:r>
      <w:r w:rsidR="00212958">
        <w:rPr>
          <w:lang w:val="de-CH"/>
        </w:rPr>
        <w:br/>
      </w:r>
      <w:r w:rsidR="00212958">
        <w:rPr>
          <w:lang w:val="de-CH"/>
        </w:rPr>
        <w:br/>
      </w:r>
      <w:r w:rsidR="00212958">
        <w:rPr>
          <w:b/>
          <w:bCs/>
          <w:color w:val="E20073"/>
          <w:lang w:val="de-CH"/>
        </w:rPr>
        <w:t>Rollen</w:t>
      </w:r>
      <w:r w:rsidR="00212958" w:rsidRPr="00212958">
        <w:rPr>
          <w:b/>
          <w:bCs/>
          <w:color w:val="E20073"/>
          <w:lang w:val="de-CH"/>
        </w:rPr>
        <w:t>:</w:t>
      </w:r>
      <w:r w:rsidR="00212958">
        <w:rPr>
          <w:b/>
          <w:bCs/>
          <w:color w:val="E20073"/>
          <w:lang w:val="de-CH"/>
        </w:rPr>
        <w:br/>
      </w:r>
      <w:r w:rsidR="00212958">
        <w:rPr>
          <w:lang w:val="de-CH"/>
        </w:rPr>
        <w:t>Bei AWS werden normalerweise Rollen, Benutzern und Gruppen, die Berechtigungen nicht direkt zugewiesen, sondern es wird jeweils eine eigene Policy dafür erstellt. Die untenstehende Tabelle führt dabei auf, welche Rolle mit welcher Policy zusamm</w:t>
      </w:r>
      <w:r w:rsidR="00EC17C7">
        <w:rPr>
          <w:lang w:val="de-CH"/>
        </w:rPr>
        <w:t>en</w:t>
      </w:r>
      <w:r w:rsidR="00212958">
        <w:rPr>
          <w:lang w:val="de-CH"/>
        </w:rPr>
        <w:t>hängt.</w:t>
      </w:r>
      <w:r>
        <w:rPr>
          <w:lang w:val="de-CH"/>
        </w:rPr>
        <w:br/>
      </w:r>
    </w:p>
    <w:tbl>
      <w:tblPr>
        <w:tblStyle w:val="Tabellenraster"/>
        <w:tblW w:w="0" w:type="auto"/>
        <w:tblLook w:val="04A0" w:firstRow="1" w:lastRow="0" w:firstColumn="1" w:lastColumn="0" w:noHBand="0" w:noVBand="1"/>
      </w:tblPr>
      <w:tblGrid>
        <w:gridCol w:w="2380"/>
        <w:gridCol w:w="2440"/>
        <w:gridCol w:w="4536"/>
      </w:tblGrid>
      <w:tr w:rsidR="00E35D73" w14:paraId="47D9828A" w14:textId="77777777" w:rsidTr="00E3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Pr>
          <w:p w14:paraId="3EB1A7FF" w14:textId="12752EC3" w:rsidR="00BE1828" w:rsidRPr="00BE1828" w:rsidRDefault="00BE1828" w:rsidP="00BE1828">
            <w:pPr>
              <w:rPr>
                <w:sz w:val="20"/>
                <w:szCs w:val="20"/>
                <w:lang w:val="de-CH"/>
              </w:rPr>
            </w:pPr>
            <w:r>
              <w:rPr>
                <w:sz w:val="20"/>
                <w:szCs w:val="20"/>
                <w:lang w:val="de-CH"/>
              </w:rPr>
              <w:t>Rolle</w:t>
            </w:r>
          </w:p>
        </w:tc>
        <w:tc>
          <w:tcPr>
            <w:tcW w:w="2440" w:type="dxa"/>
          </w:tcPr>
          <w:p w14:paraId="4086BAE0" w14:textId="6DFBCEE3" w:rsidR="00BE1828" w:rsidRPr="00BE1828" w:rsidRDefault="00212958" w:rsidP="00E35D73">
            <w:pPr>
              <w:ind w:right="425"/>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Policy</w:t>
            </w:r>
          </w:p>
        </w:tc>
        <w:tc>
          <w:tcPr>
            <w:tcW w:w="4536" w:type="dxa"/>
          </w:tcPr>
          <w:p w14:paraId="0BBC0A08" w14:textId="1C263E0F" w:rsidR="00BE1828" w:rsidRPr="00BE1828" w:rsidRDefault="00BE1828" w:rsidP="00BE1828">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Beschreibung</w:t>
            </w:r>
          </w:p>
        </w:tc>
      </w:tr>
      <w:tr w:rsidR="00E35D73" w:rsidRPr="00E35D73" w14:paraId="370D55DF" w14:textId="77777777" w:rsidTr="00E35D73">
        <w:tc>
          <w:tcPr>
            <w:cnfStyle w:val="001000000000" w:firstRow="0" w:lastRow="0" w:firstColumn="1" w:lastColumn="0" w:oddVBand="0" w:evenVBand="0" w:oddHBand="0" w:evenHBand="0" w:firstRowFirstColumn="0" w:firstRowLastColumn="0" w:lastRowFirstColumn="0" w:lastRowLastColumn="0"/>
            <w:tcW w:w="2380" w:type="dxa"/>
          </w:tcPr>
          <w:p w14:paraId="7E71B35B" w14:textId="0C8B2F70" w:rsidR="00BE1828" w:rsidRPr="00BE1828" w:rsidRDefault="00E35D73" w:rsidP="00E35D73">
            <w:pPr>
              <w:rPr>
                <w:sz w:val="20"/>
                <w:szCs w:val="20"/>
                <w:lang w:val="de-CH"/>
              </w:rPr>
            </w:pPr>
            <w:proofErr w:type="spellStart"/>
            <w:r>
              <w:rPr>
                <w:sz w:val="20"/>
                <w:szCs w:val="20"/>
                <w:lang w:val="de-CH"/>
              </w:rPr>
              <w:t>sandbox</w:t>
            </w:r>
            <w:proofErr w:type="spellEnd"/>
            <w:r>
              <w:rPr>
                <w:sz w:val="20"/>
                <w:szCs w:val="20"/>
                <w:lang w:val="de-CH"/>
              </w:rPr>
              <w:t xml:space="preserve"> (firmenintern vorgegeben)</w:t>
            </w:r>
          </w:p>
        </w:tc>
        <w:tc>
          <w:tcPr>
            <w:tcW w:w="2440" w:type="dxa"/>
          </w:tcPr>
          <w:p w14:paraId="6AFAB858" w14:textId="6BA7B7CB" w:rsidR="00BE1828" w:rsidRPr="00E35D73" w:rsidRDefault="00212958" w:rsidP="00E35D73">
            <w:pPr>
              <w:ind w:right="425"/>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sandbox</w:t>
            </w:r>
          </w:p>
        </w:tc>
        <w:tc>
          <w:tcPr>
            <w:tcW w:w="4536" w:type="dxa"/>
          </w:tcPr>
          <w:p w14:paraId="2F7F05C6" w14:textId="3BCBF67B" w:rsidR="00BE1828" w:rsidRPr="00E35D73" w:rsidRDefault="00E35D73" w:rsidP="00BE1828">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E35D73">
              <w:rPr>
                <w:sz w:val="20"/>
                <w:szCs w:val="20"/>
                <w:lang w:val="de-CH"/>
              </w:rPr>
              <w:t xml:space="preserve">Mit dieser Rolle hat man </w:t>
            </w:r>
            <w:proofErr w:type="spellStart"/>
            <w:r w:rsidR="00212958">
              <w:rPr>
                <w:sz w:val="20"/>
                <w:szCs w:val="20"/>
                <w:lang w:val="de-CH"/>
              </w:rPr>
              <w:t>F</w:t>
            </w:r>
            <w:r w:rsidRPr="00E35D73">
              <w:rPr>
                <w:sz w:val="20"/>
                <w:szCs w:val="20"/>
                <w:lang w:val="de-CH"/>
              </w:rPr>
              <w:t>ull</w:t>
            </w:r>
            <w:proofErr w:type="spellEnd"/>
            <w:r>
              <w:rPr>
                <w:sz w:val="20"/>
                <w:szCs w:val="20"/>
                <w:lang w:val="de-CH"/>
              </w:rPr>
              <w:t>-</w:t>
            </w:r>
            <w:r w:rsidR="00212958">
              <w:rPr>
                <w:sz w:val="20"/>
                <w:szCs w:val="20"/>
                <w:lang w:val="de-CH"/>
              </w:rPr>
              <w:t>A</w:t>
            </w:r>
            <w:r>
              <w:rPr>
                <w:sz w:val="20"/>
                <w:szCs w:val="20"/>
                <w:lang w:val="de-CH"/>
              </w:rPr>
              <w:t xml:space="preserve">ccess auf jeden einzelnen Service innerhalb von AWS. Jedoch können nur die </w:t>
            </w:r>
            <w:proofErr w:type="spellStart"/>
            <w:r>
              <w:rPr>
                <w:sz w:val="20"/>
                <w:szCs w:val="20"/>
                <w:lang w:val="de-CH"/>
              </w:rPr>
              <w:t>eignene</w:t>
            </w:r>
            <w:proofErr w:type="spellEnd"/>
            <w:r>
              <w:rPr>
                <w:sz w:val="20"/>
                <w:szCs w:val="20"/>
                <w:lang w:val="de-CH"/>
              </w:rPr>
              <w:t xml:space="preserve"> Ressourcen gesehen und bearbeitet werden.</w:t>
            </w:r>
          </w:p>
        </w:tc>
      </w:tr>
      <w:tr w:rsidR="00E35D73" w:rsidRPr="00212958" w14:paraId="53B7501A" w14:textId="77777777" w:rsidTr="00E35D73">
        <w:tc>
          <w:tcPr>
            <w:cnfStyle w:val="001000000000" w:firstRow="0" w:lastRow="0" w:firstColumn="1" w:lastColumn="0" w:oddVBand="0" w:evenVBand="0" w:oddHBand="0" w:evenHBand="0" w:firstRowFirstColumn="0" w:firstRowLastColumn="0" w:lastRowFirstColumn="0" w:lastRowLastColumn="0"/>
            <w:tcW w:w="2380" w:type="dxa"/>
          </w:tcPr>
          <w:p w14:paraId="15A416CB" w14:textId="51027203" w:rsidR="00BE1828" w:rsidRPr="00E35D73" w:rsidRDefault="00212958" w:rsidP="00BE1828">
            <w:pPr>
              <w:rPr>
                <w:sz w:val="20"/>
                <w:szCs w:val="20"/>
                <w:lang w:val="de-CH"/>
              </w:rPr>
            </w:pPr>
            <w:r>
              <w:rPr>
                <w:sz w:val="20"/>
                <w:szCs w:val="20"/>
                <w:lang w:val="de-CH"/>
              </w:rPr>
              <w:t>chaos-</w:t>
            </w:r>
            <w:proofErr w:type="spellStart"/>
            <w:r>
              <w:rPr>
                <w:sz w:val="20"/>
                <w:szCs w:val="20"/>
                <w:lang w:val="de-CH"/>
              </w:rPr>
              <w:t>ipa</w:t>
            </w:r>
            <w:proofErr w:type="spellEnd"/>
            <w:r>
              <w:rPr>
                <w:sz w:val="20"/>
                <w:szCs w:val="20"/>
                <w:lang w:val="de-CH"/>
              </w:rPr>
              <w:t>-</w:t>
            </w:r>
            <w:proofErr w:type="spellStart"/>
            <w:r>
              <w:rPr>
                <w:sz w:val="20"/>
                <w:szCs w:val="20"/>
                <w:lang w:val="de-CH"/>
              </w:rPr>
              <w:t>read</w:t>
            </w:r>
            <w:proofErr w:type="spellEnd"/>
            <w:r>
              <w:rPr>
                <w:sz w:val="20"/>
                <w:szCs w:val="20"/>
                <w:lang w:val="de-CH"/>
              </w:rPr>
              <w:t>*</w:t>
            </w:r>
          </w:p>
        </w:tc>
        <w:tc>
          <w:tcPr>
            <w:tcW w:w="2440" w:type="dxa"/>
          </w:tcPr>
          <w:p w14:paraId="530B27DC" w14:textId="252D28AD" w:rsidR="00BE1828" w:rsidRPr="00212958" w:rsidRDefault="00212958" w:rsidP="00E35D73">
            <w:pPr>
              <w:ind w:right="425"/>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policy-chaos-</w:t>
            </w:r>
            <w:proofErr w:type="spellStart"/>
            <w:r>
              <w:rPr>
                <w:sz w:val="20"/>
                <w:szCs w:val="20"/>
                <w:lang w:val="en-US"/>
              </w:rPr>
              <w:t>ipa</w:t>
            </w:r>
            <w:proofErr w:type="spellEnd"/>
            <w:r>
              <w:rPr>
                <w:sz w:val="20"/>
                <w:szCs w:val="20"/>
                <w:lang w:val="en-US"/>
              </w:rPr>
              <w:t>-test-</w:t>
            </w:r>
            <w:proofErr w:type="spellStart"/>
            <w:r>
              <w:rPr>
                <w:sz w:val="20"/>
                <w:szCs w:val="20"/>
                <w:lang w:val="en-US"/>
              </w:rPr>
              <w:t>fullread</w:t>
            </w:r>
            <w:proofErr w:type="spellEnd"/>
          </w:p>
        </w:tc>
        <w:tc>
          <w:tcPr>
            <w:tcW w:w="4536" w:type="dxa"/>
          </w:tcPr>
          <w:p w14:paraId="6E051303" w14:textId="35E412D4" w:rsidR="00BE1828" w:rsidRPr="00212958" w:rsidRDefault="00212958" w:rsidP="00BE1828">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212958">
              <w:rPr>
                <w:sz w:val="20"/>
                <w:szCs w:val="20"/>
                <w:lang w:val="de-CH"/>
              </w:rPr>
              <w:t>Diese Rolle erlaubt den Read</w:t>
            </w:r>
            <w:r>
              <w:rPr>
                <w:sz w:val="20"/>
                <w:szCs w:val="20"/>
                <w:lang w:val="de-CH"/>
              </w:rPr>
              <w:t>-Access auf alle Ressourcen innerhalb von AWS, welche mit dem Tag «chaos-</w:t>
            </w:r>
            <w:proofErr w:type="spellStart"/>
            <w:r>
              <w:rPr>
                <w:sz w:val="20"/>
                <w:szCs w:val="20"/>
                <w:lang w:val="de-CH"/>
              </w:rPr>
              <w:t>ipa</w:t>
            </w:r>
            <w:proofErr w:type="spellEnd"/>
            <w:r>
              <w:rPr>
                <w:sz w:val="20"/>
                <w:szCs w:val="20"/>
                <w:lang w:val="de-CH"/>
              </w:rPr>
              <w:t>» gekennzeichnet werden.</w:t>
            </w:r>
          </w:p>
        </w:tc>
      </w:tr>
    </w:tbl>
    <w:p w14:paraId="51CE33D4" w14:textId="388EEB03" w:rsidR="00212958" w:rsidRPr="00212958" w:rsidRDefault="00212958" w:rsidP="00BE1828">
      <w:pPr>
        <w:rPr>
          <w:lang w:val="de-CH"/>
        </w:rPr>
      </w:pPr>
      <w:r>
        <w:rPr>
          <w:lang w:val="de-CH"/>
        </w:rPr>
        <w:br/>
      </w:r>
      <w:r w:rsidRPr="00212958">
        <w:rPr>
          <w:sz w:val="18"/>
          <w:szCs w:val="20"/>
          <w:lang w:val="de-CH"/>
        </w:rPr>
        <w:t>*</w:t>
      </w:r>
      <w:r>
        <w:rPr>
          <w:sz w:val="18"/>
          <w:szCs w:val="20"/>
          <w:lang w:val="de-CH"/>
        </w:rPr>
        <w:t xml:space="preserve"> </w:t>
      </w:r>
      <w:r w:rsidRPr="00212958">
        <w:rPr>
          <w:sz w:val="18"/>
          <w:szCs w:val="20"/>
          <w:lang w:val="de-CH"/>
        </w:rPr>
        <w:t xml:space="preserve">Bei dieser Rolle handelt es sich um eine theoretische Rolle, welche so praktisch nicht umgesetzt werden kann, </w:t>
      </w:r>
      <w:r w:rsidR="00EC17C7" w:rsidRPr="00212958">
        <w:rPr>
          <w:sz w:val="18"/>
          <w:szCs w:val="20"/>
          <w:lang w:val="de-CH"/>
        </w:rPr>
        <w:t>aufgrund</w:t>
      </w:r>
      <w:r w:rsidRPr="00212958">
        <w:rPr>
          <w:sz w:val="18"/>
          <w:szCs w:val="20"/>
          <w:lang w:val="de-CH"/>
        </w:rPr>
        <w:t xml:space="preserve"> von fehlenden Berechtigungen.</w:t>
      </w:r>
      <w:r>
        <w:rPr>
          <w:sz w:val="18"/>
          <w:szCs w:val="20"/>
          <w:lang w:val="de-CH"/>
        </w:rPr>
        <w:br/>
      </w:r>
      <w:r>
        <w:rPr>
          <w:sz w:val="18"/>
          <w:szCs w:val="20"/>
          <w:lang w:val="de-CH"/>
        </w:rPr>
        <w:br/>
      </w:r>
      <w:r w:rsidRPr="00212958">
        <w:rPr>
          <w:b/>
          <w:bCs/>
          <w:color w:val="E20073"/>
          <w:lang w:val="de-CH"/>
        </w:rPr>
        <w:t>Policies:</w:t>
      </w:r>
      <w:r>
        <w:rPr>
          <w:b/>
          <w:bCs/>
          <w:color w:val="E20073"/>
          <w:lang w:val="de-CH"/>
        </w:rPr>
        <w:br/>
      </w:r>
      <w:r>
        <w:rPr>
          <w:lang w:val="de-CH"/>
        </w:rPr>
        <w:t>Die nachfolgende Tabelle definiert die Policies und deren jeweiligen Berechtigungen.</w:t>
      </w:r>
      <w:r>
        <w:rPr>
          <w:lang w:val="de-CH"/>
        </w:rPr>
        <w:br/>
      </w:r>
    </w:p>
    <w:tbl>
      <w:tblPr>
        <w:tblStyle w:val="Tabellenraster"/>
        <w:tblW w:w="0" w:type="auto"/>
        <w:tblLook w:val="04A0" w:firstRow="1" w:lastRow="0" w:firstColumn="1" w:lastColumn="0" w:noHBand="0" w:noVBand="1"/>
      </w:tblPr>
      <w:tblGrid>
        <w:gridCol w:w="4703"/>
        <w:gridCol w:w="4703"/>
      </w:tblGrid>
      <w:tr w:rsidR="00212958" w14:paraId="398642BB" w14:textId="77777777" w:rsidTr="0021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728CF12F" w14:textId="3304F930" w:rsidR="00212958" w:rsidRPr="00212958" w:rsidRDefault="00212958" w:rsidP="00212958">
            <w:pPr>
              <w:rPr>
                <w:sz w:val="20"/>
                <w:szCs w:val="20"/>
                <w:lang w:val="de-CH"/>
              </w:rPr>
            </w:pPr>
            <w:r w:rsidRPr="00212958">
              <w:rPr>
                <w:sz w:val="20"/>
                <w:szCs w:val="20"/>
                <w:lang w:val="de-CH"/>
              </w:rPr>
              <w:t>Policy</w:t>
            </w:r>
          </w:p>
        </w:tc>
        <w:tc>
          <w:tcPr>
            <w:tcW w:w="4703" w:type="dxa"/>
          </w:tcPr>
          <w:p w14:paraId="240D9E7F" w14:textId="2A43E071" w:rsidR="00212958" w:rsidRPr="00212958" w:rsidRDefault="00212958" w:rsidP="00212958">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212958">
              <w:rPr>
                <w:sz w:val="20"/>
                <w:szCs w:val="20"/>
                <w:lang w:val="de-CH"/>
              </w:rPr>
              <w:t>Berechtigungen</w:t>
            </w:r>
          </w:p>
        </w:tc>
      </w:tr>
      <w:tr w:rsidR="00212958" w14:paraId="0238055E" w14:textId="77777777" w:rsidTr="00212958">
        <w:tc>
          <w:tcPr>
            <w:cnfStyle w:val="001000000000" w:firstRow="0" w:lastRow="0" w:firstColumn="1" w:lastColumn="0" w:oddVBand="0" w:evenVBand="0" w:oddHBand="0" w:evenHBand="0" w:firstRowFirstColumn="0" w:firstRowLastColumn="0" w:lastRowFirstColumn="0" w:lastRowLastColumn="0"/>
            <w:tcW w:w="4703" w:type="dxa"/>
          </w:tcPr>
          <w:p w14:paraId="6EBADC8B" w14:textId="0430E25B" w:rsidR="00212958" w:rsidRPr="00212958" w:rsidRDefault="00212958" w:rsidP="00212958">
            <w:pPr>
              <w:rPr>
                <w:sz w:val="20"/>
                <w:szCs w:val="20"/>
                <w:lang w:val="de-CH"/>
              </w:rPr>
            </w:pPr>
            <w:proofErr w:type="spellStart"/>
            <w:r w:rsidRPr="00212958">
              <w:rPr>
                <w:sz w:val="20"/>
                <w:szCs w:val="20"/>
                <w:lang w:val="de-CH"/>
              </w:rPr>
              <w:t>sandbox</w:t>
            </w:r>
            <w:proofErr w:type="spellEnd"/>
          </w:p>
        </w:tc>
        <w:tc>
          <w:tcPr>
            <w:tcW w:w="4703" w:type="dxa"/>
          </w:tcPr>
          <w:p w14:paraId="11ABADD2" w14:textId="1C42C53C" w:rsidR="00212958" w:rsidRPr="00212958" w:rsidRDefault="00212958" w:rsidP="00212958">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212958">
              <w:rPr>
                <w:sz w:val="20"/>
                <w:szCs w:val="20"/>
                <w:lang w:val="en-US"/>
              </w:rPr>
              <w:t xml:space="preserve">Full-Access auf alle </w:t>
            </w:r>
            <w:proofErr w:type="spellStart"/>
            <w:r w:rsidRPr="00212958">
              <w:rPr>
                <w:sz w:val="20"/>
                <w:szCs w:val="20"/>
                <w:lang w:val="en-US"/>
              </w:rPr>
              <w:t>eigenen</w:t>
            </w:r>
            <w:proofErr w:type="spellEnd"/>
            <w:r w:rsidRPr="00212958">
              <w:rPr>
                <w:sz w:val="20"/>
                <w:szCs w:val="20"/>
                <w:lang w:val="en-US"/>
              </w:rPr>
              <w:t xml:space="preserve"> AWS Services</w:t>
            </w:r>
          </w:p>
        </w:tc>
      </w:tr>
      <w:tr w:rsidR="00212958" w:rsidRPr="007158A2" w14:paraId="5CED0C0D" w14:textId="77777777" w:rsidTr="00212958">
        <w:tc>
          <w:tcPr>
            <w:cnfStyle w:val="001000000000" w:firstRow="0" w:lastRow="0" w:firstColumn="1" w:lastColumn="0" w:oddVBand="0" w:evenVBand="0" w:oddHBand="0" w:evenHBand="0" w:firstRowFirstColumn="0" w:firstRowLastColumn="0" w:lastRowFirstColumn="0" w:lastRowLastColumn="0"/>
            <w:tcW w:w="4703" w:type="dxa"/>
          </w:tcPr>
          <w:p w14:paraId="3A32A3D7" w14:textId="587E9789" w:rsidR="00212958" w:rsidRPr="00212958" w:rsidRDefault="00212958" w:rsidP="00212958">
            <w:pPr>
              <w:rPr>
                <w:sz w:val="20"/>
                <w:szCs w:val="20"/>
                <w:lang w:val="en-US"/>
              </w:rPr>
            </w:pPr>
            <w:r w:rsidRPr="00212958">
              <w:rPr>
                <w:sz w:val="20"/>
                <w:szCs w:val="20"/>
                <w:lang w:val="en-US"/>
              </w:rPr>
              <w:t>policy-chaos-</w:t>
            </w:r>
            <w:proofErr w:type="spellStart"/>
            <w:r w:rsidRPr="00212958">
              <w:rPr>
                <w:sz w:val="20"/>
                <w:szCs w:val="20"/>
                <w:lang w:val="en-US"/>
              </w:rPr>
              <w:t>ipa</w:t>
            </w:r>
            <w:proofErr w:type="spellEnd"/>
            <w:r w:rsidRPr="00212958">
              <w:rPr>
                <w:sz w:val="20"/>
                <w:szCs w:val="20"/>
                <w:lang w:val="en-US"/>
              </w:rPr>
              <w:t>-test-</w:t>
            </w:r>
            <w:proofErr w:type="spellStart"/>
            <w:r w:rsidRPr="00212958">
              <w:rPr>
                <w:sz w:val="20"/>
                <w:szCs w:val="20"/>
                <w:lang w:val="en-US"/>
              </w:rPr>
              <w:t>fullread</w:t>
            </w:r>
            <w:proofErr w:type="spellEnd"/>
          </w:p>
        </w:tc>
        <w:tc>
          <w:tcPr>
            <w:tcW w:w="4703" w:type="dxa"/>
          </w:tcPr>
          <w:p w14:paraId="43C44DE4" w14:textId="507E3C8E" w:rsidR="00212958" w:rsidRPr="00212958" w:rsidRDefault="00212958" w:rsidP="00212958">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212958">
              <w:rPr>
                <w:sz w:val="20"/>
                <w:szCs w:val="20"/>
                <w:lang w:val="en-US"/>
              </w:rPr>
              <w:t xml:space="preserve">Read Access auf </w:t>
            </w:r>
            <w:proofErr w:type="spellStart"/>
            <w:r w:rsidRPr="00212958">
              <w:rPr>
                <w:sz w:val="20"/>
                <w:szCs w:val="20"/>
                <w:lang w:val="en-US"/>
              </w:rPr>
              <w:t>Ressourcen</w:t>
            </w:r>
            <w:proofErr w:type="spellEnd"/>
            <w:r w:rsidRPr="00212958">
              <w:rPr>
                <w:sz w:val="20"/>
                <w:szCs w:val="20"/>
                <w:lang w:val="en-US"/>
              </w:rPr>
              <w:t xml:space="preserve"> </w:t>
            </w:r>
            <w:proofErr w:type="spellStart"/>
            <w:r w:rsidRPr="00212958">
              <w:rPr>
                <w:sz w:val="20"/>
                <w:szCs w:val="20"/>
                <w:lang w:val="en-US"/>
              </w:rPr>
              <w:t>mit</w:t>
            </w:r>
            <w:proofErr w:type="spellEnd"/>
            <w:r w:rsidRPr="00212958">
              <w:rPr>
                <w:sz w:val="20"/>
                <w:szCs w:val="20"/>
                <w:lang w:val="en-US"/>
              </w:rPr>
              <w:t xml:space="preserve"> dem Tag «chaos-</w:t>
            </w:r>
            <w:proofErr w:type="spellStart"/>
            <w:r w:rsidRPr="00212958">
              <w:rPr>
                <w:sz w:val="20"/>
                <w:szCs w:val="20"/>
                <w:lang w:val="en-US"/>
              </w:rPr>
              <w:t>ipa</w:t>
            </w:r>
            <w:proofErr w:type="spellEnd"/>
            <w:r w:rsidRPr="00212958">
              <w:rPr>
                <w:sz w:val="20"/>
                <w:szCs w:val="20"/>
                <w:lang w:val="en-US"/>
              </w:rPr>
              <w:t>»</w:t>
            </w:r>
          </w:p>
        </w:tc>
      </w:tr>
    </w:tbl>
    <w:p w14:paraId="35DCC91D" w14:textId="2551428B" w:rsidR="00BE1828" w:rsidRDefault="00BE1828" w:rsidP="00BE1828">
      <w:pPr>
        <w:rPr>
          <w:lang w:val="en-US"/>
        </w:rPr>
      </w:pPr>
    </w:p>
    <w:p w14:paraId="3DD41D36" w14:textId="2C9BE447" w:rsidR="00D7055E" w:rsidRPr="00212958" w:rsidRDefault="00D7055E" w:rsidP="00D7055E">
      <w:pPr>
        <w:pStyle w:val="berschrift3"/>
        <w:rPr>
          <w:lang w:val="en-US"/>
        </w:rPr>
      </w:pPr>
      <w:proofErr w:type="spellStart"/>
      <w:r>
        <w:rPr>
          <w:lang w:val="en-US"/>
        </w:rPr>
        <w:t>Berechtigungen</w:t>
      </w:r>
      <w:proofErr w:type="spellEnd"/>
      <w:r>
        <w:rPr>
          <w:lang w:val="en-US"/>
        </w:rPr>
        <w:t xml:space="preserve"> </w:t>
      </w:r>
      <w:proofErr w:type="spellStart"/>
      <w:r>
        <w:rPr>
          <w:lang w:val="en-US"/>
        </w:rPr>
        <w:t>innerhalb</w:t>
      </w:r>
      <w:proofErr w:type="spellEnd"/>
      <w:r>
        <w:rPr>
          <w:lang w:val="en-US"/>
        </w:rPr>
        <w:t xml:space="preserve"> des EKS</w:t>
      </w:r>
    </w:p>
    <w:p w14:paraId="6BC68540" w14:textId="6CB04ACA" w:rsidR="00BE1828" w:rsidRDefault="00D7055E" w:rsidP="00BE1828">
      <w:pPr>
        <w:rPr>
          <w:lang w:val="de-CH"/>
        </w:rPr>
      </w:pPr>
      <w:r w:rsidRPr="00D7055E">
        <w:rPr>
          <w:lang w:val="de-CH"/>
        </w:rPr>
        <w:t xml:space="preserve">In diesem Berechtigungskonzept handelt es sich um die </w:t>
      </w:r>
      <w:r>
        <w:rPr>
          <w:lang w:val="de-CH"/>
        </w:rPr>
        <w:t>Kubernetes RBAC (</w:t>
      </w:r>
      <w:proofErr w:type="spellStart"/>
      <w:r>
        <w:rPr>
          <w:lang w:val="de-CH"/>
        </w:rPr>
        <w:t>Role-Based</w:t>
      </w:r>
      <w:proofErr w:type="spellEnd"/>
      <w:r>
        <w:rPr>
          <w:lang w:val="de-CH"/>
        </w:rPr>
        <w:t xml:space="preserve"> Access Control), in welchem auch für jeweilige Rollen, diverse Berech</w:t>
      </w:r>
      <w:r w:rsidR="00EC17C7">
        <w:rPr>
          <w:lang w:val="de-CH"/>
        </w:rPr>
        <w:t>tig</w:t>
      </w:r>
      <w:r>
        <w:rPr>
          <w:lang w:val="de-CH"/>
        </w:rPr>
        <w:t>ungen vergeben werden. Hierbei werden ähnlich wie bei AWS, zwei verschiedene Rollen eingesetzt:</w:t>
      </w:r>
    </w:p>
    <w:tbl>
      <w:tblPr>
        <w:tblStyle w:val="Tabellenraster"/>
        <w:tblW w:w="0" w:type="auto"/>
        <w:tblLook w:val="04A0" w:firstRow="1" w:lastRow="0" w:firstColumn="1" w:lastColumn="0" w:noHBand="0" w:noVBand="1"/>
      </w:tblPr>
      <w:tblGrid>
        <w:gridCol w:w="2410"/>
        <w:gridCol w:w="3135"/>
        <w:gridCol w:w="3811"/>
      </w:tblGrid>
      <w:tr w:rsidR="00D7055E" w14:paraId="56EB7522" w14:textId="77777777" w:rsidTr="00D70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0F168CF" w14:textId="186084E1" w:rsidR="00D7055E" w:rsidRPr="00D7055E" w:rsidRDefault="00D7055E" w:rsidP="00D7055E">
            <w:pPr>
              <w:rPr>
                <w:sz w:val="20"/>
                <w:szCs w:val="20"/>
                <w:lang w:val="de-CH"/>
              </w:rPr>
            </w:pPr>
            <w:proofErr w:type="spellStart"/>
            <w:r w:rsidRPr="00D7055E">
              <w:rPr>
                <w:sz w:val="20"/>
                <w:szCs w:val="20"/>
              </w:rPr>
              <w:lastRenderedPageBreak/>
              <w:t>ClusterRole</w:t>
            </w:r>
            <w:proofErr w:type="spellEnd"/>
          </w:p>
        </w:tc>
        <w:tc>
          <w:tcPr>
            <w:tcW w:w="3135" w:type="dxa"/>
          </w:tcPr>
          <w:p w14:paraId="084EAA30" w14:textId="49D66B6D" w:rsidR="00D7055E" w:rsidRPr="00D7055E" w:rsidRDefault="00D7055E" w:rsidP="00D7055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7055E">
              <w:rPr>
                <w:sz w:val="20"/>
                <w:szCs w:val="20"/>
              </w:rPr>
              <w:t>Zugriffsberechtigungen</w:t>
            </w:r>
          </w:p>
        </w:tc>
        <w:tc>
          <w:tcPr>
            <w:tcW w:w="3811" w:type="dxa"/>
          </w:tcPr>
          <w:p w14:paraId="4CE3B6DF" w14:textId="41E41D93" w:rsidR="00D7055E" w:rsidRPr="00D7055E" w:rsidRDefault="00D7055E" w:rsidP="00D7055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7055E">
              <w:rPr>
                <w:sz w:val="20"/>
                <w:szCs w:val="20"/>
              </w:rPr>
              <w:t>Beschreibung</w:t>
            </w:r>
          </w:p>
        </w:tc>
      </w:tr>
      <w:tr w:rsidR="00D7055E" w14:paraId="54D2FEB5" w14:textId="77777777" w:rsidTr="00D7055E">
        <w:tc>
          <w:tcPr>
            <w:cnfStyle w:val="001000000000" w:firstRow="0" w:lastRow="0" w:firstColumn="1" w:lastColumn="0" w:oddVBand="0" w:evenVBand="0" w:oddHBand="0" w:evenHBand="0" w:firstRowFirstColumn="0" w:firstRowLastColumn="0" w:lastRowFirstColumn="0" w:lastRowLastColumn="0"/>
            <w:tcW w:w="2410" w:type="dxa"/>
          </w:tcPr>
          <w:p w14:paraId="21F97750" w14:textId="0E4D12D0" w:rsidR="00D7055E" w:rsidRPr="00D7055E" w:rsidRDefault="00D7055E" w:rsidP="00D7055E">
            <w:pPr>
              <w:rPr>
                <w:sz w:val="20"/>
                <w:szCs w:val="20"/>
                <w:lang w:val="en-US"/>
              </w:rPr>
            </w:pPr>
            <w:r>
              <w:rPr>
                <w:sz w:val="20"/>
                <w:szCs w:val="20"/>
                <w:lang w:val="en-US"/>
              </w:rPr>
              <w:t>r</w:t>
            </w:r>
            <w:r w:rsidRPr="00D7055E">
              <w:rPr>
                <w:sz w:val="20"/>
                <w:szCs w:val="20"/>
                <w:lang w:val="en-US"/>
              </w:rPr>
              <w:t>ole-chaos-</w:t>
            </w:r>
            <w:proofErr w:type="spellStart"/>
            <w:r w:rsidRPr="00D7055E">
              <w:rPr>
                <w:sz w:val="20"/>
                <w:szCs w:val="20"/>
                <w:lang w:val="en-US"/>
              </w:rPr>
              <w:t>ipa</w:t>
            </w:r>
            <w:proofErr w:type="spellEnd"/>
            <w:r w:rsidRPr="00D7055E">
              <w:rPr>
                <w:sz w:val="20"/>
                <w:szCs w:val="20"/>
                <w:lang w:val="en-US"/>
              </w:rPr>
              <w:t>-test-ad</w:t>
            </w:r>
            <w:r>
              <w:rPr>
                <w:sz w:val="20"/>
                <w:szCs w:val="20"/>
                <w:lang w:val="en-US"/>
              </w:rPr>
              <w:t>min</w:t>
            </w:r>
          </w:p>
        </w:tc>
        <w:tc>
          <w:tcPr>
            <w:tcW w:w="3135" w:type="dxa"/>
          </w:tcPr>
          <w:p w14:paraId="7A63095B" w14:textId="69AC20B9" w:rsidR="00D7055E" w:rsidRPr="00D7055E" w:rsidRDefault="00D7055E" w:rsidP="00D7055E">
            <w:pPr>
              <w:ind w:left="-3"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Vollzugriff auf alle Ressourcen und Operationen</w:t>
            </w:r>
          </w:p>
        </w:tc>
        <w:tc>
          <w:tcPr>
            <w:tcW w:w="3811" w:type="dxa"/>
          </w:tcPr>
          <w:p w14:paraId="446AEB55" w14:textId="0B704CC0" w:rsidR="00D7055E" w:rsidRPr="00D7055E" w:rsidRDefault="00D7055E" w:rsidP="00D7055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 xml:space="preserve">Vollständige administrative Kontrolle </w:t>
            </w:r>
            <w:proofErr w:type="gramStart"/>
            <w:r w:rsidRPr="00D7055E">
              <w:rPr>
                <w:sz w:val="20"/>
                <w:szCs w:val="20"/>
              </w:rPr>
              <w:t>über den gesamten Cluster</w:t>
            </w:r>
            <w:proofErr w:type="gramEnd"/>
            <w:r w:rsidRPr="00D7055E">
              <w:rPr>
                <w:sz w:val="20"/>
                <w:szCs w:val="20"/>
              </w:rPr>
              <w:t>.</w:t>
            </w:r>
          </w:p>
        </w:tc>
      </w:tr>
      <w:tr w:rsidR="00D7055E" w14:paraId="2FD0E633" w14:textId="77777777" w:rsidTr="00D7055E">
        <w:tc>
          <w:tcPr>
            <w:cnfStyle w:val="001000000000" w:firstRow="0" w:lastRow="0" w:firstColumn="1" w:lastColumn="0" w:oddVBand="0" w:evenVBand="0" w:oddHBand="0" w:evenHBand="0" w:firstRowFirstColumn="0" w:firstRowLastColumn="0" w:lastRowFirstColumn="0" w:lastRowLastColumn="0"/>
            <w:tcW w:w="2410" w:type="dxa"/>
          </w:tcPr>
          <w:p w14:paraId="3D8255FF" w14:textId="1EE532CA" w:rsidR="00D7055E" w:rsidRPr="00D7055E" w:rsidRDefault="00D7055E" w:rsidP="00D7055E">
            <w:pPr>
              <w:rPr>
                <w:sz w:val="20"/>
                <w:szCs w:val="20"/>
                <w:lang w:val="en-US"/>
              </w:rPr>
            </w:pPr>
            <w:r>
              <w:rPr>
                <w:sz w:val="20"/>
                <w:szCs w:val="20"/>
                <w:lang w:val="en-US"/>
              </w:rPr>
              <w:t>r</w:t>
            </w:r>
            <w:r w:rsidRPr="00D7055E">
              <w:rPr>
                <w:sz w:val="20"/>
                <w:szCs w:val="20"/>
                <w:lang w:val="en-US"/>
              </w:rPr>
              <w:t>ole-chaos-</w:t>
            </w:r>
            <w:proofErr w:type="spellStart"/>
            <w:r w:rsidRPr="00D7055E">
              <w:rPr>
                <w:sz w:val="20"/>
                <w:szCs w:val="20"/>
                <w:lang w:val="en-US"/>
              </w:rPr>
              <w:t>ipa</w:t>
            </w:r>
            <w:proofErr w:type="spellEnd"/>
            <w:r w:rsidRPr="00D7055E">
              <w:rPr>
                <w:sz w:val="20"/>
                <w:szCs w:val="20"/>
                <w:lang w:val="en-US"/>
              </w:rPr>
              <w:t>-test-</w:t>
            </w:r>
            <w:r>
              <w:rPr>
                <w:sz w:val="20"/>
                <w:szCs w:val="20"/>
                <w:lang w:val="en-US"/>
              </w:rPr>
              <w:t>read</w:t>
            </w:r>
          </w:p>
        </w:tc>
        <w:tc>
          <w:tcPr>
            <w:tcW w:w="3135" w:type="dxa"/>
          </w:tcPr>
          <w:p w14:paraId="4C29F539" w14:textId="38E85DCB" w:rsidR="00D7055E" w:rsidRPr="00D7055E" w:rsidRDefault="00D7055E" w:rsidP="00D7055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Lesender Zugriff auf alle Ressourcen</w:t>
            </w:r>
          </w:p>
        </w:tc>
        <w:tc>
          <w:tcPr>
            <w:tcW w:w="3811" w:type="dxa"/>
          </w:tcPr>
          <w:p w14:paraId="00B16088" w14:textId="45631062" w:rsidR="00D7055E" w:rsidRPr="00D7055E" w:rsidRDefault="00D7055E" w:rsidP="00D7055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Ermöglicht Benutzern das Ansehen von Ressourcen, aber keine Änderungen.</w:t>
            </w:r>
          </w:p>
        </w:tc>
      </w:tr>
    </w:tbl>
    <w:p w14:paraId="139BD3DC" w14:textId="77777777" w:rsidR="00D7055E" w:rsidRPr="00D7055E" w:rsidRDefault="00D7055E" w:rsidP="00BE1828">
      <w:pPr>
        <w:rPr>
          <w:lang w:val="de-CH"/>
        </w:rPr>
      </w:pPr>
    </w:p>
    <w:p w14:paraId="4BA27045" w14:textId="1666632B" w:rsidR="007904E0" w:rsidRDefault="00A41549" w:rsidP="00E32D1D">
      <w:pPr>
        <w:spacing w:line="250" w:lineRule="auto"/>
        <w:rPr>
          <w:lang w:val="de-CH"/>
        </w:rPr>
      </w:pPr>
      <w:r>
        <w:rPr>
          <w:lang w:val="de-CH"/>
        </w:rPr>
        <w:t>Da der eigentliche Test und die Implementierung der Software von Chaos-Mesh im Vordergrund steht, sind jeweils nur Admin und Read Rollen nötig, da man entweder alles konfiguriert und erstellt oder als dritt Person sich das Tool und die Architektur ansehen möchte.</w:t>
      </w:r>
    </w:p>
    <w:p w14:paraId="51C46ADA" w14:textId="492DB2F5" w:rsidR="00A41549" w:rsidRDefault="00A41549" w:rsidP="00A41549">
      <w:pPr>
        <w:pStyle w:val="berschrift2"/>
        <w:rPr>
          <w:lang w:val="de-CH"/>
        </w:rPr>
      </w:pPr>
      <w:r>
        <w:rPr>
          <w:lang w:val="de-CH"/>
        </w:rPr>
        <w:t>ISDS-Konzept</w:t>
      </w:r>
    </w:p>
    <w:p w14:paraId="1A719A45" w14:textId="14B751F1" w:rsidR="00DB0F1D" w:rsidRDefault="00DB0F1D" w:rsidP="00DB0F1D">
      <w:pPr>
        <w:rPr>
          <w:lang w:val="de-CH"/>
        </w:rPr>
      </w:pPr>
      <w:r>
        <w:rPr>
          <w:lang w:val="de-CH"/>
        </w:rPr>
        <w:t xml:space="preserve">Das ISDS-Konzept ist ein wichtiger Bestandteil </w:t>
      </w:r>
      <w:r w:rsidR="007E528B">
        <w:rPr>
          <w:lang w:val="de-CH"/>
        </w:rPr>
        <w:t xml:space="preserve">eines jeden Projektes, da der Datenschutz und die Informationssicherheit heutzutage </w:t>
      </w:r>
      <w:proofErr w:type="gramStart"/>
      <w:r w:rsidR="007E528B">
        <w:rPr>
          <w:lang w:val="de-CH"/>
        </w:rPr>
        <w:t>extrem wichtig</w:t>
      </w:r>
      <w:proofErr w:type="gramEnd"/>
      <w:r w:rsidR="007E528B">
        <w:rPr>
          <w:lang w:val="de-CH"/>
        </w:rPr>
        <w:t xml:space="preserve"> sind. Auch in diesem Projekt wird ein ISDS-Konzept erarbeitet, obwohl es </w:t>
      </w:r>
      <w:r w:rsidR="00EC17C7">
        <w:rPr>
          <w:lang w:val="de-CH"/>
        </w:rPr>
        <w:t>keine schützenswerten Informationen</w:t>
      </w:r>
      <w:r w:rsidR="007E528B">
        <w:rPr>
          <w:lang w:val="de-CH"/>
        </w:rPr>
        <w:t xml:space="preserve"> gäbe, da alles in einer Testumgebung stattfindet und ein ungewünschter Zugang zu diesen Informationen und Daten </w:t>
      </w:r>
      <w:proofErr w:type="gramStart"/>
      <w:r w:rsidR="007E528B">
        <w:rPr>
          <w:lang w:val="de-CH"/>
        </w:rPr>
        <w:t xml:space="preserve">keine </w:t>
      </w:r>
      <w:r w:rsidR="00EC17C7">
        <w:rPr>
          <w:lang w:val="de-CH"/>
        </w:rPr>
        <w:t>verehrende</w:t>
      </w:r>
      <w:r w:rsidR="007E528B">
        <w:rPr>
          <w:lang w:val="de-CH"/>
        </w:rPr>
        <w:t xml:space="preserve"> Folgen</w:t>
      </w:r>
      <w:proofErr w:type="gramEnd"/>
      <w:r w:rsidR="007E528B">
        <w:rPr>
          <w:lang w:val="de-CH"/>
        </w:rPr>
        <w:t xml:space="preserve"> hätte. Folgende Daten und Informationen </w:t>
      </w:r>
      <w:r w:rsidR="00EC17C7">
        <w:rPr>
          <w:lang w:val="de-CH"/>
        </w:rPr>
        <w:t>müssen,</w:t>
      </w:r>
      <w:r w:rsidR="007E528B">
        <w:rPr>
          <w:lang w:val="de-CH"/>
        </w:rPr>
        <w:t xml:space="preserve"> während diesem Projekt geschützt werden.</w:t>
      </w:r>
    </w:p>
    <w:p w14:paraId="5962A598" w14:textId="49333930" w:rsidR="007E528B" w:rsidRDefault="007E528B" w:rsidP="007E528B">
      <w:pPr>
        <w:pStyle w:val="berschrift3"/>
        <w:rPr>
          <w:lang w:val="de-CH"/>
        </w:rPr>
      </w:pPr>
      <w:r>
        <w:rPr>
          <w:lang w:val="de-CH"/>
        </w:rPr>
        <w:t>Informationsschutz</w:t>
      </w:r>
    </w:p>
    <w:p w14:paraId="33827CA6" w14:textId="3A0D9F8A" w:rsidR="007E528B" w:rsidRPr="007E528B" w:rsidRDefault="007E528B" w:rsidP="007E528B">
      <w:pPr>
        <w:rPr>
          <w:lang w:val="de-CH"/>
        </w:rPr>
      </w:pPr>
      <w:r>
        <w:rPr>
          <w:lang w:val="de-CH"/>
        </w:rPr>
        <w:t>Folgende Massnahmen sind einzuhalten, um entsprechende Informationen zu schützen.</w:t>
      </w:r>
      <w:r>
        <w:rPr>
          <w:lang w:val="de-CH"/>
        </w:rPr>
        <w:br/>
      </w:r>
    </w:p>
    <w:tbl>
      <w:tblPr>
        <w:tblStyle w:val="Tabellenraster"/>
        <w:tblW w:w="0" w:type="auto"/>
        <w:tblLook w:val="04A0" w:firstRow="1" w:lastRow="0" w:firstColumn="1" w:lastColumn="0" w:noHBand="0" w:noVBand="1"/>
      </w:tblPr>
      <w:tblGrid>
        <w:gridCol w:w="2410"/>
        <w:gridCol w:w="3135"/>
        <w:gridCol w:w="3811"/>
      </w:tblGrid>
      <w:tr w:rsidR="007E528B" w14:paraId="6F505ABD" w14:textId="77777777" w:rsidTr="007E5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EB34E3" w14:textId="6C6E6D13" w:rsidR="007E528B" w:rsidRPr="007E528B" w:rsidRDefault="007E528B" w:rsidP="007E528B">
            <w:pPr>
              <w:rPr>
                <w:sz w:val="20"/>
                <w:szCs w:val="32"/>
                <w:lang w:val="de-CH"/>
              </w:rPr>
            </w:pPr>
            <w:r>
              <w:rPr>
                <w:sz w:val="20"/>
                <w:szCs w:val="32"/>
                <w:lang w:val="de-CH"/>
              </w:rPr>
              <w:t>Informationsschutz Nr.</w:t>
            </w:r>
          </w:p>
        </w:tc>
        <w:tc>
          <w:tcPr>
            <w:tcW w:w="3135" w:type="dxa"/>
          </w:tcPr>
          <w:p w14:paraId="3A58E166" w14:textId="4CBA8462" w:rsidR="007E528B" w:rsidRPr="007E528B" w:rsidRDefault="007E528B" w:rsidP="007E528B">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Bezeichnung</w:t>
            </w:r>
          </w:p>
        </w:tc>
        <w:tc>
          <w:tcPr>
            <w:tcW w:w="3811" w:type="dxa"/>
          </w:tcPr>
          <w:p w14:paraId="7ECBE656" w14:textId="5A72A9D5" w:rsidR="007E528B" w:rsidRPr="007E528B" w:rsidRDefault="007E528B" w:rsidP="007E528B">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Beschreibung</w:t>
            </w:r>
          </w:p>
        </w:tc>
      </w:tr>
      <w:tr w:rsidR="007E528B" w14:paraId="0BD02BCD" w14:textId="77777777" w:rsidTr="007E528B">
        <w:tc>
          <w:tcPr>
            <w:cnfStyle w:val="001000000000" w:firstRow="0" w:lastRow="0" w:firstColumn="1" w:lastColumn="0" w:oddVBand="0" w:evenVBand="0" w:oddHBand="0" w:evenHBand="0" w:firstRowFirstColumn="0" w:firstRowLastColumn="0" w:lastRowFirstColumn="0" w:lastRowLastColumn="0"/>
            <w:tcW w:w="2410" w:type="dxa"/>
          </w:tcPr>
          <w:p w14:paraId="78B5FB45" w14:textId="5F43319B" w:rsidR="007E528B" w:rsidRPr="007E528B" w:rsidRDefault="007E528B" w:rsidP="007E528B">
            <w:pPr>
              <w:rPr>
                <w:sz w:val="20"/>
                <w:szCs w:val="32"/>
                <w:lang w:val="de-CH"/>
              </w:rPr>
            </w:pPr>
            <w:r>
              <w:rPr>
                <w:sz w:val="20"/>
                <w:szCs w:val="32"/>
                <w:lang w:val="de-CH"/>
              </w:rPr>
              <w:t>IS-1</w:t>
            </w:r>
          </w:p>
        </w:tc>
        <w:tc>
          <w:tcPr>
            <w:tcW w:w="3135" w:type="dxa"/>
          </w:tcPr>
          <w:p w14:paraId="78757495" w14:textId="0752D515"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Klassifizierung</w:t>
            </w:r>
          </w:p>
        </w:tc>
        <w:tc>
          <w:tcPr>
            <w:tcW w:w="3811" w:type="dxa"/>
          </w:tcPr>
          <w:p w14:paraId="4D067555" w14:textId="5BB7015B"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Alle Dokumente, welche diesem Projekt angehören, müssten korrekt klassifiziert und dementsprechend behandelt werden.</w:t>
            </w:r>
          </w:p>
        </w:tc>
      </w:tr>
      <w:tr w:rsidR="007E528B" w14:paraId="02242AD0" w14:textId="77777777" w:rsidTr="007E528B">
        <w:tc>
          <w:tcPr>
            <w:cnfStyle w:val="001000000000" w:firstRow="0" w:lastRow="0" w:firstColumn="1" w:lastColumn="0" w:oddVBand="0" w:evenVBand="0" w:oddHBand="0" w:evenHBand="0" w:firstRowFirstColumn="0" w:firstRowLastColumn="0" w:lastRowFirstColumn="0" w:lastRowLastColumn="0"/>
            <w:tcW w:w="2410" w:type="dxa"/>
          </w:tcPr>
          <w:p w14:paraId="4C2D1CDB" w14:textId="7DA49DBC" w:rsidR="007E528B" w:rsidRPr="007E528B" w:rsidRDefault="007E528B" w:rsidP="007E528B">
            <w:pPr>
              <w:ind w:right="3"/>
              <w:rPr>
                <w:sz w:val="20"/>
                <w:szCs w:val="32"/>
                <w:lang w:val="de-CH"/>
              </w:rPr>
            </w:pPr>
            <w:r>
              <w:rPr>
                <w:sz w:val="20"/>
                <w:szCs w:val="32"/>
                <w:lang w:val="de-CH"/>
              </w:rPr>
              <w:t>IS-2</w:t>
            </w:r>
          </w:p>
        </w:tc>
        <w:tc>
          <w:tcPr>
            <w:tcW w:w="3135" w:type="dxa"/>
          </w:tcPr>
          <w:p w14:paraId="79B8DF09" w14:textId="2D4E6C64"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Passwörter</w:t>
            </w:r>
          </w:p>
        </w:tc>
        <w:tc>
          <w:tcPr>
            <w:tcW w:w="3811" w:type="dxa"/>
          </w:tcPr>
          <w:p w14:paraId="44516889" w14:textId="7C5A93A8"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Es müssen stets sichere Passwörter verwendet werden. Passwörter dürfen nicht weitergegeben werden oder an unsicheren Orten gesichert werden.</w:t>
            </w:r>
          </w:p>
        </w:tc>
      </w:tr>
      <w:tr w:rsidR="007E528B" w14:paraId="7B97F941" w14:textId="77777777" w:rsidTr="007E528B">
        <w:tc>
          <w:tcPr>
            <w:cnfStyle w:val="001000000000" w:firstRow="0" w:lastRow="0" w:firstColumn="1" w:lastColumn="0" w:oddVBand="0" w:evenVBand="0" w:oddHBand="0" w:evenHBand="0" w:firstRowFirstColumn="0" w:firstRowLastColumn="0" w:lastRowFirstColumn="0" w:lastRowLastColumn="0"/>
            <w:tcW w:w="2410" w:type="dxa"/>
          </w:tcPr>
          <w:p w14:paraId="408B1546" w14:textId="3F794791" w:rsidR="007E528B" w:rsidRPr="007E528B" w:rsidRDefault="007E528B" w:rsidP="007E528B">
            <w:pPr>
              <w:rPr>
                <w:sz w:val="20"/>
                <w:szCs w:val="32"/>
                <w:lang w:val="de-CH"/>
              </w:rPr>
            </w:pPr>
            <w:r>
              <w:rPr>
                <w:sz w:val="20"/>
                <w:szCs w:val="32"/>
                <w:lang w:val="de-CH"/>
              </w:rPr>
              <w:t>IS-</w:t>
            </w:r>
            <w:r w:rsidR="00F85FBB">
              <w:rPr>
                <w:sz w:val="20"/>
                <w:szCs w:val="32"/>
                <w:lang w:val="de-CH"/>
              </w:rPr>
              <w:t>3</w:t>
            </w:r>
          </w:p>
        </w:tc>
        <w:tc>
          <w:tcPr>
            <w:tcW w:w="3135" w:type="dxa"/>
          </w:tcPr>
          <w:p w14:paraId="32BC029D" w14:textId="7CA4D547"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Clear Desk</w:t>
            </w:r>
          </w:p>
        </w:tc>
        <w:tc>
          <w:tcPr>
            <w:tcW w:w="3811" w:type="dxa"/>
          </w:tcPr>
          <w:p w14:paraId="71BD05E4" w14:textId="498A99F4"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Es dürfen keine Dokumente mit vertraulichen Daten auf dem Schreibtisch liegen gelassen werden.</w:t>
            </w:r>
          </w:p>
        </w:tc>
      </w:tr>
    </w:tbl>
    <w:p w14:paraId="3F3993D7" w14:textId="5895989A" w:rsidR="007E528B" w:rsidRDefault="007E528B" w:rsidP="007E528B">
      <w:pPr>
        <w:pStyle w:val="berschrift3"/>
        <w:rPr>
          <w:lang w:val="de-CH"/>
        </w:rPr>
      </w:pPr>
      <w:r>
        <w:rPr>
          <w:lang w:val="de-CH"/>
        </w:rPr>
        <w:t>Datenschutz</w:t>
      </w:r>
    </w:p>
    <w:p w14:paraId="329939FC" w14:textId="5AF20683" w:rsidR="007E528B" w:rsidRDefault="007E528B" w:rsidP="007E528B">
      <w:pPr>
        <w:rPr>
          <w:lang w:val="de-CH"/>
        </w:rPr>
      </w:pPr>
      <w:r>
        <w:rPr>
          <w:lang w:val="de-CH"/>
        </w:rPr>
        <w:t>Folgende Massnahmen sind einzuhalten, um entsprechende Daten zu schützen.</w:t>
      </w:r>
    </w:p>
    <w:p w14:paraId="5A1F016E" w14:textId="77777777" w:rsidR="007E528B" w:rsidRPr="007E528B" w:rsidRDefault="007E528B" w:rsidP="007E528B">
      <w:pPr>
        <w:rPr>
          <w:lang w:val="de-CH"/>
        </w:rPr>
      </w:pPr>
    </w:p>
    <w:tbl>
      <w:tblPr>
        <w:tblStyle w:val="Tabellenraster"/>
        <w:tblW w:w="0" w:type="auto"/>
        <w:tblLook w:val="04A0" w:firstRow="1" w:lastRow="0" w:firstColumn="1" w:lastColumn="0" w:noHBand="0" w:noVBand="1"/>
      </w:tblPr>
      <w:tblGrid>
        <w:gridCol w:w="2410"/>
        <w:gridCol w:w="3135"/>
        <w:gridCol w:w="3811"/>
      </w:tblGrid>
      <w:tr w:rsidR="007E528B" w:rsidRPr="007E528B" w14:paraId="32BD61D8" w14:textId="77777777" w:rsidTr="00C6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3F05129" w14:textId="3579F525" w:rsidR="007E528B" w:rsidRPr="007E528B" w:rsidRDefault="007E528B" w:rsidP="00C62466">
            <w:pPr>
              <w:rPr>
                <w:sz w:val="20"/>
                <w:szCs w:val="32"/>
                <w:lang w:val="de-CH"/>
              </w:rPr>
            </w:pPr>
            <w:r>
              <w:rPr>
                <w:sz w:val="20"/>
                <w:szCs w:val="32"/>
                <w:lang w:val="de-CH"/>
              </w:rPr>
              <w:t>Datenschutz Nr.</w:t>
            </w:r>
          </w:p>
        </w:tc>
        <w:tc>
          <w:tcPr>
            <w:tcW w:w="3135" w:type="dxa"/>
          </w:tcPr>
          <w:p w14:paraId="65669325" w14:textId="77777777" w:rsidR="007E528B" w:rsidRPr="007E528B" w:rsidRDefault="007E528B" w:rsidP="00C62466">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Bezeichnung</w:t>
            </w:r>
          </w:p>
        </w:tc>
        <w:tc>
          <w:tcPr>
            <w:tcW w:w="3811" w:type="dxa"/>
          </w:tcPr>
          <w:p w14:paraId="2B27D905" w14:textId="77777777" w:rsidR="007E528B" w:rsidRPr="007E528B" w:rsidRDefault="007E528B" w:rsidP="00C62466">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Beschreibung</w:t>
            </w:r>
          </w:p>
        </w:tc>
      </w:tr>
      <w:tr w:rsidR="00F85FBB" w:rsidRPr="007E528B" w14:paraId="401161C2"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265F6AD2" w14:textId="6F1A8007" w:rsidR="00F85FBB" w:rsidRPr="007E528B" w:rsidRDefault="00F85FBB" w:rsidP="00F85FBB">
            <w:pPr>
              <w:rPr>
                <w:sz w:val="20"/>
                <w:szCs w:val="32"/>
                <w:lang w:val="de-CH"/>
              </w:rPr>
            </w:pPr>
            <w:r>
              <w:rPr>
                <w:sz w:val="20"/>
                <w:szCs w:val="20"/>
              </w:rPr>
              <w:t xml:space="preserve">DS-1 </w:t>
            </w:r>
          </w:p>
        </w:tc>
        <w:tc>
          <w:tcPr>
            <w:tcW w:w="3135" w:type="dxa"/>
          </w:tcPr>
          <w:p w14:paraId="3591BB7A" w14:textId="4DAB778D"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Personendaten </w:t>
            </w:r>
          </w:p>
        </w:tc>
        <w:tc>
          <w:tcPr>
            <w:tcW w:w="3811" w:type="dxa"/>
          </w:tcPr>
          <w:p w14:paraId="32D21236" w14:textId="6C275CA7"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Personenbezogene Daten, welche sich in diesem Dokument befinden, dürfen nicht weiter gegeben werden</w:t>
            </w:r>
          </w:p>
        </w:tc>
      </w:tr>
      <w:tr w:rsidR="00F85FBB" w:rsidRPr="007E528B" w14:paraId="36E59CA7"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75E01588" w14:textId="08BDA3E4" w:rsidR="00F85FBB" w:rsidRPr="007E528B" w:rsidRDefault="00F85FBB" w:rsidP="00F85FBB">
            <w:pPr>
              <w:ind w:right="3"/>
              <w:rPr>
                <w:sz w:val="20"/>
                <w:szCs w:val="32"/>
                <w:lang w:val="de-CH"/>
              </w:rPr>
            </w:pPr>
            <w:r>
              <w:rPr>
                <w:sz w:val="20"/>
                <w:szCs w:val="20"/>
              </w:rPr>
              <w:t xml:space="preserve">DS-2 </w:t>
            </w:r>
          </w:p>
        </w:tc>
        <w:tc>
          <w:tcPr>
            <w:tcW w:w="3135" w:type="dxa"/>
          </w:tcPr>
          <w:p w14:paraId="30A6FC3E" w14:textId="692FDB73"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Netzplandaten </w:t>
            </w:r>
          </w:p>
        </w:tc>
        <w:tc>
          <w:tcPr>
            <w:tcW w:w="3811" w:type="dxa"/>
          </w:tcPr>
          <w:p w14:paraId="11279757" w14:textId="123D3FF6"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Daten wie IPs, Hostname oder ähnliches, dürfen ausserhalb dieses Projektes ebenfalls nicht weitergegeben werden. </w:t>
            </w:r>
          </w:p>
        </w:tc>
      </w:tr>
      <w:tr w:rsidR="00F85FBB" w:rsidRPr="007E528B" w14:paraId="6B693C59"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21B7876A" w14:textId="07C6E11B" w:rsidR="00F85FBB" w:rsidRPr="007E528B" w:rsidRDefault="00F85FBB" w:rsidP="00F85FBB">
            <w:pPr>
              <w:rPr>
                <w:sz w:val="20"/>
                <w:szCs w:val="32"/>
                <w:lang w:val="de-CH"/>
              </w:rPr>
            </w:pPr>
            <w:r>
              <w:rPr>
                <w:sz w:val="20"/>
                <w:szCs w:val="20"/>
              </w:rPr>
              <w:lastRenderedPageBreak/>
              <w:t xml:space="preserve">DS-3 </w:t>
            </w:r>
          </w:p>
        </w:tc>
        <w:tc>
          <w:tcPr>
            <w:tcW w:w="3135" w:type="dxa"/>
          </w:tcPr>
          <w:p w14:paraId="18D2B1B2" w14:textId="3A01973F"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Dokumentation </w:t>
            </w:r>
          </w:p>
        </w:tc>
        <w:tc>
          <w:tcPr>
            <w:tcW w:w="3811" w:type="dxa"/>
          </w:tcPr>
          <w:p w14:paraId="65F7B861" w14:textId="56FC8805"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Die Klassifizierung dieser und anderen Projektdokumentation sind entsprechend zu behandeln </w:t>
            </w:r>
          </w:p>
        </w:tc>
      </w:tr>
      <w:tr w:rsidR="00F85FBB" w:rsidRPr="007E528B" w14:paraId="4CC61938"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77799DC6" w14:textId="71A666A5" w:rsidR="00F85FBB" w:rsidRDefault="00F85FBB" w:rsidP="00F85FBB">
            <w:pPr>
              <w:rPr>
                <w:sz w:val="20"/>
                <w:szCs w:val="20"/>
              </w:rPr>
            </w:pPr>
            <w:r>
              <w:rPr>
                <w:sz w:val="20"/>
                <w:szCs w:val="20"/>
              </w:rPr>
              <w:t xml:space="preserve">DS-4 </w:t>
            </w:r>
          </w:p>
        </w:tc>
        <w:tc>
          <w:tcPr>
            <w:tcW w:w="3135" w:type="dxa"/>
          </w:tcPr>
          <w:p w14:paraId="0FA6B07D" w14:textId="17BCC60C" w:rsidR="00F85FB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Prozessdaten </w:t>
            </w:r>
          </w:p>
        </w:tc>
        <w:tc>
          <w:tcPr>
            <w:tcW w:w="3811" w:type="dxa"/>
          </w:tcPr>
          <w:p w14:paraId="08CD731F" w14:textId="278FA64F" w:rsidR="00F85FB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Daten über firmeninterne Prozesse dürfen nicht weitergegeben werden. </w:t>
            </w:r>
          </w:p>
        </w:tc>
      </w:tr>
    </w:tbl>
    <w:p w14:paraId="0931BAA7" w14:textId="77777777" w:rsidR="00A41549" w:rsidRDefault="00A41549" w:rsidP="00E32D1D">
      <w:pPr>
        <w:spacing w:line="250" w:lineRule="auto"/>
        <w:rPr>
          <w:lang w:val="de-CH"/>
        </w:rPr>
      </w:pPr>
    </w:p>
    <w:p w14:paraId="1365D342" w14:textId="78EC19B0" w:rsidR="00F85FBB" w:rsidRDefault="00F85FBB" w:rsidP="00F85FBB">
      <w:pPr>
        <w:pStyle w:val="berschrift3"/>
        <w:rPr>
          <w:lang w:val="de-CH"/>
        </w:rPr>
      </w:pPr>
      <w:r>
        <w:rPr>
          <w:lang w:val="de-CH"/>
        </w:rPr>
        <w:t>Gefahren</w:t>
      </w:r>
    </w:p>
    <w:p w14:paraId="0EFCC73D" w14:textId="6740B945" w:rsidR="006A2A99" w:rsidRPr="00F85FBB" w:rsidRDefault="00F85FBB" w:rsidP="00F85FBB">
      <w:pPr>
        <w:rPr>
          <w:lang w:val="de-CH"/>
        </w:rPr>
      </w:pPr>
      <w:r>
        <w:rPr>
          <w:lang w:val="de-CH"/>
        </w:rPr>
        <w:t xml:space="preserve">Zusätzlich zum Datenschutz und Informationsschutz, können stets weitere Gefahren auftreten, welche beide Kategorien gefährden können. Um diese Gefahren </w:t>
      </w:r>
      <w:r w:rsidR="00EC17C7">
        <w:rPr>
          <w:lang w:val="de-CH"/>
        </w:rPr>
        <w:t>einzuschränken</w:t>
      </w:r>
      <w:r>
        <w:rPr>
          <w:lang w:val="de-CH"/>
        </w:rPr>
        <w:t>, folgt nun eine Tabelle mit möglichen Gefahren und deren Folgen:</w:t>
      </w:r>
      <w:r>
        <w:rPr>
          <w:lang w:val="de-CH"/>
        </w:rPr>
        <w:br/>
      </w:r>
    </w:p>
    <w:tbl>
      <w:tblPr>
        <w:tblStyle w:val="Tabellenraster"/>
        <w:tblW w:w="0" w:type="auto"/>
        <w:tblLook w:val="04A0" w:firstRow="1" w:lastRow="0" w:firstColumn="1" w:lastColumn="0" w:noHBand="0" w:noVBand="1"/>
      </w:tblPr>
      <w:tblGrid>
        <w:gridCol w:w="2410"/>
        <w:gridCol w:w="6946"/>
      </w:tblGrid>
      <w:tr w:rsidR="006A2A99" w14:paraId="7E386797" w14:textId="77777777" w:rsidTr="006A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1F6F76" w14:textId="04AC47DD" w:rsidR="006A2A99" w:rsidRPr="006A2A99" w:rsidRDefault="006A2A99" w:rsidP="006A2A99">
            <w:pPr>
              <w:rPr>
                <w:sz w:val="20"/>
                <w:szCs w:val="32"/>
                <w:lang w:val="de-CH"/>
              </w:rPr>
            </w:pPr>
            <w:r w:rsidRPr="006A2A99">
              <w:rPr>
                <w:sz w:val="20"/>
                <w:szCs w:val="32"/>
                <w:lang w:val="de-CH"/>
              </w:rPr>
              <w:t>Gefahr Nr.</w:t>
            </w:r>
          </w:p>
        </w:tc>
        <w:tc>
          <w:tcPr>
            <w:tcW w:w="6946" w:type="dxa"/>
          </w:tcPr>
          <w:p w14:paraId="3103EA18" w14:textId="3CC4C430" w:rsidR="006A2A99" w:rsidRPr="006A2A99" w:rsidRDefault="006A2A99" w:rsidP="006A2A99">
            <w:pPr>
              <w:ind w:left="-3" w:firstLine="3"/>
              <w:jc w:val="left"/>
              <w:cnfStyle w:val="100000000000" w:firstRow="1"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Gefahr</w:t>
            </w:r>
          </w:p>
        </w:tc>
      </w:tr>
      <w:tr w:rsidR="006A2A99" w14:paraId="73A4E72F"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54EB19FE" w14:textId="5EAAB135" w:rsidR="006A2A99" w:rsidRPr="006A2A99" w:rsidRDefault="006A2A99" w:rsidP="006A2A99">
            <w:pPr>
              <w:rPr>
                <w:sz w:val="20"/>
                <w:szCs w:val="32"/>
                <w:lang w:val="de-CH"/>
              </w:rPr>
            </w:pPr>
            <w:r>
              <w:rPr>
                <w:sz w:val="20"/>
                <w:szCs w:val="32"/>
                <w:lang w:val="de-CH"/>
              </w:rPr>
              <w:t>G01</w:t>
            </w:r>
          </w:p>
        </w:tc>
        <w:tc>
          <w:tcPr>
            <w:tcW w:w="6946" w:type="dxa"/>
          </w:tcPr>
          <w:p w14:paraId="5A511524" w14:textId="1E7D139D"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Konfigurationsfehler bei der Installation von Chaos-Mesh führen zu unkontrollierten Zugriffen und Datenlecks.</w:t>
            </w:r>
          </w:p>
        </w:tc>
      </w:tr>
      <w:tr w:rsidR="006A2A99" w14:paraId="39F376BB"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1845DF80" w14:textId="1A0B20F2" w:rsidR="006A2A99" w:rsidRPr="006A2A99" w:rsidRDefault="006A2A99" w:rsidP="006A2A99">
            <w:pPr>
              <w:rPr>
                <w:sz w:val="20"/>
                <w:szCs w:val="32"/>
                <w:lang w:val="de-CH"/>
              </w:rPr>
            </w:pPr>
            <w:r>
              <w:rPr>
                <w:sz w:val="20"/>
                <w:szCs w:val="32"/>
                <w:lang w:val="de-CH"/>
              </w:rPr>
              <w:t>G02</w:t>
            </w:r>
          </w:p>
        </w:tc>
        <w:tc>
          <w:tcPr>
            <w:tcW w:w="6946" w:type="dxa"/>
          </w:tcPr>
          <w:p w14:paraId="4B9BFADB" w14:textId="4C8DC148"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Unbefugter Zugriff auf die Terraform State-Dateien im S3-Bucket, was zu Datenmanipulation führen könnte.</w:t>
            </w:r>
          </w:p>
        </w:tc>
      </w:tr>
      <w:tr w:rsidR="006A2A99" w14:paraId="2F707C8C"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4C1EAF3C" w14:textId="5E6A16BE" w:rsidR="006A2A99" w:rsidRPr="006A2A99" w:rsidRDefault="006A2A99" w:rsidP="006A2A99">
            <w:pPr>
              <w:rPr>
                <w:sz w:val="20"/>
                <w:szCs w:val="32"/>
                <w:lang w:val="de-CH"/>
              </w:rPr>
            </w:pPr>
            <w:r>
              <w:rPr>
                <w:sz w:val="20"/>
                <w:szCs w:val="32"/>
                <w:lang w:val="de-CH"/>
              </w:rPr>
              <w:t>G03</w:t>
            </w:r>
          </w:p>
        </w:tc>
        <w:tc>
          <w:tcPr>
            <w:tcW w:w="6946" w:type="dxa"/>
          </w:tcPr>
          <w:p w14:paraId="50357FB1" w14:textId="62F921FE"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 xml:space="preserve">Mangelnde Netzwerksicherheit führt zu möglichen </w:t>
            </w:r>
            <w:proofErr w:type="spellStart"/>
            <w:r w:rsidRPr="006A2A99">
              <w:rPr>
                <w:sz w:val="20"/>
                <w:szCs w:val="32"/>
                <w:lang w:val="de-CH"/>
              </w:rPr>
              <w:t>Denial</w:t>
            </w:r>
            <w:proofErr w:type="spellEnd"/>
            <w:r w:rsidRPr="006A2A99">
              <w:rPr>
                <w:sz w:val="20"/>
                <w:szCs w:val="32"/>
                <w:lang w:val="de-CH"/>
              </w:rPr>
              <w:t>-</w:t>
            </w:r>
            <w:proofErr w:type="spellStart"/>
            <w:r w:rsidRPr="006A2A99">
              <w:rPr>
                <w:sz w:val="20"/>
                <w:szCs w:val="32"/>
                <w:lang w:val="de-CH"/>
              </w:rPr>
              <w:t>of</w:t>
            </w:r>
            <w:proofErr w:type="spellEnd"/>
            <w:r w:rsidRPr="006A2A99">
              <w:rPr>
                <w:sz w:val="20"/>
                <w:szCs w:val="32"/>
                <w:lang w:val="de-CH"/>
              </w:rPr>
              <w:t>-Service-Angriffen auf das Kinoticketverkauf System.</w:t>
            </w:r>
          </w:p>
        </w:tc>
      </w:tr>
      <w:tr w:rsidR="006A2A99" w14:paraId="4E445976"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0966D922" w14:textId="6141A99D" w:rsidR="006A2A99" w:rsidRPr="006A2A99" w:rsidRDefault="006A2A99" w:rsidP="006A2A99">
            <w:pPr>
              <w:rPr>
                <w:sz w:val="20"/>
                <w:szCs w:val="32"/>
                <w:lang w:val="de-CH"/>
              </w:rPr>
            </w:pPr>
            <w:r>
              <w:rPr>
                <w:sz w:val="20"/>
                <w:szCs w:val="32"/>
                <w:lang w:val="de-CH"/>
              </w:rPr>
              <w:t>G04</w:t>
            </w:r>
          </w:p>
        </w:tc>
        <w:tc>
          <w:tcPr>
            <w:tcW w:w="6946" w:type="dxa"/>
          </w:tcPr>
          <w:p w14:paraId="49A4B1C3" w14:textId="342D2B10"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F</w:t>
            </w:r>
            <w:r w:rsidRPr="006A2A99">
              <w:rPr>
                <w:sz w:val="20"/>
                <w:szCs w:val="32"/>
                <w:lang w:val="de-CH"/>
              </w:rPr>
              <w:t>ehlerhafte Integration und Konfiguration des Monitoring-Tools führt zu blinden Flecken in der Überwachung.</w:t>
            </w:r>
          </w:p>
        </w:tc>
      </w:tr>
      <w:tr w:rsidR="006A2A99" w14:paraId="3AEF092B"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2F28D29E" w14:textId="7197F70E" w:rsidR="006A2A99" w:rsidRPr="006A2A99" w:rsidRDefault="006A2A99" w:rsidP="006A2A99">
            <w:pPr>
              <w:rPr>
                <w:sz w:val="20"/>
                <w:szCs w:val="32"/>
                <w:lang w:val="de-CH"/>
              </w:rPr>
            </w:pPr>
            <w:r>
              <w:rPr>
                <w:sz w:val="20"/>
                <w:szCs w:val="32"/>
                <w:lang w:val="de-CH"/>
              </w:rPr>
              <w:t>G05</w:t>
            </w:r>
          </w:p>
        </w:tc>
        <w:tc>
          <w:tcPr>
            <w:tcW w:w="6946" w:type="dxa"/>
          </w:tcPr>
          <w:p w14:paraId="4C24CD91" w14:textId="6A22A88C"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 xml:space="preserve">Schadcode-Injektion durch Dritte in öffentlich zugängliche </w:t>
            </w:r>
            <w:proofErr w:type="spellStart"/>
            <w:r w:rsidRPr="006A2A99">
              <w:rPr>
                <w:sz w:val="20"/>
                <w:szCs w:val="32"/>
                <w:lang w:val="de-CH"/>
              </w:rPr>
              <w:t>Repositories</w:t>
            </w:r>
            <w:proofErr w:type="spellEnd"/>
            <w:r w:rsidRPr="006A2A99">
              <w:rPr>
                <w:sz w:val="20"/>
                <w:szCs w:val="32"/>
                <w:lang w:val="de-CH"/>
              </w:rPr>
              <w:t>, die für die Pipeline verwendet werden.</w:t>
            </w:r>
          </w:p>
        </w:tc>
      </w:tr>
    </w:tbl>
    <w:p w14:paraId="3630CD7E" w14:textId="77777777" w:rsidR="00FB6A0A" w:rsidRPr="00F85FBB" w:rsidRDefault="00FB6A0A" w:rsidP="00F85FBB">
      <w:pPr>
        <w:rPr>
          <w:lang w:val="de-CH"/>
        </w:rPr>
      </w:pPr>
      <w:r>
        <w:rPr>
          <w:lang w:val="de-CH"/>
        </w:rPr>
        <w:br/>
        <w:t>Für all diese Gefahren können auch Massnahmen entwickelt werden, folgend sind nun mögliche Massnahmen aufgelistet:</w:t>
      </w:r>
      <w:r>
        <w:rPr>
          <w:lang w:val="de-CH"/>
        </w:rPr>
        <w:br/>
      </w:r>
    </w:p>
    <w:tbl>
      <w:tblPr>
        <w:tblStyle w:val="Tabellenraster"/>
        <w:tblW w:w="9356" w:type="dxa"/>
        <w:tblLook w:val="04A0" w:firstRow="1" w:lastRow="0" w:firstColumn="1" w:lastColumn="0" w:noHBand="0" w:noVBand="1"/>
      </w:tblPr>
      <w:tblGrid>
        <w:gridCol w:w="2410"/>
        <w:gridCol w:w="1418"/>
        <w:gridCol w:w="5528"/>
      </w:tblGrid>
      <w:tr w:rsidR="00FB6A0A" w14:paraId="612A3200" w14:textId="77777777" w:rsidTr="00FB6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A9C7E18" w14:textId="778207D0" w:rsidR="00FB6A0A" w:rsidRPr="00FB6A0A" w:rsidRDefault="00FB6A0A" w:rsidP="00FB6A0A">
            <w:pPr>
              <w:rPr>
                <w:sz w:val="20"/>
                <w:szCs w:val="32"/>
                <w:lang w:val="de-CH"/>
              </w:rPr>
            </w:pPr>
            <w:r w:rsidRPr="00FB6A0A">
              <w:rPr>
                <w:sz w:val="20"/>
                <w:szCs w:val="32"/>
                <w:lang w:val="de-CH"/>
              </w:rPr>
              <w:t>Massnahme Nr.</w:t>
            </w:r>
          </w:p>
        </w:tc>
        <w:tc>
          <w:tcPr>
            <w:tcW w:w="1418" w:type="dxa"/>
          </w:tcPr>
          <w:p w14:paraId="409E44FF" w14:textId="64BBAF1B" w:rsidR="00FB6A0A" w:rsidRPr="00FB6A0A" w:rsidRDefault="00FB6A0A" w:rsidP="00FB6A0A">
            <w:pPr>
              <w:ind w:left="-3"/>
              <w:jc w:val="left"/>
              <w:cnfStyle w:val="100000000000" w:firstRow="1" w:lastRow="0" w:firstColumn="0" w:lastColumn="0" w:oddVBand="0" w:evenVBand="0" w:oddHBand="0" w:evenHBand="0" w:firstRowFirstColumn="0" w:firstRowLastColumn="0" w:lastRowFirstColumn="0" w:lastRowLastColumn="0"/>
              <w:rPr>
                <w:sz w:val="20"/>
                <w:szCs w:val="32"/>
                <w:lang w:val="de-CH"/>
              </w:rPr>
            </w:pPr>
            <w:r w:rsidRPr="00FB6A0A">
              <w:rPr>
                <w:sz w:val="20"/>
                <w:szCs w:val="32"/>
                <w:lang w:val="de-CH"/>
              </w:rPr>
              <w:t>Gefahr Nr.</w:t>
            </w:r>
          </w:p>
        </w:tc>
        <w:tc>
          <w:tcPr>
            <w:tcW w:w="5528" w:type="dxa"/>
          </w:tcPr>
          <w:p w14:paraId="12C9C228" w14:textId="5446AB8B" w:rsidR="00FB6A0A" w:rsidRPr="00FB6A0A" w:rsidRDefault="00FB6A0A" w:rsidP="00FB6A0A">
            <w:pPr>
              <w:ind w:left="1" w:right="4"/>
              <w:jc w:val="left"/>
              <w:cnfStyle w:val="100000000000" w:firstRow="1" w:lastRow="0" w:firstColumn="0" w:lastColumn="0" w:oddVBand="0" w:evenVBand="0" w:oddHBand="0" w:evenHBand="0" w:firstRowFirstColumn="0" w:firstRowLastColumn="0" w:lastRowFirstColumn="0" w:lastRowLastColumn="0"/>
              <w:rPr>
                <w:sz w:val="20"/>
                <w:szCs w:val="32"/>
                <w:lang w:val="de-CH"/>
              </w:rPr>
            </w:pPr>
            <w:r w:rsidRPr="00FB6A0A">
              <w:rPr>
                <w:sz w:val="20"/>
                <w:szCs w:val="32"/>
                <w:lang w:val="de-CH"/>
              </w:rPr>
              <w:t>Massnahme</w:t>
            </w:r>
          </w:p>
        </w:tc>
      </w:tr>
      <w:tr w:rsidR="00FB6A0A" w14:paraId="2EFA57DA"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2ACD100E" w14:textId="7B77F8F7" w:rsidR="00FB6A0A" w:rsidRPr="00FB6A0A" w:rsidRDefault="00FB6A0A" w:rsidP="00FB6A0A">
            <w:pPr>
              <w:rPr>
                <w:sz w:val="20"/>
                <w:szCs w:val="32"/>
                <w:lang w:val="de-CH"/>
              </w:rPr>
            </w:pPr>
            <w:r>
              <w:rPr>
                <w:sz w:val="20"/>
                <w:szCs w:val="32"/>
                <w:lang w:val="de-CH"/>
              </w:rPr>
              <w:t>M01</w:t>
            </w:r>
          </w:p>
        </w:tc>
        <w:tc>
          <w:tcPr>
            <w:tcW w:w="1418" w:type="dxa"/>
          </w:tcPr>
          <w:p w14:paraId="17EDABB3" w14:textId="3EDD407C"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G01</w:t>
            </w:r>
          </w:p>
        </w:tc>
        <w:tc>
          <w:tcPr>
            <w:tcW w:w="5528" w:type="dxa"/>
          </w:tcPr>
          <w:p w14:paraId="13E0B7DD" w14:textId="17883DD9"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Die Installation wird gemäss offizieller Dokumentation von Chaos-Mesh oder gemässe Betriebshandbuch vorgenommen.</w:t>
            </w:r>
          </w:p>
        </w:tc>
      </w:tr>
      <w:tr w:rsidR="00FB6A0A" w14:paraId="466BF182"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5509135F" w14:textId="5C6D69C1" w:rsidR="00FB6A0A" w:rsidRPr="00FB6A0A" w:rsidRDefault="00FB6A0A" w:rsidP="00FB6A0A">
            <w:pPr>
              <w:rPr>
                <w:sz w:val="20"/>
                <w:szCs w:val="32"/>
                <w:lang w:val="de-CH"/>
              </w:rPr>
            </w:pPr>
            <w:r>
              <w:rPr>
                <w:sz w:val="20"/>
                <w:szCs w:val="32"/>
                <w:lang w:val="de-CH"/>
              </w:rPr>
              <w:t>M02</w:t>
            </w:r>
          </w:p>
        </w:tc>
        <w:tc>
          <w:tcPr>
            <w:tcW w:w="1418" w:type="dxa"/>
          </w:tcPr>
          <w:p w14:paraId="583900CC" w14:textId="4B032BB3"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G02</w:t>
            </w:r>
          </w:p>
        </w:tc>
        <w:tc>
          <w:tcPr>
            <w:tcW w:w="5528" w:type="dxa"/>
          </w:tcPr>
          <w:p w14:paraId="1DE0716C" w14:textId="6CA57A4A"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Durch den Einsatz der festgelegten Rollen und Policies, kann ein unbefugter Zugriff auf ein Minimum reduziert werden.</w:t>
            </w:r>
          </w:p>
        </w:tc>
      </w:tr>
      <w:tr w:rsidR="00FB6A0A" w14:paraId="0CB96D25"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361CE7B0" w14:textId="0C3150D8" w:rsidR="00FB6A0A" w:rsidRPr="00FB6A0A" w:rsidRDefault="00FB6A0A" w:rsidP="00FB6A0A">
            <w:pPr>
              <w:rPr>
                <w:sz w:val="20"/>
                <w:szCs w:val="32"/>
                <w:lang w:val="de-CH"/>
              </w:rPr>
            </w:pPr>
            <w:r>
              <w:rPr>
                <w:sz w:val="20"/>
                <w:szCs w:val="32"/>
                <w:lang w:val="de-CH"/>
              </w:rPr>
              <w:t>M03</w:t>
            </w:r>
          </w:p>
        </w:tc>
        <w:tc>
          <w:tcPr>
            <w:tcW w:w="1418" w:type="dxa"/>
          </w:tcPr>
          <w:p w14:paraId="0DF10E27" w14:textId="78F564CF"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G03</w:t>
            </w:r>
          </w:p>
        </w:tc>
        <w:tc>
          <w:tcPr>
            <w:tcW w:w="5528" w:type="dxa"/>
          </w:tcPr>
          <w:p w14:paraId="73B89F05" w14:textId="7FF8A0F4"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Diese Gefahr kann mittel Chaos-Mesh getestet werden und nach der Analyse verbessert werden.</w:t>
            </w:r>
          </w:p>
        </w:tc>
      </w:tr>
      <w:tr w:rsidR="00FB6A0A" w14:paraId="7675F13C"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409CCE54" w14:textId="4581DF0D" w:rsidR="00FB6A0A" w:rsidRPr="00FB6A0A" w:rsidRDefault="00FB6A0A" w:rsidP="00FB6A0A">
            <w:pPr>
              <w:rPr>
                <w:sz w:val="20"/>
                <w:szCs w:val="32"/>
                <w:lang w:val="de-CH"/>
              </w:rPr>
            </w:pPr>
            <w:r>
              <w:rPr>
                <w:sz w:val="20"/>
                <w:szCs w:val="32"/>
                <w:lang w:val="de-CH"/>
              </w:rPr>
              <w:t>M04</w:t>
            </w:r>
          </w:p>
        </w:tc>
        <w:tc>
          <w:tcPr>
            <w:tcW w:w="1418" w:type="dxa"/>
          </w:tcPr>
          <w:p w14:paraId="5AA43498" w14:textId="337FFFD7"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G04</w:t>
            </w:r>
          </w:p>
        </w:tc>
        <w:tc>
          <w:tcPr>
            <w:tcW w:w="5528" w:type="dxa"/>
          </w:tcPr>
          <w:p w14:paraId="6882A161" w14:textId="677AF5D4"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Diese Gefahr kann mittel Chaos-Mesh getestet werden und nach der Analyse verbessert werden.</w:t>
            </w:r>
          </w:p>
        </w:tc>
      </w:tr>
      <w:tr w:rsidR="00FB6A0A" w14:paraId="0C5F5C6C"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25B47353" w14:textId="61FA85C1" w:rsidR="00FB6A0A" w:rsidRPr="00FB6A0A" w:rsidRDefault="00FB6A0A" w:rsidP="00FB6A0A">
            <w:pPr>
              <w:rPr>
                <w:sz w:val="20"/>
                <w:szCs w:val="32"/>
                <w:lang w:val="de-CH"/>
              </w:rPr>
            </w:pPr>
            <w:r>
              <w:rPr>
                <w:sz w:val="20"/>
                <w:szCs w:val="32"/>
                <w:lang w:val="de-CH"/>
              </w:rPr>
              <w:t>M05</w:t>
            </w:r>
          </w:p>
        </w:tc>
        <w:tc>
          <w:tcPr>
            <w:tcW w:w="1418" w:type="dxa"/>
          </w:tcPr>
          <w:p w14:paraId="16B8F99E" w14:textId="68EB2276"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G05</w:t>
            </w:r>
          </w:p>
        </w:tc>
        <w:tc>
          <w:tcPr>
            <w:tcW w:w="5528" w:type="dxa"/>
          </w:tcPr>
          <w:p w14:paraId="514CDA4B" w14:textId="645B462D" w:rsidR="00FB6A0A" w:rsidRPr="00FB6A0A" w:rsidRDefault="00EC17C7"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EC17C7">
              <w:rPr>
                <w:sz w:val="20"/>
                <w:szCs w:val="32"/>
                <w:lang w:val="de-CH"/>
              </w:rPr>
              <w:t>Implementierung von Security-Scans und Audit-Tools in den CI/CD-Pipelines, um Code-Injektionen vor der Deployment-Phase zu erkennen.</w:t>
            </w:r>
          </w:p>
        </w:tc>
      </w:tr>
    </w:tbl>
    <w:p w14:paraId="33F6BFF9" w14:textId="423995B3" w:rsidR="00F85FBB" w:rsidRDefault="00F85FBB" w:rsidP="00F85FBB">
      <w:pPr>
        <w:rPr>
          <w:lang w:val="de-CH"/>
        </w:rPr>
      </w:pPr>
    </w:p>
    <w:p w14:paraId="47053877" w14:textId="5902A414" w:rsidR="00EC17C7" w:rsidRDefault="00EC17C7" w:rsidP="00EC17C7">
      <w:pPr>
        <w:pStyle w:val="berschrift2"/>
        <w:rPr>
          <w:lang w:val="de-CH"/>
        </w:rPr>
      </w:pPr>
      <w:r>
        <w:rPr>
          <w:lang w:val="de-CH"/>
        </w:rPr>
        <w:t>Testkonzept</w:t>
      </w:r>
    </w:p>
    <w:p w14:paraId="4652F93F" w14:textId="0B5AB1C2" w:rsidR="00EC17C7" w:rsidRDefault="00EC17C7" w:rsidP="00EC17C7">
      <w:pPr>
        <w:rPr>
          <w:lang w:val="de-CH"/>
        </w:rPr>
      </w:pPr>
      <w:r>
        <w:rPr>
          <w:lang w:val="de-CH"/>
        </w:rPr>
        <w:t>Ein Testkonzept ist eine fundamentale Komponente, welche</w:t>
      </w:r>
      <w:r w:rsidR="000B2B69">
        <w:rPr>
          <w:lang w:val="de-CH"/>
        </w:rPr>
        <w:t>s sicherstellt, dass ein entwickeltes System</w:t>
      </w:r>
      <w:r w:rsidR="007158A2">
        <w:rPr>
          <w:lang w:val="de-CH"/>
        </w:rPr>
        <w:t>, welches</w:t>
      </w:r>
      <w:r w:rsidR="000B2B69">
        <w:rPr>
          <w:lang w:val="de-CH"/>
        </w:rPr>
        <w:t xml:space="preserve"> innerhalb eines Projektes umgesetzt wird, auf seine Funktionalität und Härte getestet wird. Hierbei werden verschiedene Tests definiert, welche anschliessend in der Realisierungsphase umgesetzt, analysiert und ausgewertet werden. Es werden </w:t>
      </w:r>
      <w:r w:rsidR="000B2B69">
        <w:rPr>
          <w:lang w:val="de-CH"/>
        </w:rPr>
        <w:lastRenderedPageBreak/>
        <w:t>Testvoraussetzungen und Testmethoden festgelegt, sowie auch Testanforderungen und das erwartete Ergebnis.</w:t>
      </w:r>
    </w:p>
    <w:p w14:paraId="5F245066" w14:textId="2B30F879" w:rsidR="00360F71" w:rsidRDefault="00C266C1" w:rsidP="00C266C1">
      <w:pPr>
        <w:pStyle w:val="berschrift3"/>
        <w:rPr>
          <w:lang w:val="de-CH"/>
        </w:rPr>
      </w:pPr>
      <w:r>
        <w:rPr>
          <w:lang w:val="de-CH"/>
        </w:rPr>
        <w:t>Testvorgehen</w:t>
      </w:r>
    </w:p>
    <w:p w14:paraId="30022DB3" w14:textId="77777777" w:rsidR="009827EF" w:rsidRDefault="00C266C1" w:rsidP="009827EF">
      <w:pPr>
        <w:keepNext/>
      </w:pPr>
      <w:r>
        <w:rPr>
          <w:lang w:val="de-CH"/>
        </w:rPr>
        <w:t>Die Testphase verläuft nach untenstehender Grafik.</w:t>
      </w:r>
      <w:r>
        <w:rPr>
          <w:lang w:val="de-CH"/>
        </w:rPr>
        <w:br/>
      </w:r>
      <w:r w:rsidR="009827EF" w:rsidRPr="009827EF">
        <w:rPr>
          <w:noProof/>
          <w:lang w:val="de-CH"/>
        </w:rPr>
        <w:drawing>
          <wp:inline distT="0" distB="0" distL="0" distR="0" wp14:anchorId="3804705E" wp14:editId="3CAEA9CD">
            <wp:extent cx="5972810" cy="3051175"/>
            <wp:effectExtent l="0" t="0" r="0" b="0"/>
            <wp:docPr id="524898439" name="Grafik 1" descr="Ein Bild, das Text, Screenshot, Schrift, pin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98439" name="Grafik 1" descr="Ein Bild, das Text, Screenshot, Schrift, pink enthält.&#10;&#10;Automatisch generierte Beschreibung"/>
                    <pic:cNvPicPr/>
                  </pic:nvPicPr>
                  <pic:blipFill>
                    <a:blip r:embed="rId45"/>
                    <a:stretch>
                      <a:fillRect/>
                    </a:stretch>
                  </pic:blipFill>
                  <pic:spPr>
                    <a:xfrm>
                      <a:off x="0" y="0"/>
                      <a:ext cx="5972810" cy="3051175"/>
                    </a:xfrm>
                    <a:prstGeom prst="rect">
                      <a:avLst/>
                    </a:prstGeom>
                  </pic:spPr>
                </pic:pic>
              </a:graphicData>
            </a:graphic>
          </wp:inline>
        </w:drawing>
      </w:r>
    </w:p>
    <w:p w14:paraId="2217A5E3" w14:textId="0FC6EF36" w:rsidR="00C266C1" w:rsidRDefault="009827EF" w:rsidP="009827EF">
      <w:pPr>
        <w:pStyle w:val="Beschriftung"/>
        <w:rPr>
          <w:sz w:val="18"/>
          <w:szCs w:val="21"/>
        </w:rPr>
      </w:pPr>
      <w:r w:rsidRPr="009827EF">
        <w:rPr>
          <w:sz w:val="18"/>
          <w:szCs w:val="21"/>
        </w:rPr>
        <w:t xml:space="preserve">Abbildung </w:t>
      </w:r>
      <w:r w:rsidRPr="009827EF">
        <w:rPr>
          <w:sz w:val="18"/>
          <w:szCs w:val="21"/>
        </w:rPr>
        <w:fldChar w:fldCharType="begin"/>
      </w:r>
      <w:r w:rsidRPr="009827EF">
        <w:rPr>
          <w:sz w:val="18"/>
          <w:szCs w:val="21"/>
        </w:rPr>
        <w:instrText xml:space="preserve"> SEQ Abbildung \* ARABIC </w:instrText>
      </w:r>
      <w:r w:rsidRPr="009827EF">
        <w:rPr>
          <w:sz w:val="18"/>
          <w:szCs w:val="21"/>
        </w:rPr>
        <w:fldChar w:fldCharType="separate"/>
      </w:r>
      <w:r w:rsidR="00007F74">
        <w:rPr>
          <w:noProof/>
          <w:sz w:val="18"/>
          <w:szCs w:val="21"/>
        </w:rPr>
        <w:t>16</w:t>
      </w:r>
      <w:r w:rsidRPr="009827EF">
        <w:rPr>
          <w:sz w:val="18"/>
          <w:szCs w:val="21"/>
        </w:rPr>
        <w:fldChar w:fldCharType="end"/>
      </w:r>
      <w:r w:rsidRPr="009827EF">
        <w:rPr>
          <w:sz w:val="18"/>
          <w:szCs w:val="21"/>
        </w:rPr>
        <w:t>: Testvorgehen</w:t>
      </w:r>
    </w:p>
    <w:p w14:paraId="7A40C16E" w14:textId="0A69C55F" w:rsidR="005877F4" w:rsidRPr="005877F4" w:rsidRDefault="005877F4" w:rsidP="005877F4">
      <w:pPr>
        <w:rPr>
          <w:lang w:val="de-CH"/>
        </w:rPr>
      </w:pPr>
      <w:r>
        <w:rPr>
          <w:lang w:val="de-CH"/>
        </w:rPr>
        <w:t>Der Schritt «Fehlerkorrektur» wird nur durchgeführt, falls Fehler auftreten sollten. Ansonsten wird dieser Schritt nicht durchgeführt.</w:t>
      </w:r>
    </w:p>
    <w:p w14:paraId="55D5180A" w14:textId="61B26796" w:rsidR="00360F71" w:rsidRDefault="006C281D" w:rsidP="00360F71">
      <w:pPr>
        <w:pStyle w:val="berschrift3"/>
        <w:rPr>
          <w:lang w:val="de-CH"/>
        </w:rPr>
      </w:pPr>
      <w:r>
        <w:rPr>
          <w:lang w:val="de-CH"/>
        </w:rPr>
        <w:t xml:space="preserve">Das </w:t>
      </w:r>
      <w:proofErr w:type="gramStart"/>
      <w:r>
        <w:rPr>
          <w:lang w:val="de-CH"/>
        </w:rPr>
        <w:t>z</w:t>
      </w:r>
      <w:r w:rsidR="00360F71">
        <w:rPr>
          <w:lang w:val="de-CH"/>
        </w:rPr>
        <w:t>u testende System</w:t>
      </w:r>
      <w:proofErr w:type="gramEnd"/>
      <w:r w:rsidR="00360F71">
        <w:rPr>
          <w:lang w:val="de-CH"/>
        </w:rPr>
        <w:t xml:space="preserve"> &amp; Umgebung</w:t>
      </w:r>
    </w:p>
    <w:p w14:paraId="2EA38F51" w14:textId="67E28216" w:rsidR="00360F71" w:rsidRDefault="00250687" w:rsidP="00360F71">
      <w:pPr>
        <w:rPr>
          <w:lang w:val="de-CH"/>
        </w:rPr>
      </w:pPr>
      <w:r w:rsidRPr="00250687">
        <w:rPr>
          <w:lang w:val="de-CH"/>
        </w:rPr>
        <w:t xml:space="preserve">Das </w:t>
      </w:r>
      <w:proofErr w:type="gramStart"/>
      <w:r w:rsidRPr="00250687">
        <w:rPr>
          <w:lang w:val="de-CH"/>
        </w:rPr>
        <w:t>zu testende System</w:t>
      </w:r>
      <w:proofErr w:type="gramEnd"/>
      <w:r w:rsidRPr="00250687">
        <w:rPr>
          <w:lang w:val="de-CH"/>
        </w:rPr>
        <w:t xml:space="preserve"> ist eine </w:t>
      </w:r>
      <w:proofErr w:type="spellStart"/>
      <w:r w:rsidRPr="00250687">
        <w:rPr>
          <w:lang w:val="de-CH"/>
        </w:rPr>
        <w:t>Full</w:t>
      </w:r>
      <w:proofErr w:type="spellEnd"/>
      <w:r w:rsidRPr="00250687">
        <w:rPr>
          <w:lang w:val="de-CH"/>
        </w:rPr>
        <w:t>-Stack-Applikation, die ein Kinoticketverkaufssystem simuliert, einschlie</w:t>
      </w:r>
      <w:r>
        <w:rPr>
          <w:lang w:val="de-CH"/>
        </w:rPr>
        <w:t>ss</w:t>
      </w:r>
      <w:r w:rsidRPr="00250687">
        <w:rPr>
          <w:lang w:val="de-CH"/>
        </w:rPr>
        <w:t xml:space="preserve">lich Backend, Frontend und zugehöriger Datenbankdienste. Diese Applikation wird in einer Cloud-Infrastruktur betrieben, die auf Kubernetes (EKS) basiert und mit Terraform automatisiert bereitgestellt wird. Die Umgebung beinhaltet Netzwerkelemente wie VPC, Subnetze, </w:t>
      </w:r>
      <w:r w:rsidR="000C7D3C" w:rsidRPr="00250687">
        <w:rPr>
          <w:lang w:val="de-CH"/>
        </w:rPr>
        <w:t>Internet-Gateways</w:t>
      </w:r>
      <w:r w:rsidRPr="00250687">
        <w:rPr>
          <w:lang w:val="de-CH"/>
        </w:rPr>
        <w:t xml:space="preserve">, NAT Gateways und Route </w:t>
      </w:r>
      <w:proofErr w:type="spellStart"/>
      <w:r w:rsidRPr="00250687">
        <w:rPr>
          <w:lang w:val="de-CH"/>
        </w:rPr>
        <w:t>Tables</w:t>
      </w:r>
      <w:proofErr w:type="spellEnd"/>
      <w:r w:rsidRPr="00250687">
        <w:rPr>
          <w:lang w:val="de-CH"/>
        </w:rPr>
        <w:t>, sowie IAM-Rollen für Zugriffsberechtigungen. Die Infrastruktur und der Betriebszustand der Applikation werden mittels CloudWatch überwacht.</w:t>
      </w:r>
    </w:p>
    <w:p w14:paraId="144EB570" w14:textId="5ED7C5CB" w:rsidR="005A75DD" w:rsidRDefault="005A75DD" w:rsidP="005A75DD">
      <w:pPr>
        <w:pStyle w:val="berschrift3"/>
        <w:rPr>
          <w:lang w:val="de-CH"/>
        </w:rPr>
      </w:pPr>
      <w:r>
        <w:rPr>
          <w:lang w:val="de-CH"/>
        </w:rPr>
        <w:t>Abgrenzung der Testkonzepte</w:t>
      </w:r>
    </w:p>
    <w:p w14:paraId="2FEA3C0E" w14:textId="26220823" w:rsidR="00B17E47" w:rsidRDefault="00C517E8" w:rsidP="00C517E8">
      <w:pPr>
        <w:pStyle w:val="Flietext"/>
        <w:rPr>
          <w:lang w:val="de-CH"/>
        </w:rPr>
      </w:pPr>
      <w:r w:rsidRPr="00C517E8">
        <w:rPr>
          <w:lang w:val="de-CH"/>
        </w:rPr>
        <w:t>Bei der Konzeption der Chaos-Engineering-Tests wird bewusst darauf verzichtet, bestimmte Szenarien zu testen. Diese Entscheidung beruht auf der Abwägung von Risikopriorität, Relevanz und den technischen Grenzen der Testumgebung:</w:t>
      </w:r>
    </w:p>
    <w:p w14:paraId="28A2FC3C" w14:textId="77777777" w:rsidR="00B17E47" w:rsidRDefault="00B17E47" w:rsidP="00C517E8">
      <w:pPr>
        <w:pStyle w:val="Flietext"/>
        <w:rPr>
          <w:lang w:val="de-CH"/>
        </w:rPr>
      </w:pPr>
    </w:p>
    <w:p w14:paraId="373702F2" w14:textId="77777777" w:rsidR="00B81EA7" w:rsidRPr="00B81EA7" w:rsidRDefault="00B81EA7" w:rsidP="00B17E47">
      <w:pPr>
        <w:pStyle w:val="Flietext"/>
        <w:numPr>
          <w:ilvl w:val="0"/>
          <w:numId w:val="14"/>
        </w:numPr>
        <w:rPr>
          <w:lang w:val="de-CH"/>
        </w:rPr>
      </w:pPr>
    </w:p>
    <w:p w14:paraId="3ACEBABA" w14:textId="115F6147" w:rsidR="00B81EA7" w:rsidRPr="00B81EA7" w:rsidRDefault="00B81EA7" w:rsidP="00B17E47">
      <w:pPr>
        <w:pStyle w:val="Flietext"/>
        <w:numPr>
          <w:ilvl w:val="0"/>
          <w:numId w:val="14"/>
        </w:numPr>
        <w:rPr>
          <w:lang w:val="de-CH"/>
        </w:rPr>
      </w:pPr>
      <w:r w:rsidRPr="003C6722">
        <w:rPr>
          <w:b/>
          <w:bCs/>
          <w:color w:val="E20074" w:themeColor="text2"/>
          <w:lang w:val="de-CH"/>
        </w:rPr>
        <w:lastRenderedPageBreak/>
        <w:t>Chaos-Experimente:</w:t>
      </w:r>
      <w:r w:rsidRPr="003C6722">
        <w:rPr>
          <w:color w:val="E20074" w:themeColor="text2"/>
          <w:lang w:val="de-CH"/>
        </w:rPr>
        <w:t xml:space="preserve"> </w:t>
      </w:r>
      <w:r w:rsidR="003C6722">
        <w:rPr>
          <w:lang w:val="de-CH"/>
        </w:rPr>
        <w:t xml:space="preserve">Es werden </w:t>
      </w:r>
      <w:r w:rsidR="00C2488C">
        <w:rPr>
          <w:lang w:val="de-CH"/>
        </w:rPr>
        <w:t>keine</w:t>
      </w:r>
      <w:r w:rsidR="003C6722">
        <w:rPr>
          <w:lang w:val="de-CH"/>
        </w:rPr>
        <w:t xml:space="preserve"> Chaos-Experimente getestet, da diese in einem separaten Teil innerhalb der Realisierung durchgeführt, analysiert und ausgewertet werden. Dies würde ansonsten zu Redundanzen führen. Jedoch zum Sicherstellen, ob die Chaos-Experimente funktionieren, wird ein einzelnes </w:t>
      </w:r>
      <w:r w:rsidR="00A310BC">
        <w:rPr>
          <w:lang w:val="de-CH"/>
        </w:rPr>
        <w:t>Experiment</w:t>
      </w:r>
      <w:r w:rsidR="003C6722">
        <w:rPr>
          <w:lang w:val="de-CH"/>
        </w:rPr>
        <w:t xml:space="preserve"> in die Testfälle aufgenommen, damit die Funktionalität des Tools sichergestellt werden kann.</w:t>
      </w:r>
      <w:r w:rsidR="003C6722">
        <w:rPr>
          <w:lang w:val="de-CH"/>
        </w:rPr>
        <w:br/>
      </w:r>
    </w:p>
    <w:p w14:paraId="6CE610B6" w14:textId="5478D6A1" w:rsidR="00B17E47" w:rsidRDefault="00B17E47" w:rsidP="00B17E47">
      <w:pPr>
        <w:pStyle w:val="Flietext"/>
        <w:numPr>
          <w:ilvl w:val="0"/>
          <w:numId w:val="14"/>
        </w:numPr>
        <w:rPr>
          <w:lang w:val="de-CH"/>
        </w:rPr>
      </w:pPr>
      <w:r w:rsidRPr="00D747B8">
        <w:rPr>
          <w:b/>
          <w:bCs/>
          <w:color w:val="E20074" w:themeColor="text2"/>
          <w:lang w:val="de-CH"/>
        </w:rPr>
        <w:t>Externe Dienste:</w:t>
      </w:r>
      <w:r w:rsidRPr="00D747B8">
        <w:rPr>
          <w:color w:val="E20074" w:themeColor="text2"/>
          <w:lang w:val="de-CH"/>
        </w:rPr>
        <w:t xml:space="preserve"> </w:t>
      </w:r>
      <w:r w:rsidR="00D747B8" w:rsidRPr="00D747B8">
        <w:rPr>
          <w:lang w:val="de-CH"/>
        </w:rPr>
        <w:t>Ausfälle oder Beeinträchtigungen von Diensten, die au</w:t>
      </w:r>
      <w:r w:rsidR="00D747B8">
        <w:rPr>
          <w:lang w:val="de-CH"/>
        </w:rPr>
        <w:t>ss</w:t>
      </w:r>
      <w:r w:rsidR="00D747B8" w:rsidRPr="00D747B8">
        <w:rPr>
          <w:lang w:val="de-CH"/>
        </w:rPr>
        <w:t>erhalb unserer Cloud-Umgebung gehostet werden und nicht durch das Kinoticketverkaufssystem oder die Infrastruktur beeinflussbar sind, werden nicht getestet. Dazu zählen Ausfälle von Drittanbieterdiensten, überregionale Internetstörungen und Katastrophenszenarien, die eine umfassende physische Zerstörung der Infrastruktur bewirken könnten.</w:t>
      </w:r>
      <w:r w:rsidR="005139F2">
        <w:rPr>
          <w:lang w:val="de-CH"/>
        </w:rPr>
        <w:br/>
      </w:r>
    </w:p>
    <w:p w14:paraId="309625E0" w14:textId="64AECF94" w:rsidR="007A5B9B" w:rsidRDefault="007A5B9B" w:rsidP="00B17E47">
      <w:pPr>
        <w:pStyle w:val="Flietext"/>
        <w:numPr>
          <w:ilvl w:val="0"/>
          <w:numId w:val="14"/>
        </w:numPr>
        <w:rPr>
          <w:lang w:val="de-CH"/>
        </w:rPr>
      </w:pPr>
      <w:r w:rsidRPr="007A5B9B">
        <w:rPr>
          <w:b/>
          <w:bCs/>
          <w:color w:val="E20074" w:themeColor="text2"/>
          <w:lang w:val="de-CH"/>
        </w:rPr>
        <w:t>Nicht-technische Aspekte:</w:t>
      </w:r>
      <w:r w:rsidRPr="007A5B9B">
        <w:rPr>
          <w:color w:val="E20074" w:themeColor="text2"/>
          <w:lang w:val="de-CH"/>
        </w:rPr>
        <w:t xml:space="preserve"> </w:t>
      </w:r>
      <w:r w:rsidR="005139F2" w:rsidRPr="005139F2">
        <w:rPr>
          <w:lang w:val="de-CH"/>
        </w:rPr>
        <w:t xml:space="preserve">Aspekte wie menschliches Fehlverhalten, Betrug oder physische Sicherheit sind ebenfalls ausgeschlossen, da sie über den Rahmen und die Ziele des Chaos-Engineering hinausgehen. </w:t>
      </w:r>
      <w:r w:rsidR="00E570FD">
        <w:rPr>
          <w:lang w:val="de-CH"/>
        </w:rPr>
        <w:t>Der</w:t>
      </w:r>
      <w:r w:rsidR="005139F2" w:rsidRPr="005139F2">
        <w:rPr>
          <w:lang w:val="de-CH"/>
        </w:rPr>
        <w:t xml:space="preserve"> Fokus liegt auf der technischen Resilienz und der Reaktionsfähigkeit der Infrastruktur und Applikation.</w:t>
      </w:r>
      <w:r w:rsidR="00E570FD">
        <w:rPr>
          <w:lang w:val="de-CH"/>
        </w:rPr>
        <w:br/>
      </w:r>
    </w:p>
    <w:p w14:paraId="3BAF87CB" w14:textId="2F21091F" w:rsidR="00E570FD" w:rsidRDefault="00E570FD" w:rsidP="00B17E47">
      <w:pPr>
        <w:pStyle w:val="Flietext"/>
        <w:numPr>
          <w:ilvl w:val="0"/>
          <w:numId w:val="14"/>
        </w:numPr>
        <w:rPr>
          <w:lang w:val="de-CH"/>
        </w:rPr>
      </w:pPr>
      <w:r>
        <w:rPr>
          <w:b/>
          <w:bCs/>
          <w:color w:val="E20074" w:themeColor="text2"/>
          <w:lang w:val="de-CH"/>
        </w:rPr>
        <w:t>Hardware-</w:t>
      </w:r>
      <w:r w:rsidRPr="006C152B">
        <w:rPr>
          <w:b/>
          <w:bCs/>
          <w:color w:val="E20074" w:themeColor="text2"/>
          <w:lang w:val="de-CH"/>
        </w:rPr>
        <w:t>Ausfälle:</w:t>
      </w:r>
      <w:r w:rsidRPr="006C152B">
        <w:rPr>
          <w:color w:val="E20074" w:themeColor="text2"/>
          <w:lang w:val="de-CH"/>
        </w:rPr>
        <w:t xml:space="preserve"> </w:t>
      </w:r>
      <w:r w:rsidR="00FF79A3">
        <w:rPr>
          <w:lang w:val="de-CH"/>
        </w:rPr>
        <w:t xml:space="preserve">Das Testkonzept konzentriert sich auf </w:t>
      </w:r>
      <w:r w:rsidR="00FF79A3" w:rsidRPr="00FF79A3">
        <w:rPr>
          <w:lang w:val="de-CH"/>
        </w:rPr>
        <w:t xml:space="preserve">softwaredefinierte Infrastruktur, wobei </w:t>
      </w:r>
      <w:r w:rsidR="00FF79A3">
        <w:rPr>
          <w:lang w:val="de-CH"/>
        </w:rPr>
        <w:t>man</w:t>
      </w:r>
      <w:r w:rsidR="00FF79A3" w:rsidRPr="00FF79A3">
        <w:rPr>
          <w:lang w:val="de-CH"/>
        </w:rPr>
        <w:t xml:space="preserve"> davon ausgehen</w:t>
      </w:r>
      <w:r w:rsidR="00FF79A3">
        <w:rPr>
          <w:lang w:val="de-CH"/>
        </w:rPr>
        <w:t xml:space="preserve"> kann</w:t>
      </w:r>
      <w:r w:rsidR="00FF79A3" w:rsidRPr="00FF79A3">
        <w:rPr>
          <w:lang w:val="de-CH"/>
        </w:rPr>
        <w:t xml:space="preserve">, dass die zugrundeliegende physische Hardware durch </w:t>
      </w:r>
      <w:r w:rsidR="00FF79A3">
        <w:rPr>
          <w:lang w:val="de-CH"/>
        </w:rPr>
        <w:t>den</w:t>
      </w:r>
      <w:r w:rsidR="00FF79A3" w:rsidRPr="00FF79A3">
        <w:rPr>
          <w:lang w:val="de-CH"/>
        </w:rPr>
        <w:t xml:space="preserve"> Cloud-Dienstanbieter gewartet und bei Bedarf ersetzt wird. Spezifische Hardware-Ausfälle, wie z.B. Festplattendefekte oder Netzwerkkomponentenausfälle, sind somit nicht Teil </w:t>
      </w:r>
      <w:r w:rsidR="00FF79A3">
        <w:rPr>
          <w:lang w:val="de-CH"/>
        </w:rPr>
        <w:t>der</w:t>
      </w:r>
      <w:r w:rsidR="00FF79A3" w:rsidRPr="00FF79A3">
        <w:rPr>
          <w:lang w:val="de-CH"/>
        </w:rPr>
        <w:t xml:space="preserve"> Testszenarien.</w:t>
      </w:r>
      <w:r w:rsidR="00A43E7B">
        <w:rPr>
          <w:lang w:val="de-CH"/>
        </w:rPr>
        <w:br/>
      </w:r>
    </w:p>
    <w:p w14:paraId="043789E3" w14:textId="0DE805B3" w:rsidR="00A50DAC" w:rsidRPr="00B81EA7" w:rsidRDefault="00A43E7B" w:rsidP="00A50DAC">
      <w:pPr>
        <w:pStyle w:val="Flietext"/>
        <w:numPr>
          <w:ilvl w:val="0"/>
          <w:numId w:val="14"/>
        </w:numPr>
        <w:rPr>
          <w:lang w:val="de-CH"/>
        </w:rPr>
      </w:pPr>
      <w:r w:rsidRPr="00B81EA7">
        <w:rPr>
          <w:b/>
          <w:bCs/>
          <w:color w:val="E20074" w:themeColor="text2"/>
          <w:lang w:val="de-CH"/>
        </w:rPr>
        <w:t>Performanztests unter extremen Bedingungen:</w:t>
      </w:r>
      <w:r w:rsidRPr="00B81EA7">
        <w:rPr>
          <w:lang w:val="de-CH"/>
        </w:rPr>
        <w:t xml:space="preserve"> Obwohl während der Realisierung die beiden Experimente «CPU- und Speicherchaos» </w:t>
      </w:r>
      <w:r w:rsidR="00DD219F" w:rsidRPr="00B81EA7">
        <w:rPr>
          <w:lang w:val="de-CH"/>
        </w:rPr>
        <w:t>durchgeführt werden, werden extreme Belastungstests, die über die vordefinierte Kapazität der Systeme hinausgehen, nicht durchgeführt, da sie den Rahmen der normalen Betriebsbedingungen sprengen und keine realistischen Ergebnisse liefern würden.</w:t>
      </w:r>
      <w:r w:rsidR="00A50DAC" w:rsidRPr="00B81EA7">
        <w:rPr>
          <w:lang w:val="de-CH"/>
        </w:rPr>
        <w:br/>
      </w:r>
    </w:p>
    <w:p w14:paraId="6BD4625F" w14:textId="2DDAD07B" w:rsidR="00324404" w:rsidRDefault="00A50DAC" w:rsidP="00324404">
      <w:pPr>
        <w:pStyle w:val="Flietext"/>
        <w:numPr>
          <w:ilvl w:val="0"/>
          <w:numId w:val="14"/>
        </w:numPr>
        <w:rPr>
          <w:lang w:val="de-CH"/>
        </w:rPr>
      </w:pPr>
      <w:r>
        <w:rPr>
          <w:b/>
          <w:bCs/>
          <w:color w:val="E20074" w:themeColor="text2"/>
          <w:lang w:val="de-CH"/>
        </w:rPr>
        <w:t>Technische Grundvoraussetzungen:</w:t>
      </w:r>
      <w:r>
        <w:rPr>
          <w:lang w:val="de-CH"/>
        </w:rPr>
        <w:t xml:space="preserve"> In diesem Testkonzept wird voraus</w:t>
      </w:r>
      <w:r w:rsidR="000411E8">
        <w:rPr>
          <w:lang w:val="de-CH"/>
        </w:rPr>
        <w:t xml:space="preserve">gesetzt, dass gewisse Grundbedingungen erfüllt sind. Somit werden Tests, welche </w:t>
      </w:r>
      <w:r w:rsidR="008646D7" w:rsidRPr="008646D7">
        <w:rPr>
          <w:lang w:val="de-CH"/>
        </w:rPr>
        <w:t>Verfügbarkeit einer Internetverbindung</w:t>
      </w:r>
      <w:r w:rsidR="008646D7">
        <w:rPr>
          <w:lang w:val="de-CH"/>
        </w:rPr>
        <w:t xml:space="preserve"> </w:t>
      </w:r>
      <w:r w:rsidR="008646D7" w:rsidRPr="008646D7">
        <w:rPr>
          <w:lang w:val="de-CH"/>
        </w:rPr>
        <w:t>oder die Kompatibilität mit allen möglichen Browser-Versionen</w:t>
      </w:r>
      <w:r w:rsidR="008646D7">
        <w:rPr>
          <w:lang w:val="de-CH"/>
        </w:rPr>
        <w:t xml:space="preserve"> testen, </w:t>
      </w:r>
      <w:r w:rsidR="00F26782">
        <w:rPr>
          <w:lang w:val="de-CH"/>
        </w:rPr>
        <w:t xml:space="preserve">nicht durchgeführt. Man nimmt an, </w:t>
      </w:r>
      <w:r w:rsidR="00804FC0" w:rsidRPr="00804FC0">
        <w:rPr>
          <w:lang w:val="de-CH"/>
        </w:rPr>
        <w:t xml:space="preserve">dass Nutzer eine stabile und angemessene Internetverbindung haben und einen aktuellen Browser verwenden. Somit </w:t>
      </w:r>
      <w:r w:rsidR="00804FC0">
        <w:rPr>
          <w:lang w:val="de-CH"/>
        </w:rPr>
        <w:t>fokussiert sich dieses Testkonzept</w:t>
      </w:r>
      <w:r w:rsidR="00804FC0" w:rsidRPr="00804FC0">
        <w:rPr>
          <w:lang w:val="de-CH"/>
        </w:rPr>
        <w:t xml:space="preserve"> auf die Resilienz des Systems unter der Annahme, dass diese grundlegenden technischen Anforderungen erfüllt sind.</w:t>
      </w:r>
    </w:p>
    <w:p w14:paraId="476DBB71" w14:textId="3CE81E96" w:rsidR="002254D4" w:rsidRDefault="002254D4" w:rsidP="00B17E47">
      <w:pPr>
        <w:pStyle w:val="berschrift3"/>
        <w:rPr>
          <w:lang w:val="de-CH"/>
        </w:rPr>
      </w:pPr>
      <w:r>
        <w:rPr>
          <w:lang w:val="de-CH"/>
        </w:rPr>
        <w:t>Relevante Testmittel</w:t>
      </w:r>
    </w:p>
    <w:p w14:paraId="1CBD6062" w14:textId="32A39FF4" w:rsidR="008D786F" w:rsidRDefault="00313A4F" w:rsidP="008D786F">
      <w:pPr>
        <w:rPr>
          <w:lang w:val="de-CH"/>
        </w:rPr>
      </w:pPr>
      <w:r w:rsidRPr="00313A4F">
        <w:rPr>
          <w:lang w:val="de-CH"/>
        </w:rPr>
        <w:t xml:space="preserve">Die Testmittel umfassen die gesamte Cloud-Infrastruktur, die bereitgestellte </w:t>
      </w:r>
      <w:proofErr w:type="spellStart"/>
      <w:r w:rsidRPr="00313A4F">
        <w:rPr>
          <w:lang w:val="de-CH"/>
        </w:rPr>
        <w:t>Full</w:t>
      </w:r>
      <w:proofErr w:type="spellEnd"/>
      <w:r w:rsidRPr="00313A4F">
        <w:rPr>
          <w:lang w:val="de-CH"/>
        </w:rPr>
        <w:t>-Stack-Applikation und die Chaos-Mesh-Komponenten. Die Hardware-Ressourcen sind virtuelle Maschinen und andere Cloud-Ressourcen. Netzwerkressourcen umfassen VPC, Subnetze und Internet/NAT Gateways.</w:t>
      </w:r>
      <w:r>
        <w:rPr>
          <w:lang w:val="de-CH"/>
        </w:rPr>
        <w:t xml:space="preserve"> Ebenso wird auch ein üblicher Endnutzer-Client verwendet, mit welchem der Zugriff auf die Applikation getestet werden soll.</w:t>
      </w:r>
    </w:p>
    <w:p w14:paraId="5F192D23" w14:textId="5F1389B1" w:rsidR="00706CC9" w:rsidRDefault="00AE189B" w:rsidP="00706CC9">
      <w:pPr>
        <w:pStyle w:val="berschrift3"/>
        <w:rPr>
          <w:lang w:val="de-CH"/>
        </w:rPr>
      </w:pPr>
      <w:r>
        <w:rPr>
          <w:lang w:val="de-CH"/>
        </w:rPr>
        <w:t xml:space="preserve">Globale </w:t>
      </w:r>
      <w:r w:rsidR="00706CC9">
        <w:rPr>
          <w:lang w:val="de-CH"/>
        </w:rPr>
        <w:t>Testziele</w:t>
      </w:r>
    </w:p>
    <w:p w14:paraId="1C896290" w14:textId="7EEF4BCC" w:rsidR="00B35AFB" w:rsidRPr="00B35AFB" w:rsidRDefault="00B35AFB" w:rsidP="00B35AFB">
      <w:pPr>
        <w:rPr>
          <w:lang w:val="de-CH"/>
        </w:rPr>
      </w:pPr>
      <w:r>
        <w:rPr>
          <w:lang w:val="de-CH"/>
        </w:rPr>
        <w:lastRenderedPageBreak/>
        <w:t xml:space="preserve">Über alle Tests hinweg, möchte man ein globales Testziel erreichen. Das globale Testziel ist darauf ausgerichtet, </w:t>
      </w:r>
      <w:r w:rsidR="00F02D7C" w:rsidRPr="00F02D7C">
        <w:rPr>
          <w:lang w:val="de-CH"/>
        </w:rPr>
        <w:t xml:space="preserve">die Robustheit, Zuverlässigkeit und Ausfallsicherheit der Cloud-Infrastruktur und der Kinoticketverkauf-Applikation zu gewährleisten. </w:t>
      </w:r>
      <w:r w:rsidR="002B1E07">
        <w:rPr>
          <w:lang w:val="de-CH"/>
        </w:rPr>
        <w:t xml:space="preserve">So soll </w:t>
      </w:r>
      <w:r w:rsidR="00F02D7C" w:rsidRPr="00F02D7C">
        <w:rPr>
          <w:lang w:val="de-CH"/>
        </w:rPr>
        <w:t xml:space="preserve">das Vertrauen in die Infrastruktur und Applikation </w:t>
      </w:r>
      <w:r w:rsidR="002B1E07">
        <w:rPr>
          <w:lang w:val="de-CH"/>
        </w:rPr>
        <w:t>gestärkt werden</w:t>
      </w:r>
      <w:r w:rsidR="00F02D7C" w:rsidRPr="00F02D7C">
        <w:rPr>
          <w:lang w:val="de-CH"/>
        </w:rPr>
        <w:t>, indem nachgewiesen wird, dass diese unter verschiedenen Bedingungen und bei verschiedenen Arten von Ausfällen und Störungen so funktionieren, wie es von ihnen erwartet wird.</w:t>
      </w:r>
    </w:p>
    <w:p w14:paraId="266EB9FE" w14:textId="3177F323" w:rsidR="00C32158" w:rsidRDefault="00C32158" w:rsidP="00C32158">
      <w:pPr>
        <w:pStyle w:val="berschrift3"/>
        <w:rPr>
          <w:lang w:val="de-CH"/>
        </w:rPr>
      </w:pPr>
      <w:r>
        <w:rPr>
          <w:lang w:val="de-CH"/>
        </w:rPr>
        <w:t>Testmethoden</w:t>
      </w:r>
    </w:p>
    <w:p w14:paraId="50A075DD" w14:textId="307FDD67" w:rsidR="00C32158" w:rsidRDefault="00AB7DBE" w:rsidP="00C32158">
      <w:pPr>
        <w:rPr>
          <w:lang w:val="de-CH"/>
        </w:rPr>
      </w:pPr>
      <w:r>
        <w:rPr>
          <w:lang w:val="de-CH"/>
        </w:rPr>
        <w:t xml:space="preserve">Für </w:t>
      </w:r>
      <w:r w:rsidR="00102BD5">
        <w:rPr>
          <w:lang w:val="de-CH"/>
        </w:rPr>
        <w:t>das Erarbeiten und Durchführen</w:t>
      </w:r>
      <w:r>
        <w:rPr>
          <w:lang w:val="de-CH"/>
        </w:rPr>
        <w:t xml:space="preserve"> der Testfälle, werden folgende Testmethoden angewendet:</w:t>
      </w:r>
      <w:r w:rsidR="00102BD5">
        <w:rPr>
          <w:lang w:val="de-CH"/>
        </w:rPr>
        <w:br/>
      </w:r>
    </w:p>
    <w:p w14:paraId="4BCE6E2B" w14:textId="7C896C42" w:rsidR="004E6CDC" w:rsidRDefault="00AB7DBE" w:rsidP="004E6CDC">
      <w:pPr>
        <w:pStyle w:val="Listenabsatz"/>
        <w:numPr>
          <w:ilvl w:val="0"/>
          <w:numId w:val="14"/>
        </w:numPr>
        <w:rPr>
          <w:lang w:val="de-CH"/>
        </w:rPr>
      </w:pPr>
      <w:r w:rsidRPr="00102BD5">
        <w:rPr>
          <w:b/>
          <w:bCs/>
          <w:color w:val="E20074" w:themeColor="text2"/>
          <w:lang w:val="de-CH"/>
        </w:rPr>
        <w:t>Black-Box-Tests:</w:t>
      </w:r>
      <w:r w:rsidR="004E6CDC" w:rsidRPr="00102BD5">
        <w:rPr>
          <w:color w:val="E20074" w:themeColor="text2"/>
        </w:rPr>
        <w:t xml:space="preserve"> </w:t>
      </w:r>
      <w:r w:rsidR="004E6CDC" w:rsidRPr="004E6CDC">
        <w:rPr>
          <w:lang w:val="de-CH"/>
        </w:rPr>
        <w:t>Diese Tests überprüfen die Verfügbarkeit und Funktionalität der Applikation aus Nutzersicht, ohne Kenntnis des internen Codes.</w:t>
      </w:r>
      <w:r w:rsidR="004E6CDC">
        <w:rPr>
          <w:lang w:val="de-CH"/>
        </w:rPr>
        <w:br/>
      </w:r>
    </w:p>
    <w:p w14:paraId="4570EA21" w14:textId="1546B936" w:rsidR="004E6CDC" w:rsidRDefault="004E6CDC" w:rsidP="004E6CDC">
      <w:pPr>
        <w:pStyle w:val="Listenabsatz"/>
        <w:numPr>
          <w:ilvl w:val="0"/>
          <w:numId w:val="14"/>
        </w:numPr>
        <w:rPr>
          <w:lang w:val="de-CH"/>
        </w:rPr>
      </w:pPr>
      <w:r w:rsidRPr="00102BD5">
        <w:rPr>
          <w:b/>
          <w:bCs/>
          <w:color w:val="E20074" w:themeColor="text2"/>
          <w:lang w:val="de-CH"/>
        </w:rPr>
        <w:t>White-Box-Tests:</w:t>
      </w:r>
      <w:r w:rsidRPr="00102BD5">
        <w:rPr>
          <w:color w:val="E20074" w:themeColor="text2"/>
          <w:lang w:val="de-CH"/>
        </w:rPr>
        <w:t xml:space="preserve"> </w:t>
      </w:r>
      <w:r w:rsidRPr="004E6CDC">
        <w:rPr>
          <w:lang w:val="de-CH"/>
        </w:rPr>
        <w:t>Hier wird das interne Verhalten der Applikation getestet, wobei Kenntnisse über den Code genutzt werden, um die interne Logik und Prozesse zu überprüfen.</w:t>
      </w:r>
      <w:r>
        <w:rPr>
          <w:lang w:val="de-CH"/>
        </w:rPr>
        <w:br/>
      </w:r>
    </w:p>
    <w:p w14:paraId="7CAB0A0E" w14:textId="3CF91D2E" w:rsidR="004E6CDC" w:rsidRPr="00C91CFA" w:rsidRDefault="004E6CDC" w:rsidP="004E6CDC">
      <w:pPr>
        <w:pStyle w:val="Listenabsatz"/>
        <w:numPr>
          <w:ilvl w:val="0"/>
          <w:numId w:val="14"/>
        </w:numPr>
        <w:rPr>
          <w:highlight w:val="yellow"/>
          <w:lang w:val="de-CH"/>
        </w:rPr>
      </w:pPr>
      <w:r w:rsidRPr="00C91CFA">
        <w:rPr>
          <w:b/>
          <w:bCs/>
          <w:color w:val="E20074" w:themeColor="text2"/>
          <w:highlight w:val="yellow"/>
          <w:lang w:val="de-CH"/>
        </w:rPr>
        <w:t>Chaos-Engineering:</w:t>
      </w:r>
      <w:r w:rsidRPr="00C91CFA">
        <w:rPr>
          <w:color w:val="E20074" w:themeColor="text2"/>
          <w:highlight w:val="yellow"/>
          <w:lang w:val="de-CH"/>
        </w:rPr>
        <w:t xml:space="preserve"> </w:t>
      </w:r>
      <w:r w:rsidR="00102BD5" w:rsidRPr="00C91CFA">
        <w:rPr>
          <w:highlight w:val="yellow"/>
          <w:lang w:val="de-CH"/>
        </w:rPr>
        <w:t>Anwendung von geplanten, kontrollierten Experimenten, um die Stabilität und Fehlertoleranz der Infrastruktur und Applikation unter Stressbedingungen zu testen.</w:t>
      </w:r>
    </w:p>
    <w:p w14:paraId="003A53C5" w14:textId="54AB3959" w:rsidR="00102BD5" w:rsidRDefault="00102BD5" w:rsidP="00102BD5">
      <w:pPr>
        <w:rPr>
          <w:lang w:val="de-CH"/>
        </w:rPr>
      </w:pPr>
    </w:p>
    <w:p w14:paraId="4291AB44" w14:textId="625AEDDF" w:rsidR="00102BD5" w:rsidRPr="00102BD5" w:rsidRDefault="00102BD5" w:rsidP="00102BD5">
      <w:pPr>
        <w:rPr>
          <w:lang w:val="de-CH"/>
        </w:rPr>
      </w:pPr>
      <w:r>
        <w:rPr>
          <w:lang w:val="de-CH"/>
        </w:rPr>
        <w:t>Durch diese Testmoden kann sichergestellt werden, dass sowohl die Benutzererfahrung, sowie auch die technische Integrität und Belastbarkeit des Systems sichergestellt werden kann.</w:t>
      </w:r>
    </w:p>
    <w:p w14:paraId="04A5DA9C" w14:textId="501E8ACB" w:rsidR="002E7E01" w:rsidRDefault="004E2393" w:rsidP="002E7E01">
      <w:pPr>
        <w:pStyle w:val="berschrift3"/>
        <w:rPr>
          <w:lang w:val="de-CH"/>
        </w:rPr>
      </w:pPr>
      <w:r>
        <w:rPr>
          <w:lang w:val="de-CH"/>
        </w:rPr>
        <w:t>Mängelklassifizierung</w:t>
      </w:r>
    </w:p>
    <w:p w14:paraId="3408E387" w14:textId="08B1DA2A" w:rsidR="005877F4" w:rsidRDefault="00907765" w:rsidP="005877F4">
      <w:pPr>
        <w:rPr>
          <w:lang w:val="de-CH"/>
        </w:rPr>
      </w:pPr>
      <w:r>
        <w:rPr>
          <w:lang w:val="de-CH"/>
        </w:rPr>
        <w:t>Die jeweiligen Testergebnisse, werden diversen Fehlerklassen zugeteilt, um festzustellen</w:t>
      </w:r>
      <w:r w:rsidR="0099090B">
        <w:rPr>
          <w:lang w:val="de-CH"/>
        </w:rPr>
        <w:t>, ob anhand der Testergebnisse, weitere Massnahmen getroffen werden müssen.</w:t>
      </w:r>
    </w:p>
    <w:p w14:paraId="28C0D8C0" w14:textId="77777777" w:rsidR="0072455F" w:rsidRDefault="0072455F" w:rsidP="005877F4">
      <w:pPr>
        <w:rPr>
          <w:lang w:val="de-CH"/>
        </w:rPr>
      </w:pPr>
    </w:p>
    <w:tbl>
      <w:tblPr>
        <w:tblStyle w:val="Tabellenraster"/>
        <w:tblW w:w="9498" w:type="dxa"/>
        <w:tblLook w:val="04A0" w:firstRow="1" w:lastRow="0" w:firstColumn="1" w:lastColumn="0" w:noHBand="0" w:noVBand="1"/>
      </w:tblPr>
      <w:tblGrid>
        <w:gridCol w:w="1560"/>
        <w:gridCol w:w="2268"/>
        <w:gridCol w:w="141"/>
        <w:gridCol w:w="5529"/>
      </w:tblGrid>
      <w:tr w:rsidR="00931CE6" w14:paraId="38346FE5" w14:textId="77777777" w:rsidTr="00931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25D2631" w14:textId="3E7E5E70" w:rsidR="0072455F" w:rsidRPr="0072455F" w:rsidRDefault="0072455F" w:rsidP="0072455F">
            <w:pPr>
              <w:rPr>
                <w:sz w:val="20"/>
                <w:szCs w:val="20"/>
                <w:lang w:val="de-CH"/>
              </w:rPr>
            </w:pPr>
            <w:r w:rsidRPr="0072455F">
              <w:rPr>
                <w:sz w:val="20"/>
                <w:szCs w:val="20"/>
                <w:lang w:val="de-CH"/>
              </w:rPr>
              <w:t>Fehlerklassen ID</w:t>
            </w:r>
          </w:p>
        </w:tc>
        <w:tc>
          <w:tcPr>
            <w:tcW w:w="2268" w:type="dxa"/>
          </w:tcPr>
          <w:p w14:paraId="2A8F05A3" w14:textId="7865600B" w:rsidR="0072455F" w:rsidRPr="0072455F" w:rsidRDefault="0072455F" w:rsidP="0072455F">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72455F">
              <w:rPr>
                <w:sz w:val="20"/>
                <w:szCs w:val="20"/>
                <w:lang w:val="de-CH"/>
              </w:rPr>
              <w:t>Ausmass</w:t>
            </w:r>
          </w:p>
        </w:tc>
        <w:tc>
          <w:tcPr>
            <w:tcW w:w="5670" w:type="dxa"/>
            <w:gridSpan w:val="2"/>
          </w:tcPr>
          <w:p w14:paraId="4BD7FDE7" w14:textId="29B5F653" w:rsidR="0072455F" w:rsidRPr="0072455F" w:rsidRDefault="0072455F" w:rsidP="00931CE6">
            <w:pPr>
              <w:tabs>
                <w:tab w:val="left" w:pos="996"/>
              </w:tabs>
              <w:ind w:left="284" w:hanging="142"/>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72455F">
              <w:rPr>
                <w:sz w:val="20"/>
                <w:szCs w:val="20"/>
                <w:lang w:val="de-CH"/>
              </w:rPr>
              <w:t>Beschreibung</w:t>
            </w:r>
          </w:p>
        </w:tc>
      </w:tr>
      <w:tr w:rsidR="00931CE6" w14:paraId="7A2F4B9D" w14:textId="77777777" w:rsidTr="00931CE6">
        <w:tc>
          <w:tcPr>
            <w:cnfStyle w:val="001000000000" w:firstRow="0" w:lastRow="0" w:firstColumn="1" w:lastColumn="0" w:oddVBand="0" w:evenVBand="0" w:oddHBand="0" w:evenHBand="0" w:firstRowFirstColumn="0" w:firstRowLastColumn="0" w:lastRowFirstColumn="0" w:lastRowLastColumn="0"/>
            <w:tcW w:w="1560" w:type="dxa"/>
          </w:tcPr>
          <w:p w14:paraId="4EB56A06" w14:textId="57EF20E8" w:rsidR="0072455F" w:rsidRPr="0072455F" w:rsidRDefault="0072455F" w:rsidP="0072455F">
            <w:pPr>
              <w:rPr>
                <w:sz w:val="20"/>
                <w:szCs w:val="20"/>
                <w:lang w:val="de-CH"/>
              </w:rPr>
            </w:pPr>
            <w:r>
              <w:rPr>
                <w:sz w:val="20"/>
                <w:szCs w:val="20"/>
                <w:lang w:val="de-CH"/>
              </w:rPr>
              <w:t>FK00</w:t>
            </w:r>
          </w:p>
        </w:tc>
        <w:tc>
          <w:tcPr>
            <w:tcW w:w="2268" w:type="dxa"/>
          </w:tcPr>
          <w:p w14:paraId="20B14D1C" w14:textId="0780148E" w:rsidR="0072455F" w:rsidRPr="0072455F" w:rsidRDefault="00931CE6" w:rsidP="00ED62D1">
            <w:pPr>
              <w:ind w:left="-3"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Mangelfrei</w:t>
            </w:r>
          </w:p>
        </w:tc>
        <w:tc>
          <w:tcPr>
            <w:tcW w:w="5670" w:type="dxa"/>
            <w:gridSpan w:val="2"/>
          </w:tcPr>
          <w:p w14:paraId="4CE7F859" w14:textId="5CA4974E" w:rsidR="0072455F" w:rsidRPr="0072455F" w:rsidRDefault="00931CE6" w:rsidP="00931CE6">
            <w:pPr>
              <w:ind w:left="142"/>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Der Test verlief problemlos. Es müssen keine Massnahmen getroffen werden</w:t>
            </w:r>
          </w:p>
        </w:tc>
      </w:tr>
      <w:tr w:rsidR="00931CE6" w14:paraId="535EA198" w14:textId="77777777" w:rsidTr="00931CE6">
        <w:tc>
          <w:tcPr>
            <w:cnfStyle w:val="001000000000" w:firstRow="0" w:lastRow="0" w:firstColumn="1" w:lastColumn="0" w:oddVBand="0" w:evenVBand="0" w:oddHBand="0" w:evenHBand="0" w:firstRowFirstColumn="0" w:firstRowLastColumn="0" w:lastRowFirstColumn="0" w:lastRowLastColumn="0"/>
            <w:tcW w:w="1560" w:type="dxa"/>
          </w:tcPr>
          <w:p w14:paraId="0374CBB6" w14:textId="3BB53D8A" w:rsidR="0072455F" w:rsidRPr="0072455F" w:rsidRDefault="0072455F" w:rsidP="0072455F">
            <w:pPr>
              <w:rPr>
                <w:sz w:val="20"/>
                <w:szCs w:val="20"/>
                <w:lang w:val="de-CH"/>
              </w:rPr>
            </w:pPr>
            <w:r>
              <w:rPr>
                <w:sz w:val="20"/>
                <w:szCs w:val="20"/>
                <w:lang w:val="de-CH"/>
              </w:rPr>
              <w:t>FK01</w:t>
            </w:r>
          </w:p>
        </w:tc>
        <w:tc>
          <w:tcPr>
            <w:tcW w:w="2409" w:type="dxa"/>
            <w:gridSpan w:val="2"/>
          </w:tcPr>
          <w:p w14:paraId="32B7BA64" w14:textId="5E73A10C" w:rsidR="0072455F" w:rsidRPr="0072455F" w:rsidRDefault="00931CE6" w:rsidP="0072455F">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Unwesentlicher Mangel</w:t>
            </w:r>
          </w:p>
        </w:tc>
        <w:tc>
          <w:tcPr>
            <w:tcW w:w="5529" w:type="dxa"/>
          </w:tcPr>
          <w:p w14:paraId="4D766DC9" w14:textId="5FCE71E0" w:rsidR="0072455F" w:rsidRPr="0072455F" w:rsidRDefault="00FA2033" w:rsidP="00FA2033">
            <w:pPr>
              <w:ind w:left="3" w:hanging="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Es trat ein kleiner Mangel auf, das System kann weiterhin verwendet werden.</w:t>
            </w:r>
          </w:p>
        </w:tc>
      </w:tr>
      <w:tr w:rsidR="00931CE6" w14:paraId="76AC72AA" w14:textId="77777777" w:rsidTr="00931CE6">
        <w:tc>
          <w:tcPr>
            <w:cnfStyle w:val="001000000000" w:firstRow="0" w:lastRow="0" w:firstColumn="1" w:lastColumn="0" w:oddVBand="0" w:evenVBand="0" w:oddHBand="0" w:evenHBand="0" w:firstRowFirstColumn="0" w:firstRowLastColumn="0" w:lastRowFirstColumn="0" w:lastRowLastColumn="0"/>
            <w:tcW w:w="1560" w:type="dxa"/>
          </w:tcPr>
          <w:p w14:paraId="706A1B6F" w14:textId="2C7E2120" w:rsidR="0072455F" w:rsidRPr="0072455F" w:rsidRDefault="0072455F" w:rsidP="0072455F">
            <w:pPr>
              <w:rPr>
                <w:sz w:val="20"/>
                <w:szCs w:val="20"/>
                <w:lang w:val="de-CH"/>
              </w:rPr>
            </w:pPr>
            <w:r>
              <w:rPr>
                <w:sz w:val="20"/>
                <w:szCs w:val="20"/>
                <w:lang w:val="de-CH"/>
              </w:rPr>
              <w:t>FK02</w:t>
            </w:r>
          </w:p>
        </w:tc>
        <w:tc>
          <w:tcPr>
            <w:tcW w:w="2409" w:type="dxa"/>
            <w:gridSpan w:val="2"/>
          </w:tcPr>
          <w:p w14:paraId="31AB5BA6" w14:textId="50174EC8" w:rsidR="0072455F" w:rsidRPr="0072455F" w:rsidRDefault="00931CE6" w:rsidP="0072455F">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Wesentlicher Mange</w:t>
            </w:r>
            <w:r w:rsidR="00FA2033">
              <w:rPr>
                <w:sz w:val="20"/>
                <w:szCs w:val="20"/>
                <w:lang w:val="de-CH"/>
              </w:rPr>
              <w:t>l</w:t>
            </w:r>
          </w:p>
        </w:tc>
        <w:tc>
          <w:tcPr>
            <w:tcW w:w="5529" w:type="dxa"/>
          </w:tcPr>
          <w:p w14:paraId="15E7BF8E" w14:textId="3FB5FA4C" w:rsidR="0072455F" w:rsidRPr="0072455F" w:rsidRDefault="00FA2033" w:rsidP="0072455F">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Der Mangel beeinträchtigt die Funktionalität. Das System kann jedoch weiterhin verwendet werden.</w:t>
            </w:r>
          </w:p>
        </w:tc>
      </w:tr>
      <w:tr w:rsidR="00931CE6" w14:paraId="33F34E20" w14:textId="77777777" w:rsidTr="00931CE6">
        <w:tc>
          <w:tcPr>
            <w:cnfStyle w:val="001000000000" w:firstRow="0" w:lastRow="0" w:firstColumn="1" w:lastColumn="0" w:oddVBand="0" w:evenVBand="0" w:oddHBand="0" w:evenHBand="0" w:firstRowFirstColumn="0" w:firstRowLastColumn="0" w:lastRowFirstColumn="0" w:lastRowLastColumn="0"/>
            <w:tcW w:w="1560" w:type="dxa"/>
          </w:tcPr>
          <w:p w14:paraId="50B7D9EB" w14:textId="629B8CBD" w:rsidR="0072455F" w:rsidRPr="0072455F" w:rsidRDefault="0072455F" w:rsidP="0072455F">
            <w:pPr>
              <w:rPr>
                <w:sz w:val="20"/>
                <w:szCs w:val="20"/>
                <w:lang w:val="de-CH"/>
              </w:rPr>
            </w:pPr>
            <w:r>
              <w:rPr>
                <w:sz w:val="20"/>
                <w:szCs w:val="20"/>
                <w:lang w:val="de-CH"/>
              </w:rPr>
              <w:t>FK03</w:t>
            </w:r>
          </w:p>
        </w:tc>
        <w:tc>
          <w:tcPr>
            <w:tcW w:w="2409" w:type="dxa"/>
            <w:gridSpan w:val="2"/>
          </w:tcPr>
          <w:p w14:paraId="382FF772" w14:textId="2B89D179" w:rsidR="0072455F" w:rsidRPr="0072455F" w:rsidRDefault="00931CE6" w:rsidP="0072455F">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Kritischer Mangel</w:t>
            </w:r>
          </w:p>
        </w:tc>
        <w:tc>
          <w:tcPr>
            <w:tcW w:w="5529" w:type="dxa"/>
          </w:tcPr>
          <w:p w14:paraId="2334998C" w14:textId="4E376BF4" w:rsidR="0072455F" w:rsidRPr="0072455F" w:rsidRDefault="00FA2033" w:rsidP="0072455F">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Die Anforderungen wurden nicht erfüllt. Der Mangel muss schnellstmöglich behoben werden.</w:t>
            </w:r>
          </w:p>
        </w:tc>
      </w:tr>
    </w:tbl>
    <w:p w14:paraId="08E97E87" w14:textId="77777777" w:rsidR="0099090B" w:rsidRDefault="0099090B" w:rsidP="005877F4">
      <w:pPr>
        <w:rPr>
          <w:lang w:val="de-CH"/>
        </w:rPr>
      </w:pPr>
    </w:p>
    <w:p w14:paraId="142952FE" w14:textId="154C0744" w:rsidR="00054B7C" w:rsidRDefault="00FA2033" w:rsidP="00054B7C">
      <w:pPr>
        <w:rPr>
          <w:lang w:val="de-CH"/>
        </w:rPr>
      </w:pPr>
      <w:r>
        <w:rPr>
          <w:lang w:val="de-CH"/>
        </w:rPr>
        <w:t>Sollte eine Fehlerklasse über der Klasse «FK00» liegen, so müssen alle Mängel dokumentiert werden.</w:t>
      </w:r>
    </w:p>
    <w:p w14:paraId="20D39C59" w14:textId="10B0FFAB" w:rsidR="00054B7C" w:rsidRDefault="00B811C8" w:rsidP="00054B7C">
      <w:pPr>
        <w:pStyle w:val="berschrift3"/>
        <w:rPr>
          <w:lang w:val="de-CH"/>
        </w:rPr>
      </w:pPr>
      <w:r>
        <w:rPr>
          <w:lang w:val="de-CH"/>
        </w:rPr>
        <w:t>Testfälle</w:t>
      </w:r>
    </w:p>
    <w:p w14:paraId="1264E93A" w14:textId="50EF8E6B" w:rsidR="00C05A70" w:rsidRDefault="00C05A70" w:rsidP="00C05A70">
      <w:pPr>
        <w:rPr>
          <w:lang w:val="de-CH"/>
        </w:rPr>
      </w:pPr>
      <w:r>
        <w:rPr>
          <w:lang w:val="de-CH"/>
        </w:rPr>
        <w:lastRenderedPageBreak/>
        <w:t>Folgend werden die Testfälle definiert und jeweils tabellarisch dargestellt.</w:t>
      </w:r>
    </w:p>
    <w:p w14:paraId="1AC51145" w14:textId="0ACE9064" w:rsidR="00952940" w:rsidRDefault="00952940">
      <w:pPr>
        <w:spacing w:line="250" w:lineRule="auto"/>
        <w:rPr>
          <w:lang w:val="de-CH"/>
        </w:rPr>
      </w:pPr>
      <w:r>
        <w:rPr>
          <w:lang w:val="de-CH"/>
        </w:rPr>
        <w:br w:type="page"/>
      </w:r>
    </w:p>
    <w:p w14:paraId="3186111D" w14:textId="77777777" w:rsidR="00C05A70" w:rsidRDefault="00C05A70" w:rsidP="00C05A70">
      <w:pPr>
        <w:rPr>
          <w:lang w:val="de-CH"/>
        </w:rPr>
      </w:pPr>
    </w:p>
    <w:tbl>
      <w:tblPr>
        <w:tblStyle w:val="Tabellenraster"/>
        <w:tblW w:w="9356" w:type="dxa"/>
        <w:tblLook w:val="04A0" w:firstRow="1" w:lastRow="0" w:firstColumn="1" w:lastColumn="0" w:noHBand="0" w:noVBand="1"/>
      </w:tblPr>
      <w:tblGrid>
        <w:gridCol w:w="2552"/>
        <w:gridCol w:w="6804"/>
      </w:tblGrid>
      <w:tr w:rsidR="00FF094E" w:rsidRPr="00952940" w14:paraId="707D2A90" w14:textId="77777777" w:rsidTr="00FF09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974645" w14:textId="0C54A885" w:rsidR="00FF094E" w:rsidRPr="00952940" w:rsidRDefault="00FF094E" w:rsidP="007F1895">
            <w:pPr>
              <w:rPr>
                <w:sz w:val="20"/>
                <w:szCs w:val="20"/>
                <w:lang w:val="de-CH"/>
              </w:rPr>
            </w:pPr>
            <w:r w:rsidRPr="00952940">
              <w:rPr>
                <w:sz w:val="20"/>
                <w:szCs w:val="20"/>
                <w:lang w:val="de-CH"/>
              </w:rPr>
              <w:t>Testfall Nr.</w:t>
            </w:r>
          </w:p>
        </w:tc>
        <w:tc>
          <w:tcPr>
            <w:tcW w:w="6804" w:type="dxa"/>
          </w:tcPr>
          <w:p w14:paraId="2B6F868E" w14:textId="2A76DF73" w:rsidR="00FF094E" w:rsidRPr="00952940" w:rsidRDefault="00FF094E" w:rsidP="00FF094E">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952940">
              <w:rPr>
                <w:sz w:val="20"/>
                <w:szCs w:val="20"/>
                <w:lang w:val="de-CH"/>
              </w:rPr>
              <w:t>Testfall</w:t>
            </w:r>
          </w:p>
        </w:tc>
      </w:tr>
      <w:tr w:rsidR="00FF094E" w:rsidRPr="00952940" w14:paraId="364C8498" w14:textId="77777777" w:rsidTr="00FF094E">
        <w:tc>
          <w:tcPr>
            <w:cnfStyle w:val="001000000000" w:firstRow="0" w:lastRow="0" w:firstColumn="1" w:lastColumn="0" w:oddVBand="0" w:evenVBand="0" w:oddHBand="0" w:evenHBand="0" w:firstRowFirstColumn="0" w:firstRowLastColumn="0" w:lastRowFirstColumn="0" w:lastRowLastColumn="0"/>
            <w:tcW w:w="2552" w:type="dxa"/>
          </w:tcPr>
          <w:p w14:paraId="0CD6C43C" w14:textId="26BF3985" w:rsidR="00FF094E" w:rsidRPr="00952940" w:rsidRDefault="00FF094E" w:rsidP="007F1895">
            <w:pPr>
              <w:rPr>
                <w:sz w:val="20"/>
                <w:szCs w:val="20"/>
                <w:lang w:val="de-CH"/>
              </w:rPr>
            </w:pPr>
            <w:r w:rsidRPr="00952940">
              <w:rPr>
                <w:sz w:val="20"/>
                <w:szCs w:val="20"/>
                <w:lang w:val="de-CH"/>
              </w:rPr>
              <w:t>TF01</w:t>
            </w:r>
          </w:p>
        </w:tc>
        <w:tc>
          <w:tcPr>
            <w:tcW w:w="6804" w:type="dxa"/>
          </w:tcPr>
          <w:p w14:paraId="2632F742" w14:textId="48EC4CF0" w:rsidR="00FF094E" w:rsidRPr="00952940" w:rsidRDefault="00FF094E" w:rsidP="00A13D80">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Bereitstellung der Infrastruktur mit Terraform</w:t>
            </w:r>
          </w:p>
        </w:tc>
      </w:tr>
    </w:tbl>
    <w:p w14:paraId="12ECB703" w14:textId="77777777" w:rsidR="00C05A70" w:rsidRPr="00952940" w:rsidRDefault="00C05A70" w:rsidP="00C05A70">
      <w:pPr>
        <w:rPr>
          <w:sz w:val="20"/>
          <w:szCs w:val="20"/>
          <w:lang w:val="de-CH"/>
        </w:rPr>
      </w:pPr>
    </w:p>
    <w:tbl>
      <w:tblPr>
        <w:tblStyle w:val="Tabellenraster"/>
        <w:tblW w:w="0" w:type="auto"/>
        <w:tblLook w:val="04A0" w:firstRow="1" w:lastRow="0" w:firstColumn="1" w:lastColumn="0" w:noHBand="0" w:noVBand="1"/>
      </w:tblPr>
      <w:tblGrid>
        <w:gridCol w:w="9406"/>
      </w:tblGrid>
      <w:tr w:rsidR="00952940" w:rsidRPr="00952940" w14:paraId="764A8976" w14:textId="77777777" w:rsidTr="00952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0821085D" w14:textId="133634FE" w:rsidR="00952940" w:rsidRPr="00952940" w:rsidRDefault="00952940" w:rsidP="002254D4">
            <w:pPr>
              <w:rPr>
                <w:sz w:val="20"/>
                <w:szCs w:val="20"/>
                <w:lang w:val="de-CH"/>
              </w:rPr>
            </w:pPr>
            <w:r w:rsidRPr="00952940">
              <w:rPr>
                <w:sz w:val="20"/>
                <w:szCs w:val="20"/>
                <w:lang w:val="de-CH"/>
              </w:rPr>
              <w:t>Anforderungen</w:t>
            </w:r>
          </w:p>
        </w:tc>
      </w:tr>
      <w:tr w:rsidR="00952940" w:rsidRPr="00952940" w14:paraId="1E8F6E1B" w14:textId="77777777" w:rsidTr="00952940">
        <w:tc>
          <w:tcPr>
            <w:cnfStyle w:val="001000000000" w:firstRow="0" w:lastRow="0" w:firstColumn="1" w:lastColumn="0" w:oddVBand="0" w:evenVBand="0" w:oddHBand="0" w:evenHBand="0" w:firstRowFirstColumn="0" w:firstRowLastColumn="0" w:lastRowFirstColumn="0" w:lastRowLastColumn="0"/>
            <w:tcW w:w="9406" w:type="dxa"/>
          </w:tcPr>
          <w:p w14:paraId="24885E1E" w14:textId="0222FB40" w:rsidR="00952940" w:rsidRPr="00952940" w:rsidRDefault="00F20E67" w:rsidP="002254D4">
            <w:pPr>
              <w:rPr>
                <w:sz w:val="20"/>
                <w:szCs w:val="20"/>
                <w:lang w:val="de-CH"/>
              </w:rPr>
            </w:pPr>
            <w:r>
              <w:rPr>
                <w:sz w:val="20"/>
                <w:szCs w:val="20"/>
                <w:lang w:val="de-CH"/>
              </w:rPr>
              <w:t>Eine Internetverbindung muss gewährleistet sein, sowie</w:t>
            </w:r>
            <w:r w:rsidR="00BF6B4A">
              <w:rPr>
                <w:sz w:val="20"/>
                <w:szCs w:val="20"/>
                <w:lang w:val="de-CH"/>
              </w:rPr>
              <w:t xml:space="preserve"> der Zugang über die AWS CLI. Alle Scripts müssen vorhanden und komplett sein.</w:t>
            </w:r>
          </w:p>
        </w:tc>
      </w:tr>
    </w:tbl>
    <w:p w14:paraId="25540971" w14:textId="77777777" w:rsidR="002254D4" w:rsidRPr="00952940" w:rsidRDefault="002254D4" w:rsidP="002254D4">
      <w:pPr>
        <w:rPr>
          <w:sz w:val="20"/>
          <w:szCs w:val="20"/>
          <w:lang w:val="de-CH"/>
        </w:rPr>
      </w:pPr>
    </w:p>
    <w:tbl>
      <w:tblPr>
        <w:tblStyle w:val="Tabellenraster"/>
        <w:tblW w:w="0" w:type="auto"/>
        <w:tblLook w:val="04A0" w:firstRow="1" w:lastRow="0" w:firstColumn="1" w:lastColumn="0" w:noHBand="0" w:noVBand="1"/>
      </w:tblPr>
      <w:tblGrid>
        <w:gridCol w:w="9406"/>
      </w:tblGrid>
      <w:tr w:rsidR="00952940" w:rsidRPr="00952940" w14:paraId="57514114" w14:textId="77777777" w:rsidTr="00952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0B1FA031" w14:textId="589B9B92" w:rsidR="00952940" w:rsidRPr="00952940" w:rsidRDefault="00952940" w:rsidP="002254D4">
            <w:pPr>
              <w:rPr>
                <w:sz w:val="20"/>
                <w:szCs w:val="20"/>
                <w:lang w:val="de-CH"/>
              </w:rPr>
            </w:pPr>
            <w:r w:rsidRPr="00952940">
              <w:rPr>
                <w:sz w:val="20"/>
                <w:szCs w:val="20"/>
                <w:lang w:val="de-CH"/>
              </w:rPr>
              <w:t>Vorgehen</w:t>
            </w:r>
          </w:p>
        </w:tc>
      </w:tr>
      <w:tr w:rsidR="00952940" w:rsidRPr="00952940" w14:paraId="588650CD" w14:textId="77777777" w:rsidTr="00952940">
        <w:tc>
          <w:tcPr>
            <w:cnfStyle w:val="001000000000" w:firstRow="0" w:lastRow="0" w:firstColumn="1" w:lastColumn="0" w:oddVBand="0" w:evenVBand="0" w:oddHBand="0" w:evenHBand="0" w:firstRowFirstColumn="0" w:firstRowLastColumn="0" w:lastRowFirstColumn="0" w:lastRowLastColumn="0"/>
            <w:tcW w:w="9406" w:type="dxa"/>
          </w:tcPr>
          <w:p w14:paraId="0498892D" w14:textId="59892BD9" w:rsidR="00952940" w:rsidRDefault="00720FEF" w:rsidP="00720FEF">
            <w:pPr>
              <w:pStyle w:val="Listenabsatz"/>
              <w:numPr>
                <w:ilvl w:val="0"/>
                <w:numId w:val="15"/>
              </w:numPr>
              <w:rPr>
                <w:sz w:val="20"/>
                <w:szCs w:val="20"/>
                <w:lang w:val="de-CH"/>
              </w:rPr>
            </w:pPr>
            <w:r>
              <w:rPr>
                <w:sz w:val="20"/>
                <w:szCs w:val="20"/>
                <w:lang w:val="de-CH"/>
              </w:rPr>
              <w:t>Mit der AWS CLI verbinden.</w:t>
            </w:r>
          </w:p>
          <w:p w14:paraId="667F839E" w14:textId="49B5ABB5" w:rsidR="00720FEF" w:rsidRDefault="00720FEF" w:rsidP="00720FEF">
            <w:pPr>
              <w:pStyle w:val="Listenabsatz"/>
              <w:numPr>
                <w:ilvl w:val="0"/>
                <w:numId w:val="15"/>
              </w:numPr>
              <w:rPr>
                <w:sz w:val="20"/>
                <w:szCs w:val="20"/>
                <w:lang w:val="de-CH"/>
              </w:rPr>
            </w:pPr>
            <w:r>
              <w:rPr>
                <w:sz w:val="20"/>
                <w:szCs w:val="20"/>
                <w:lang w:val="de-CH"/>
              </w:rPr>
              <w:t>«</w:t>
            </w:r>
            <w:proofErr w:type="spellStart"/>
            <w:r>
              <w:rPr>
                <w:sz w:val="20"/>
                <w:szCs w:val="20"/>
                <w:lang w:val="de-CH"/>
              </w:rPr>
              <w:t>terraform</w:t>
            </w:r>
            <w:proofErr w:type="spellEnd"/>
            <w:r>
              <w:rPr>
                <w:sz w:val="20"/>
                <w:szCs w:val="20"/>
                <w:lang w:val="de-CH"/>
              </w:rPr>
              <w:t xml:space="preserve"> </w:t>
            </w:r>
            <w:proofErr w:type="spellStart"/>
            <w:r>
              <w:rPr>
                <w:sz w:val="20"/>
                <w:szCs w:val="20"/>
                <w:lang w:val="de-CH"/>
              </w:rPr>
              <w:t>apply</w:t>
            </w:r>
            <w:proofErr w:type="spellEnd"/>
            <w:r>
              <w:rPr>
                <w:sz w:val="20"/>
                <w:szCs w:val="20"/>
                <w:lang w:val="de-CH"/>
              </w:rPr>
              <w:t>» in der Konsole eintippen.</w:t>
            </w:r>
          </w:p>
          <w:p w14:paraId="253C918B" w14:textId="65F5FAAE" w:rsidR="00720FEF" w:rsidRDefault="00720FEF" w:rsidP="00720FEF">
            <w:pPr>
              <w:pStyle w:val="Listenabsatz"/>
              <w:numPr>
                <w:ilvl w:val="0"/>
                <w:numId w:val="15"/>
              </w:numPr>
              <w:rPr>
                <w:sz w:val="20"/>
                <w:szCs w:val="20"/>
                <w:lang w:val="de-CH"/>
              </w:rPr>
            </w:pPr>
            <w:r>
              <w:rPr>
                <w:sz w:val="20"/>
                <w:szCs w:val="20"/>
                <w:lang w:val="de-CH"/>
              </w:rPr>
              <w:t>Warten, bis die Infrastruktur bereitgestellt ist.</w:t>
            </w:r>
          </w:p>
          <w:p w14:paraId="633A8ED4" w14:textId="42AD98F6" w:rsidR="00720FEF" w:rsidRPr="00720FEF" w:rsidRDefault="00720FEF" w:rsidP="00720FEF">
            <w:pPr>
              <w:pStyle w:val="Listenabsatz"/>
              <w:numPr>
                <w:ilvl w:val="0"/>
                <w:numId w:val="15"/>
              </w:numPr>
              <w:rPr>
                <w:sz w:val="20"/>
                <w:szCs w:val="20"/>
                <w:lang w:val="de-CH"/>
              </w:rPr>
            </w:pPr>
            <w:r>
              <w:rPr>
                <w:sz w:val="20"/>
                <w:szCs w:val="20"/>
                <w:lang w:val="de-CH"/>
              </w:rPr>
              <w:t>Sicherstellen, dass alles korrekt bereitgestellt wurde.</w:t>
            </w:r>
          </w:p>
        </w:tc>
      </w:tr>
    </w:tbl>
    <w:p w14:paraId="09DA54CE" w14:textId="77777777" w:rsidR="00952940" w:rsidRPr="00952940" w:rsidRDefault="00952940" w:rsidP="002254D4">
      <w:pPr>
        <w:rPr>
          <w:sz w:val="20"/>
          <w:szCs w:val="20"/>
          <w:lang w:val="de-CH"/>
        </w:rPr>
      </w:pPr>
    </w:p>
    <w:tbl>
      <w:tblPr>
        <w:tblStyle w:val="Tabellenraster"/>
        <w:tblW w:w="0" w:type="auto"/>
        <w:tblLook w:val="04A0" w:firstRow="1" w:lastRow="0" w:firstColumn="1" w:lastColumn="0" w:noHBand="0" w:noVBand="1"/>
      </w:tblPr>
      <w:tblGrid>
        <w:gridCol w:w="9406"/>
      </w:tblGrid>
      <w:tr w:rsidR="00952940" w:rsidRPr="00952940" w14:paraId="3101FC22" w14:textId="77777777" w:rsidTr="00952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009D6395" w14:textId="05F8B23C" w:rsidR="00952940" w:rsidRPr="00952940" w:rsidRDefault="00952940" w:rsidP="002254D4">
            <w:pPr>
              <w:rPr>
                <w:sz w:val="20"/>
                <w:szCs w:val="20"/>
                <w:lang w:val="de-CH"/>
              </w:rPr>
            </w:pPr>
            <w:r w:rsidRPr="00952940">
              <w:rPr>
                <w:sz w:val="20"/>
                <w:szCs w:val="20"/>
                <w:lang w:val="de-CH"/>
              </w:rPr>
              <w:t>Erwartetes Ergebnis</w:t>
            </w:r>
          </w:p>
        </w:tc>
      </w:tr>
      <w:tr w:rsidR="00952940" w:rsidRPr="00952940" w14:paraId="0EEF48B0" w14:textId="77777777" w:rsidTr="00952940">
        <w:tc>
          <w:tcPr>
            <w:cnfStyle w:val="001000000000" w:firstRow="0" w:lastRow="0" w:firstColumn="1" w:lastColumn="0" w:oddVBand="0" w:evenVBand="0" w:oddHBand="0" w:evenHBand="0" w:firstRowFirstColumn="0" w:firstRowLastColumn="0" w:lastRowFirstColumn="0" w:lastRowLastColumn="0"/>
            <w:tcW w:w="9406" w:type="dxa"/>
          </w:tcPr>
          <w:p w14:paraId="34327640" w14:textId="4DEE172A" w:rsidR="00952940" w:rsidRPr="00952940" w:rsidRDefault="00FF094E" w:rsidP="002254D4">
            <w:pPr>
              <w:rPr>
                <w:sz w:val="20"/>
                <w:szCs w:val="20"/>
                <w:lang w:val="de-CH"/>
              </w:rPr>
            </w:pPr>
            <w:r w:rsidRPr="00FF094E">
              <w:rPr>
                <w:sz w:val="20"/>
                <w:szCs w:val="20"/>
                <w:lang w:val="de-CH"/>
              </w:rPr>
              <w:t>Die Infrastruktur wird vollständig und fehlerfrei aufgesetzt</w:t>
            </w:r>
            <w:r>
              <w:rPr>
                <w:sz w:val="20"/>
                <w:szCs w:val="20"/>
                <w:lang w:val="de-CH"/>
              </w:rPr>
              <w:t>, allein durch Terraform.</w:t>
            </w:r>
          </w:p>
        </w:tc>
      </w:tr>
    </w:tbl>
    <w:p w14:paraId="3894D56D" w14:textId="77777777" w:rsidR="00952940" w:rsidRDefault="00952940" w:rsidP="002254D4">
      <w:pPr>
        <w:rPr>
          <w:sz w:val="20"/>
          <w:szCs w:val="20"/>
          <w:lang w:val="de-CH"/>
        </w:rPr>
      </w:pPr>
    </w:p>
    <w:tbl>
      <w:tblPr>
        <w:tblStyle w:val="Tabellenraster"/>
        <w:tblW w:w="0" w:type="auto"/>
        <w:tblLook w:val="04A0" w:firstRow="1" w:lastRow="0" w:firstColumn="1" w:lastColumn="0" w:noHBand="0" w:noVBand="1"/>
      </w:tblPr>
      <w:tblGrid>
        <w:gridCol w:w="7797"/>
        <w:gridCol w:w="1534"/>
      </w:tblGrid>
      <w:tr w:rsidR="0049458C" w14:paraId="3ADC0256" w14:textId="77777777" w:rsidTr="00494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2CD8931C" w14:textId="448A2CD8" w:rsidR="00E373D1" w:rsidRDefault="00E373D1" w:rsidP="002254D4">
            <w:pPr>
              <w:rPr>
                <w:sz w:val="20"/>
                <w:szCs w:val="20"/>
                <w:lang w:val="de-CH"/>
              </w:rPr>
            </w:pPr>
            <w:r w:rsidRPr="00E373D1">
              <w:rPr>
                <w:sz w:val="20"/>
                <w:szCs w:val="20"/>
                <w:lang w:val="de-CH"/>
              </w:rPr>
              <w:t>Eingetroffenes Ergebnis</w:t>
            </w:r>
          </w:p>
        </w:tc>
        <w:tc>
          <w:tcPr>
            <w:tcW w:w="1534" w:type="dxa"/>
          </w:tcPr>
          <w:p w14:paraId="0B905365" w14:textId="029A3271" w:rsidR="00E373D1" w:rsidRDefault="00E373D1" w:rsidP="0049458C">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Fehlerklasse</w:t>
            </w:r>
          </w:p>
        </w:tc>
      </w:tr>
      <w:tr w:rsidR="0049458C" w14:paraId="6C45636E" w14:textId="77777777" w:rsidTr="0049458C">
        <w:tc>
          <w:tcPr>
            <w:cnfStyle w:val="001000000000" w:firstRow="0" w:lastRow="0" w:firstColumn="1" w:lastColumn="0" w:oddVBand="0" w:evenVBand="0" w:oddHBand="0" w:evenHBand="0" w:firstRowFirstColumn="0" w:firstRowLastColumn="0" w:lastRowFirstColumn="0" w:lastRowLastColumn="0"/>
            <w:tcW w:w="7797" w:type="dxa"/>
          </w:tcPr>
          <w:p w14:paraId="2552835F" w14:textId="77777777" w:rsidR="00E373D1" w:rsidRDefault="00E373D1" w:rsidP="002254D4">
            <w:pPr>
              <w:rPr>
                <w:sz w:val="20"/>
                <w:szCs w:val="20"/>
                <w:lang w:val="de-CH"/>
              </w:rPr>
            </w:pPr>
          </w:p>
        </w:tc>
        <w:tc>
          <w:tcPr>
            <w:tcW w:w="1534" w:type="dxa"/>
          </w:tcPr>
          <w:p w14:paraId="69869D17" w14:textId="77777777" w:rsidR="00E373D1" w:rsidRDefault="00E373D1" w:rsidP="002254D4">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2A11F40A" w14:textId="77777777" w:rsidR="00E373D1" w:rsidRPr="00952940" w:rsidRDefault="00E373D1" w:rsidP="002254D4">
      <w:pPr>
        <w:rPr>
          <w:sz w:val="20"/>
          <w:szCs w:val="20"/>
          <w:lang w:val="de-CH"/>
        </w:rPr>
      </w:pPr>
    </w:p>
    <w:tbl>
      <w:tblPr>
        <w:tblStyle w:val="Tabellenraster"/>
        <w:tblW w:w="0" w:type="auto"/>
        <w:tblLook w:val="04A0" w:firstRow="1" w:lastRow="0" w:firstColumn="1" w:lastColumn="0" w:noHBand="0" w:noVBand="1"/>
      </w:tblPr>
      <w:tblGrid>
        <w:gridCol w:w="9406"/>
      </w:tblGrid>
      <w:tr w:rsidR="00952940" w:rsidRPr="00952940" w14:paraId="6423B532" w14:textId="77777777" w:rsidTr="00952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58237A9D" w14:textId="2016F26A" w:rsidR="00952940" w:rsidRPr="00952940" w:rsidRDefault="00952940" w:rsidP="002254D4">
            <w:pPr>
              <w:rPr>
                <w:sz w:val="20"/>
                <w:szCs w:val="20"/>
                <w:lang w:val="de-CH"/>
              </w:rPr>
            </w:pPr>
            <w:r w:rsidRPr="00952940">
              <w:rPr>
                <w:sz w:val="20"/>
                <w:szCs w:val="20"/>
                <w:lang w:val="de-CH"/>
              </w:rPr>
              <w:t>Durchführung und Freigabe</w:t>
            </w:r>
          </w:p>
        </w:tc>
      </w:tr>
      <w:tr w:rsidR="00952940" w:rsidRPr="00952940" w14:paraId="0092315D" w14:textId="77777777" w:rsidTr="00952940">
        <w:tc>
          <w:tcPr>
            <w:cnfStyle w:val="001000000000" w:firstRow="0" w:lastRow="0" w:firstColumn="1" w:lastColumn="0" w:oddVBand="0" w:evenVBand="0" w:oddHBand="0" w:evenHBand="0" w:firstRowFirstColumn="0" w:firstRowLastColumn="0" w:lastRowFirstColumn="0" w:lastRowLastColumn="0"/>
            <w:tcW w:w="9406" w:type="dxa"/>
          </w:tcPr>
          <w:p w14:paraId="48EB290A" w14:textId="1E7F57FF" w:rsidR="00952940" w:rsidRPr="00952940" w:rsidRDefault="00FF094E" w:rsidP="002254D4">
            <w:pPr>
              <w:rPr>
                <w:sz w:val="20"/>
                <w:szCs w:val="20"/>
                <w:lang w:val="de-CH"/>
              </w:rPr>
            </w:pPr>
            <w:r>
              <w:rPr>
                <w:sz w:val="20"/>
                <w:szCs w:val="20"/>
                <w:lang w:val="de-CH"/>
              </w:rPr>
              <w:t>Datum, Name</w:t>
            </w:r>
          </w:p>
        </w:tc>
      </w:tr>
    </w:tbl>
    <w:p w14:paraId="2690EA7B" w14:textId="77777777" w:rsidR="002B5CCB" w:rsidRPr="002254D4" w:rsidRDefault="002B5CCB" w:rsidP="002254D4">
      <w:pPr>
        <w:rPr>
          <w:lang w:val="de-CH"/>
        </w:rPr>
      </w:pPr>
      <w:r>
        <w:rPr>
          <w:lang w:val="de-CH"/>
        </w:rPr>
        <w:br/>
      </w:r>
      <w:r>
        <w:rPr>
          <w:lang w:val="de-CH"/>
        </w:rPr>
        <w:br/>
      </w:r>
    </w:p>
    <w:tbl>
      <w:tblPr>
        <w:tblStyle w:val="Tabellenraster"/>
        <w:tblW w:w="9356" w:type="dxa"/>
        <w:tblLook w:val="04A0" w:firstRow="1" w:lastRow="0" w:firstColumn="1" w:lastColumn="0" w:noHBand="0" w:noVBand="1"/>
      </w:tblPr>
      <w:tblGrid>
        <w:gridCol w:w="2552"/>
        <w:gridCol w:w="6804"/>
      </w:tblGrid>
      <w:tr w:rsidR="002B5CCB" w:rsidRPr="00952940" w14:paraId="58155D9A"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0802CB4" w14:textId="77777777" w:rsidR="002B5CCB" w:rsidRPr="00952940" w:rsidRDefault="002B5CCB" w:rsidP="00F15E2D">
            <w:pPr>
              <w:rPr>
                <w:sz w:val="20"/>
                <w:szCs w:val="20"/>
                <w:lang w:val="de-CH"/>
              </w:rPr>
            </w:pPr>
            <w:r w:rsidRPr="00952940">
              <w:rPr>
                <w:sz w:val="20"/>
                <w:szCs w:val="20"/>
                <w:lang w:val="de-CH"/>
              </w:rPr>
              <w:t>Testfall Nr.</w:t>
            </w:r>
          </w:p>
        </w:tc>
        <w:tc>
          <w:tcPr>
            <w:tcW w:w="6804" w:type="dxa"/>
          </w:tcPr>
          <w:p w14:paraId="703FBBD2" w14:textId="77777777" w:rsidR="002B5CCB" w:rsidRPr="00952940" w:rsidRDefault="002B5CCB" w:rsidP="00F15E2D">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952940">
              <w:rPr>
                <w:sz w:val="20"/>
                <w:szCs w:val="20"/>
                <w:lang w:val="de-CH"/>
              </w:rPr>
              <w:t>Testfall</w:t>
            </w:r>
          </w:p>
        </w:tc>
      </w:tr>
      <w:tr w:rsidR="002B5CCB" w:rsidRPr="00952940" w14:paraId="3739C030" w14:textId="77777777" w:rsidTr="00F15E2D">
        <w:tc>
          <w:tcPr>
            <w:cnfStyle w:val="001000000000" w:firstRow="0" w:lastRow="0" w:firstColumn="1" w:lastColumn="0" w:oddVBand="0" w:evenVBand="0" w:oddHBand="0" w:evenHBand="0" w:firstRowFirstColumn="0" w:firstRowLastColumn="0" w:lastRowFirstColumn="0" w:lastRowLastColumn="0"/>
            <w:tcW w:w="2552" w:type="dxa"/>
          </w:tcPr>
          <w:p w14:paraId="46B4AF97" w14:textId="5AFE0B8B" w:rsidR="002B5CCB" w:rsidRPr="00952940" w:rsidRDefault="002B5CCB" w:rsidP="00F15E2D">
            <w:pPr>
              <w:rPr>
                <w:sz w:val="20"/>
                <w:szCs w:val="20"/>
                <w:lang w:val="de-CH"/>
              </w:rPr>
            </w:pPr>
            <w:r w:rsidRPr="00952940">
              <w:rPr>
                <w:sz w:val="20"/>
                <w:szCs w:val="20"/>
                <w:lang w:val="de-CH"/>
              </w:rPr>
              <w:t>TF0</w:t>
            </w:r>
            <w:r>
              <w:rPr>
                <w:sz w:val="20"/>
                <w:szCs w:val="20"/>
                <w:lang w:val="de-CH"/>
              </w:rPr>
              <w:t>2</w:t>
            </w:r>
          </w:p>
        </w:tc>
        <w:tc>
          <w:tcPr>
            <w:tcW w:w="6804" w:type="dxa"/>
          </w:tcPr>
          <w:p w14:paraId="1CC11B1C" w14:textId="4D61A408" w:rsidR="002B5CCB" w:rsidRPr="00952940" w:rsidRDefault="00D22466" w:rsidP="00F15E2D">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Frontend ist erreichbar und nutzbar</w:t>
            </w:r>
          </w:p>
        </w:tc>
      </w:tr>
    </w:tbl>
    <w:p w14:paraId="3D8EC210" w14:textId="77777777" w:rsidR="002B5CCB" w:rsidRPr="00952940" w:rsidRDefault="002B5CCB" w:rsidP="002B5CCB">
      <w:pPr>
        <w:rPr>
          <w:sz w:val="20"/>
          <w:szCs w:val="20"/>
          <w:lang w:val="de-CH"/>
        </w:rPr>
      </w:pPr>
    </w:p>
    <w:tbl>
      <w:tblPr>
        <w:tblStyle w:val="Tabellenraster"/>
        <w:tblW w:w="0" w:type="auto"/>
        <w:tblLook w:val="04A0" w:firstRow="1" w:lastRow="0" w:firstColumn="1" w:lastColumn="0" w:noHBand="0" w:noVBand="1"/>
      </w:tblPr>
      <w:tblGrid>
        <w:gridCol w:w="9406"/>
      </w:tblGrid>
      <w:tr w:rsidR="002B5CCB" w:rsidRPr="00952940" w14:paraId="2829B212"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28B7A460" w14:textId="77777777" w:rsidR="002B5CCB" w:rsidRPr="00952940" w:rsidRDefault="002B5CCB" w:rsidP="00F15E2D">
            <w:pPr>
              <w:rPr>
                <w:sz w:val="20"/>
                <w:szCs w:val="20"/>
                <w:lang w:val="de-CH"/>
              </w:rPr>
            </w:pPr>
            <w:r w:rsidRPr="00952940">
              <w:rPr>
                <w:sz w:val="20"/>
                <w:szCs w:val="20"/>
                <w:lang w:val="de-CH"/>
              </w:rPr>
              <w:t>Anforderungen</w:t>
            </w:r>
          </w:p>
        </w:tc>
      </w:tr>
      <w:tr w:rsidR="002B5CCB" w:rsidRPr="00952940" w14:paraId="5ACA5A46"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62A1230B" w14:textId="00FAAC70" w:rsidR="002B5CCB" w:rsidRPr="00952940" w:rsidRDefault="002B5CCB" w:rsidP="00F15E2D">
            <w:pPr>
              <w:rPr>
                <w:sz w:val="20"/>
                <w:szCs w:val="20"/>
                <w:lang w:val="de-CH"/>
              </w:rPr>
            </w:pPr>
            <w:r>
              <w:rPr>
                <w:sz w:val="20"/>
                <w:szCs w:val="20"/>
                <w:lang w:val="de-CH"/>
              </w:rPr>
              <w:t>Eine Internetverbindung muss gewährleistet sei</w:t>
            </w:r>
            <w:r w:rsidR="00D22466">
              <w:rPr>
                <w:sz w:val="20"/>
                <w:szCs w:val="20"/>
                <w:lang w:val="de-CH"/>
              </w:rPr>
              <w:t>n. Ebenso muss die Infrastruktur bereits bereitgestellt sein.</w:t>
            </w:r>
          </w:p>
        </w:tc>
      </w:tr>
    </w:tbl>
    <w:p w14:paraId="1FF6243F" w14:textId="77777777" w:rsidR="002B5CCB" w:rsidRPr="00952940" w:rsidRDefault="002B5CCB" w:rsidP="002B5CCB">
      <w:pPr>
        <w:rPr>
          <w:sz w:val="20"/>
          <w:szCs w:val="20"/>
          <w:lang w:val="de-CH"/>
        </w:rPr>
      </w:pPr>
    </w:p>
    <w:tbl>
      <w:tblPr>
        <w:tblStyle w:val="Tabellenraster"/>
        <w:tblW w:w="0" w:type="auto"/>
        <w:tblLook w:val="04A0" w:firstRow="1" w:lastRow="0" w:firstColumn="1" w:lastColumn="0" w:noHBand="0" w:noVBand="1"/>
      </w:tblPr>
      <w:tblGrid>
        <w:gridCol w:w="9406"/>
      </w:tblGrid>
      <w:tr w:rsidR="002B5CCB" w:rsidRPr="00952940" w14:paraId="6959ADB0"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40D93F2E" w14:textId="77777777" w:rsidR="002B5CCB" w:rsidRPr="00952940" w:rsidRDefault="002B5CCB" w:rsidP="00F15E2D">
            <w:pPr>
              <w:rPr>
                <w:sz w:val="20"/>
                <w:szCs w:val="20"/>
                <w:lang w:val="de-CH"/>
              </w:rPr>
            </w:pPr>
            <w:r w:rsidRPr="00952940">
              <w:rPr>
                <w:sz w:val="20"/>
                <w:szCs w:val="20"/>
                <w:lang w:val="de-CH"/>
              </w:rPr>
              <w:t>Vorgehen</w:t>
            </w:r>
          </w:p>
        </w:tc>
      </w:tr>
      <w:tr w:rsidR="002B5CCB" w:rsidRPr="00952940" w14:paraId="23866763"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38203317" w14:textId="77777777" w:rsidR="002B5CCB" w:rsidRDefault="00D22466" w:rsidP="002B5CCB">
            <w:pPr>
              <w:pStyle w:val="Listenabsatz"/>
              <w:numPr>
                <w:ilvl w:val="0"/>
                <w:numId w:val="16"/>
              </w:numPr>
              <w:rPr>
                <w:sz w:val="20"/>
                <w:szCs w:val="20"/>
                <w:lang w:val="de-CH"/>
              </w:rPr>
            </w:pPr>
            <w:r>
              <w:rPr>
                <w:sz w:val="20"/>
                <w:szCs w:val="20"/>
                <w:lang w:val="de-CH"/>
              </w:rPr>
              <w:t>Mit dem Frontend verbinden</w:t>
            </w:r>
          </w:p>
          <w:p w14:paraId="16D2677C" w14:textId="77777777" w:rsidR="00D22466" w:rsidRDefault="00D22466" w:rsidP="002B5CCB">
            <w:pPr>
              <w:pStyle w:val="Listenabsatz"/>
              <w:numPr>
                <w:ilvl w:val="0"/>
                <w:numId w:val="16"/>
              </w:numPr>
              <w:rPr>
                <w:sz w:val="20"/>
                <w:szCs w:val="20"/>
                <w:lang w:val="de-CH"/>
              </w:rPr>
            </w:pPr>
            <w:r>
              <w:rPr>
                <w:sz w:val="20"/>
                <w:szCs w:val="20"/>
                <w:lang w:val="de-CH"/>
              </w:rPr>
              <w:t>Kino-Film auswählen</w:t>
            </w:r>
          </w:p>
          <w:p w14:paraId="73F5371E" w14:textId="77777777" w:rsidR="00D22466" w:rsidRDefault="00D22466" w:rsidP="002B5CCB">
            <w:pPr>
              <w:pStyle w:val="Listenabsatz"/>
              <w:numPr>
                <w:ilvl w:val="0"/>
                <w:numId w:val="16"/>
              </w:numPr>
              <w:rPr>
                <w:sz w:val="20"/>
                <w:szCs w:val="20"/>
                <w:lang w:val="de-CH"/>
              </w:rPr>
            </w:pPr>
            <w:r>
              <w:rPr>
                <w:sz w:val="20"/>
                <w:szCs w:val="20"/>
                <w:lang w:val="de-CH"/>
              </w:rPr>
              <w:t>Sitzplatz auswählen</w:t>
            </w:r>
          </w:p>
          <w:p w14:paraId="188616A5" w14:textId="77777777" w:rsidR="00D22466" w:rsidRDefault="00D22466" w:rsidP="002B5CCB">
            <w:pPr>
              <w:pStyle w:val="Listenabsatz"/>
              <w:numPr>
                <w:ilvl w:val="0"/>
                <w:numId w:val="16"/>
              </w:numPr>
              <w:rPr>
                <w:sz w:val="20"/>
                <w:szCs w:val="20"/>
                <w:lang w:val="de-CH"/>
              </w:rPr>
            </w:pPr>
            <w:r>
              <w:rPr>
                <w:sz w:val="20"/>
                <w:szCs w:val="20"/>
                <w:lang w:val="de-CH"/>
              </w:rPr>
              <w:t>Bezahlprozess abschliessen</w:t>
            </w:r>
          </w:p>
          <w:p w14:paraId="14693797" w14:textId="735B410E" w:rsidR="00D22466" w:rsidRPr="00720FEF" w:rsidRDefault="00D22466" w:rsidP="002B5CCB">
            <w:pPr>
              <w:pStyle w:val="Listenabsatz"/>
              <w:numPr>
                <w:ilvl w:val="0"/>
                <w:numId w:val="16"/>
              </w:numPr>
              <w:rPr>
                <w:sz w:val="20"/>
                <w:szCs w:val="20"/>
                <w:lang w:val="de-CH"/>
              </w:rPr>
            </w:pPr>
            <w:r>
              <w:rPr>
                <w:sz w:val="20"/>
                <w:szCs w:val="20"/>
                <w:lang w:val="de-CH"/>
              </w:rPr>
              <w:t>Prüfen ob Sitze erfolgreich reserviert wurden</w:t>
            </w:r>
          </w:p>
        </w:tc>
      </w:tr>
    </w:tbl>
    <w:p w14:paraId="7638F809" w14:textId="77777777" w:rsidR="002B5CCB" w:rsidRPr="00952940" w:rsidRDefault="002B5CCB" w:rsidP="002B5CCB">
      <w:pPr>
        <w:rPr>
          <w:sz w:val="20"/>
          <w:szCs w:val="20"/>
          <w:lang w:val="de-CH"/>
        </w:rPr>
      </w:pPr>
    </w:p>
    <w:tbl>
      <w:tblPr>
        <w:tblStyle w:val="Tabellenraster"/>
        <w:tblW w:w="0" w:type="auto"/>
        <w:tblLook w:val="04A0" w:firstRow="1" w:lastRow="0" w:firstColumn="1" w:lastColumn="0" w:noHBand="0" w:noVBand="1"/>
      </w:tblPr>
      <w:tblGrid>
        <w:gridCol w:w="9406"/>
      </w:tblGrid>
      <w:tr w:rsidR="002B5CCB" w:rsidRPr="00952940" w14:paraId="7786C158"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02905E85" w14:textId="77777777" w:rsidR="002B5CCB" w:rsidRPr="00952940" w:rsidRDefault="002B5CCB" w:rsidP="00F15E2D">
            <w:pPr>
              <w:rPr>
                <w:sz w:val="20"/>
                <w:szCs w:val="20"/>
                <w:lang w:val="de-CH"/>
              </w:rPr>
            </w:pPr>
            <w:r w:rsidRPr="00952940">
              <w:rPr>
                <w:sz w:val="20"/>
                <w:szCs w:val="20"/>
                <w:lang w:val="de-CH"/>
              </w:rPr>
              <w:t>Erwartetes Ergebnis</w:t>
            </w:r>
          </w:p>
        </w:tc>
      </w:tr>
      <w:tr w:rsidR="002B5CCB" w:rsidRPr="00952940" w14:paraId="2BF5CE98"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07B4538C" w14:textId="5F5B89EA" w:rsidR="002B5CCB" w:rsidRPr="00952940" w:rsidRDefault="00D22466" w:rsidP="00F15E2D">
            <w:pPr>
              <w:rPr>
                <w:sz w:val="20"/>
                <w:szCs w:val="20"/>
                <w:lang w:val="de-CH"/>
              </w:rPr>
            </w:pPr>
            <w:r>
              <w:rPr>
                <w:sz w:val="20"/>
                <w:szCs w:val="20"/>
                <w:lang w:val="de-CH"/>
              </w:rPr>
              <w:t>Das Frontend ist funktional und es können alle Funktionen verwendet werden.</w:t>
            </w:r>
          </w:p>
        </w:tc>
      </w:tr>
    </w:tbl>
    <w:p w14:paraId="1003618E" w14:textId="77777777" w:rsidR="002B5CCB" w:rsidRDefault="002B5CCB" w:rsidP="002B5CCB">
      <w:pPr>
        <w:rPr>
          <w:sz w:val="20"/>
          <w:szCs w:val="20"/>
          <w:lang w:val="de-CH"/>
        </w:rPr>
      </w:pPr>
    </w:p>
    <w:tbl>
      <w:tblPr>
        <w:tblStyle w:val="Tabellenraster"/>
        <w:tblW w:w="0" w:type="auto"/>
        <w:tblLook w:val="04A0" w:firstRow="1" w:lastRow="0" w:firstColumn="1" w:lastColumn="0" w:noHBand="0" w:noVBand="1"/>
      </w:tblPr>
      <w:tblGrid>
        <w:gridCol w:w="7797"/>
        <w:gridCol w:w="1534"/>
      </w:tblGrid>
      <w:tr w:rsidR="0049458C" w14:paraId="5E987B70"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675FBEDB" w14:textId="77777777" w:rsidR="0049458C" w:rsidRDefault="0049458C" w:rsidP="00F15E2D">
            <w:pPr>
              <w:rPr>
                <w:sz w:val="20"/>
                <w:szCs w:val="20"/>
                <w:lang w:val="de-CH"/>
              </w:rPr>
            </w:pPr>
            <w:r w:rsidRPr="00E373D1">
              <w:rPr>
                <w:sz w:val="20"/>
                <w:szCs w:val="20"/>
                <w:lang w:val="de-CH"/>
              </w:rPr>
              <w:t>Eingetroffenes Ergebnis</w:t>
            </w:r>
          </w:p>
        </w:tc>
        <w:tc>
          <w:tcPr>
            <w:tcW w:w="1534" w:type="dxa"/>
          </w:tcPr>
          <w:p w14:paraId="5F29B884" w14:textId="77777777" w:rsidR="0049458C" w:rsidRDefault="0049458C" w:rsidP="00F15E2D">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Fehlerklasse</w:t>
            </w:r>
          </w:p>
        </w:tc>
      </w:tr>
      <w:tr w:rsidR="0049458C" w14:paraId="7D2E1906" w14:textId="77777777" w:rsidTr="00F15E2D">
        <w:tc>
          <w:tcPr>
            <w:cnfStyle w:val="001000000000" w:firstRow="0" w:lastRow="0" w:firstColumn="1" w:lastColumn="0" w:oddVBand="0" w:evenVBand="0" w:oddHBand="0" w:evenHBand="0" w:firstRowFirstColumn="0" w:firstRowLastColumn="0" w:lastRowFirstColumn="0" w:lastRowLastColumn="0"/>
            <w:tcW w:w="7797" w:type="dxa"/>
          </w:tcPr>
          <w:p w14:paraId="1AC46F93" w14:textId="77777777" w:rsidR="0049458C" w:rsidRDefault="0049458C" w:rsidP="00F15E2D">
            <w:pPr>
              <w:rPr>
                <w:sz w:val="20"/>
                <w:szCs w:val="20"/>
                <w:lang w:val="de-CH"/>
              </w:rPr>
            </w:pPr>
          </w:p>
        </w:tc>
        <w:tc>
          <w:tcPr>
            <w:tcW w:w="1534" w:type="dxa"/>
          </w:tcPr>
          <w:p w14:paraId="7CF925DA" w14:textId="77777777" w:rsidR="0049458C" w:rsidRDefault="0049458C" w:rsidP="00F15E2D">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34F99F44" w14:textId="77777777" w:rsidR="0049458C" w:rsidRPr="00952940" w:rsidRDefault="0049458C" w:rsidP="002B5CCB">
      <w:pPr>
        <w:rPr>
          <w:sz w:val="20"/>
          <w:szCs w:val="20"/>
          <w:lang w:val="de-CH"/>
        </w:rPr>
      </w:pPr>
    </w:p>
    <w:tbl>
      <w:tblPr>
        <w:tblStyle w:val="Tabellenraster"/>
        <w:tblW w:w="0" w:type="auto"/>
        <w:tblLook w:val="04A0" w:firstRow="1" w:lastRow="0" w:firstColumn="1" w:lastColumn="0" w:noHBand="0" w:noVBand="1"/>
      </w:tblPr>
      <w:tblGrid>
        <w:gridCol w:w="9406"/>
      </w:tblGrid>
      <w:tr w:rsidR="002B5CCB" w:rsidRPr="00952940" w14:paraId="75B36407"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6CC2513C" w14:textId="77777777" w:rsidR="002B5CCB" w:rsidRPr="00952940" w:rsidRDefault="002B5CCB" w:rsidP="00F15E2D">
            <w:pPr>
              <w:rPr>
                <w:sz w:val="20"/>
                <w:szCs w:val="20"/>
                <w:lang w:val="de-CH"/>
              </w:rPr>
            </w:pPr>
            <w:r w:rsidRPr="00952940">
              <w:rPr>
                <w:sz w:val="20"/>
                <w:szCs w:val="20"/>
                <w:lang w:val="de-CH"/>
              </w:rPr>
              <w:t>Durchführung und Freigabe</w:t>
            </w:r>
          </w:p>
        </w:tc>
      </w:tr>
      <w:tr w:rsidR="002B5CCB" w:rsidRPr="00952940" w14:paraId="7B1E181D"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7E115CB2" w14:textId="77777777" w:rsidR="002B5CCB" w:rsidRPr="00952940" w:rsidRDefault="002B5CCB" w:rsidP="00F15E2D">
            <w:pPr>
              <w:rPr>
                <w:sz w:val="20"/>
                <w:szCs w:val="20"/>
                <w:lang w:val="de-CH"/>
              </w:rPr>
            </w:pPr>
            <w:r>
              <w:rPr>
                <w:sz w:val="20"/>
                <w:szCs w:val="20"/>
                <w:lang w:val="de-CH"/>
              </w:rPr>
              <w:t>Datum, Name</w:t>
            </w:r>
          </w:p>
        </w:tc>
      </w:tr>
    </w:tbl>
    <w:p w14:paraId="22FF623D" w14:textId="7E62923B" w:rsidR="00952940" w:rsidRDefault="00952940" w:rsidP="002254D4">
      <w:pPr>
        <w:rPr>
          <w:lang w:val="de-CH"/>
        </w:rPr>
      </w:pPr>
    </w:p>
    <w:p w14:paraId="48ECCA28" w14:textId="77777777" w:rsidR="00D22466" w:rsidRDefault="00D22466" w:rsidP="002254D4">
      <w:pPr>
        <w:rPr>
          <w:lang w:val="de-CH"/>
        </w:rPr>
      </w:pPr>
    </w:p>
    <w:p w14:paraId="085A85CE" w14:textId="77777777" w:rsidR="00D22466" w:rsidRDefault="00D22466" w:rsidP="002254D4">
      <w:pPr>
        <w:rPr>
          <w:lang w:val="de-CH"/>
        </w:rPr>
      </w:pPr>
    </w:p>
    <w:tbl>
      <w:tblPr>
        <w:tblStyle w:val="Tabellenraster"/>
        <w:tblW w:w="9356" w:type="dxa"/>
        <w:tblLook w:val="04A0" w:firstRow="1" w:lastRow="0" w:firstColumn="1" w:lastColumn="0" w:noHBand="0" w:noVBand="1"/>
      </w:tblPr>
      <w:tblGrid>
        <w:gridCol w:w="2552"/>
        <w:gridCol w:w="6804"/>
      </w:tblGrid>
      <w:tr w:rsidR="00D22466" w:rsidRPr="00952940" w14:paraId="33C589BA"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B20CA6" w14:textId="77777777" w:rsidR="00D22466" w:rsidRPr="00952940" w:rsidRDefault="00D22466" w:rsidP="00F15E2D">
            <w:pPr>
              <w:rPr>
                <w:sz w:val="20"/>
                <w:szCs w:val="20"/>
                <w:lang w:val="de-CH"/>
              </w:rPr>
            </w:pPr>
            <w:r w:rsidRPr="00952940">
              <w:rPr>
                <w:sz w:val="20"/>
                <w:szCs w:val="20"/>
                <w:lang w:val="de-CH"/>
              </w:rPr>
              <w:t>Testfall Nr.</w:t>
            </w:r>
          </w:p>
        </w:tc>
        <w:tc>
          <w:tcPr>
            <w:tcW w:w="6804" w:type="dxa"/>
          </w:tcPr>
          <w:p w14:paraId="2E9C0DAE" w14:textId="77777777" w:rsidR="00D22466" w:rsidRPr="00952940" w:rsidRDefault="00D22466" w:rsidP="00F15E2D">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952940">
              <w:rPr>
                <w:sz w:val="20"/>
                <w:szCs w:val="20"/>
                <w:lang w:val="de-CH"/>
              </w:rPr>
              <w:t>Testfall</w:t>
            </w:r>
          </w:p>
        </w:tc>
      </w:tr>
      <w:tr w:rsidR="00D22466" w:rsidRPr="00952940" w14:paraId="5CCC3535" w14:textId="77777777" w:rsidTr="00F15E2D">
        <w:tc>
          <w:tcPr>
            <w:cnfStyle w:val="001000000000" w:firstRow="0" w:lastRow="0" w:firstColumn="1" w:lastColumn="0" w:oddVBand="0" w:evenVBand="0" w:oddHBand="0" w:evenHBand="0" w:firstRowFirstColumn="0" w:firstRowLastColumn="0" w:lastRowFirstColumn="0" w:lastRowLastColumn="0"/>
            <w:tcW w:w="2552" w:type="dxa"/>
          </w:tcPr>
          <w:p w14:paraId="3C418348" w14:textId="104980D3" w:rsidR="00D22466" w:rsidRPr="00952940" w:rsidRDefault="00D22466" w:rsidP="00F15E2D">
            <w:pPr>
              <w:rPr>
                <w:sz w:val="20"/>
                <w:szCs w:val="20"/>
                <w:lang w:val="de-CH"/>
              </w:rPr>
            </w:pPr>
            <w:r w:rsidRPr="00952940">
              <w:rPr>
                <w:sz w:val="20"/>
                <w:szCs w:val="20"/>
                <w:lang w:val="de-CH"/>
              </w:rPr>
              <w:lastRenderedPageBreak/>
              <w:t>TF0</w:t>
            </w:r>
            <w:r>
              <w:rPr>
                <w:sz w:val="20"/>
                <w:szCs w:val="20"/>
                <w:lang w:val="de-CH"/>
              </w:rPr>
              <w:t>3</w:t>
            </w:r>
          </w:p>
        </w:tc>
        <w:tc>
          <w:tcPr>
            <w:tcW w:w="6804" w:type="dxa"/>
          </w:tcPr>
          <w:p w14:paraId="38562B69" w14:textId="26D113E6" w:rsidR="00D22466" w:rsidRPr="00952940" w:rsidRDefault="008622CD" w:rsidP="00F15E2D">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 xml:space="preserve">Chaos-Mesh ist installiert und </w:t>
            </w:r>
            <w:r w:rsidR="003E15FA">
              <w:rPr>
                <w:sz w:val="20"/>
                <w:szCs w:val="20"/>
                <w:lang w:val="de-CH"/>
              </w:rPr>
              <w:t>zugriffsbereit</w:t>
            </w:r>
          </w:p>
        </w:tc>
      </w:tr>
    </w:tbl>
    <w:p w14:paraId="212218D5" w14:textId="77777777" w:rsidR="00D22466" w:rsidRPr="00952940" w:rsidRDefault="00D22466" w:rsidP="00D22466">
      <w:pPr>
        <w:rPr>
          <w:sz w:val="20"/>
          <w:szCs w:val="20"/>
          <w:lang w:val="de-CH"/>
        </w:rPr>
      </w:pPr>
    </w:p>
    <w:tbl>
      <w:tblPr>
        <w:tblStyle w:val="Tabellenraster"/>
        <w:tblW w:w="0" w:type="auto"/>
        <w:tblLook w:val="04A0" w:firstRow="1" w:lastRow="0" w:firstColumn="1" w:lastColumn="0" w:noHBand="0" w:noVBand="1"/>
      </w:tblPr>
      <w:tblGrid>
        <w:gridCol w:w="9406"/>
      </w:tblGrid>
      <w:tr w:rsidR="00D22466" w:rsidRPr="00952940" w14:paraId="35281522"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341F7068" w14:textId="77777777" w:rsidR="00D22466" w:rsidRPr="00952940" w:rsidRDefault="00D22466" w:rsidP="00F15E2D">
            <w:pPr>
              <w:rPr>
                <w:sz w:val="20"/>
                <w:szCs w:val="20"/>
                <w:lang w:val="de-CH"/>
              </w:rPr>
            </w:pPr>
            <w:r w:rsidRPr="00952940">
              <w:rPr>
                <w:sz w:val="20"/>
                <w:szCs w:val="20"/>
                <w:lang w:val="de-CH"/>
              </w:rPr>
              <w:t>Anforderungen</w:t>
            </w:r>
          </w:p>
        </w:tc>
      </w:tr>
      <w:tr w:rsidR="00D22466" w:rsidRPr="00952940" w14:paraId="15CCDB06"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5DBF7A8A" w14:textId="54018E90" w:rsidR="00D22466" w:rsidRPr="00952940" w:rsidRDefault="008622CD" w:rsidP="00F15E2D">
            <w:pPr>
              <w:rPr>
                <w:sz w:val="20"/>
                <w:szCs w:val="20"/>
                <w:lang w:val="de-CH"/>
              </w:rPr>
            </w:pPr>
            <w:r>
              <w:rPr>
                <w:sz w:val="20"/>
                <w:szCs w:val="20"/>
                <w:lang w:val="de-CH"/>
              </w:rPr>
              <w:t>Die Infrastruktur muss vollständig bereitstehen</w:t>
            </w:r>
            <w:r w:rsidR="00280780">
              <w:rPr>
                <w:sz w:val="20"/>
                <w:szCs w:val="20"/>
                <w:lang w:val="de-CH"/>
              </w:rPr>
              <w:t>, zudem muss eine Verbindung zu Kubernetes bestehen.</w:t>
            </w:r>
          </w:p>
        </w:tc>
      </w:tr>
    </w:tbl>
    <w:p w14:paraId="6EFB3551" w14:textId="77777777" w:rsidR="00D22466" w:rsidRPr="00952940" w:rsidRDefault="00D22466" w:rsidP="00D22466">
      <w:pPr>
        <w:rPr>
          <w:sz w:val="20"/>
          <w:szCs w:val="20"/>
          <w:lang w:val="de-CH"/>
        </w:rPr>
      </w:pPr>
    </w:p>
    <w:tbl>
      <w:tblPr>
        <w:tblStyle w:val="Tabellenraster"/>
        <w:tblW w:w="0" w:type="auto"/>
        <w:tblLook w:val="04A0" w:firstRow="1" w:lastRow="0" w:firstColumn="1" w:lastColumn="0" w:noHBand="0" w:noVBand="1"/>
      </w:tblPr>
      <w:tblGrid>
        <w:gridCol w:w="9406"/>
      </w:tblGrid>
      <w:tr w:rsidR="00D22466" w:rsidRPr="00952940" w14:paraId="4FDF6860"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363950D9" w14:textId="77777777" w:rsidR="00D22466" w:rsidRPr="00952940" w:rsidRDefault="00D22466" w:rsidP="00F15E2D">
            <w:pPr>
              <w:rPr>
                <w:sz w:val="20"/>
                <w:szCs w:val="20"/>
                <w:lang w:val="de-CH"/>
              </w:rPr>
            </w:pPr>
            <w:r w:rsidRPr="00952940">
              <w:rPr>
                <w:sz w:val="20"/>
                <w:szCs w:val="20"/>
                <w:lang w:val="de-CH"/>
              </w:rPr>
              <w:t>Vorgehen</w:t>
            </w:r>
          </w:p>
        </w:tc>
      </w:tr>
      <w:tr w:rsidR="00D22466" w:rsidRPr="00952940" w14:paraId="2F1D8A12"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0C55D396" w14:textId="74A8BD9A" w:rsidR="004D7776" w:rsidRDefault="00F01BCC" w:rsidP="00D22466">
            <w:pPr>
              <w:pStyle w:val="Listenabsatz"/>
              <w:numPr>
                <w:ilvl w:val="0"/>
                <w:numId w:val="17"/>
              </w:numPr>
              <w:rPr>
                <w:sz w:val="20"/>
                <w:szCs w:val="20"/>
                <w:lang w:val="de-CH"/>
              </w:rPr>
            </w:pPr>
            <w:r>
              <w:rPr>
                <w:sz w:val="20"/>
                <w:szCs w:val="20"/>
                <w:lang w:val="de-CH"/>
              </w:rPr>
              <w:t>Prüfen, ob Chaos-Mesh in die Kubernetes Umgebung integriert wurde.</w:t>
            </w:r>
          </w:p>
          <w:p w14:paraId="07D5C61A" w14:textId="22C788F4" w:rsidR="003E15FA" w:rsidRPr="003E15FA" w:rsidRDefault="00096BCA" w:rsidP="003E15FA">
            <w:pPr>
              <w:pStyle w:val="Listenabsatz"/>
              <w:numPr>
                <w:ilvl w:val="0"/>
                <w:numId w:val="17"/>
              </w:numPr>
              <w:rPr>
                <w:sz w:val="20"/>
                <w:szCs w:val="20"/>
                <w:lang w:val="de-CH"/>
              </w:rPr>
            </w:pPr>
            <w:r>
              <w:rPr>
                <w:sz w:val="20"/>
                <w:szCs w:val="20"/>
                <w:lang w:val="de-CH"/>
              </w:rPr>
              <w:t>Prüfen, ob eine Verbindung auf das Chaos-Mesh Dashboard möglich ist.</w:t>
            </w:r>
          </w:p>
        </w:tc>
      </w:tr>
    </w:tbl>
    <w:p w14:paraId="1B4697FA" w14:textId="77777777" w:rsidR="00D22466" w:rsidRPr="00952940" w:rsidRDefault="00D22466" w:rsidP="00D22466">
      <w:pPr>
        <w:rPr>
          <w:sz w:val="20"/>
          <w:szCs w:val="20"/>
          <w:lang w:val="de-CH"/>
        </w:rPr>
      </w:pPr>
    </w:p>
    <w:tbl>
      <w:tblPr>
        <w:tblStyle w:val="Tabellenraster"/>
        <w:tblW w:w="0" w:type="auto"/>
        <w:tblLook w:val="04A0" w:firstRow="1" w:lastRow="0" w:firstColumn="1" w:lastColumn="0" w:noHBand="0" w:noVBand="1"/>
      </w:tblPr>
      <w:tblGrid>
        <w:gridCol w:w="9406"/>
      </w:tblGrid>
      <w:tr w:rsidR="00D22466" w:rsidRPr="00952940" w14:paraId="223266BA"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7E411793" w14:textId="77777777" w:rsidR="00D22466" w:rsidRPr="00952940" w:rsidRDefault="00D22466" w:rsidP="00F15E2D">
            <w:pPr>
              <w:rPr>
                <w:sz w:val="20"/>
                <w:szCs w:val="20"/>
                <w:lang w:val="de-CH"/>
              </w:rPr>
            </w:pPr>
            <w:r w:rsidRPr="00952940">
              <w:rPr>
                <w:sz w:val="20"/>
                <w:szCs w:val="20"/>
                <w:lang w:val="de-CH"/>
              </w:rPr>
              <w:t>Erwartetes Ergebnis</w:t>
            </w:r>
          </w:p>
        </w:tc>
      </w:tr>
      <w:tr w:rsidR="00D22466" w:rsidRPr="00952940" w14:paraId="2BF62790"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029BBEDF" w14:textId="3154490E" w:rsidR="00D22466" w:rsidRPr="00952940" w:rsidRDefault="004D7776" w:rsidP="00F15E2D">
            <w:pPr>
              <w:rPr>
                <w:sz w:val="20"/>
                <w:szCs w:val="20"/>
                <w:lang w:val="de-CH"/>
              </w:rPr>
            </w:pPr>
            <w:r>
              <w:rPr>
                <w:sz w:val="20"/>
                <w:szCs w:val="20"/>
                <w:lang w:val="de-CH"/>
              </w:rPr>
              <w:t>Chaos-Mesh ist einsatzbereit und</w:t>
            </w:r>
            <w:r w:rsidR="003E15FA">
              <w:rPr>
                <w:sz w:val="20"/>
                <w:szCs w:val="20"/>
                <w:lang w:val="de-CH"/>
              </w:rPr>
              <w:t xml:space="preserve"> es kann zugegriffen werden</w:t>
            </w:r>
            <w:r>
              <w:rPr>
                <w:sz w:val="20"/>
                <w:szCs w:val="20"/>
                <w:lang w:val="de-CH"/>
              </w:rPr>
              <w:t>.</w:t>
            </w:r>
          </w:p>
        </w:tc>
      </w:tr>
    </w:tbl>
    <w:p w14:paraId="1D587BC9" w14:textId="77777777" w:rsidR="00D22466" w:rsidRDefault="00D22466" w:rsidP="00D22466">
      <w:pPr>
        <w:rPr>
          <w:sz w:val="20"/>
          <w:szCs w:val="20"/>
          <w:lang w:val="de-CH"/>
        </w:rPr>
      </w:pPr>
    </w:p>
    <w:tbl>
      <w:tblPr>
        <w:tblStyle w:val="Tabellenraster"/>
        <w:tblW w:w="0" w:type="auto"/>
        <w:tblLook w:val="04A0" w:firstRow="1" w:lastRow="0" w:firstColumn="1" w:lastColumn="0" w:noHBand="0" w:noVBand="1"/>
      </w:tblPr>
      <w:tblGrid>
        <w:gridCol w:w="7797"/>
        <w:gridCol w:w="1534"/>
      </w:tblGrid>
      <w:tr w:rsidR="00DE5660" w14:paraId="5B8193A3"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7EE053C1" w14:textId="77777777" w:rsidR="00DE5660" w:rsidRDefault="00DE5660" w:rsidP="00F15E2D">
            <w:pPr>
              <w:rPr>
                <w:sz w:val="20"/>
                <w:szCs w:val="20"/>
                <w:lang w:val="de-CH"/>
              </w:rPr>
            </w:pPr>
            <w:r w:rsidRPr="00E373D1">
              <w:rPr>
                <w:sz w:val="20"/>
                <w:szCs w:val="20"/>
                <w:lang w:val="de-CH"/>
              </w:rPr>
              <w:t>Eingetroffenes Ergebnis</w:t>
            </w:r>
          </w:p>
        </w:tc>
        <w:tc>
          <w:tcPr>
            <w:tcW w:w="1534" w:type="dxa"/>
          </w:tcPr>
          <w:p w14:paraId="7EFA1842" w14:textId="77777777" w:rsidR="00DE5660" w:rsidRDefault="00DE5660" w:rsidP="00F15E2D">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Fehlerklasse</w:t>
            </w:r>
          </w:p>
        </w:tc>
      </w:tr>
      <w:tr w:rsidR="00DE5660" w14:paraId="39EDEB46" w14:textId="77777777" w:rsidTr="00F15E2D">
        <w:tc>
          <w:tcPr>
            <w:cnfStyle w:val="001000000000" w:firstRow="0" w:lastRow="0" w:firstColumn="1" w:lastColumn="0" w:oddVBand="0" w:evenVBand="0" w:oddHBand="0" w:evenHBand="0" w:firstRowFirstColumn="0" w:firstRowLastColumn="0" w:lastRowFirstColumn="0" w:lastRowLastColumn="0"/>
            <w:tcW w:w="7797" w:type="dxa"/>
          </w:tcPr>
          <w:p w14:paraId="1509B134" w14:textId="77777777" w:rsidR="00DE5660" w:rsidRDefault="00DE5660" w:rsidP="00F15E2D">
            <w:pPr>
              <w:rPr>
                <w:sz w:val="20"/>
                <w:szCs w:val="20"/>
                <w:lang w:val="de-CH"/>
              </w:rPr>
            </w:pPr>
          </w:p>
        </w:tc>
        <w:tc>
          <w:tcPr>
            <w:tcW w:w="1534" w:type="dxa"/>
          </w:tcPr>
          <w:p w14:paraId="2FDFDB54" w14:textId="77777777" w:rsidR="00DE5660" w:rsidRDefault="00DE5660" w:rsidP="00F15E2D">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7BDA4043" w14:textId="77777777" w:rsidR="00DE5660" w:rsidRPr="00952940" w:rsidRDefault="00DE5660" w:rsidP="00D22466">
      <w:pPr>
        <w:rPr>
          <w:sz w:val="20"/>
          <w:szCs w:val="20"/>
          <w:lang w:val="de-CH"/>
        </w:rPr>
      </w:pPr>
    </w:p>
    <w:tbl>
      <w:tblPr>
        <w:tblStyle w:val="Tabellenraster"/>
        <w:tblW w:w="0" w:type="auto"/>
        <w:tblLook w:val="04A0" w:firstRow="1" w:lastRow="0" w:firstColumn="1" w:lastColumn="0" w:noHBand="0" w:noVBand="1"/>
      </w:tblPr>
      <w:tblGrid>
        <w:gridCol w:w="9406"/>
      </w:tblGrid>
      <w:tr w:rsidR="00D22466" w:rsidRPr="00952940" w14:paraId="782FEAA6"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66918889" w14:textId="77777777" w:rsidR="00D22466" w:rsidRPr="00952940" w:rsidRDefault="00D22466" w:rsidP="00F15E2D">
            <w:pPr>
              <w:rPr>
                <w:sz w:val="20"/>
                <w:szCs w:val="20"/>
                <w:lang w:val="de-CH"/>
              </w:rPr>
            </w:pPr>
            <w:r w:rsidRPr="00952940">
              <w:rPr>
                <w:sz w:val="20"/>
                <w:szCs w:val="20"/>
                <w:lang w:val="de-CH"/>
              </w:rPr>
              <w:t>Durchführung und Freigabe</w:t>
            </w:r>
          </w:p>
        </w:tc>
      </w:tr>
      <w:tr w:rsidR="00D22466" w:rsidRPr="00952940" w14:paraId="69E26E37"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6149DE4F" w14:textId="77777777" w:rsidR="00D22466" w:rsidRPr="00952940" w:rsidRDefault="00D22466" w:rsidP="00F15E2D">
            <w:pPr>
              <w:rPr>
                <w:sz w:val="20"/>
                <w:szCs w:val="20"/>
                <w:lang w:val="de-CH"/>
              </w:rPr>
            </w:pPr>
            <w:r>
              <w:rPr>
                <w:sz w:val="20"/>
                <w:szCs w:val="20"/>
                <w:lang w:val="de-CH"/>
              </w:rPr>
              <w:t>Datum, Name</w:t>
            </w:r>
          </w:p>
        </w:tc>
      </w:tr>
    </w:tbl>
    <w:p w14:paraId="603EED8C" w14:textId="77777777" w:rsidR="008622CD" w:rsidRDefault="008622CD" w:rsidP="002254D4">
      <w:pPr>
        <w:rPr>
          <w:lang w:val="de-CH"/>
        </w:rPr>
      </w:pPr>
    </w:p>
    <w:p w14:paraId="12A27C06" w14:textId="77777777" w:rsidR="003E15FA" w:rsidRDefault="003E15FA" w:rsidP="002254D4">
      <w:pPr>
        <w:rPr>
          <w:lang w:val="de-CH"/>
        </w:rPr>
      </w:pPr>
    </w:p>
    <w:p w14:paraId="7FF3D17F" w14:textId="77777777" w:rsidR="003E15FA" w:rsidRDefault="003E15FA" w:rsidP="002254D4">
      <w:pPr>
        <w:rPr>
          <w:lang w:val="de-CH"/>
        </w:rPr>
      </w:pPr>
    </w:p>
    <w:tbl>
      <w:tblPr>
        <w:tblStyle w:val="Tabellenraster"/>
        <w:tblW w:w="9356" w:type="dxa"/>
        <w:tblLook w:val="04A0" w:firstRow="1" w:lastRow="0" w:firstColumn="1" w:lastColumn="0" w:noHBand="0" w:noVBand="1"/>
      </w:tblPr>
      <w:tblGrid>
        <w:gridCol w:w="2552"/>
        <w:gridCol w:w="6804"/>
      </w:tblGrid>
      <w:tr w:rsidR="003E15FA" w:rsidRPr="00952940" w14:paraId="2F746AD8"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5606129" w14:textId="77777777" w:rsidR="003E15FA" w:rsidRPr="00952940" w:rsidRDefault="003E15FA" w:rsidP="00F15E2D">
            <w:pPr>
              <w:rPr>
                <w:sz w:val="20"/>
                <w:szCs w:val="20"/>
                <w:lang w:val="de-CH"/>
              </w:rPr>
            </w:pPr>
            <w:r w:rsidRPr="00952940">
              <w:rPr>
                <w:sz w:val="20"/>
                <w:szCs w:val="20"/>
                <w:lang w:val="de-CH"/>
              </w:rPr>
              <w:t>Testfall Nr.</w:t>
            </w:r>
          </w:p>
        </w:tc>
        <w:tc>
          <w:tcPr>
            <w:tcW w:w="6804" w:type="dxa"/>
          </w:tcPr>
          <w:p w14:paraId="4D7C2A6D" w14:textId="77777777" w:rsidR="003E15FA" w:rsidRPr="00952940" w:rsidRDefault="003E15FA" w:rsidP="00F15E2D">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952940">
              <w:rPr>
                <w:sz w:val="20"/>
                <w:szCs w:val="20"/>
                <w:lang w:val="de-CH"/>
              </w:rPr>
              <w:t>Testfall</w:t>
            </w:r>
          </w:p>
        </w:tc>
      </w:tr>
      <w:tr w:rsidR="003E15FA" w:rsidRPr="00952940" w14:paraId="592760F1" w14:textId="77777777" w:rsidTr="00F15E2D">
        <w:tc>
          <w:tcPr>
            <w:cnfStyle w:val="001000000000" w:firstRow="0" w:lastRow="0" w:firstColumn="1" w:lastColumn="0" w:oddVBand="0" w:evenVBand="0" w:oddHBand="0" w:evenHBand="0" w:firstRowFirstColumn="0" w:firstRowLastColumn="0" w:lastRowFirstColumn="0" w:lastRowLastColumn="0"/>
            <w:tcW w:w="2552" w:type="dxa"/>
          </w:tcPr>
          <w:p w14:paraId="2033B2BE" w14:textId="0FB9273C" w:rsidR="003E15FA" w:rsidRPr="00952940" w:rsidRDefault="003E15FA" w:rsidP="00F15E2D">
            <w:pPr>
              <w:rPr>
                <w:sz w:val="20"/>
                <w:szCs w:val="20"/>
                <w:lang w:val="de-CH"/>
              </w:rPr>
            </w:pPr>
            <w:r w:rsidRPr="00952940">
              <w:rPr>
                <w:sz w:val="20"/>
                <w:szCs w:val="20"/>
                <w:lang w:val="de-CH"/>
              </w:rPr>
              <w:t>TF0</w:t>
            </w:r>
            <w:r w:rsidR="0057005D">
              <w:rPr>
                <w:sz w:val="20"/>
                <w:szCs w:val="20"/>
                <w:lang w:val="de-CH"/>
              </w:rPr>
              <w:t>4</w:t>
            </w:r>
          </w:p>
        </w:tc>
        <w:tc>
          <w:tcPr>
            <w:tcW w:w="6804" w:type="dxa"/>
          </w:tcPr>
          <w:p w14:paraId="7A5CE76E" w14:textId="0C49F3F9" w:rsidR="003E15FA" w:rsidRPr="00952940" w:rsidRDefault="00C55FED" w:rsidP="00F15E2D">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Monitoring über CloudWatch funktioniert</w:t>
            </w:r>
          </w:p>
        </w:tc>
      </w:tr>
    </w:tbl>
    <w:p w14:paraId="56BEF2AA" w14:textId="77777777" w:rsidR="003E15FA" w:rsidRPr="00952940" w:rsidRDefault="003E15FA" w:rsidP="003E15FA">
      <w:pPr>
        <w:rPr>
          <w:sz w:val="20"/>
          <w:szCs w:val="20"/>
          <w:lang w:val="de-CH"/>
        </w:rPr>
      </w:pPr>
    </w:p>
    <w:tbl>
      <w:tblPr>
        <w:tblStyle w:val="Tabellenraster"/>
        <w:tblW w:w="0" w:type="auto"/>
        <w:tblLook w:val="04A0" w:firstRow="1" w:lastRow="0" w:firstColumn="1" w:lastColumn="0" w:noHBand="0" w:noVBand="1"/>
      </w:tblPr>
      <w:tblGrid>
        <w:gridCol w:w="9406"/>
      </w:tblGrid>
      <w:tr w:rsidR="003E15FA" w:rsidRPr="00952940" w14:paraId="4A6B0E97"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767039EC" w14:textId="77777777" w:rsidR="003E15FA" w:rsidRPr="00952940" w:rsidRDefault="003E15FA" w:rsidP="00F15E2D">
            <w:pPr>
              <w:rPr>
                <w:sz w:val="20"/>
                <w:szCs w:val="20"/>
                <w:lang w:val="de-CH"/>
              </w:rPr>
            </w:pPr>
            <w:r w:rsidRPr="00952940">
              <w:rPr>
                <w:sz w:val="20"/>
                <w:szCs w:val="20"/>
                <w:lang w:val="de-CH"/>
              </w:rPr>
              <w:t>Anforderungen</w:t>
            </w:r>
          </w:p>
        </w:tc>
      </w:tr>
      <w:tr w:rsidR="003E15FA" w:rsidRPr="00952940" w14:paraId="26007D87"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081B9A70" w14:textId="04CAF01F" w:rsidR="003E15FA" w:rsidRPr="00952940" w:rsidRDefault="003E15FA" w:rsidP="00F15E2D">
            <w:pPr>
              <w:rPr>
                <w:sz w:val="20"/>
                <w:szCs w:val="20"/>
                <w:lang w:val="de-CH"/>
              </w:rPr>
            </w:pPr>
            <w:r>
              <w:rPr>
                <w:sz w:val="20"/>
                <w:szCs w:val="20"/>
                <w:lang w:val="de-CH"/>
              </w:rPr>
              <w:t xml:space="preserve">Eine Internetverbindung muss gewährleistet sein. Ebenso </w:t>
            </w:r>
            <w:r w:rsidR="00122CBE">
              <w:rPr>
                <w:sz w:val="20"/>
                <w:szCs w:val="20"/>
                <w:lang w:val="de-CH"/>
              </w:rPr>
              <w:t>müssen</w:t>
            </w:r>
            <w:r>
              <w:rPr>
                <w:sz w:val="20"/>
                <w:szCs w:val="20"/>
                <w:lang w:val="de-CH"/>
              </w:rPr>
              <w:t xml:space="preserve"> die Infrastruktur</w:t>
            </w:r>
            <w:r w:rsidR="00C55FED">
              <w:rPr>
                <w:sz w:val="20"/>
                <w:szCs w:val="20"/>
                <w:lang w:val="de-CH"/>
              </w:rPr>
              <w:t xml:space="preserve"> und die Applikation</w:t>
            </w:r>
            <w:r>
              <w:rPr>
                <w:sz w:val="20"/>
                <w:szCs w:val="20"/>
                <w:lang w:val="de-CH"/>
              </w:rPr>
              <w:t xml:space="preserve"> bereits bereitgestellt sein</w:t>
            </w:r>
            <w:r w:rsidR="00C55FED">
              <w:rPr>
                <w:sz w:val="20"/>
                <w:szCs w:val="20"/>
                <w:lang w:val="de-CH"/>
              </w:rPr>
              <w:t>.</w:t>
            </w:r>
          </w:p>
        </w:tc>
      </w:tr>
    </w:tbl>
    <w:p w14:paraId="7BDC586A" w14:textId="77777777" w:rsidR="003E15FA" w:rsidRPr="00952940" w:rsidRDefault="003E15FA" w:rsidP="003E15FA">
      <w:pPr>
        <w:rPr>
          <w:sz w:val="20"/>
          <w:szCs w:val="20"/>
          <w:lang w:val="de-CH"/>
        </w:rPr>
      </w:pPr>
    </w:p>
    <w:tbl>
      <w:tblPr>
        <w:tblStyle w:val="Tabellenraster"/>
        <w:tblW w:w="0" w:type="auto"/>
        <w:tblLook w:val="04A0" w:firstRow="1" w:lastRow="0" w:firstColumn="1" w:lastColumn="0" w:noHBand="0" w:noVBand="1"/>
      </w:tblPr>
      <w:tblGrid>
        <w:gridCol w:w="9406"/>
      </w:tblGrid>
      <w:tr w:rsidR="003E15FA" w:rsidRPr="00952940" w14:paraId="52FA6BFD"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4F38D970" w14:textId="77777777" w:rsidR="003E15FA" w:rsidRPr="00952940" w:rsidRDefault="003E15FA" w:rsidP="00F15E2D">
            <w:pPr>
              <w:rPr>
                <w:sz w:val="20"/>
                <w:szCs w:val="20"/>
                <w:lang w:val="de-CH"/>
              </w:rPr>
            </w:pPr>
            <w:r w:rsidRPr="00952940">
              <w:rPr>
                <w:sz w:val="20"/>
                <w:szCs w:val="20"/>
                <w:lang w:val="de-CH"/>
              </w:rPr>
              <w:t>Vorgehen</w:t>
            </w:r>
          </w:p>
        </w:tc>
      </w:tr>
      <w:tr w:rsidR="003E15FA" w:rsidRPr="00952940" w14:paraId="6D5A1CD8"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1F0D9A4A" w14:textId="4D2F18C2" w:rsidR="003E15FA" w:rsidRDefault="00C55FED" w:rsidP="003E15FA">
            <w:pPr>
              <w:pStyle w:val="Listenabsatz"/>
              <w:numPr>
                <w:ilvl w:val="0"/>
                <w:numId w:val="18"/>
              </w:numPr>
              <w:rPr>
                <w:sz w:val="20"/>
                <w:szCs w:val="20"/>
                <w:lang w:val="de-CH"/>
              </w:rPr>
            </w:pPr>
            <w:r>
              <w:rPr>
                <w:sz w:val="20"/>
                <w:szCs w:val="20"/>
                <w:lang w:val="de-CH"/>
              </w:rPr>
              <w:t>Mit der AWS Konsole verbinden.</w:t>
            </w:r>
          </w:p>
          <w:p w14:paraId="789D6E23" w14:textId="77777777" w:rsidR="00C55FED" w:rsidRDefault="00C55FED" w:rsidP="003E15FA">
            <w:pPr>
              <w:pStyle w:val="Listenabsatz"/>
              <w:numPr>
                <w:ilvl w:val="0"/>
                <w:numId w:val="18"/>
              </w:numPr>
              <w:rPr>
                <w:sz w:val="20"/>
                <w:szCs w:val="20"/>
                <w:lang w:val="de-CH"/>
              </w:rPr>
            </w:pPr>
            <w:r>
              <w:rPr>
                <w:sz w:val="20"/>
                <w:szCs w:val="20"/>
                <w:lang w:val="de-CH"/>
              </w:rPr>
              <w:t>EKS aufsuchen.</w:t>
            </w:r>
          </w:p>
          <w:p w14:paraId="720C9E2A" w14:textId="77777777" w:rsidR="00AC4C17" w:rsidRDefault="00AC4C17" w:rsidP="00AC4C17">
            <w:pPr>
              <w:pStyle w:val="Listenabsatz"/>
              <w:numPr>
                <w:ilvl w:val="0"/>
                <w:numId w:val="18"/>
              </w:numPr>
              <w:rPr>
                <w:sz w:val="20"/>
                <w:szCs w:val="20"/>
                <w:lang w:val="de-CH"/>
              </w:rPr>
            </w:pPr>
            <w:r>
              <w:rPr>
                <w:sz w:val="20"/>
                <w:szCs w:val="20"/>
                <w:lang w:val="de-CH"/>
              </w:rPr>
              <w:t>Auf den Reiter «CloudWatch» navigieren.</w:t>
            </w:r>
          </w:p>
          <w:p w14:paraId="0487EB4A" w14:textId="41A29F5A" w:rsidR="00AC4C17" w:rsidRPr="00AC4C17" w:rsidRDefault="001530FE" w:rsidP="00AC4C17">
            <w:pPr>
              <w:pStyle w:val="Listenabsatz"/>
              <w:numPr>
                <w:ilvl w:val="0"/>
                <w:numId w:val="18"/>
              </w:numPr>
              <w:rPr>
                <w:sz w:val="20"/>
                <w:szCs w:val="20"/>
                <w:lang w:val="de-CH"/>
              </w:rPr>
            </w:pPr>
            <w:r>
              <w:rPr>
                <w:sz w:val="20"/>
                <w:szCs w:val="20"/>
                <w:lang w:val="de-CH"/>
              </w:rPr>
              <w:t>Prüfen,</w:t>
            </w:r>
            <w:r w:rsidR="00AC4C17">
              <w:rPr>
                <w:sz w:val="20"/>
                <w:szCs w:val="20"/>
                <w:lang w:val="de-CH"/>
              </w:rPr>
              <w:t xml:space="preserve"> ob Metriken der Systemumgebung angezeigt werden.</w:t>
            </w:r>
          </w:p>
        </w:tc>
      </w:tr>
    </w:tbl>
    <w:p w14:paraId="351175B1" w14:textId="77777777" w:rsidR="003E15FA" w:rsidRPr="00952940" w:rsidRDefault="003E15FA" w:rsidP="003E15FA">
      <w:pPr>
        <w:rPr>
          <w:sz w:val="20"/>
          <w:szCs w:val="20"/>
          <w:lang w:val="de-CH"/>
        </w:rPr>
      </w:pPr>
    </w:p>
    <w:tbl>
      <w:tblPr>
        <w:tblStyle w:val="Tabellenraster"/>
        <w:tblW w:w="0" w:type="auto"/>
        <w:tblLook w:val="04A0" w:firstRow="1" w:lastRow="0" w:firstColumn="1" w:lastColumn="0" w:noHBand="0" w:noVBand="1"/>
      </w:tblPr>
      <w:tblGrid>
        <w:gridCol w:w="9406"/>
      </w:tblGrid>
      <w:tr w:rsidR="003E15FA" w:rsidRPr="00952940" w14:paraId="294E7868"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79DCDE70" w14:textId="77777777" w:rsidR="003E15FA" w:rsidRPr="00952940" w:rsidRDefault="003E15FA" w:rsidP="00F15E2D">
            <w:pPr>
              <w:rPr>
                <w:sz w:val="20"/>
                <w:szCs w:val="20"/>
                <w:lang w:val="de-CH"/>
              </w:rPr>
            </w:pPr>
            <w:r w:rsidRPr="00952940">
              <w:rPr>
                <w:sz w:val="20"/>
                <w:szCs w:val="20"/>
                <w:lang w:val="de-CH"/>
              </w:rPr>
              <w:t>Erwartetes Ergebnis</w:t>
            </w:r>
          </w:p>
        </w:tc>
      </w:tr>
      <w:tr w:rsidR="003E15FA" w:rsidRPr="00952940" w14:paraId="11527A02"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426E0213" w14:textId="24FCBF34" w:rsidR="003E15FA" w:rsidRPr="00952940" w:rsidRDefault="001D1CEB" w:rsidP="00F15E2D">
            <w:pPr>
              <w:rPr>
                <w:sz w:val="20"/>
                <w:szCs w:val="20"/>
                <w:lang w:val="de-CH"/>
              </w:rPr>
            </w:pPr>
            <w:r>
              <w:rPr>
                <w:sz w:val="20"/>
                <w:szCs w:val="20"/>
                <w:lang w:val="de-CH"/>
              </w:rPr>
              <w:t>Im CloudWatch Dashboard sind aktuelle Metriken erkennbar in Bezug auf die Infrastruktur.</w:t>
            </w:r>
          </w:p>
        </w:tc>
      </w:tr>
    </w:tbl>
    <w:p w14:paraId="241F4FCE" w14:textId="77777777" w:rsidR="003E15FA" w:rsidRDefault="003E15FA" w:rsidP="003E15FA">
      <w:pPr>
        <w:rPr>
          <w:sz w:val="20"/>
          <w:szCs w:val="20"/>
          <w:lang w:val="de-CH"/>
        </w:rPr>
      </w:pPr>
    </w:p>
    <w:tbl>
      <w:tblPr>
        <w:tblStyle w:val="Tabellenraster"/>
        <w:tblW w:w="0" w:type="auto"/>
        <w:tblLook w:val="04A0" w:firstRow="1" w:lastRow="0" w:firstColumn="1" w:lastColumn="0" w:noHBand="0" w:noVBand="1"/>
      </w:tblPr>
      <w:tblGrid>
        <w:gridCol w:w="7797"/>
        <w:gridCol w:w="1534"/>
      </w:tblGrid>
      <w:tr w:rsidR="00DE5660" w14:paraId="7815BCDA"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3EFB04D9" w14:textId="77777777" w:rsidR="00DE5660" w:rsidRDefault="00DE5660" w:rsidP="00F15E2D">
            <w:pPr>
              <w:rPr>
                <w:sz w:val="20"/>
                <w:szCs w:val="20"/>
                <w:lang w:val="de-CH"/>
              </w:rPr>
            </w:pPr>
            <w:r w:rsidRPr="00E373D1">
              <w:rPr>
                <w:sz w:val="20"/>
                <w:szCs w:val="20"/>
                <w:lang w:val="de-CH"/>
              </w:rPr>
              <w:t>Eingetroffenes Ergebnis</w:t>
            </w:r>
          </w:p>
        </w:tc>
        <w:tc>
          <w:tcPr>
            <w:tcW w:w="1534" w:type="dxa"/>
          </w:tcPr>
          <w:p w14:paraId="3EF5D5BE" w14:textId="77777777" w:rsidR="00DE5660" w:rsidRDefault="00DE5660" w:rsidP="00F15E2D">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Fehlerklasse</w:t>
            </w:r>
          </w:p>
        </w:tc>
      </w:tr>
      <w:tr w:rsidR="00DE5660" w14:paraId="4A0AFF53" w14:textId="77777777" w:rsidTr="00F15E2D">
        <w:tc>
          <w:tcPr>
            <w:cnfStyle w:val="001000000000" w:firstRow="0" w:lastRow="0" w:firstColumn="1" w:lastColumn="0" w:oddVBand="0" w:evenVBand="0" w:oddHBand="0" w:evenHBand="0" w:firstRowFirstColumn="0" w:firstRowLastColumn="0" w:lastRowFirstColumn="0" w:lastRowLastColumn="0"/>
            <w:tcW w:w="7797" w:type="dxa"/>
          </w:tcPr>
          <w:p w14:paraId="74FAE76F" w14:textId="77777777" w:rsidR="00DE5660" w:rsidRDefault="00DE5660" w:rsidP="00F15E2D">
            <w:pPr>
              <w:rPr>
                <w:sz w:val="20"/>
                <w:szCs w:val="20"/>
                <w:lang w:val="de-CH"/>
              </w:rPr>
            </w:pPr>
          </w:p>
        </w:tc>
        <w:tc>
          <w:tcPr>
            <w:tcW w:w="1534" w:type="dxa"/>
          </w:tcPr>
          <w:p w14:paraId="588D9146" w14:textId="77777777" w:rsidR="00DE5660" w:rsidRDefault="00DE5660" w:rsidP="00F15E2D">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0B650EF2" w14:textId="77777777" w:rsidR="00DE5660" w:rsidRPr="00952940" w:rsidRDefault="00DE5660" w:rsidP="003E15FA">
      <w:pPr>
        <w:rPr>
          <w:sz w:val="20"/>
          <w:szCs w:val="20"/>
          <w:lang w:val="de-CH"/>
        </w:rPr>
      </w:pPr>
    </w:p>
    <w:tbl>
      <w:tblPr>
        <w:tblStyle w:val="Tabellenraster"/>
        <w:tblW w:w="0" w:type="auto"/>
        <w:tblLook w:val="04A0" w:firstRow="1" w:lastRow="0" w:firstColumn="1" w:lastColumn="0" w:noHBand="0" w:noVBand="1"/>
      </w:tblPr>
      <w:tblGrid>
        <w:gridCol w:w="9406"/>
      </w:tblGrid>
      <w:tr w:rsidR="003E15FA" w:rsidRPr="00952940" w14:paraId="621B3F33"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60456AB3" w14:textId="77777777" w:rsidR="003E15FA" w:rsidRPr="00952940" w:rsidRDefault="003E15FA" w:rsidP="00F15E2D">
            <w:pPr>
              <w:rPr>
                <w:sz w:val="20"/>
                <w:szCs w:val="20"/>
                <w:lang w:val="de-CH"/>
              </w:rPr>
            </w:pPr>
            <w:r w:rsidRPr="00952940">
              <w:rPr>
                <w:sz w:val="20"/>
                <w:szCs w:val="20"/>
                <w:lang w:val="de-CH"/>
              </w:rPr>
              <w:t>Durchführung und Freigabe</w:t>
            </w:r>
          </w:p>
        </w:tc>
      </w:tr>
      <w:tr w:rsidR="003E15FA" w:rsidRPr="00952940" w14:paraId="245E6B58"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4A547020" w14:textId="77777777" w:rsidR="003E15FA" w:rsidRPr="00952940" w:rsidRDefault="003E15FA" w:rsidP="00F15E2D">
            <w:pPr>
              <w:rPr>
                <w:sz w:val="20"/>
                <w:szCs w:val="20"/>
                <w:lang w:val="de-CH"/>
              </w:rPr>
            </w:pPr>
            <w:r>
              <w:rPr>
                <w:sz w:val="20"/>
                <w:szCs w:val="20"/>
                <w:lang w:val="de-CH"/>
              </w:rPr>
              <w:t>Datum, Name</w:t>
            </w:r>
          </w:p>
        </w:tc>
      </w:tr>
    </w:tbl>
    <w:p w14:paraId="10D77997" w14:textId="77777777" w:rsidR="003E15FA" w:rsidRDefault="003E15FA" w:rsidP="002254D4">
      <w:pPr>
        <w:rPr>
          <w:lang w:val="de-CH"/>
        </w:rPr>
      </w:pPr>
    </w:p>
    <w:p w14:paraId="45FB1F79" w14:textId="04E135AB" w:rsidR="00D22466" w:rsidRDefault="00D22466" w:rsidP="002254D4">
      <w:pPr>
        <w:rPr>
          <w:lang w:val="de-CH"/>
        </w:rPr>
      </w:pPr>
    </w:p>
    <w:p w14:paraId="70F89B39" w14:textId="77777777" w:rsidR="00122CBE" w:rsidRDefault="00122CBE" w:rsidP="002254D4">
      <w:pPr>
        <w:rPr>
          <w:lang w:val="de-CH"/>
        </w:rPr>
      </w:pPr>
    </w:p>
    <w:tbl>
      <w:tblPr>
        <w:tblStyle w:val="Tabellenraster"/>
        <w:tblW w:w="9356" w:type="dxa"/>
        <w:tblLook w:val="04A0" w:firstRow="1" w:lastRow="0" w:firstColumn="1" w:lastColumn="0" w:noHBand="0" w:noVBand="1"/>
      </w:tblPr>
      <w:tblGrid>
        <w:gridCol w:w="2552"/>
        <w:gridCol w:w="6804"/>
      </w:tblGrid>
      <w:tr w:rsidR="00122CBE" w:rsidRPr="00952940" w14:paraId="1C09C45C"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2E56E3D" w14:textId="77777777" w:rsidR="00122CBE" w:rsidRPr="00952940" w:rsidRDefault="00122CBE" w:rsidP="00F15E2D">
            <w:pPr>
              <w:rPr>
                <w:sz w:val="20"/>
                <w:szCs w:val="20"/>
                <w:lang w:val="de-CH"/>
              </w:rPr>
            </w:pPr>
            <w:r w:rsidRPr="00952940">
              <w:rPr>
                <w:sz w:val="20"/>
                <w:szCs w:val="20"/>
                <w:lang w:val="de-CH"/>
              </w:rPr>
              <w:t>Testfall Nr.</w:t>
            </w:r>
          </w:p>
        </w:tc>
        <w:tc>
          <w:tcPr>
            <w:tcW w:w="6804" w:type="dxa"/>
          </w:tcPr>
          <w:p w14:paraId="26C2D8F4" w14:textId="77777777" w:rsidR="00122CBE" w:rsidRPr="00952940" w:rsidRDefault="00122CBE" w:rsidP="00F15E2D">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952940">
              <w:rPr>
                <w:sz w:val="20"/>
                <w:szCs w:val="20"/>
                <w:lang w:val="de-CH"/>
              </w:rPr>
              <w:t>Testfall</w:t>
            </w:r>
          </w:p>
        </w:tc>
      </w:tr>
      <w:tr w:rsidR="00122CBE" w:rsidRPr="00952940" w14:paraId="5CD9CE7D" w14:textId="77777777" w:rsidTr="00F15E2D">
        <w:tc>
          <w:tcPr>
            <w:cnfStyle w:val="001000000000" w:firstRow="0" w:lastRow="0" w:firstColumn="1" w:lastColumn="0" w:oddVBand="0" w:evenVBand="0" w:oddHBand="0" w:evenHBand="0" w:firstRowFirstColumn="0" w:firstRowLastColumn="0" w:lastRowFirstColumn="0" w:lastRowLastColumn="0"/>
            <w:tcW w:w="2552" w:type="dxa"/>
          </w:tcPr>
          <w:p w14:paraId="3DBECE58" w14:textId="2BC7386B" w:rsidR="00122CBE" w:rsidRPr="00952940" w:rsidRDefault="00122CBE" w:rsidP="00F15E2D">
            <w:pPr>
              <w:rPr>
                <w:sz w:val="20"/>
                <w:szCs w:val="20"/>
                <w:lang w:val="de-CH"/>
              </w:rPr>
            </w:pPr>
            <w:r w:rsidRPr="00952940">
              <w:rPr>
                <w:sz w:val="20"/>
                <w:szCs w:val="20"/>
                <w:lang w:val="de-CH"/>
              </w:rPr>
              <w:t>TF0</w:t>
            </w:r>
            <w:r>
              <w:rPr>
                <w:sz w:val="20"/>
                <w:szCs w:val="20"/>
                <w:lang w:val="de-CH"/>
              </w:rPr>
              <w:t>5</w:t>
            </w:r>
          </w:p>
        </w:tc>
        <w:tc>
          <w:tcPr>
            <w:tcW w:w="6804" w:type="dxa"/>
          </w:tcPr>
          <w:p w14:paraId="5BFEE666" w14:textId="30039BEA" w:rsidR="00122CBE" w:rsidRPr="00952940" w:rsidRDefault="00122CBE" w:rsidP="00F15E2D">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GitHub Actions Pipeline ist funktionstüchtig</w:t>
            </w:r>
          </w:p>
        </w:tc>
      </w:tr>
    </w:tbl>
    <w:p w14:paraId="2AD37FC8" w14:textId="77777777" w:rsidR="00122CBE" w:rsidRPr="00952940" w:rsidRDefault="00122CBE" w:rsidP="00122CBE">
      <w:pPr>
        <w:rPr>
          <w:sz w:val="20"/>
          <w:szCs w:val="20"/>
          <w:lang w:val="de-CH"/>
        </w:rPr>
      </w:pPr>
    </w:p>
    <w:tbl>
      <w:tblPr>
        <w:tblStyle w:val="Tabellenraster"/>
        <w:tblW w:w="0" w:type="auto"/>
        <w:tblLook w:val="04A0" w:firstRow="1" w:lastRow="0" w:firstColumn="1" w:lastColumn="0" w:noHBand="0" w:noVBand="1"/>
      </w:tblPr>
      <w:tblGrid>
        <w:gridCol w:w="9406"/>
      </w:tblGrid>
      <w:tr w:rsidR="00122CBE" w:rsidRPr="00952940" w14:paraId="581F582A"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0ED9E47D" w14:textId="77777777" w:rsidR="00122CBE" w:rsidRPr="00952940" w:rsidRDefault="00122CBE" w:rsidP="00F15E2D">
            <w:pPr>
              <w:rPr>
                <w:sz w:val="20"/>
                <w:szCs w:val="20"/>
                <w:lang w:val="de-CH"/>
              </w:rPr>
            </w:pPr>
            <w:r w:rsidRPr="00952940">
              <w:rPr>
                <w:sz w:val="20"/>
                <w:szCs w:val="20"/>
                <w:lang w:val="de-CH"/>
              </w:rPr>
              <w:t>Anforderungen</w:t>
            </w:r>
          </w:p>
        </w:tc>
      </w:tr>
      <w:tr w:rsidR="00122CBE" w:rsidRPr="00952940" w14:paraId="473C210D"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45862B68" w14:textId="7C444B5F" w:rsidR="00122CBE" w:rsidRPr="00952940" w:rsidRDefault="00122CBE" w:rsidP="00F15E2D">
            <w:pPr>
              <w:rPr>
                <w:sz w:val="20"/>
                <w:szCs w:val="20"/>
                <w:lang w:val="de-CH"/>
              </w:rPr>
            </w:pPr>
            <w:r>
              <w:rPr>
                <w:sz w:val="20"/>
                <w:szCs w:val="20"/>
                <w:lang w:val="de-CH"/>
              </w:rPr>
              <w:t>Infrastruktur, Applikation und GitHub Actions Pipeline muss bereitgestellt sein.</w:t>
            </w:r>
          </w:p>
        </w:tc>
      </w:tr>
    </w:tbl>
    <w:p w14:paraId="68CCDB9E" w14:textId="77777777" w:rsidR="00122CBE" w:rsidRPr="00952940" w:rsidRDefault="00122CBE" w:rsidP="00122CBE">
      <w:pPr>
        <w:rPr>
          <w:sz w:val="20"/>
          <w:szCs w:val="20"/>
          <w:lang w:val="de-CH"/>
        </w:rPr>
      </w:pPr>
    </w:p>
    <w:tbl>
      <w:tblPr>
        <w:tblStyle w:val="Tabellenraster"/>
        <w:tblW w:w="0" w:type="auto"/>
        <w:tblLook w:val="04A0" w:firstRow="1" w:lastRow="0" w:firstColumn="1" w:lastColumn="0" w:noHBand="0" w:noVBand="1"/>
      </w:tblPr>
      <w:tblGrid>
        <w:gridCol w:w="9406"/>
      </w:tblGrid>
      <w:tr w:rsidR="00122CBE" w:rsidRPr="00952940" w14:paraId="5227CE96"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16122BD2" w14:textId="77777777" w:rsidR="00122CBE" w:rsidRPr="00952940" w:rsidRDefault="00122CBE" w:rsidP="00F15E2D">
            <w:pPr>
              <w:rPr>
                <w:sz w:val="20"/>
                <w:szCs w:val="20"/>
                <w:lang w:val="de-CH"/>
              </w:rPr>
            </w:pPr>
            <w:r w:rsidRPr="00952940">
              <w:rPr>
                <w:sz w:val="20"/>
                <w:szCs w:val="20"/>
                <w:lang w:val="de-CH"/>
              </w:rPr>
              <w:lastRenderedPageBreak/>
              <w:t>Vorgehen</w:t>
            </w:r>
          </w:p>
        </w:tc>
      </w:tr>
      <w:tr w:rsidR="00122CBE" w:rsidRPr="00952940" w14:paraId="136B5D44"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480AC453" w14:textId="77777777" w:rsidR="00122CBE" w:rsidRDefault="00122CBE" w:rsidP="00122CBE">
            <w:pPr>
              <w:pStyle w:val="Listenabsatz"/>
              <w:numPr>
                <w:ilvl w:val="0"/>
                <w:numId w:val="19"/>
              </w:numPr>
              <w:rPr>
                <w:sz w:val="20"/>
                <w:szCs w:val="20"/>
                <w:lang w:val="de-CH"/>
              </w:rPr>
            </w:pPr>
            <w:r>
              <w:rPr>
                <w:sz w:val="20"/>
                <w:szCs w:val="20"/>
                <w:lang w:val="de-CH"/>
              </w:rPr>
              <w:t>Änderungen an einem beliebigen Code vornehmen.</w:t>
            </w:r>
          </w:p>
          <w:p w14:paraId="47D3B467" w14:textId="77777777" w:rsidR="00122CBE" w:rsidRDefault="00122CBE" w:rsidP="00122CBE">
            <w:pPr>
              <w:pStyle w:val="Listenabsatz"/>
              <w:numPr>
                <w:ilvl w:val="0"/>
                <w:numId w:val="19"/>
              </w:numPr>
              <w:rPr>
                <w:sz w:val="20"/>
                <w:szCs w:val="20"/>
                <w:lang w:val="de-CH"/>
              </w:rPr>
            </w:pPr>
            <w:r>
              <w:rPr>
                <w:sz w:val="20"/>
                <w:szCs w:val="20"/>
                <w:lang w:val="de-CH"/>
              </w:rPr>
              <w:t>Einen Commit und Push über GitHub vornehmen.</w:t>
            </w:r>
          </w:p>
          <w:p w14:paraId="26B1F0B0" w14:textId="01E24F6C" w:rsidR="00122CBE" w:rsidRPr="00122CBE" w:rsidRDefault="00122CBE" w:rsidP="00122CBE">
            <w:pPr>
              <w:pStyle w:val="Listenabsatz"/>
              <w:numPr>
                <w:ilvl w:val="0"/>
                <w:numId w:val="19"/>
              </w:numPr>
              <w:rPr>
                <w:sz w:val="20"/>
                <w:szCs w:val="20"/>
                <w:lang w:val="de-CH"/>
              </w:rPr>
            </w:pPr>
            <w:r>
              <w:rPr>
                <w:sz w:val="20"/>
                <w:szCs w:val="20"/>
                <w:lang w:val="de-CH"/>
              </w:rPr>
              <w:t>Prüfen, ob die Pipeline Änderungen erkennt und ein Re-Deployment vornimmt.</w:t>
            </w:r>
          </w:p>
        </w:tc>
      </w:tr>
    </w:tbl>
    <w:p w14:paraId="18E5BE91" w14:textId="77777777" w:rsidR="00122CBE" w:rsidRPr="00952940" w:rsidRDefault="00122CBE" w:rsidP="00122CBE">
      <w:pPr>
        <w:rPr>
          <w:sz w:val="20"/>
          <w:szCs w:val="20"/>
          <w:lang w:val="de-CH"/>
        </w:rPr>
      </w:pPr>
    </w:p>
    <w:tbl>
      <w:tblPr>
        <w:tblStyle w:val="Tabellenraster"/>
        <w:tblW w:w="0" w:type="auto"/>
        <w:tblLook w:val="04A0" w:firstRow="1" w:lastRow="0" w:firstColumn="1" w:lastColumn="0" w:noHBand="0" w:noVBand="1"/>
      </w:tblPr>
      <w:tblGrid>
        <w:gridCol w:w="9406"/>
      </w:tblGrid>
      <w:tr w:rsidR="00122CBE" w:rsidRPr="00952940" w14:paraId="7E26729F"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40CC7161" w14:textId="77777777" w:rsidR="00122CBE" w:rsidRPr="00952940" w:rsidRDefault="00122CBE" w:rsidP="00F15E2D">
            <w:pPr>
              <w:rPr>
                <w:sz w:val="20"/>
                <w:szCs w:val="20"/>
                <w:lang w:val="de-CH"/>
              </w:rPr>
            </w:pPr>
            <w:r w:rsidRPr="00952940">
              <w:rPr>
                <w:sz w:val="20"/>
                <w:szCs w:val="20"/>
                <w:lang w:val="de-CH"/>
              </w:rPr>
              <w:t>Erwartetes Ergebnis</w:t>
            </w:r>
          </w:p>
        </w:tc>
      </w:tr>
      <w:tr w:rsidR="00122CBE" w:rsidRPr="00952940" w14:paraId="6B0760DB"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24083C8B" w14:textId="30582434" w:rsidR="00122CBE" w:rsidRPr="00952940" w:rsidRDefault="00122CBE" w:rsidP="00F15E2D">
            <w:pPr>
              <w:rPr>
                <w:sz w:val="20"/>
                <w:szCs w:val="20"/>
                <w:lang w:val="de-CH"/>
              </w:rPr>
            </w:pPr>
            <w:r>
              <w:rPr>
                <w:sz w:val="20"/>
                <w:szCs w:val="20"/>
                <w:lang w:val="de-CH"/>
              </w:rPr>
              <w:t>Die Pipeline erkennt ob Änderungen vorgenommen wurden, und reagiert entsprechend auf die Änderungen mit einem Re-Deployment.</w:t>
            </w:r>
          </w:p>
        </w:tc>
      </w:tr>
    </w:tbl>
    <w:p w14:paraId="151BB2E3" w14:textId="77777777" w:rsidR="00122CBE" w:rsidRDefault="00122CBE" w:rsidP="00122CBE">
      <w:pPr>
        <w:rPr>
          <w:sz w:val="20"/>
          <w:szCs w:val="20"/>
          <w:lang w:val="de-CH"/>
        </w:rPr>
      </w:pPr>
    </w:p>
    <w:tbl>
      <w:tblPr>
        <w:tblStyle w:val="Tabellenraster"/>
        <w:tblW w:w="0" w:type="auto"/>
        <w:tblLook w:val="04A0" w:firstRow="1" w:lastRow="0" w:firstColumn="1" w:lastColumn="0" w:noHBand="0" w:noVBand="1"/>
      </w:tblPr>
      <w:tblGrid>
        <w:gridCol w:w="7797"/>
        <w:gridCol w:w="1534"/>
      </w:tblGrid>
      <w:tr w:rsidR="00152745" w14:paraId="3999DD40"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13FF717D" w14:textId="77777777" w:rsidR="00152745" w:rsidRDefault="00152745" w:rsidP="00F15E2D">
            <w:pPr>
              <w:rPr>
                <w:sz w:val="20"/>
                <w:szCs w:val="20"/>
                <w:lang w:val="de-CH"/>
              </w:rPr>
            </w:pPr>
            <w:r w:rsidRPr="00E373D1">
              <w:rPr>
                <w:sz w:val="20"/>
                <w:szCs w:val="20"/>
                <w:lang w:val="de-CH"/>
              </w:rPr>
              <w:t>Eingetroffenes Ergebnis</w:t>
            </w:r>
          </w:p>
        </w:tc>
        <w:tc>
          <w:tcPr>
            <w:tcW w:w="1534" w:type="dxa"/>
          </w:tcPr>
          <w:p w14:paraId="49B18075" w14:textId="77777777" w:rsidR="00152745" w:rsidRDefault="00152745" w:rsidP="00F15E2D">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Fehlerklasse</w:t>
            </w:r>
          </w:p>
        </w:tc>
      </w:tr>
      <w:tr w:rsidR="00152745" w14:paraId="7D461987" w14:textId="77777777" w:rsidTr="00F15E2D">
        <w:tc>
          <w:tcPr>
            <w:cnfStyle w:val="001000000000" w:firstRow="0" w:lastRow="0" w:firstColumn="1" w:lastColumn="0" w:oddVBand="0" w:evenVBand="0" w:oddHBand="0" w:evenHBand="0" w:firstRowFirstColumn="0" w:firstRowLastColumn="0" w:lastRowFirstColumn="0" w:lastRowLastColumn="0"/>
            <w:tcW w:w="7797" w:type="dxa"/>
          </w:tcPr>
          <w:p w14:paraId="5EC9A46F" w14:textId="77777777" w:rsidR="00152745" w:rsidRDefault="00152745" w:rsidP="00F15E2D">
            <w:pPr>
              <w:rPr>
                <w:sz w:val="20"/>
                <w:szCs w:val="20"/>
                <w:lang w:val="de-CH"/>
              </w:rPr>
            </w:pPr>
          </w:p>
        </w:tc>
        <w:tc>
          <w:tcPr>
            <w:tcW w:w="1534" w:type="dxa"/>
          </w:tcPr>
          <w:p w14:paraId="78B61B66" w14:textId="77777777" w:rsidR="00152745" w:rsidRDefault="00152745" w:rsidP="00F15E2D">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4DF3909B" w14:textId="77777777" w:rsidR="00152745" w:rsidRPr="00952940" w:rsidRDefault="00152745" w:rsidP="00122CBE">
      <w:pPr>
        <w:rPr>
          <w:sz w:val="20"/>
          <w:szCs w:val="20"/>
          <w:lang w:val="de-CH"/>
        </w:rPr>
      </w:pPr>
    </w:p>
    <w:tbl>
      <w:tblPr>
        <w:tblStyle w:val="Tabellenraster"/>
        <w:tblW w:w="0" w:type="auto"/>
        <w:tblLook w:val="04A0" w:firstRow="1" w:lastRow="0" w:firstColumn="1" w:lastColumn="0" w:noHBand="0" w:noVBand="1"/>
      </w:tblPr>
      <w:tblGrid>
        <w:gridCol w:w="9406"/>
      </w:tblGrid>
      <w:tr w:rsidR="00122CBE" w:rsidRPr="00952940" w14:paraId="406D4A57"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62AA7592" w14:textId="77777777" w:rsidR="00122CBE" w:rsidRPr="00952940" w:rsidRDefault="00122CBE" w:rsidP="00F15E2D">
            <w:pPr>
              <w:rPr>
                <w:sz w:val="20"/>
                <w:szCs w:val="20"/>
                <w:lang w:val="de-CH"/>
              </w:rPr>
            </w:pPr>
            <w:r w:rsidRPr="00952940">
              <w:rPr>
                <w:sz w:val="20"/>
                <w:szCs w:val="20"/>
                <w:lang w:val="de-CH"/>
              </w:rPr>
              <w:t>Durchführung und Freigabe</w:t>
            </w:r>
          </w:p>
        </w:tc>
      </w:tr>
      <w:tr w:rsidR="00122CBE" w:rsidRPr="00952940" w14:paraId="45C2826F"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3BC9BF73" w14:textId="77777777" w:rsidR="00122CBE" w:rsidRPr="00952940" w:rsidRDefault="00122CBE" w:rsidP="00F15E2D">
            <w:pPr>
              <w:rPr>
                <w:sz w:val="20"/>
                <w:szCs w:val="20"/>
                <w:lang w:val="de-CH"/>
              </w:rPr>
            </w:pPr>
            <w:r>
              <w:rPr>
                <w:sz w:val="20"/>
                <w:szCs w:val="20"/>
                <w:lang w:val="de-CH"/>
              </w:rPr>
              <w:t>Datum, Name</w:t>
            </w:r>
          </w:p>
        </w:tc>
      </w:tr>
    </w:tbl>
    <w:p w14:paraId="4CD3FD90" w14:textId="77777777" w:rsidR="0046087C" w:rsidRDefault="0046087C" w:rsidP="002254D4">
      <w:pPr>
        <w:rPr>
          <w:lang w:val="de-CH"/>
        </w:rPr>
      </w:pPr>
    </w:p>
    <w:p w14:paraId="07D47682" w14:textId="77777777" w:rsidR="00152745" w:rsidRDefault="00152745" w:rsidP="002254D4">
      <w:pPr>
        <w:rPr>
          <w:lang w:val="de-CH"/>
        </w:rPr>
      </w:pPr>
    </w:p>
    <w:p w14:paraId="463F56B6" w14:textId="77777777" w:rsidR="00152745" w:rsidRDefault="00152745" w:rsidP="002254D4">
      <w:pPr>
        <w:rPr>
          <w:lang w:val="de-CH"/>
        </w:rPr>
      </w:pPr>
    </w:p>
    <w:tbl>
      <w:tblPr>
        <w:tblStyle w:val="Tabellenraster"/>
        <w:tblW w:w="9356" w:type="dxa"/>
        <w:tblLook w:val="04A0" w:firstRow="1" w:lastRow="0" w:firstColumn="1" w:lastColumn="0" w:noHBand="0" w:noVBand="1"/>
      </w:tblPr>
      <w:tblGrid>
        <w:gridCol w:w="2552"/>
        <w:gridCol w:w="6804"/>
      </w:tblGrid>
      <w:tr w:rsidR="00152745" w:rsidRPr="00C91CFA" w14:paraId="3A179601"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F7EB7E5" w14:textId="77777777" w:rsidR="00152745" w:rsidRPr="00C91CFA" w:rsidRDefault="00152745" w:rsidP="00F15E2D">
            <w:pPr>
              <w:rPr>
                <w:sz w:val="20"/>
                <w:szCs w:val="20"/>
                <w:lang w:val="de-CH"/>
              </w:rPr>
            </w:pPr>
            <w:r w:rsidRPr="00C91CFA">
              <w:rPr>
                <w:sz w:val="20"/>
                <w:szCs w:val="20"/>
                <w:lang w:val="de-CH"/>
              </w:rPr>
              <w:t>Testfall Nr.</w:t>
            </w:r>
          </w:p>
        </w:tc>
        <w:tc>
          <w:tcPr>
            <w:tcW w:w="6804" w:type="dxa"/>
          </w:tcPr>
          <w:p w14:paraId="0B61982C" w14:textId="77777777" w:rsidR="00152745" w:rsidRPr="00C91CFA" w:rsidRDefault="00152745" w:rsidP="00F15E2D">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C91CFA">
              <w:rPr>
                <w:sz w:val="20"/>
                <w:szCs w:val="20"/>
                <w:lang w:val="de-CH"/>
              </w:rPr>
              <w:t>Testfall</w:t>
            </w:r>
          </w:p>
        </w:tc>
      </w:tr>
      <w:tr w:rsidR="00152745" w:rsidRPr="00C91CFA" w14:paraId="29E1F707" w14:textId="77777777" w:rsidTr="00F15E2D">
        <w:tc>
          <w:tcPr>
            <w:cnfStyle w:val="001000000000" w:firstRow="0" w:lastRow="0" w:firstColumn="1" w:lastColumn="0" w:oddVBand="0" w:evenVBand="0" w:oddHBand="0" w:evenHBand="0" w:firstRowFirstColumn="0" w:firstRowLastColumn="0" w:lastRowFirstColumn="0" w:lastRowLastColumn="0"/>
            <w:tcW w:w="2552" w:type="dxa"/>
          </w:tcPr>
          <w:p w14:paraId="35E28788" w14:textId="2F5B9C91" w:rsidR="00152745" w:rsidRPr="00C91CFA" w:rsidRDefault="00152745" w:rsidP="00F15E2D">
            <w:pPr>
              <w:rPr>
                <w:sz w:val="20"/>
                <w:szCs w:val="20"/>
                <w:lang w:val="de-CH"/>
              </w:rPr>
            </w:pPr>
            <w:r w:rsidRPr="00C91CFA">
              <w:rPr>
                <w:sz w:val="20"/>
                <w:szCs w:val="20"/>
                <w:lang w:val="de-CH"/>
              </w:rPr>
              <w:t>TF06</w:t>
            </w:r>
          </w:p>
        </w:tc>
        <w:tc>
          <w:tcPr>
            <w:tcW w:w="6804" w:type="dxa"/>
          </w:tcPr>
          <w:p w14:paraId="4E764280" w14:textId="3EF3CF31" w:rsidR="00152745" w:rsidRPr="00C91CFA" w:rsidRDefault="00635021" w:rsidP="00F15E2D">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Einsicht</w:t>
            </w:r>
            <w:r w:rsidR="00367081" w:rsidRPr="00C91CFA">
              <w:rPr>
                <w:sz w:val="20"/>
                <w:szCs w:val="20"/>
                <w:lang w:val="de-CH"/>
              </w:rPr>
              <w:t xml:space="preserve"> des Terraform-States</w:t>
            </w:r>
            <w:r>
              <w:rPr>
                <w:sz w:val="20"/>
                <w:szCs w:val="20"/>
                <w:lang w:val="de-CH"/>
              </w:rPr>
              <w:t xml:space="preserve"> auf einem anderen Gerät</w:t>
            </w:r>
          </w:p>
        </w:tc>
      </w:tr>
    </w:tbl>
    <w:p w14:paraId="5CCE88CE" w14:textId="77777777" w:rsidR="00152745" w:rsidRPr="00C91CFA" w:rsidRDefault="00152745" w:rsidP="00152745">
      <w:pPr>
        <w:rPr>
          <w:sz w:val="20"/>
          <w:szCs w:val="20"/>
          <w:lang w:val="de-CH"/>
        </w:rPr>
      </w:pPr>
    </w:p>
    <w:tbl>
      <w:tblPr>
        <w:tblStyle w:val="Tabellenraster"/>
        <w:tblW w:w="0" w:type="auto"/>
        <w:tblLook w:val="04A0" w:firstRow="1" w:lastRow="0" w:firstColumn="1" w:lastColumn="0" w:noHBand="0" w:noVBand="1"/>
      </w:tblPr>
      <w:tblGrid>
        <w:gridCol w:w="9406"/>
      </w:tblGrid>
      <w:tr w:rsidR="00152745" w:rsidRPr="00C91CFA" w14:paraId="491CF0AE"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7A6328B0" w14:textId="77777777" w:rsidR="00152745" w:rsidRPr="00C91CFA" w:rsidRDefault="00152745" w:rsidP="00F15E2D">
            <w:pPr>
              <w:rPr>
                <w:sz w:val="20"/>
                <w:szCs w:val="20"/>
                <w:lang w:val="de-CH"/>
              </w:rPr>
            </w:pPr>
            <w:r w:rsidRPr="00C91CFA">
              <w:rPr>
                <w:sz w:val="20"/>
                <w:szCs w:val="20"/>
                <w:lang w:val="de-CH"/>
              </w:rPr>
              <w:t>Anforderungen</w:t>
            </w:r>
          </w:p>
        </w:tc>
      </w:tr>
      <w:tr w:rsidR="00152745" w:rsidRPr="00C91CFA" w14:paraId="17236C8C"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764A3014" w14:textId="15CCEFF7" w:rsidR="00152745" w:rsidRPr="00C91CFA" w:rsidRDefault="00152745" w:rsidP="00F15E2D">
            <w:pPr>
              <w:rPr>
                <w:sz w:val="20"/>
                <w:szCs w:val="20"/>
                <w:lang w:val="de-CH"/>
              </w:rPr>
            </w:pPr>
            <w:r w:rsidRPr="00C91CFA">
              <w:rPr>
                <w:sz w:val="20"/>
                <w:szCs w:val="20"/>
                <w:lang w:val="de-CH"/>
              </w:rPr>
              <w:t>Infrastruktur</w:t>
            </w:r>
            <w:r w:rsidR="000818A0" w:rsidRPr="00C91CFA">
              <w:rPr>
                <w:sz w:val="20"/>
                <w:szCs w:val="20"/>
                <w:lang w:val="de-CH"/>
              </w:rPr>
              <w:t xml:space="preserve"> und </w:t>
            </w:r>
            <w:r w:rsidRPr="00C91CFA">
              <w:rPr>
                <w:sz w:val="20"/>
                <w:szCs w:val="20"/>
                <w:lang w:val="de-CH"/>
              </w:rPr>
              <w:t>Applikation muss bereitgestellt sein</w:t>
            </w:r>
            <w:r w:rsidR="00C91CFA" w:rsidRPr="00C91CFA">
              <w:rPr>
                <w:sz w:val="20"/>
                <w:szCs w:val="20"/>
                <w:lang w:val="de-CH"/>
              </w:rPr>
              <w:t xml:space="preserve"> und aktueller Terraform State muss in einem S3 </w:t>
            </w:r>
            <w:proofErr w:type="spellStart"/>
            <w:r w:rsidR="00C91CFA" w:rsidRPr="00C91CFA">
              <w:rPr>
                <w:sz w:val="20"/>
                <w:szCs w:val="20"/>
                <w:lang w:val="de-CH"/>
              </w:rPr>
              <w:t>Bucket</w:t>
            </w:r>
            <w:proofErr w:type="spellEnd"/>
            <w:r w:rsidR="00C91CFA" w:rsidRPr="00C91CFA">
              <w:rPr>
                <w:sz w:val="20"/>
                <w:szCs w:val="20"/>
                <w:lang w:val="de-CH"/>
              </w:rPr>
              <w:t xml:space="preserve"> gesichert sein.</w:t>
            </w:r>
          </w:p>
        </w:tc>
      </w:tr>
    </w:tbl>
    <w:p w14:paraId="4508054F" w14:textId="77777777" w:rsidR="00152745" w:rsidRPr="00C91CFA" w:rsidRDefault="00152745" w:rsidP="00152745">
      <w:pPr>
        <w:rPr>
          <w:sz w:val="20"/>
          <w:szCs w:val="20"/>
          <w:lang w:val="de-CH"/>
        </w:rPr>
      </w:pPr>
    </w:p>
    <w:tbl>
      <w:tblPr>
        <w:tblStyle w:val="Tabellenraster"/>
        <w:tblW w:w="0" w:type="auto"/>
        <w:tblLook w:val="04A0" w:firstRow="1" w:lastRow="0" w:firstColumn="1" w:lastColumn="0" w:noHBand="0" w:noVBand="1"/>
      </w:tblPr>
      <w:tblGrid>
        <w:gridCol w:w="9406"/>
      </w:tblGrid>
      <w:tr w:rsidR="00152745" w:rsidRPr="00C91CFA" w14:paraId="783BF108"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5FC0885B" w14:textId="77777777" w:rsidR="00152745" w:rsidRPr="00C91CFA" w:rsidRDefault="00152745" w:rsidP="00F15E2D">
            <w:pPr>
              <w:rPr>
                <w:sz w:val="20"/>
                <w:szCs w:val="20"/>
                <w:lang w:val="de-CH"/>
              </w:rPr>
            </w:pPr>
            <w:r w:rsidRPr="00C91CFA">
              <w:rPr>
                <w:sz w:val="20"/>
                <w:szCs w:val="20"/>
                <w:lang w:val="de-CH"/>
              </w:rPr>
              <w:t>Vorgehen</w:t>
            </w:r>
          </w:p>
        </w:tc>
      </w:tr>
      <w:tr w:rsidR="00152745" w:rsidRPr="00C91CFA" w14:paraId="33DB0241" w14:textId="77777777" w:rsidTr="00A765CE">
        <w:trPr>
          <w:trHeight w:val="259"/>
        </w:trPr>
        <w:tc>
          <w:tcPr>
            <w:cnfStyle w:val="001000000000" w:firstRow="0" w:lastRow="0" w:firstColumn="1" w:lastColumn="0" w:oddVBand="0" w:evenVBand="0" w:oddHBand="0" w:evenHBand="0" w:firstRowFirstColumn="0" w:firstRowLastColumn="0" w:lastRowFirstColumn="0" w:lastRowLastColumn="0"/>
            <w:tcW w:w="9406" w:type="dxa"/>
          </w:tcPr>
          <w:p w14:paraId="727A3199" w14:textId="77777777" w:rsidR="00C82799" w:rsidRDefault="00635021" w:rsidP="0049404A">
            <w:pPr>
              <w:pStyle w:val="Listenabsatz"/>
              <w:numPr>
                <w:ilvl w:val="0"/>
                <w:numId w:val="20"/>
              </w:numPr>
              <w:rPr>
                <w:sz w:val="20"/>
                <w:szCs w:val="20"/>
                <w:lang w:val="de-CH"/>
              </w:rPr>
            </w:pPr>
            <w:r>
              <w:rPr>
                <w:sz w:val="20"/>
                <w:szCs w:val="20"/>
                <w:lang w:val="de-CH"/>
              </w:rPr>
              <w:t>Klonen des GitHub Repository auf eine andere Instanz</w:t>
            </w:r>
          </w:p>
          <w:p w14:paraId="76321B18" w14:textId="77777777" w:rsidR="00635021" w:rsidRDefault="0060168A" w:rsidP="0049404A">
            <w:pPr>
              <w:pStyle w:val="Listenabsatz"/>
              <w:numPr>
                <w:ilvl w:val="0"/>
                <w:numId w:val="20"/>
              </w:numPr>
              <w:rPr>
                <w:sz w:val="20"/>
                <w:szCs w:val="20"/>
                <w:lang w:val="de-CH"/>
              </w:rPr>
            </w:pPr>
            <w:r>
              <w:rPr>
                <w:sz w:val="20"/>
                <w:szCs w:val="20"/>
                <w:lang w:val="de-CH"/>
              </w:rPr>
              <w:t>Nötige Credentials setzen</w:t>
            </w:r>
          </w:p>
          <w:p w14:paraId="6F47CAD5" w14:textId="77777777" w:rsidR="0060168A" w:rsidRDefault="0060168A" w:rsidP="0049404A">
            <w:pPr>
              <w:pStyle w:val="Listenabsatz"/>
              <w:numPr>
                <w:ilvl w:val="0"/>
                <w:numId w:val="20"/>
              </w:numPr>
              <w:rPr>
                <w:sz w:val="20"/>
                <w:szCs w:val="20"/>
                <w:lang w:val="de-CH"/>
              </w:rPr>
            </w:pPr>
            <w:r>
              <w:rPr>
                <w:sz w:val="20"/>
                <w:szCs w:val="20"/>
                <w:lang w:val="de-CH"/>
              </w:rPr>
              <w:t>Terraform Plan ausführen</w:t>
            </w:r>
          </w:p>
          <w:p w14:paraId="020924F2" w14:textId="3B7224D8" w:rsidR="0060168A" w:rsidRPr="00C91CFA" w:rsidRDefault="0060168A" w:rsidP="0049404A">
            <w:pPr>
              <w:pStyle w:val="Listenabsatz"/>
              <w:numPr>
                <w:ilvl w:val="0"/>
                <w:numId w:val="20"/>
              </w:numPr>
              <w:rPr>
                <w:sz w:val="20"/>
                <w:szCs w:val="20"/>
                <w:lang w:val="de-CH"/>
              </w:rPr>
            </w:pPr>
            <w:r>
              <w:rPr>
                <w:sz w:val="20"/>
                <w:szCs w:val="20"/>
                <w:lang w:val="de-CH"/>
              </w:rPr>
              <w:t xml:space="preserve">Prüfen, ob </w:t>
            </w:r>
            <w:r w:rsidR="001A4ACF">
              <w:rPr>
                <w:sz w:val="20"/>
                <w:szCs w:val="20"/>
                <w:lang w:val="de-CH"/>
              </w:rPr>
              <w:t>der aktuelle Terraform State abgerufen werden kann.</w:t>
            </w:r>
          </w:p>
        </w:tc>
      </w:tr>
    </w:tbl>
    <w:p w14:paraId="73F233C6" w14:textId="77777777" w:rsidR="00152745" w:rsidRPr="00C91CFA" w:rsidRDefault="00152745" w:rsidP="00152745">
      <w:pPr>
        <w:rPr>
          <w:sz w:val="20"/>
          <w:szCs w:val="20"/>
          <w:lang w:val="de-CH"/>
        </w:rPr>
      </w:pPr>
    </w:p>
    <w:tbl>
      <w:tblPr>
        <w:tblStyle w:val="Tabellenraster"/>
        <w:tblW w:w="0" w:type="auto"/>
        <w:tblLook w:val="04A0" w:firstRow="1" w:lastRow="0" w:firstColumn="1" w:lastColumn="0" w:noHBand="0" w:noVBand="1"/>
      </w:tblPr>
      <w:tblGrid>
        <w:gridCol w:w="9406"/>
      </w:tblGrid>
      <w:tr w:rsidR="00152745" w:rsidRPr="00C91CFA" w14:paraId="32F467A8"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2DB92605" w14:textId="77777777" w:rsidR="00152745" w:rsidRPr="00C91CFA" w:rsidRDefault="00152745" w:rsidP="00F15E2D">
            <w:pPr>
              <w:rPr>
                <w:sz w:val="20"/>
                <w:szCs w:val="20"/>
                <w:lang w:val="de-CH"/>
              </w:rPr>
            </w:pPr>
            <w:r w:rsidRPr="00C91CFA">
              <w:rPr>
                <w:sz w:val="20"/>
                <w:szCs w:val="20"/>
                <w:lang w:val="de-CH"/>
              </w:rPr>
              <w:t>Erwartetes Ergebnis</w:t>
            </w:r>
          </w:p>
        </w:tc>
      </w:tr>
      <w:tr w:rsidR="00152745" w:rsidRPr="00C91CFA" w14:paraId="6698F7C7"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653969B3" w14:textId="3F938F7F" w:rsidR="00152745" w:rsidRPr="00C91CFA" w:rsidRDefault="001A4ACF" w:rsidP="00F15E2D">
            <w:pPr>
              <w:rPr>
                <w:sz w:val="20"/>
                <w:szCs w:val="20"/>
                <w:lang w:val="de-CH"/>
              </w:rPr>
            </w:pPr>
            <w:r>
              <w:rPr>
                <w:sz w:val="20"/>
                <w:szCs w:val="20"/>
                <w:lang w:val="de-CH"/>
              </w:rPr>
              <w:t xml:space="preserve">Mit Terraform Plan wird eine Auskunft über das System gegeben. Dabei sollte sich der State nicht unterscheiden mit dem State, welcher im S3 </w:t>
            </w:r>
            <w:proofErr w:type="spellStart"/>
            <w:r>
              <w:rPr>
                <w:sz w:val="20"/>
                <w:szCs w:val="20"/>
                <w:lang w:val="de-CH"/>
              </w:rPr>
              <w:t>Bucket</w:t>
            </w:r>
            <w:proofErr w:type="spellEnd"/>
            <w:r>
              <w:rPr>
                <w:sz w:val="20"/>
                <w:szCs w:val="20"/>
                <w:lang w:val="de-CH"/>
              </w:rPr>
              <w:t xml:space="preserve"> gesichert ist, da dieser State per Remote gekoppelt ist.</w:t>
            </w:r>
          </w:p>
        </w:tc>
      </w:tr>
    </w:tbl>
    <w:p w14:paraId="156681E2" w14:textId="77777777" w:rsidR="00152745" w:rsidRPr="00C91CFA" w:rsidRDefault="00152745" w:rsidP="00152745">
      <w:pPr>
        <w:rPr>
          <w:sz w:val="20"/>
          <w:szCs w:val="20"/>
          <w:lang w:val="de-CH"/>
        </w:rPr>
      </w:pPr>
    </w:p>
    <w:tbl>
      <w:tblPr>
        <w:tblStyle w:val="Tabellenraster"/>
        <w:tblW w:w="0" w:type="auto"/>
        <w:tblLook w:val="04A0" w:firstRow="1" w:lastRow="0" w:firstColumn="1" w:lastColumn="0" w:noHBand="0" w:noVBand="1"/>
      </w:tblPr>
      <w:tblGrid>
        <w:gridCol w:w="7797"/>
        <w:gridCol w:w="1534"/>
      </w:tblGrid>
      <w:tr w:rsidR="00152745" w:rsidRPr="00C91CFA" w14:paraId="7431A7A6"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189186DB" w14:textId="77777777" w:rsidR="00152745" w:rsidRPr="00C91CFA" w:rsidRDefault="00152745" w:rsidP="00F15E2D">
            <w:pPr>
              <w:rPr>
                <w:sz w:val="20"/>
                <w:szCs w:val="20"/>
                <w:lang w:val="de-CH"/>
              </w:rPr>
            </w:pPr>
            <w:r w:rsidRPr="00C91CFA">
              <w:rPr>
                <w:sz w:val="20"/>
                <w:szCs w:val="20"/>
                <w:lang w:val="de-CH"/>
              </w:rPr>
              <w:t>Eingetroffenes Ergebnis</w:t>
            </w:r>
          </w:p>
        </w:tc>
        <w:tc>
          <w:tcPr>
            <w:tcW w:w="1534" w:type="dxa"/>
          </w:tcPr>
          <w:p w14:paraId="21EF4B8A" w14:textId="77777777" w:rsidR="00152745" w:rsidRPr="00C91CFA" w:rsidRDefault="00152745" w:rsidP="00F15E2D">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C91CFA">
              <w:rPr>
                <w:sz w:val="20"/>
                <w:szCs w:val="20"/>
                <w:lang w:val="de-CH"/>
              </w:rPr>
              <w:t>Fehlerklasse</w:t>
            </w:r>
          </w:p>
        </w:tc>
      </w:tr>
      <w:tr w:rsidR="00152745" w:rsidRPr="00C91CFA" w14:paraId="4738B1B5" w14:textId="77777777" w:rsidTr="00F15E2D">
        <w:tc>
          <w:tcPr>
            <w:cnfStyle w:val="001000000000" w:firstRow="0" w:lastRow="0" w:firstColumn="1" w:lastColumn="0" w:oddVBand="0" w:evenVBand="0" w:oddHBand="0" w:evenHBand="0" w:firstRowFirstColumn="0" w:firstRowLastColumn="0" w:lastRowFirstColumn="0" w:lastRowLastColumn="0"/>
            <w:tcW w:w="7797" w:type="dxa"/>
          </w:tcPr>
          <w:p w14:paraId="2FF98630" w14:textId="77777777" w:rsidR="00152745" w:rsidRPr="00C91CFA" w:rsidRDefault="00152745" w:rsidP="00F15E2D">
            <w:pPr>
              <w:rPr>
                <w:sz w:val="20"/>
                <w:szCs w:val="20"/>
                <w:lang w:val="de-CH"/>
              </w:rPr>
            </w:pPr>
          </w:p>
        </w:tc>
        <w:tc>
          <w:tcPr>
            <w:tcW w:w="1534" w:type="dxa"/>
          </w:tcPr>
          <w:p w14:paraId="129DB515" w14:textId="77777777" w:rsidR="00152745" w:rsidRPr="00C91CFA" w:rsidRDefault="00152745" w:rsidP="00F15E2D">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650646BE" w14:textId="77777777" w:rsidR="00152745" w:rsidRPr="00C91CFA" w:rsidRDefault="00152745" w:rsidP="00152745">
      <w:pPr>
        <w:rPr>
          <w:sz w:val="20"/>
          <w:szCs w:val="20"/>
          <w:lang w:val="de-CH"/>
        </w:rPr>
      </w:pPr>
    </w:p>
    <w:tbl>
      <w:tblPr>
        <w:tblStyle w:val="Tabellenraster"/>
        <w:tblW w:w="0" w:type="auto"/>
        <w:tblLook w:val="04A0" w:firstRow="1" w:lastRow="0" w:firstColumn="1" w:lastColumn="0" w:noHBand="0" w:noVBand="1"/>
      </w:tblPr>
      <w:tblGrid>
        <w:gridCol w:w="9406"/>
      </w:tblGrid>
      <w:tr w:rsidR="00152745" w:rsidRPr="00952940" w14:paraId="49D50600"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3CD4C6A2" w14:textId="77777777" w:rsidR="00152745" w:rsidRPr="00952940" w:rsidRDefault="00152745" w:rsidP="00F15E2D">
            <w:pPr>
              <w:rPr>
                <w:sz w:val="20"/>
                <w:szCs w:val="20"/>
                <w:lang w:val="de-CH"/>
              </w:rPr>
            </w:pPr>
            <w:r w:rsidRPr="00C91CFA">
              <w:rPr>
                <w:sz w:val="20"/>
                <w:szCs w:val="20"/>
                <w:lang w:val="de-CH"/>
              </w:rPr>
              <w:t>Durchführung und Freigabe</w:t>
            </w:r>
          </w:p>
        </w:tc>
      </w:tr>
      <w:tr w:rsidR="00152745" w:rsidRPr="00952940" w14:paraId="0D1CC788"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0C53FCFA" w14:textId="77777777" w:rsidR="00152745" w:rsidRPr="00952940" w:rsidRDefault="00152745" w:rsidP="00F15E2D">
            <w:pPr>
              <w:rPr>
                <w:sz w:val="20"/>
                <w:szCs w:val="20"/>
                <w:lang w:val="de-CH"/>
              </w:rPr>
            </w:pPr>
            <w:r>
              <w:rPr>
                <w:sz w:val="20"/>
                <w:szCs w:val="20"/>
                <w:lang w:val="de-CH"/>
              </w:rPr>
              <w:t>Datum, Name</w:t>
            </w:r>
          </w:p>
        </w:tc>
      </w:tr>
    </w:tbl>
    <w:p w14:paraId="01861275" w14:textId="77777777" w:rsidR="00152745" w:rsidRDefault="00152745" w:rsidP="002254D4">
      <w:pPr>
        <w:rPr>
          <w:lang w:val="de-CH"/>
        </w:rPr>
      </w:pPr>
    </w:p>
    <w:p w14:paraId="7E85E41C" w14:textId="77777777" w:rsidR="00731EE1" w:rsidRDefault="00731EE1" w:rsidP="002254D4">
      <w:pPr>
        <w:rPr>
          <w:lang w:val="de-CH"/>
        </w:rPr>
      </w:pPr>
    </w:p>
    <w:p w14:paraId="49DB86D0" w14:textId="77777777" w:rsidR="00731EE1" w:rsidRDefault="00731EE1" w:rsidP="002254D4">
      <w:pPr>
        <w:rPr>
          <w:lang w:val="de-CH"/>
        </w:rPr>
      </w:pPr>
    </w:p>
    <w:tbl>
      <w:tblPr>
        <w:tblStyle w:val="Tabellenraster"/>
        <w:tblW w:w="9356" w:type="dxa"/>
        <w:tblLook w:val="04A0" w:firstRow="1" w:lastRow="0" w:firstColumn="1" w:lastColumn="0" w:noHBand="0" w:noVBand="1"/>
      </w:tblPr>
      <w:tblGrid>
        <w:gridCol w:w="2552"/>
        <w:gridCol w:w="6804"/>
      </w:tblGrid>
      <w:tr w:rsidR="00731EE1" w:rsidRPr="00952940" w14:paraId="509AB9E4"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191C9CA" w14:textId="77777777" w:rsidR="00731EE1" w:rsidRPr="00952940" w:rsidRDefault="00731EE1" w:rsidP="00F15E2D">
            <w:pPr>
              <w:rPr>
                <w:sz w:val="20"/>
                <w:szCs w:val="20"/>
                <w:lang w:val="de-CH"/>
              </w:rPr>
            </w:pPr>
            <w:r w:rsidRPr="00952940">
              <w:rPr>
                <w:sz w:val="20"/>
                <w:szCs w:val="20"/>
                <w:lang w:val="de-CH"/>
              </w:rPr>
              <w:t>Testfall Nr.</w:t>
            </w:r>
          </w:p>
        </w:tc>
        <w:tc>
          <w:tcPr>
            <w:tcW w:w="6804" w:type="dxa"/>
          </w:tcPr>
          <w:p w14:paraId="70F70C2B" w14:textId="77777777" w:rsidR="00731EE1" w:rsidRPr="00952940" w:rsidRDefault="00731EE1" w:rsidP="00F15E2D">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952940">
              <w:rPr>
                <w:sz w:val="20"/>
                <w:szCs w:val="20"/>
                <w:lang w:val="de-CH"/>
              </w:rPr>
              <w:t>Testfall</w:t>
            </w:r>
          </w:p>
        </w:tc>
      </w:tr>
      <w:tr w:rsidR="00731EE1" w:rsidRPr="00952940" w14:paraId="63E42CAD" w14:textId="77777777" w:rsidTr="00F15E2D">
        <w:tc>
          <w:tcPr>
            <w:cnfStyle w:val="001000000000" w:firstRow="0" w:lastRow="0" w:firstColumn="1" w:lastColumn="0" w:oddVBand="0" w:evenVBand="0" w:oddHBand="0" w:evenHBand="0" w:firstRowFirstColumn="0" w:firstRowLastColumn="0" w:lastRowFirstColumn="0" w:lastRowLastColumn="0"/>
            <w:tcW w:w="2552" w:type="dxa"/>
          </w:tcPr>
          <w:p w14:paraId="5ADA4BCC" w14:textId="66BC33F6" w:rsidR="00731EE1" w:rsidRPr="00952940" w:rsidRDefault="00731EE1" w:rsidP="00F15E2D">
            <w:pPr>
              <w:rPr>
                <w:sz w:val="20"/>
                <w:szCs w:val="20"/>
                <w:lang w:val="de-CH"/>
              </w:rPr>
            </w:pPr>
            <w:r w:rsidRPr="00952940">
              <w:rPr>
                <w:sz w:val="20"/>
                <w:szCs w:val="20"/>
                <w:lang w:val="de-CH"/>
              </w:rPr>
              <w:t>TF0</w:t>
            </w:r>
            <w:r w:rsidR="0049404A">
              <w:rPr>
                <w:sz w:val="20"/>
                <w:szCs w:val="20"/>
                <w:lang w:val="de-CH"/>
              </w:rPr>
              <w:t>7</w:t>
            </w:r>
          </w:p>
        </w:tc>
        <w:tc>
          <w:tcPr>
            <w:tcW w:w="6804" w:type="dxa"/>
          </w:tcPr>
          <w:p w14:paraId="039AC780" w14:textId="643AAE34" w:rsidR="00731EE1" w:rsidRPr="00952940" w:rsidRDefault="00C82799" w:rsidP="00F15E2D">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Chaos-Mesh Experiment funktioniert</w:t>
            </w:r>
          </w:p>
        </w:tc>
      </w:tr>
    </w:tbl>
    <w:p w14:paraId="4392C502" w14:textId="77777777" w:rsidR="00731EE1" w:rsidRPr="00952940" w:rsidRDefault="00731EE1" w:rsidP="00731EE1">
      <w:pPr>
        <w:rPr>
          <w:sz w:val="20"/>
          <w:szCs w:val="20"/>
          <w:lang w:val="de-CH"/>
        </w:rPr>
      </w:pPr>
    </w:p>
    <w:tbl>
      <w:tblPr>
        <w:tblStyle w:val="Tabellenraster"/>
        <w:tblW w:w="0" w:type="auto"/>
        <w:tblLook w:val="04A0" w:firstRow="1" w:lastRow="0" w:firstColumn="1" w:lastColumn="0" w:noHBand="0" w:noVBand="1"/>
      </w:tblPr>
      <w:tblGrid>
        <w:gridCol w:w="9406"/>
      </w:tblGrid>
      <w:tr w:rsidR="00731EE1" w:rsidRPr="00952940" w14:paraId="49A22BAC"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709CC799" w14:textId="77777777" w:rsidR="00731EE1" w:rsidRPr="00952940" w:rsidRDefault="00731EE1" w:rsidP="00F15E2D">
            <w:pPr>
              <w:rPr>
                <w:sz w:val="20"/>
                <w:szCs w:val="20"/>
                <w:lang w:val="de-CH"/>
              </w:rPr>
            </w:pPr>
            <w:r w:rsidRPr="00952940">
              <w:rPr>
                <w:sz w:val="20"/>
                <w:szCs w:val="20"/>
                <w:lang w:val="de-CH"/>
              </w:rPr>
              <w:t>Anforderungen</w:t>
            </w:r>
          </w:p>
        </w:tc>
      </w:tr>
      <w:tr w:rsidR="00731EE1" w:rsidRPr="00952940" w14:paraId="52F424D3"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6D723F52" w14:textId="3CB23FFD" w:rsidR="00731EE1" w:rsidRPr="00952940" w:rsidRDefault="00731EE1" w:rsidP="00F15E2D">
            <w:pPr>
              <w:rPr>
                <w:sz w:val="20"/>
                <w:szCs w:val="20"/>
                <w:lang w:val="de-CH"/>
              </w:rPr>
            </w:pPr>
            <w:r>
              <w:rPr>
                <w:sz w:val="20"/>
                <w:szCs w:val="20"/>
                <w:lang w:val="de-CH"/>
              </w:rPr>
              <w:t xml:space="preserve">Infrastruktur, Applikation und </w:t>
            </w:r>
            <w:r w:rsidR="00C82799">
              <w:rPr>
                <w:sz w:val="20"/>
                <w:szCs w:val="20"/>
                <w:lang w:val="de-CH"/>
              </w:rPr>
              <w:t>Chaos-Mesh</w:t>
            </w:r>
            <w:r>
              <w:rPr>
                <w:sz w:val="20"/>
                <w:szCs w:val="20"/>
                <w:lang w:val="de-CH"/>
              </w:rPr>
              <w:t xml:space="preserve"> muss bereitgestellt sein.</w:t>
            </w:r>
          </w:p>
        </w:tc>
      </w:tr>
    </w:tbl>
    <w:p w14:paraId="7B358C0A" w14:textId="77777777" w:rsidR="00731EE1" w:rsidRPr="00952940" w:rsidRDefault="00731EE1" w:rsidP="00731EE1">
      <w:pPr>
        <w:rPr>
          <w:sz w:val="20"/>
          <w:szCs w:val="20"/>
          <w:lang w:val="de-CH"/>
        </w:rPr>
      </w:pPr>
    </w:p>
    <w:tbl>
      <w:tblPr>
        <w:tblStyle w:val="Tabellenraster"/>
        <w:tblW w:w="0" w:type="auto"/>
        <w:tblLook w:val="04A0" w:firstRow="1" w:lastRow="0" w:firstColumn="1" w:lastColumn="0" w:noHBand="0" w:noVBand="1"/>
      </w:tblPr>
      <w:tblGrid>
        <w:gridCol w:w="9406"/>
      </w:tblGrid>
      <w:tr w:rsidR="00731EE1" w:rsidRPr="00952940" w14:paraId="4DF46676"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504A5038" w14:textId="77777777" w:rsidR="00731EE1" w:rsidRPr="00952940" w:rsidRDefault="00731EE1" w:rsidP="00F15E2D">
            <w:pPr>
              <w:rPr>
                <w:sz w:val="20"/>
                <w:szCs w:val="20"/>
                <w:lang w:val="de-CH"/>
              </w:rPr>
            </w:pPr>
            <w:r w:rsidRPr="00952940">
              <w:rPr>
                <w:sz w:val="20"/>
                <w:szCs w:val="20"/>
                <w:lang w:val="de-CH"/>
              </w:rPr>
              <w:t>Vorgehen</w:t>
            </w:r>
          </w:p>
        </w:tc>
      </w:tr>
      <w:tr w:rsidR="00731EE1" w:rsidRPr="00952940" w14:paraId="392D9FA0" w14:textId="77777777" w:rsidTr="00C82799">
        <w:trPr>
          <w:trHeight w:val="660"/>
        </w:trPr>
        <w:tc>
          <w:tcPr>
            <w:cnfStyle w:val="001000000000" w:firstRow="0" w:lastRow="0" w:firstColumn="1" w:lastColumn="0" w:oddVBand="0" w:evenVBand="0" w:oddHBand="0" w:evenHBand="0" w:firstRowFirstColumn="0" w:firstRowLastColumn="0" w:lastRowFirstColumn="0" w:lastRowLastColumn="0"/>
            <w:tcW w:w="9406" w:type="dxa"/>
          </w:tcPr>
          <w:p w14:paraId="02AD1F6F" w14:textId="35A5BC45" w:rsidR="00731EE1" w:rsidRDefault="00C82799" w:rsidP="00731EE1">
            <w:pPr>
              <w:pStyle w:val="Listenabsatz"/>
              <w:numPr>
                <w:ilvl w:val="0"/>
                <w:numId w:val="21"/>
              </w:numPr>
              <w:rPr>
                <w:sz w:val="20"/>
                <w:szCs w:val="20"/>
                <w:lang w:val="de-CH"/>
              </w:rPr>
            </w:pPr>
            <w:r>
              <w:rPr>
                <w:sz w:val="20"/>
                <w:szCs w:val="20"/>
                <w:lang w:val="de-CH"/>
              </w:rPr>
              <w:lastRenderedPageBreak/>
              <w:t>Verbinden auf das Chaos-Mesh Dashboard.</w:t>
            </w:r>
          </w:p>
          <w:p w14:paraId="3A3C79A2" w14:textId="4D1B946F" w:rsidR="00C82799" w:rsidRDefault="00C82799" w:rsidP="00731EE1">
            <w:pPr>
              <w:pStyle w:val="Listenabsatz"/>
              <w:numPr>
                <w:ilvl w:val="0"/>
                <w:numId w:val="21"/>
              </w:numPr>
              <w:rPr>
                <w:sz w:val="20"/>
                <w:szCs w:val="20"/>
                <w:lang w:val="de-CH"/>
              </w:rPr>
            </w:pPr>
            <w:r>
              <w:rPr>
                <w:sz w:val="20"/>
                <w:szCs w:val="20"/>
                <w:lang w:val="de-CH"/>
              </w:rPr>
              <w:t>Ausführen eines belieben Experimentes.</w:t>
            </w:r>
          </w:p>
          <w:p w14:paraId="0A59FC38" w14:textId="19E3A41C" w:rsidR="00C82799" w:rsidRPr="00122CBE" w:rsidRDefault="00C82799" w:rsidP="00731EE1">
            <w:pPr>
              <w:pStyle w:val="Listenabsatz"/>
              <w:numPr>
                <w:ilvl w:val="0"/>
                <w:numId w:val="21"/>
              </w:numPr>
              <w:rPr>
                <w:sz w:val="20"/>
                <w:szCs w:val="20"/>
                <w:lang w:val="de-CH"/>
              </w:rPr>
            </w:pPr>
            <w:r>
              <w:rPr>
                <w:sz w:val="20"/>
                <w:szCs w:val="20"/>
                <w:lang w:val="de-CH"/>
              </w:rPr>
              <w:t>Prüfen, ob Experiment erfolgreich auf die Applikation angewendet wurden konnte.</w:t>
            </w:r>
          </w:p>
        </w:tc>
      </w:tr>
    </w:tbl>
    <w:p w14:paraId="26518834" w14:textId="77777777" w:rsidR="00731EE1" w:rsidRPr="00952940" w:rsidRDefault="00731EE1" w:rsidP="00731EE1">
      <w:pPr>
        <w:rPr>
          <w:sz w:val="20"/>
          <w:szCs w:val="20"/>
          <w:lang w:val="de-CH"/>
        </w:rPr>
      </w:pPr>
    </w:p>
    <w:tbl>
      <w:tblPr>
        <w:tblStyle w:val="Tabellenraster"/>
        <w:tblW w:w="0" w:type="auto"/>
        <w:tblLook w:val="04A0" w:firstRow="1" w:lastRow="0" w:firstColumn="1" w:lastColumn="0" w:noHBand="0" w:noVBand="1"/>
      </w:tblPr>
      <w:tblGrid>
        <w:gridCol w:w="9406"/>
      </w:tblGrid>
      <w:tr w:rsidR="00731EE1" w:rsidRPr="00952940" w14:paraId="4171F359"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20E30CE2" w14:textId="77777777" w:rsidR="00731EE1" w:rsidRPr="00952940" w:rsidRDefault="00731EE1" w:rsidP="00F15E2D">
            <w:pPr>
              <w:rPr>
                <w:sz w:val="20"/>
                <w:szCs w:val="20"/>
                <w:lang w:val="de-CH"/>
              </w:rPr>
            </w:pPr>
            <w:r w:rsidRPr="00952940">
              <w:rPr>
                <w:sz w:val="20"/>
                <w:szCs w:val="20"/>
                <w:lang w:val="de-CH"/>
              </w:rPr>
              <w:t>Erwartetes Ergebnis</w:t>
            </w:r>
          </w:p>
        </w:tc>
      </w:tr>
      <w:tr w:rsidR="00731EE1" w:rsidRPr="00952940" w14:paraId="254833A9"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4B916E7B" w14:textId="7929A2FD" w:rsidR="00731EE1" w:rsidRPr="00952940" w:rsidRDefault="00A05B53" w:rsidP="00F15E2D">
            <w:pPr>
              <w:rPr>
                <w:sz w:val="20"/>
                <w:szCs w:val="20"/>
                <w:lang w:val="de-CH"/>
              </w:rPr>
            </w:pPr>
            <w:r>
              <w:rPr>
                <w:sz w:val="20"/>
                <w:szCs w:val="20"/>
                <w:lang w:val="de-CH"/>
              </w:rPr>
              <w:t>Es kann ein beliebiges Experiment auf die Applikation ausgeführt werden. Nach Abschluss des Experimentes, ist dies im Chaos-Mesh Dashboard ersichtlich.</w:t>
            </w:r>
          </w:p>
        </w:tc>
      </w:tr>
    </w:tbl>
    <w:p w14:paraId="5DF29F1A" w14:textId="77777777" w:rsidR="00731EE1" w:rsidRDefault="00731EE1" w:rsidP="00731EE1">
      <w:pPr>
        <w:rPr>
          <w:sz w:val="20"/>
          <w:szCs w:val="20"/>
          <w:lang w:val="de-CH"/>
        </w:rPr>
      </w:pPr>
    </w:p>
    <w:tbl>
      <w:tblPr>
        <w:tblStyle w:val="Tabellenraster"/>
        <w:tblW w:w="0" w:type="auto"/>
        <w:tblLook w:val="04A0" w:firstRow="1" w:lastRow="0" w:firstColumn="1" w:lastColumn="0" w:noHBand="0" w:noVBand="1"/>
      </w:tblPr>
      <w:tblGrid>
        <w:gridCol w:w="7797"/>
        <w:gridCol w:w="1534"/>
      </w:tblGrid>
      <w:tr w:rsidR="00731EE1" w14:paraId="041D4799"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3FCE97F0" w14:textId="77777777" w:rsidR="00731EE1" w:rsidRDefault="00731EE1" w:rsidP="00F15E2D">
            <w:pPr>
              <w:rPr>
                <w:sz w:val="20"/>
                <w:szCs w:val="20"/>
                <w:lang w:val="de-CH"/>
              </w:rPr>
            </w:pPr>
            <w:r w:rsidRPr="00E373D1">
              <w:rPr>
                <w:sz w:val="20"/>
                <w:szCs w:val="20"/>
                <w:lang w:val="de-CH"/>
              </w:rPr>
              <w:t>Eingetroffenes Ergebnis</w:t>
            </w:r>
          </w:p>
        </w:tc>
        <w:tc>
          <w:tcPr>
            <w:tcW w:w="1534" w:type="dxa"/>
          </w:tcPr>
          <w:p w14:paraId="73A7B6D0" w14:textId="77777777" w:rsidR="00731EE1" w:rsidRDefault="00731EE1" w:rsidP="00F15E2D">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Fehlerklasse</w:t>
            </w:r>
          </w:p>
        </w:tc>
      </w:tr>
      <w:tr w:rsidR="00731EE1" w14:paraId="6947B68C" w14:textId="77777777" w:rsidTr="00F15E2D">
        <w:tc>
          <w:tcPr>
            <w:cnfStyle w:val="001000000000" w:firstRow="0" w:lastRow="0" w:firstColumn="1" w:lastColumn="0" w:oddVBand="0" w:evenVBand="0" w:oddHBand="0" w:evenHBand="0" w:firstRowFirstColumn="0" w:firstRowLastColumn="0" w:lastRowFirstColumn="0" w:lastRowLastColumn="0"/>
            <w:tcW w:w="7797" w:type="dxa"/>
          </w:tcPr>
          <w:p w14:paraId="7250599F" w14:textId="77777777" w:rsidR="00731EE1" w:rsidRDefault="00731EE1" w:rsidP="00F15E2D">
            <w:pPr>
              <w:rPr>
                <w:sz w:val="20"/>
                <w:szCs w:val="20"/>
                <w:lang w:val="de-CH"/>
              </w:rPr>
            </w:pPr>
          </w:p>
        </w:tc>
        <w:tc>
          <w:tcPr>
            <w:tcW w:w="1534" w:type="dxa"/>
          </w:tcPr>
          <w:p w14:paraId="0F8B2CF0" w14:textId="77777777" w:rsidR="00731EE1" w:rsidRDefault="00731EE1" w:rsidP="00F15E2D">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7F32FE02" w14:textId="77777777" w:rsidR="00731EE1" w:rsidRPr="00952940" w:rsidRDefault="00731EE1" w:rsidP="00731EE1">
      <w:pPr>
        <w:rPr>
          <w:sz w:val="20"/>
          <w:szCs w:val="20"/>
          <w:lang w:val="de-CH"/>
        </w:rPr>
      </w:pPr>
    </w:p>
    <w:tbl>
      <w:tblPr>
        <w:tblStyle w:val="Tabellenraster"/>
        <w:tblW w:w="0" w:type="auto"/>
        <w:tblLook w:val="04A0" w:firstRow="1" w:lastRow="0" w:firstColumn="1" w:lastColumn="0" w:noHBand="0" w:noVBand="1"/>
      </w:tblPr>
      <w:tblGrid>
        <w:gridCol w:w="9406"/>
      </w:tblGrid>
      <w:tr w:rsidR="00731EE1" w:rsidRPr="00952940" w14:paraId="7018B7FB"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62479B2B" w14:textId="77777777" w:rsidR="00731EE1" w:rsidRPr="00952940" w:rsidRDefault="00731EE1" w:rsidP="00F15E2D">
            <w:pPr>
              <w:rPr>
                <w:sz w:val="20"/>
                <w:szCs w:val="20"/>
                <w:lang w:val="de-CH"/>
              </w:rPr>
            </w:pPr>
            <w:r w:rsidRPr="00952940">
              <w:rPr>
                <w:sz w:val="20"/>
                <w:szCs w:val="20"/>
                <w:lang w:val="de-CH"/>
              </w:rPr>
              <w:t>Durchführung und Freigabe</w:t>
            </w:r>
          </w:p>
        </w:tc>
      </w:tr>
      <w:tr w:rsidR="00731EE1" w:rsidRPr="00952940" w14:paraId="4797EA72"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7F56FF95" w14:textId="77777777" w:rsidR="00731EE1" w:rsidRPr="00952940" w:rsidRDefault="00731EE1" w:rsidP="00F15E2D">
            <w:pPr>
              <w:rPr>
                <w:sz w:val="20"/>
                <w:szCs w:val="20"/>
                <w:lang w:val="de-CH"/>
              </w:rPr>
            </w:pPr>
            <w:r>
              <w:rPr>
                <w:sz w:val="20"/>
                <w:szCs w:val="20"/>
                <w:lang w:val="de-CH"/>
              </w:rPr>
              <w:t>Datum, Name</w:t>
            </w:r>
          </w:p>
        </w:tc>
      </w:tr>
    </w:tbl>
    <w:p w14:paraId="0F35E4A8" w14:textId="77777777" w:rsidR="00731EE1" w:rsidRPr="002254D4" w:rsidRDefault="00731EE1" w:rsidP="002254D4">
      <w:pPr>
        <w:rPr>
          <w:lang w:val="de-CH"/>
        </w:rPr>
      </w:pPr>
    </w:p>
    <w:p w14:paraId="587BBB48" w14:textId="77777777" w:rsidR="006A2332" w:rsidRPr="00EC17C7" w:rsidRDefault="006A2332" w:rsidP="00EC17C7">
      <w:pPr>
        <w:rPr>
          <w:lang w:val="de-CH"/>
        </w:rPr>
      </w:pPr>
      <w:r>
        <w:rPr>
          <w:lang w:val="de-CH"/>
        </w:rPr>
        <w:br/>
      </w:r>
      <w:r>
        <w:rPr>
          <w:lang w:val="de-CH"/>
        </w:rPr>
        <w:br/>
      </w:r>
    </w:p>
    <w:tbl>
      <w:tblPr>
        <w:tblStyle w:val="Tabellenraster"/>
        <w:tblW w:w="9356" w:type="dxa"/>
        <w:tblLook w:val="04A0" w:firstRow="1" w:lastRow="0" w:firstColumn="1" w:lastColumn="0" w:noHBand="0" w:noVBand="1"/>
      </w:tblPr>
      <w:tblGrid>
        <w:gridCol w:w="2552"/>
        <w:gridCol w:w="6804"/>
      </w:tblGrid>
      <w:tr w:rsidR="006A2332" w:rsidRPr="00952940" w14:paraId="45C20CB3"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DCC9552" w14:textId="77777777" w:rsidR="006A2332" w:rsidRPr="00952940" w:rsidRDefault="006A2332" w:rsidP="00F15E2D">
            <w:pPr>
              <w:rPr>
                <w:sz w:val="20"/>
                <w:szCs w:val="20"/>
                <w:lang w:val="de-CH"/>
              </w:rPr>
            </w:pPr>
            <w:r w:rsidRPr="00952940">
              <w:rPr>
                <w:sz w:val="20"/>
                <w:szCs w:val="20"/>
                <w:lang w:val="de-CH"/>
              </w:rPr>
              <w:t>Testfall Nr.</w:t>
            </w:r>
          </w:p>
        </w:tc>
        <w:tc>
          <w:tcPr>
            <w:tcW w:w="6804" w:type="dxa"/>
          </w:tcPr>
          <w:p w14:paraId="4C892E4D" w14:textId="77777777" w:rsidR="006A2332" w:rsidRPr="00952940" w:rsidRDefault="006A2332" w:rsidP="00F15E2D">
            <w:pPr>
              <w:tabs>
                <w:tab w:val="left" w:pos="709"/>
              </w:tabs>
              <w:ind w:right="14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952940">
              <w:rPr>
                <w:sz w:val="20"/>
                <w:szCs w:val="20"/>
                <w:lang w:val="de-CH"/>
              </w:rPr>
              <w:t>Testfall</w:t>
            </w:r>
          </w:p>
        </w:tc>
      </w:tr>
      <w:tr w:rsidR="006A2332" w:rsidRPr="00952940" w14:paraId="1C67692E" w14:textId="77777777" w:rsidTr="00F15E2D">
        <w:tc>
          <w:tcPr>
            <w:cnfStyle w:val="001000000000" w:firstRow="0" w:lastRow="0" w:firstColumn="1" w:lastColumn="0" w:oddVBand="0" w:evenVBand="0" w:oddHBand="0" w:evenHBand="0" w:firstRowFirstColumn="0" w:firstRowLastColumn="0" w:lastRowFirstColumn="0" w:lastRowLastColumn="0"/>
            <w:tcW w:w="2552" w:type="dxa"/>
          </w:tcPr>
          <w:p w14:paraId="406E08DE" w14:textId="6377D60C" w:rsidR="006A2332" w:rsidRPr="00952940" w:rsidRDefault="006A2332" w:rsidP="00F15E2D">
            <w:pPr>
              <w:rPr>
                <w:sz w:val="20"/>
                <w:szCs w:val="20"/>
                <w:lang w:val="de-CH"/>
              </w:rPr>
            </w:pPr>
            <w:r w:rsidRPr="00952940">
              <w:rPr>
                <w:sz w:val="20"/>
                <w:szCs w:val="20"/>
                <w:lang w:val="de-CH"/>
              </w:rPr>
              <w:t>TF0</w:t>
            </w:r>
            <w:r w:rsidR="00C51F43">
              <w:rPr>
                <w:sz w:val="20"/>
                <w:szCs w:val="20"/>
                <w:lang w:val="de-CH"/>
              </w:rPr>
              <w:t>8</w:t>
            </w:r>
          </w:p>
        </w:tc>
        <w:tc>
          <w:tcPr>
            <w:tcW w:w="6804" w:type="dxa"/>
          </w:tcPr>
          <w:p w14:paraId="5856FE52" w14:textId="5B2FFD39" w:rsidR="006A2332" w:rsidRPr="00952940" w:rsidRDefault="006A2332" w:rsidP="00F15E2D">
            <w:pPr>
              <w:ind w:left="-3" w:right="141"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Installation von Chaos-Mesh erfolgt nach Benutzeranleitung</w:t>
            </w:r>
          </w:p>
        </w:tc>
      </w:tr>
    </w:tbl>
    <w:p w14:paraId="463AD7F0" w14:textId="77777777" w:rsidR="006A2332" w:rsidRPr="00952940" w:rsidRDefault="006A2332" w:rsidP="006A2332">
      <w:pPr>
        <w:rPr>
          <w:sz w:val="20"/>
          <w:szCs w:val="20"/>
          <w:lang w:val="de-CH"/>
        </w:rPr>
      </w:pPr>
    </w:p>
    <w:tbl>
      <w:tblPr>
        <w:tblStyle w:val="Tabellenraster"/>
        <w:tblW w:w="0" w:type="auto"/>
        <w:tblLook w:val="04A0" w:firstRow="1" w:lastRow="0" w:firstColumn="1" w:lastColumn="0" w:noHBand="0" w:noVBand="1"/>
      </w:tblPr>
      <w:tblGrid>
        <w:gridCol w:w="9406"/>
      </w:tblGrid>
      <w:tr w:rsidR="006A2332" w:rsidRPr="00952940" w14:paraId="36A13287"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5A7ADDF0" w14:textId="77777777" w:rsidR="006A2332" w:rsidRPr="00952940" w:rsidRDefault="006A2332" w:rsidP="00F15E2D">
            <w:pPr>
              <w:rPr>
                <w:sz w:val="20"/>
                <w:szCs w:val="20"/>
                <w:lang w:val="de-CH"/>
              </w:rPr>
            </w:pPr>
            <w:r w:rsidRPr="00952940">
              <w:rPr>
                <w:sz w:val="20"/>
                <w:szCs w:val="20"/>
                <w:lang w:val="de-CH"/>
              </w:rPr>
              <w:t>Anforderungen</w:t>
            </w:r>
          </w:p>
        </w:tc>
      </w:tr>
      <w:tr w:rsidR="006A2332" w:rsidRPr="00952940" w14:paraId="14B3699F"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611C45EC" w14:textId="77DBBAB5" w:rsidR="006A2332" w:rsidRPr="00952940" w:rsidRDefault="006A2332" w:rsidP="00F15E2D">
            <w:pPr>
              <w:rPr>
                <w:sz w:val="20"/>
                <w:szCs w:val="20"/>
                <w:lang w:val="de-CH"/>
              </w:rPr>
            </w:pPr>
            <w:r>
              <w:rPr>
                <w:sz w:val="20"/>
                <w:szCs w:val="20"/>
                <w:lang w:val="de-CH"/>
              </w:rPr>
              <w:t>Infrastruktur</w:t>
            </w:r>
            <w:r w:rsidR="000768E9">
              <w:rPr>
                <w:sz w:val="20"/>
                <w:szCs w:val="20"/>
                <w:lang w:val="de-CH"/>
              </w:rPr>
              <w:t xml:space="preserve"> und </w:t>
            </w:r>
            <w:r>
              <w:rPr>
                <w:sz w:val="20"/>
                <w:szCs w:val="20"/>
                <w:lang w:val="de-CH"/>
              </w:rPr>
              <w:t>Applikation</w:t>
            </w:r>
            <w:r w:rsidR="000768E9">
              <w:rPr>
                <w:sz w:val="20"/>
                <w:szCs w:val="20"/>
                <w:lang w:val="de-CH"/>
              </w:rPr>
              <w:t xml:space="preserve"> muss bereitgestellt sein.</w:t>
            </w:r>
          </w:p>
        </w:tc>
      </w:tr>
    </w:tbl>
    <w:p w14:paraId="41E7A80B" w14:textId="77777777" w:rsidR="006A2332" w:rsidRPr="00952940" w:rsidRDefault="006A2332" w:rsidP="006A2332">
      <w:pPr>
        <w:rPr>
          <w:sz w:val="20"/>
          <w:szCs w:val="20"/>
          <w:lang w:val="de-CH"/>
        </w:rPr>
      </w:pPr>
    </w:p>
    <w:tbl>
      <w:tblPr>
        <w:tblStyle w:val="Tabellenraster"/>
        <w:tblW w:w="0" w:type="auto"/>
        <w:tblLook w:val="04A0" w:firstRow="1" w:lastRow="0" w:firstColumn="1" w:lastColumn="0" w:noHBand="0" w:noVBand="1"/>
      </w:tblPr>
      <w:tblGrid>
        <w:gridCol w:w="9406"/>
      </w:tblGrid>
      <w:tr w:rsidR="006A2332" w:rsidRPr="00952940" w14:paraId="31FFA7E4"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6F267912" w14:textId="77777777" w:rsidR="006A2332" w:rsidRPr="00952940" w:rsidRDefault="006A2332" w:rsidP="00F15E2D">
            <w:pPr>
              <w:rPr>
                <w:sz w:val="20"/>
                <w:szCs w:val="20"/>
                <w:lang w:val="de-CH"/>
              </w:rPr>
            </w:pPr>
            <w:r w:rsidRPr="00952940">
              <w:rPr>
                <w:sz w:val="20"/>
                <w:szCs w:val="20"/>
                <w:lang w:val="de-CH"/>
              </w:rPr>
              <w:t>Vorgehen</w:t>
            </w:r>
          </w:p>
        </w:tc>
      </w:tr>
      <w:tr w:rsidR="006A2332" w:rsidRPr="00952940" w14:paraId="05D7B1C2" w14:textId="77777777" w:rsidTr="00F15E2D">
        <w:trPr>
          <w:trHeight w:val="660"/>
        </w:trPr>
        <w:tc>
          <w:tcPr>
            <w:cnfStyle w:val="001000000000" w:firstRow="0" w:lastRow="0" w:firstColumn="1" w:lastColumn="0" w:oddVBand="0" w:evenVBand="0" w:oddHBand="0" w:evenHBand="0" w:firstRowFirstColumn="0" w:firstRowLastColumn="0" w:lastRowFirstColumn="0" w:lastRowLastColumn="0"/>
            <w:tcW w:w="9406" w:type="dxa"/>
          </w:tcPr>
          <w:p w14:paraId="047C6052" w14:textId="4E205BB7" w:rsidR="006A2332" w:rsidRDefault="000768E9" w:rsidP="006A2332">
            <w:pPr>
              <w:pStyle w:val="Listenabsatz"/>
              <w:numPr>
                <w:ilvl w:val="0"/>
                <w:numId w:val="22"/>
              </w:numPr>
              <w:rPr>
                <w:sz w:val="20"/>
                <w:szCs w:val="20"/>
                <w:lang w:val="de-CH"/>
              </w:rPr>
            </w:pPr>
            <w:r>
              <w:rPr>
                <w:sz w:val="20"/>
                <w:szCs w:val="20"/>
                <w:lang w:val="de-CH"/>
              </w:rPr>
              <w:t>Zugriff auf die AWS CLI &amp; Kubernetes sicherstellen</w:t>
            </w:r>
          </w:p>
          <w:p w14:paraId="2F48C0D2" w14:textId="2F6087EC" w:rsidR="000768E9" w:rsidRDefault="000768E9" w:rsidP="006A2332">
            <w:pPr>
              <w:pStyle w:val="Listenabsatz"/>
              <w:numPr>
                <w:ilvl w:val="0"/>
                <w:numId w:val="22"/>
              </w:numPr>
              <w:rPr>
                <w:sz w:val="20"/>
                <w:szCs w:val="20"/>
                <w:lang w:val="de-CH"/>
              </w:rPr>
            </w:pPr>
            <w:r>
              <w:rPr>
                <w:sz w:val="20"/>
                <w:szCs w:val="20"/>
                <w:lang w:val="de-CH"/>
              </w:rPr>
              <w:t>Installation von Chaos-Mesh über das Benutzerhandbuch, ohne externe Hilfe.</w:t>
            </w:r>
          </w:p>
          <w:p w14:paraId="29B0FC9C" w14:textId="72E752CD" w:rsidR="000768E9" w:rsidRPr="00122CBE" w:rsidRDefault="000768E9" w:rsidP="006A2332">
            <w:pPr>
              <w:pStyle w:val="Listenabsatz"/>
              <w:numPr>
                <w:ilvl w:val="0"/>
                <w:numId w:val="22"/>
              </w:numPr>
              <w:rPr>
                <w:sz w:val="20"/>
                <w:szCs w:val="20"/>
                <w:lang w:val="de-CH"/>
              </w:rPr>
            </w:pPr>
            <w:r>
              <w:rPr>
                <w:sz w:val="20"/>
                <w:szCs w:val="20"/>
                <w:lang w:val="de-CH"/>
              </w:rPr>
              <w:t>Prüfen, ob Chaos-Mesh erfolgreich erstellt wurde.</w:t>
            </w:r>
          </w:p>
        </w:tc>
      </w:tr>
    </w:tbl>
    <w:p w14:paraId="3ECB2516" w14:textId="77777777" w:rsidR="006A2332" w:rsidRPr="00952940" w:rsidRDefault="006A2332" w:rsidP="006A2332">
      <w:pPr>
        <w:rPr>
          <w:sz w:val="20"/>
          <w:szCs w:val="20"/>
          <w:lang w:val="de-CH"/>
        </w:rPr>
      </w:pPr>
    </w:p>
    <w:tbl>
      <w:tblPr>
        <w:tblStyle w:val="Tabellenraster"/>
        <w:tblW w:w="0" w:type="auto"/>
        <w:tblLook w:val="04A0" w:firstRow="1" w:lastRow="0" w:firstColumn="1" w:lastColumn="0" w:noHBand="0" w:noVBand="1"/>
      </w:tblPr>
      <w:tblGrid>
        <w:gridCol w:w="9406"/>
      </w:tblGrid>
      <w:tr w:rsidR="006A2332" w:rsidRPr="00952940" w14:paraId="36E0ABFE"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125A8D05" w14:textId="77777777" w:rsidR="006A2332" w:rsidRPr="00952940" w:rsidRDefault="006A2332" w:rsidP="00F15E2D">
            <w:pPr>
              <w:rPr>
                <w:sz w:val="20"/>
                <w:szCs w:val="20"/>
                <w:lang w:val="de-CH"/>
              </w:rPr>
            </w:pPr>
            <w:r w:rsidRPr="00952940">
              <w:rPr>
                <w:sz w:val="20"/>
                <w:szCs w:val="20"/>
                <w:lang w:val="de-CH"/>
              </w:rPr>
              <w:t>Erwartetes Ergebnis</w:t>
            </w:r>
          </w:p>
        </w:tc>
      </w:tr>
      <w:tr w:rsidR="006A2332" w:rsidRPr="00952940" w14:paraId="154A8B33"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64330B6F" w14:textId="0A81E8C6" w:rsidR="006A2332" w:rsidRPr="00952940" w:rsidRDefault="000768E9" w:rsidP="00F15E2D">
            <w:pPr>
              <w:rPr>
                <w:sz w:val="20"/>
                <w:szCs w:val="20"/>
                <w:lang w:val="de-CH"/>
              </w:rPr>
            </w:pPr>
            <w:r>
              <w:rPr>
                <w:sz w:val="20"/>
                <w:szCs w:val="20"/>
                <w:lang w:val="de-CH"/>
              </w:rPr>
              <w:t xml:space="preserve">Ein Benutzer kann Chaos-Mesh in eine vorhandene </w:t>
            </w:r>
            <w:proofErr w:type="spellStart"/>
            <w:r>
              <w:rPr>
                <w:sz w:val="20"/>
                <w:szCs w:val="20"/>
                <w:lang w:val="de-CH"/>
              </w:rPr>
              <w:t>Kuberenetesumgebung</w:t>
            </w:r>
            <w:proofErr w:type="spellEnd"/>
            <w:r>
              <w:rPr>
                <w:sz w:val="20"/>
                <w:szCs w:val="20"/>
                <w:lang w:val="de-CH"/>
              </w:rPr>
              <w:t xml:space="preserve"> integrieren, dies anhand der Benutzeranleitung.</w:t>
            </w:r>
          </w:p>
        </w:tc>
      </w:tr>
    </w:tbl>
    <w:p w14:paraId="67CAF040" w14:textId="77777777" w:rsidR="006A2332" w:rsidRDefault="006A2332" w:rsidP="006A2332">
      <w:pPr>
        <w:rPr>
          <w:sz w:val="20"/>
          <w:szCs w:val="20"/>
          <w:lang w:val="de-CH"/>
        </w:rPr>
      </w:pPr>
    </w:p>
    <w:tbl>
      <w:tblPr>
        <w:tblStyle w:val="Tabellenraster"/>
        <w:tblW w:w="0" w:type="auto"/>
        <w:tblLook w:val="04A0" w:firstRow="1" w:lastRow="0" w:firstColumn="1" w:lastColumn="0" w:noHBand="0" w:noVBand="1"/>
      </w:tblPr>
      <w:tblGrid>
        <w:gridCol w:w="7797"/>
        <w:gridCol w:w="1534"/>
      </w:tblGrid>
      <w:tr w:rsidR="006A2332" w14:paraId="6E64CAF3"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6F6FC773" w14:textId="77777777" w:rsidR="006A2332" w:rsidRDefault="006A2332" w:rsidP="00F15E2D">
            <w:pPr>
              <w:rPr>
                <w:sz w:val="20"/>
                <w:szCs w:val="20"/>
                <w:lang w:val="de-CH"/>
              </w:rPr>
            </w:pPr>
            <w:r w:rsidRPr="00E373D1">
              <w:rPr>
                <w:sz w:val="20"/>
                <w:szCs w:val="20"/>
                <w:lang w:val="de-CH"/>
              </w:rPr>
              <w:t>Eingetroffenes Ergebnis</w:t>
            </w:r>
          </w:p>
        </w:tc>
        <w:tc>
          <w:tcPr>
            <w:tcW w:w="1534" w:type="dxa"/>
          </w:tcPr>
          <w:p w14:paraId="2E437ED0" w14:textId="77777777" w:rsidR="006A2332" w:rsidRDefault="006A2332" w:rsidP="00F15E2D">
            <w:pPr>
              <w:ind w:left="3" w:right="-21" w:hanging="3"/>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Fehlerklasse</w:t>
            </w:r>
          </w:p>
        </w:tc>
      </w:tr>
      <w:tr w:rsidR="006A2332" w14:paraId="2328CB66" w14:textId="77777777" w:rsidTr="00F15E2D">
        <w:tc>
          <w:tcPr>
            <w:cnfStyle w:val="001000000000" w:firstRow="0" w:lastRow="0" w:firstColumn="1" w:lastColumn="0" w:oddVBand="0" w:evenVBand="0" w:oddHBand="0" w:evenHBand="0" w:firstRowFirstColumn="0" w:firstRowLastColumn="0" w:lastRowFirstColumn="0" w:lastRowLastColumn="0"/>
            <w:tcW w:w="7797" w:type="dxa"/>
          </w:tcPr>
          <w:p w14:paraId="2BCAC0DE" w14:textId="77777777" w:rsidR="006A2332" w:rsidRDefault="006A2332" w:rsidP="00F15E2D">
            <w:pPr>
              <w:rPr>
                <w:sz w:val="20"/>
                <w:szCs w:val="20"/>
                <w:lang w:val="de-CH"/>
              </w:rPr>
            </w:pPr>
          </w:p>
        </w:tc>
        <w:tc>
          <w:tcPr>
            <w:tcW w:w="1534" w:type="dxa"/>
          </w:tcPr>
          <w:p w14:paraId="1C55D067" w14:textId="77777777" w:rsidR="006A2332" w:rsidRDefault="006A2332" w:rsidP="00F15E2D">
            <w:pPr>
              <w:cnfStyle w:val="000000000000" w:firstRow="0" w:lastRow="0" w:firstColumn="0" w:lastColumn="0" w:oddVBand="0" w:evenVBand="0" w:oddHBand="0" w:evenHBand="0" w:firstRowFirstColumn="0" w:firstRowLastColumn="0" w:lastRowFirstColumn="0" w:lastRowLastColumn="0"/>
              <w:rPr>
                <w:sz w:val="20"/>
                <w:szCs w:val="20"/>
                <w:lang w:val="de-CH"/>
              </w:rPr>
            </w:pPr>
          </w:p>
        </w:tc>
      </w:tr>
    </w:tbl>
    <w:p w14:paraId="6F0FC292" w14:textId="77777777" w:rsidR="006A2332" w:rsidRPr="00952940" w:rsidRDefault="006A2332" w:rsidP="006A2332">
      <w:pPr>
        <w:rPr>
          <w:sz w:val="20"/>
          <w:szCs w:val="20"/>
          <w:lang w:val="de-CH"/>
        </w:rPr>
      </w:pPr>
    </w:p>
    <w:tbl>
      <w:tblPr>
        <w:tblStyle w:val="Tabellenraster"/>
        <w:tblW w:w="0" w:type="auto"/>
        <w:tblLook w:val="04A0" w:firstRow="1" w:lastRow="0" w:firstColumn="1" w:lastColumn="0" w:noHBand="0" w:noVBand="1"/>
      </w:tblPr>
      <w:tblGrid>
        <w:gridCol w:w="9406"/>
      </w:tblGrid>
      <w:tr w:rsidR="006A2332" w:rsidRPr="00952940" w14:paraId="36F51461"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6" w:type="dxa"/>
          </w:tcPr>
          <w:p w14:paraId="4AA855EC" w14:textId="77777777" w:rsidR="006A2332" w:rsidRPr="00952940" w:rsidRDefault="006A2332" w:rsidP="00F15E2D">
            <w:pPr>
              <w:rPr>
                <w:sz w:val="20"/>
                <w:szCs w:val="20"/>
                <w:lang w:val="de-CH"/>
              </w:rPr>
            </w:pPr>
            <w:r w:rsidRPr="00952940">
              <w:rPr>
                <w:sz w:val="20"/>
                <w:szCs w:val="20"/>
                <w:lang w:val="de-CH"/>
              </w:rPr>
              <w:t>Durchführung und Freigabe</w:t>
            </w:r>
          </w:p>
        </w:tc>
      </w:tr>
      <w:tr w:rsidR="006A2332" w:rsidRPr="00952940" w14:paraId="04AF356B" w14:textId="77777777" w:rsidTr="00F15E2D">
        <w:tc>
          <w:tcPr>
            <w:cnfStyle w:val="001000000000" w:firstRow="0" w:lastRow="0" w:firstColumn="1" w:lastColumn="0" w:oddVBand="0" w:evenVBand="0" w:oddHBand="0" w:evenHBand="0" w:firstRowFirstColumn="0" w:firstRowLastColumn="0" w:lastRowFirstColumn="0" w:lastRowLastColumn="0"/>
            <w:tcW w:w="9406" w:type="dxa"/>
          </w:tcPr>
          <w:p w14:paraId="731B9850" w14:textId="77777777" w:rsidR="006A2332" w:rsidRPr="00952940" w:rsidRDefault="006A2332" w:rsidP="00F15E2D">
            <w:pPr>
              <w:rPr>
                <w:sz w:val="20"/>
                <w:szCs w:val="20"/>
                <w:lang w:val="de-CH"/>
              </w:rPr>
            </w:pPr>
            <w:r>
              <w:rPr>
                <w:sz w:val="20"/>
                <w:szCs w:val="20"/>
                <w:lang w:val="de-CH"/>
              </w:rPr>
              <w:t>Datum, Name</w:t>
            </w:r>
          </w:p>
        </w:tc>
      </w:tr>
    </w:tbl>
    <w:p w14:paraId="7CD34F1B" w14:textId="05FD10D7" w:rsidR="00EC17C7" w:rsidRDefault="00EC17C7" w:rsidP="00EC17C7">
      <w:pPr>
        <w:rPr>
          <w:lang w:val="de-CH"/>
        </w:rPr>
      </w:pPr>
    </w:p>
    <w:p w14:paraId="00B67B17" w14:textId="1F9B1E90" w:rsidR="00EE2DEC" w:rsidRDefault="00EE2DEC" w:rsidP="00EE2DEC">
      <w:pPr>
        <w:pStyle w:val="berschrift2"/>
        <w:rPr>
          <w:lang w:val="de-CH"/>
        </w:rPr>
      </w:pPr>
      <w:r>
        <w:rPr>
          <w:lang w:val="de-CH"/>
        </w:rPr>
        <w:t>Automatisierungskonzept</w:t>
      </w:r>
    </w:p>
    <w:p w14:paraId="6D76DDA3" w14:textId="5FBB3217" w:rsidR="003578C6" w:rsidRPr="004E67AA" w:rsidRDefault="007A4DE5" w:rsidP="003578C6">
      <w:pPr>
        <w:keepNext/>
        <w:rPr>
          <w:highlight w:val="yellow"/>
        </w:rPr>
      </w:pPr>
      <w:r>
        <w:rPr>
          <w:lang w:val="de-CH"/>
        </w:rPr>
        <w:t xml:space="preserve">Das Automatisierungskonzept stellt sicher, dass bei Änderungen an der </w:t>
      </w:r>
      <w:proofErr w:type="spellStart"/>
      <w:r>
        <w:rPr>
          <w:lang w:val="de-CH"/>
        </w:rPr>
        <w:t>Codebase</w:t>
      </w:r>
      <w:proofErr w:type="spellEnd"/>
      <w:r>
        <w:rPr>
          <w:lang w:val="de-CH"/>
        </w:rPr>
        <w:t xml:space="preserve">, automatische Massnahmen getroffen werden. Ziel dabei ist es, dass schlussendlich mit Chaos-Mesh ein Experiment automatisch durchgeführt </w:t>
      </w:r>
      <w:r w:rsidR="00DB08EF">
        <w:rPr>
          <w:lang w:val="de-CH"/>
        </w:rPr>
        <w:t>werden kann. So kann bei Änderungen an der Infrastruktur oder der Applikation</w:t>
      </w:r>
      <w:r w:rsidR="00090464">
        <w:rPr>
          <w:lang w:val="de-CH"/>
        </w:rPr>
        <w:t xml:space="preserve"> getestet werden, ob diese weiterhin Widerstandsfähig sei, oder ob weitere Anpassungen gemacht werden müssen. Dieses Konzept könnten man anschliessend</w:t>
      </w:r>
      <w:r w:rsidR="00643500">
        <w:rPr>
          <w:lang w:val="de-CH"/>
        </w:rPr>
        <w:t>,</w:t>
      </w:r>
      <w:r w:rsidR="00090464">
        <w:rPr>
          <w:lang w:val="de-CH"/>
        </w:rPr>
        <w:t xml:space="preserve"> in einer echten Umgebung</w:t>
      </w:r>
      <w:r w:rsidR="00643500">
        <w:rPr>
          <w:lang w:val="de-CH"/>
        </w:rPr>
        <w:t>,</w:t>
      </w:r>
      <w:r w:rsidR="00090464">
        <w:rPr>
          <w:lang w:val="de-CH"/>
        </w:rPr>
        <w:t xml:space="preserve"> auf viele verschiedene Experimente </w:t>
      </w:r>
      <w:r w:rsidR="00643500">
        <w:rPr>
          <w:lang w:val="de-CH"/>
        </w:rPr>
        <w:t>anwenden.</w:t>
      </w:r>
      <w:r w:rsidR="00643500">
        <w:rPr>
          <w:lang w:val="de-CH"/>
        </w:rPr>
        <w:br/>
      </w:r>
      <w:r w:rsidR="00643500">
        <w:rPr>
          <w:lang w:val="de-CH"/>
        </w:rPr>
        <w:br/>
      </w:r>
      <w:proofErr w:type="gramStart"/>
      <w:r w:rsidR="003578C6">
        <w:rPr>
          <w:lang w:val="de-CH"/>
        </w:rPr>
        <w:t>Folgend</w:t>
      </w:r>
      <w:proofErr w:type="gramEnd"/>
      <w:r w:rsidR="00643500">
        <w:rPr>
          <w:lang w:val="de-CH"/>
        </w:rPr>
        <w:t xml:space="preserve"> nun ein Diagramm, welches die Automatisierung visuell</w:t>
      </w:r>
      <w:r w:rsidR="003578C6">
        <w:rPr>
          <w:lang w:val="de-CH"/>
        </w:rPr>
        <w:t xml:space="preserve"> in einem Flussdiagramm</w:t>
      </w:r>
      <w:r w:rsidR="00643500">
        <w:rPr>
          <w:lang w:val="de-CH"/>
        </w:rPr>
        <w:t xml:space="preserve"> </w:t>
      </w:r>
      <w:r w:rsidR="00643500">
        <w:rPr>
          <w:lang w:val="de-CH"/>
        </w:rPr>
        <w:lastRenderedPageBreak/>
        <w:t>darstellen soll.</w:t>
      </w:r>
      <w:r w:rsidR="00643500">
        <w:rPr>
          <w:lang w:val="de-CH"/>
        </w:rPr>
        <w:br/>
      </w:r>
      <w:r w:rsidR="00643500">
        <w:rPr>
          <w:lang w:val="de-CH"/>
        </w:rPr>
        <w:br/>
      </w:r>
      <w:r w:rsidR="003578C6" w:rsidRPr="004E67AA">
        <w:rPr>
          <w:noProof/>
          <w:highlight w:val="yellow"/>
          <w:lang w:val="de-CH"/>
        </w:rPr>
        <w:drawing>
          <wp:inline distT="0" distB="0" distL="0" distR="0" wp14:anchorId="3B799D65" wp14:editId="465A0D90">
            <wp:extent cx="5972810" cy="5299710"/>
            <wp:effectExtent l="0" t="0" r="0" b="0"/>
            <wp:docPr id="10025471" name="Grafik 1"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71" name="Grafik 1" descr="Ein Bild, das Text, Visitenkarte, Screenshot, Schrift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5972810" cy="5299710"/>
                    </a:xfrm>
                    <a:prstGeom prst="rect">
                      <a:avLst/>
                    </a:prstGeom>
                  </pic:spPr>
                </pic:pic>
              </a:graphicData>
            </a:graphic>
          </wp:inline>
        </w:drawing>
      </w:r>
    </w:p>
    <w:p w14:paraId="488EDF3A" w14:textId="3D7705FF" w:rsidR="00EE2DEC" w:rsidRPr="002E52F4" w:rsidRDefault="003578C6" w:rsidP="003578C6">
      <w:pPr>
        <w:pStyle w:val="Beschriftung"/>
        <w:rPr>
          <w:sz w:val="18"/>
          <w:szCs w:val="21"/>
        </w:rPr>
      </w:pPr>
      <w:r w:rsidRPr="004E67AA">
        <w:rPr>
          <w:sz w:val="18"/>
          <w:szCs w:val="21"/>
          <w:highlight w:val="yellow"/>
        </w:rPr>
        <w:t xml:space="preserve">Abbildung </w:t>
      </w:r>
      <w:r w:rsidRPr="004E67AA">
        <w:rPr>
          <w:sz w:val="18"/>
          <w:szCs w:val="21"/>
          <w:highlight w:val="yellow"/>
        </w:rPr>
        <w:fldChar w:fldCharType="begin"/>
      </w:r>
      <w:r w:rsidRPr="004E67AA">
        <w:rPr>
          <w:sz w:val="18"/>
          <w:szCs w:val="21"/>
          <w:highlight w:val="yellow"/>
        </w:rPr>
        <w:instrText xml:space="preserve"> SEQ Abbildung \* ARABIC </w:instrText>
      </w:r>
      <w:r w:rsidRPr="004E67AA">
        <w:rPr>
          <w:sz w:val="18"/>
          <w:szCs w:val="21"/>
          <w:highlight w:val="yellow"/>
        </w:rPr>
        <w:fldChar w:fldCharType="separate"/>
      </w:r>
      <w:r w:rsidR="00007F74">
        <w:rPr>
          <w:noProof/>
          <w:sz w:val="18"/>
          <w:szCs w:val="21"/>
          <w:highlight w:val="yellow"/>
        </w:rPr>
        <w:t>17</w:t>
      </w:r>
      <w:r w:rsidRPr="004E67AA">
        <w:rPr>
          <w:sz w:val="18"/>
          <w:szCs w:val="21"/>
          <w:highlight w:val="yellow"/>
        </w:rPr>
        <w:fldChar w:fldCharType="end"/>
      </w:r>
      <w:r w:rsidRPr="004E67AA">
        <w:rPr>
          <w:sz w:val="18"/>
          <w:szCs w:val="21"/>
          <w:highlight w:val="yellow"/>
        </w:rPr>
        <w:t>: Flussdiagramm Automatisierungskonzept</w:t>
      </w:r>
    </w:p>
    <w:p w14:paraId="5768A5E0" w14:textId="0F4F41BD" w:rsidR="003573A6" w:rsidRPr="003573A6" w:rsidRDefault="00927511" w:rsidP="003573A6">
      <w:pPr>
        <w:rPr>
          <w:lang w:val="de-CH"/>
        </w:rPr>
      </w:pPr>
      <w:r>
        <w:rPr>
          <w:lang w:val="de-CH"/>
        </w:rPr>
        <w:t xml:space="preserve">In diesem Flussdiagramm ist ersichtlich, dass die Automatisierung verschiedene Aktionen trifft, basierend auf dem jeweiligen Repository, </w:t>
      </w:r>
      <w:r w:rsidR="00727EB7">
        <w:rPr>
          <w:lang w:val="de-CH"/>
        </w:rPr>
        <w:t>welche Änderungen</w:t>
      </w:r>
      <w:r>
        <w:rPr>
          <w:lang w:val="de-CH"/>
        </w:rPr>
        <w:t xml:space="preserve"> </w:t>
      </w:r>
      <w:r w:rsidR="00727EB7">
        <w:rPr>
          <w:lang w:val="de-CH"/>
        </w:rPr>
        <w:t xml:space="preserve">erhält. So muss nicht </w:t>
      </w:r>
      <w:r w:rsidR="00476AEB">
        <w:rPr>
          <w:lang w:val="de-CH"/>
        </w:rPr>
        <w:t>jedes Mal</w:t>
      </w:r>
      <w:r w:rsidR="00727EB7">
        <w:rPr>
          <w:lang w:val="de-CH"/>
        </w:rPr>
        <w:t xml:space="preserve"> die komplette Infrastruktur neu bereitgestellt werden. Dies hat zur Folge, dass so Ressourcen und Zeit </w:t>
      </w:r>
      <w:r w:rsidR="00D01CBB">
        <w:rPr>
          <w:lang w:val="de-CH"/>
        </w:rPr>
        <w:t>eingespart</w:t>
      </w:r>
      <w:r w:rsidR="00476AEB">
        <w:rPr>
          <w:lang w:val="de-CH"/>
        </w:rPr>
        <w:t xml:space="preserve"> werden können, da eine vollständige Bereitstellung der Infrastruktur jeweils über 20 Minuten dauern kann.</w:t>
      </w:r>
      <w:r w:rsidR="00476AEB">
        <w:rPr>
          <w:lang w:val="de-CH"/>
        </w:rPr>
        <w:br/>
      </w:r>
      <w:r w:rsidR="00476AEB">
        <w:rPr>
          <w:lang w:val="de-CH"/>
        </w:rPr>
        <w:br/>
        <w:t>Somit: Wenn Änderungen an den Terraform-Scripts erkannt werden, wird alles vollständig neu bereitgestellt. Sollten nur Änderungen an der Applikation vorgenommen werden, so werden nur neue Images generiert und diese ersten anschliessend die aktuellen Container in der Kubernetesumgebung.</w:t>
      </w:r>
      <w:r w:rsidR="00476AEB">
        <w:rPr>
          <w:lang w:val="de-CH"/>
        </w:rPr>
        <w:br/>
      </w:r>
      <w:r w:rsidR="00476AEB">
        <w:rPr>
          <w:lang w:val="de-CH"/>
        </w:rPr>
        <w:br/>
        <w:t>So kann eine effektive</w:t>
      </w:r>
      <w:r w:rsidR="002E52F4">
        <w:rPr>
          <w:lang w:val="de-CH"/>
        </w:rPr>
        <w:t xml:space="preserve"> Automatisierung der</w:t>
      </w:r>
      <w:r w:rsidR="00476AEB">
        <w:rPr>
          <w:lang w:val="de-CH"/>
        </w:rPr>
        <w:t xml:space="preserve"> Umgebung und gleichzeitiges Chaos-</w:t>
      </w:r>
      <w:proofErr w:type="spellStart"/>
      <w:r w:rsidR="00476AEB">
        <w:rPr>
          <w:lang w:val="de-CH"/>
        </w:rPr>
        <w:t>Testing</w:t>
      </w:r>
      <w:proofErr w:type="spellEnd"/>
      <w:r w:rsidR="00476AEB">
        <w:rPr>
          <w:lang w:val="de-CH"/>
        </w:rPr>
        <w:t xml:space="preserve"> </w:t>
      </w:r>
      <w:r w:rsidR="002E52F4">
        <w:rPr>
          <w:lang w:val="de-CH"/>
        </w:rPr>
        <w:t>gewährleistet werden.</w:t>
      </w:r>
    </w:p>
    <w:p w14:paraId="17BB4EF7" w14:textId="07B08E89" w:rsidR="006751FF" w:rsidRDefault="00964E91" w:rsidP="006751FF">
      <w:pPr>
        <w:pStyle w:val="berschrift2"/>
        <w:rPr>
          <w:lang w:val="de-CH"/>
        </w:rPr>
      </w:pPr>
      <w:r>
        <w:rPr>
          <w:lang w:val="de-CH"/>
        </w:rPr>
        <w:lastRenderedPageBreak/>
        <w:t>Phasenfreigabe Realisierung</w:t>
      </w:r>
    </w:p>
    <w:p w14:paraId="2991B972" w14:textId="2C14636D" w:rsidR="002D25CD" w:rsidRDefault="002D25CD" w:rsidP="002D25CD">
      <w:pPr>
        <w:rPr>
          <w:sz w:val="23"/>
          <w:szCs w:val="23"/>
        </w:rPr>
      </w:pPr>
      <w:r>
        <w:rPr>
          <w:sz w:val="23"/>
          <w:szCs w:val="23"/>
        </w:rPr>
        <w:t>Durch die Unterschrift des Auftraggebers und des Projektleiters wird festgelegt, dass die Konzeptphase abgeschlossen wurde und somit die Realisierungsphase freigegeben ist.</w:t>
      </w:r>
      <w:r>
        <w:rPr>
          <w:sz w:val="23"/>
          <w:szCs w:val="23"/>
        </w:rPr>
        <w:br/>
      </w:r>
    </w:p>
    <w:tbl>
      <w:tblPr>
        <w:tblStyle w:val="Tabellenraster"/>
        <w:tblW w:w="0" w:type="auto"/>
        <w:tblLook w:val="04A0" w:firstRow="1" w:lastRow="0" w:firstColumn="1" w:lastColumn="0" w:noHBand="0" w:noVBand="1"/>
      </w:tblPr>
      <w:tblGrid>
        <w:gridCol w:w="2351"/>
        <w:gridCol w:w="2351"/>
        <w:gridCol w:w="2352"/>
        <w:gridCol w:w="2352"/>
      </w:tblGrid>
      <w:tr w:rsidR="002D25CD" w14:paraId="13F32975" w14:textId="77777777" w:rsidTr="00F1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68402AF" w14:textId="77777777" w:rsidR="002D25CD" w:rsidRPr="007904E0" w:rsidRDefault="002D25CD" w:rsidP="00F15E2D">
            <w:pPr>
              <w:rPr>
                <w:sz w:val="20"/>
                <w:szCs w:val="20"/>
              </w:rPr>
            </w:pPr>
            <w:r w:rsidRPr="007904E0">
              <w:rPr>
                <w:sz w:val="20"/>
                <w:szCs w:val="20"/>
              </w:rPr>
              <w:t>Datum</w:t>
            </w:r>
          </w:p>
        </w:tc>
        <w:tc>
          <w:tcPr>
            <w:tcW w:w="2351" w:type="dxa"/>
          </w:tcPr>
          <w:p w14:paraId="2167DD3A" w14:textId="77777777" w:rsidR="002D25CD" w:rsidRPr="007904E0" w:rsidRDefault="002D25CD" w:rsidP="00F15E2D">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Name</w:t>
            </w:r>
          </w:p>
        </w:tc>
        <w:tc>
          <w:tcPr>
            <w:tcW w:w="2352" w:type="dxa"/>
          </w:tcPr>
          <w:p w14:paraId="289EB1E5" w14:textId="77777777" w:rsidR="002D25CD" w:rsidRPr="007904E0" w:rsidRDefault="002D25CD" w:rsidP="00F15E2D">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Rolle</w:t>
            </w:r>
          </w:p>
        </w:tc>
        <w:tc>
          <w:tcPr>
            <w:tcW w:w="2352" w:type="dxa"/>
          </w:tcPr>
          <w:p w14:paraId="6B1B5E07" w14:textId="77777777" w:rsidR="002D25CD" w:rsidRPr="007904E0" w:rsidRDefault="002D25CD" w:rsidP="00F15E2D">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Unterschrift</w:t>
            </w:r>
          </w:p>
        </w:tc>
      </w:tr>
      <w:tr w:rsidR="002D25CD" w14:paraId="1F8945C4" w14:textId="77777777" w:rsidTr="00F15E2D">
        <w:tc>
          <w:tcPr>
            <w:cnfStyle w:val="001000000000" w:firstRow="0" w:lastRow="0" w:firstColumn="1" w:lastColumn="0" w:oddVBand="0" w:evenVBand="0" w:oddHBand="0" w:evenHBand="0" w:firstRowFirstColumn="0" w:firstRowLastColumn="0" w:lastRowFirstColumn="0" w:lastRowLastColumn="0"/>
            <w:tcW w:w="2351" w:type="dxa"/>
          </w:tcPr>
          <w:p w14:paraId="728A2B2B" w14:textId="4B079F31" w:rsidR="002D25CD" w:rsidRPr="007904E0" w:rsidRDefault="002D25CD" w:rsidP="00F15E2D">
            <w:pPr>
              <w:rPr>
                <w:sz w:val="20"/>
                <w:szCs w:val="20"/>
              </w:rPr>
            </w:pPr>
            <w:r>
              <w:rPr>
                <w:sz w:val="20"/>
                <w:szCs w:val="20"/>
              </w:rPr>
              <w:t>26.04.2024</w:t>
            </w:r>
          </w:p>
        </w:tc>
        <w:tc>
          <w:tcPr>
            <w:tcW w:w="2351" w:type="dxa"/>
          </w:tcPr>
          <w:p w14:paraId="39A6FD45" w14:textId="77777777" w:rsidR="002D25CD" w:rsidRPr="007904E0"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Justin Winistörfer</w:t>
            </w:r>
          </w:p>
        </w:tc>
        <w:tc>
          <w:tcPr>
            <w:tcW w:w="2352" w:type="dxa"/>
          </w:tcPr>
          <w:p w14:paraId="564F0214" w14:textId="77777777" w:rsidR="002D25CD" w:rsidRPr="007904E0"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Projektleiter</w:t>
            </w:r>
          </w:p>
        </w:tc>
        <w:tc>
          <w:tcPr>
            <w:tcW w:w="2352" w:type="dxa"/>
          </w:tcPr>
          <w:p w14:paraId="300F9414" w14:textId="77777777" w:rsidR="002D25CD"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p>
          <w:p w14:paraId="60B0A2CC" w14:textId="77777777" w:rsidR="002D25CD"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p>
          <w:p w14:paraId="73625CA6" w14:textId="77777777" w:rsidR="002D25CD" w:rsidRPr="007904E0"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D25CD" w14:paraId="79618724" w14:textId="77777777" w:rsidTr="00F15E2D">
        <w:tc>
          <w:tcPr>
            <w:cnfStyle w:val="001000000000" w:firstRow="0" w:lastRow="0" w:firstColumn="1" w:lastColumn="0" w:oddVBand="0" w:evenVBand="0" w:oddHBand="0" w:evenHBand="0" w:firstRowFirstColumn="0" w:firstRowLastColumn="0" w:lastRowFirstColumn="0" w:lastRowLastColumn="0"/>
            <w:tcW w:w="2351" w:type="dxa"/>
          </w:tcPr>
          <w:p w14:paraId="7046349C" w14:textId="1E33A5D1" w:rsidR="002D25CD" w:rsidRPr="007904E0" w:rsidRDefault="002D25CD" w:rsidP="00F15E2D">
            <w:pPr>
              <w:rPr>
                <w:sz w:val="20"/>
                <w:szCs w:val="20"/>
              </w:rPr>
            </w:pPr>
            <w:r>
              <w:rPr>
                <w:sz w:val="20"/>
                <w:szCs w:val="20"/>
              </w:rPr>
              <w:t>26.04.2024</w:t>
            </w:r>
          </w:p>
        </w:tc>
        <w:tc>
          <w:tcPr>
            <w:tcW w:w="2351" w:type="dxa"/>
          </w:tcPr>
          <w:p w14:paraId="505D3EA8" w14:textId="77777777" w:rsidR="002D25CD" w:rsidRPr="007904E0"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Mathias Hirth</w:t>
            </w:r>
          </w:p>
        </w:tc>
        <w:tc>
          <w:tcPr>
            <w:tcW w:w="2352" w:type="dxa"/>
          </w:tcPr>
          <w:p w14:paraId="243981C8" w14:textId="77777777" w:rsidR="002D25CD" w:rsidRPr="007904E0"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Auftraggeber</w:t>
            </w:r>
          </w:p>
        </w:tc>
        <w:tc>
          <w:tcPr>
            <w:tcW w:w="2352" w:type="dxa"/>
          </w:tcPr>
          <w:p w14:paraId="4D34ABD3" w14:textId="77777777" w:rsidR="002D25CD"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p>
          <w:p w14:paraId="78B09324" w14:textId="77777777" w:rsidR="002D25CD"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p>
          <w:p w14:paraId="2909D5F3" w14:textId="77777777" w:rsidR="002D25CD" w:rsidRPr="007904E0" w:rsidRDefault="002D25CD" w:rsidP="00F15E2D">
            <w:pPr>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51E3C1E1" w14:textId="77777777" w:rsidR="002D25CD" w:rsidRPr="002D25CD" w:rsidRDefault="002D25CD" w:rsidP="002D25CD">
      <w:pPr>
        <w:rPr>
          <w:lang w:val="de-CH"/>
        </w:rPr>
      </w:pPr>
    </w:p>
    <w:p w14:paraId="3A74F3A3" w14:textId="2611F98D" w:rsidR="00486812" w:rsidRDefault="00486812" w:rsidP="00486812">
      <w:pPr>
        <w:pStyle w:val="berschrift1"/>
        <w:rPr>
          <w:lang w:val="de-CH"/>
        </w:rPr>
      </w:pPr>
      <w:r>
        <w:rPr>
          <w:lang w:val="de-CH"/>
        </w:rPr>
        <w:t>Realisierung</w:t>
      </w:r>
    </w:p>
    <w:p w14:paraId="5141153D" w14:textId="6EC76283" w:rsidR="00744D8F" w:rsidRDefault="00E5655F" w:rsidP="00744D8F">
      <w:pPr>
        <w:pStyle w:val="Flietext"/>
      </w:pPr>
      <w:r>
        <w:t xml:space="preserve">Nach der vorherigen Phasenfreigabe startet, laut HERMES 5.1, die Realisierungsphase des Projektes. </w:t>
      </w:r>
      <w:r w:rsidR="000B667E">
        <w:t>In dieser Phase geht es nun darum, das konzipierte Produkt umzusetzen</w:t>
      </w:r>
      <w:r>
        <w:t>.</w:t>
      </w:r>
      <w:r w:rsidR="000B667E">
        <w:t xml:space="preserve"> Sobald das Projekt danach umgesetzt wurde, werden anhand des Testkonzeptes, die Tests durchgeführt und dokumentiert.</w:t>
      </w:r>
      <w:r>
        <w:t xml:space="preserve"> Sobald diese Phase durchlaufen ist, und eine Phasenfreigabe stattgefunden hat, wird mit der </w:t>
      </w:r>
      <w:r w:rsidR="000B667E">
        <w:t>Einführung</w:t>
      </w:r>
      <w:r>
        <w:t xml:space="preserve"> </w:t>
      </w:r>
      <w:r w:rsidR="000B667E">
        <w:t>for</w:t>
      </w:r>
      <w:r w:rsidR="005D18A5">
        <w:t>t</w:t>
      </w:r>
      <w:r w:rsidR="000B667E">
        <w:t>gefahren.</w:t>
      </w:r>
    </w:p>
    <w:p w14:paraId="451166D2" w14:textId="77777777" w:rsidR="005D18A5" w:rsidRDefault="005D18A5" w:rsidP="00744D8F">
      <w:pPr>
        <w:pStyle w:val="Flietext"/>
      </w:pPr>
    </w:p>
    <w:p w14:paraId="6960939E" w14:textId="77777777" w:rsidR="005D18A5" w:rsidRDefault="005D18A5" w:rsidP="005D18A5">
      <w:pPr>
        <w:pStyle w:val="Flietext"/>
        <w:keepNext/>
      </w:pPr>
      <w:r w:rsidRPr="005D18A5">
        <w:rPr>
          <w:noProof/>
        </w:rPr>
        <w:drawing>
          <wp:inline distT="0" distB="0" distL="0" distR="0" wp14:anchorId="07B7D98A" wp14:editId="15E434B9">
            <wp:extent cx="5972810" cy="527050"/>
            <wp:effectExtent l="0" t="0" r="0" b="6350"/>
            <wp:docPr id="17878109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10936" name=""/>
                    <pic:cNvPicPr/>
                  </pic:nvPicPr>
                  <pic:blipFill>
                    <a:blip r:embed="rId47"/>
                    <a:stretch>
                      <a:fillRect/>
                    </a:stretch>
                  </pic:blipFill>
                  <pic:spPr>
                    <a:xfrm>
                      <a:off x="0" y="0"/>
                      <a:ext cx="5972810" cy="527050"/>
                    </a:xfrm>
                    <a:prstGeom prst="rect">
                      <a:avLst/>
                    </a:prstGeom>
                  </pic:spPr>
                </pic:pic>
              </a:graphicData>
            </a:graphic>
          </wp:inline>
        </w:drawing>
      </w:r>
    </w:p>
    <w:p w14:paraId="10BE3196" w14:textId="7AE526E3" w:rsidR="005D18A5" w:rsidRDefault="005D18A5" w:rsidP="005D18A5">
      <w:pPr>
        <w:pStyle w:val="Beschriftung"/>
        <w:rPr>
          <w:sz w:val="18"/>
          <w:szCs w:val="21"/>
        </w:rPr>
      </w:pPr>
      <w:r w:rsidRPr="005D18A5">
        <w:rPr>
          <w:sz w:val="18"/>
          <w:szCs w:val="21"/>
        </w:rPr>
        <w:t xml:space="preserve">Abbildung </w:t>
      </w:r>
      <w:r w:rsidRPr="005D18A5">
        <w:rPr>
          <w:sz w:val="18"/>
          <w:szCs w:val="21"/>
        </w:rPr>
        <w:fldChar w:fldCharType="begin"/>
      </w:r>
      <w:r w:rsidRPr="005D18A5">
        <w:rPr>
          <w:sz w:val="18"/>
          <w:szCs w:val="21"/>
        </w:rPr>
        <w:instrText xml:space="preserve"> SEQ Abbildung \* ARABIC </w:instrText>
      </w:r>
      <w:r w:rsidRPr="005D18A5">
        <w:rPr>
          <w:sz w:val="18"/>
          <w:szCs w:val="21"/>
        </w:rPr>
        <w:fldChar w:fldCharType="separate"/>
      </w:r>
      <w:r w:rsidR="00007F74">
        <w:rPr>
          <w:noProof/>
          <w:sz w:val="18"/>
          <w:szCs w:val="21"/>
        </w:rPr>
        <w:t>18</w:t>
      </w:r>
      <w:r w:rsidRPr="005D18A5">
        <w:rPr>
          <w:sz w:val="18"/>
          <w:szCs w:val="21"/>
        </w:rPr>
        <w:fldChar w:fldCharType="end"/>
      </w:r>
      <w:r w:rsidRPr="005D18A5">
        <w:rPr>
          <w:sz w:val="18"/>
          <w:szCs w:val="21"/>
        </w:rPr>
        <w:t>: Realisierungsphase</w:t>
      </w:r>
    </w:p>
    <w:p w14:paraId="58094A32" w14:textId="1122C22B" w:rsidR="00F23BD6" w:rsidRDefault="00F23BD6" w:rsidP="00F23BD6">
      <w:pPr>
        <w:pStyle w:val="berschrift2"/>
      </w:pPr>
      <w:r>
        <w:t>Bereitstellung der Infrastruktur mit Terraform</w:t>
      </w:r>
    </w:p>
    <w:p w14:paraId="433CF41B" w14:textId="5E3CFC36" w:rsidR="00867380" w:rsidRDefault="00BB1006" w:rsidP="00867380">
      <w:r>
        <w:t>Die gesamte Infrastruktur, welche für dieses Projekt nötig ist, wird wie schon erwähnt, auf der Cloud Plattform AWS bereitgestellt. Da</w:t>
      </w:r>
      <w:r w:rsidR="00037FF2">
        <w:t>mit man jedoch die Möglichkeit hat, diese Projektinfrastruktur nach Bedarf hoch oder runterzufahren, um Kosten und Ressourcen einzusparen, wird die gesamte Plattform mit Terraform bereitgestellt.</w:t>
      </w:r>
    </w:p>
    <w:p w14:paraId="15EC3D7D" w14:textId="497727EA" w:rsidR="00037FF2" w:rsidRDefault="00037FF2" w:rsidP="00037FF2">
      <w:pPr>
        <w:pStyle w:val="berschrift3"/>
      </w:pPr>
      <w:r>
        <w:t>Terraform Erklärung</w:t>
      </w:r>
    </w:p>
    <w:p w14:paraId="78D5E7A5" w14:textId="1D3036B3" w:rsidR="00E83035" w:rsidRDefault="00E83035" w:rsidP="00E83035">
      <w:r>
        <w:t xml:space="preserve">Terraform ist ein mächtiges Tool, welches ermöglicht gesamte Infrastrukturen über einen oder mehrere Scripts bereitzustellen. So wird dieses Vorgehen meist unter </w:t>
      </w:r>
      <w:proofErr w:type="spellStart"/>
      <w:r>
        <w:t>IaC</w:t>
      </w:r>
      <w:proofErr w:type="spellEnd"/>
      <w:r>
        <w:t xml:space="preserve"> (Infrastructure </w:t>
      </w:r>
      <w:proofErr w:type="spellStart"/>
      <w:r>
        <w:t>as</w:t>
      </w:r>
      <w:proofErr w:type="spellEnd"/>
      <w:r>
        <w:t xml:space="preserve"> Code) bezeichnet. Ganz einfach erklärt ist Terraform folgendes:</w:t>
      </w:r>
      <w:r>
        <w:br/>
      </w:r>
      <w:r>
        <w:br/>
        <w:t>„</w:t>
      </w:r>
      <w:r w:rsidR="00040D73" w:rsidRPr="00040D73">
        <w:t xml:space="preserve">Terraform ist ein Werkzeug, das IT-Spezialisten dabei hilft, Computerressourcen automatisch zu verwalten und einzurichten. Stellen Sie sich vor, Sie möchten eine Reihe von LEGO-Bauten nach einer Anleitung automatisch erstellen lassen, anstatt jedes Stück einzeln von Hand zusammenzufügen. Terraform erlaubt es, solche Anleitungen zu schreiben, die genau festlegen, welche Teile der Computerinfrastruktur wie Server, Speicher und Netzwerke aufgebaut werden </w:t>
      </w:r>
      <w:r w:rsidR="00040D73" w:rsidRPr="00040D73">
        <w:lastRenderedPageBreak/>
        <w:t>sollen, und führt diese Anleitungen dann automatisch aus, um alles genau nach Plan zu erstellen. Dies spart Zeit und verringert die Möglichkeit von Fehlern, die passieren könnten, wenn alles manuell gemacht werden würde.</w:t>
      </w:r>
      <w:r w:rsidR="00040D73">
        <w:t>“</w:t>
      </w:r>
      <w:r w:rsidR="00040D73">
        <w:rPr>
          <w:rStyle w:val="Funotenzeichen"/>
        </w:rPr>
        <w:footnoteReference w:id="8"/>
      </w:r>
      <w:r w:rsidR="00040D73">
        <w:br/>
      </w:r>
      <w:r w:rsidR="00040D73">
        <w:br/>
        <w:t xml:space="preserve">Diese Erklärung wurde hierbei von </w:t>
      </w:r>
      <w:proofErr w:type="spellStart"/>
      <w:r w:rsidR="00040D73">
        <w:t>ChatGPT</w:t>
      </w:r>
      <w:proofErr w:type="spellEnd"/>
      <w:r w:rsidR="00040D73">
        <w:t xml:space="preserve"> generiert und erklärt ziemlich einfach, was Terraform ist. Somit ist Terraform genau die richtige Lösung für dieses Projekt.</w:t>
      </w:r>
    </w:p>
    <w:p w14:paraId="6F051EF9" w14:textId="4B733BCA" w:rsidR="00EF16F3" w:rsidRDefault="00EF16F3" w:rsidP="00EF16F3">
      <w:pPr>
        <w:pStyle w:val="berschrift3"/>
      </w:pPr>
      <w:r>
        <w:t xml:space="preserve">Einrichten der </w:t>
      </w:r>
      <w:r w:rsidR="00F710E7">
        <w:t>Entwicklungsumgebung</w:t>
      </w:r>
    </w:p>
    <w:p w14:paraId="131CC0AD" w14:textId="56C4C0DD" w:rsidR="00E80B50" w:rsidRDefault="00E80B50" w:rsidP="00E80B50">
      <w:r>
        <w:t>Damit diese Scripts zur Bereitstellung von Terraform entwickelt werden können, muss zuerst eine Entwicklungsumgebung erstellt werden. Dies ist dabei recht simple.</w:t>
      </w:r>
    </w:p>
    <w:p w14:paraId="5722C273" w14:textId="77777777" w:rsidR="000E6F47" w:rsidRDefault="000E6F47" w:rsidP="00E80B50"/>
    <w:p w14:paraId="557BEF22" w14:textId="7CBBD79C" w:rsidR="00D957D6" w:rsidRDefault="00D957D6" w:rsidP="00E80B50">
      <w:r>
        <w:t xml:space="preserve">Folgende </w:t>
      </w:r>
      <w:r w:rsidR="007D0776">
        <w:t>Sachen werden benötigt:</w:t>
      </w:r>
    </w:p>
    <w:p w14:paraId="652C62EA" w14:textId="5F3EAE2E" w:rsidR="007D0776" w:rsidRDefault="007D0776" w:rsidP="007D0776">
      <w:pPr>
        <w:pStyle w:val="Listenabsatz"/>
        <w:numPr>
          <w:ilvl w:val="0"/>
          <w:numId w:val="14"/>
        </w:numPr>
        <w:rPr>
          <w:lang w:val="en-US"/>
        </w:rPr>
      </w:pPr>
      <w:r w:rsidRPr="007D0776">
        <w:rPr>
          <w:lang w:val="en-US"/>
        </w:rPr>
        <w:t>Ein</w:t>
      </w:r>
      <w:r w:rsidR="000114C8">
        <w:rPr>
          <w:lang w:val="en-US"/>
        </w:rPr>
        <w:t>e</w:t>
      </w:r>
      <w:r w:rsidRPr="007D0776">
        <w:rPr>
          <w:lang w:val="en-US"/>
        </w:rPr>
        <w:t xml:space="preserve"> IDE (Integrated Development Env</w:t>
      </w:r>
      <w:r>
        <w:rPr>
          <w:lang w:val="en-US"/>
        </w:rPr>
        <w:t xml:space="preserve">ironment) in </w:t>
      </w:r>
      <w:proofErr w:type="spellStart"/>
      <w:r>
        <w:rPr>
          <w:lang w:val="en-US"/>
        </w:rPr>
        <w:t>diesem</w:t>
      </w:r>
      <w:proofErr w:type="spellEnd"/>
      <w:r>
        <w:rPr>
          <w:lang w:val="en-US"/>
        </w:rPr>
        <w:t xml:space="preserve"> Fall </w:t>
      </w:r>
      <w:proofErr w:type="spellStart"/>
      <w:r>
        <w:rPr>
          <w:lang w:val="en-US"/>
        </w:rPr>
        <w:t>VSCode</w:t>
      </w:r>
      <w:proofErr w:type="spellEnd"/>
    </w:p>
    <w:p w14:paraId="466AD5F4" w14:textId="46EC833D" w:rsidR="00D00444" w:rsidRDefault="00D00444" w:rsidP="007D0776">
      <w:pPr>
        <w:pStyle w:val="Listenabsatz"/>
        <w:numPr>
          <w:ilvl w:val="0"/>
          <w:numId w:val="14"/>
        </w:numPr>
        <w:rPr>
          <w:lang w:val="en-US"/>
        </w:rPr>
      </w:pPr>
      <w:proofErr w:type="spellStart"/>
      <w:r>
        <w:rPr>
          <w:lang w:val="en-US"/>
        </w:rPr>
        <w:t>Einen</w:t>
      </w:r>
      <w:proofErr w:type="spellEnd"/>
      <w:r>
        <w:rPr>
          <w:lang w:val="en-US"/>
        </w:rPr>
        <w:t xml:space="preserve"> </w:t>
      </w:r>
      <w:proofErr w:type="spellStart"/>
      <w:r>
        <w:rPr>
          <w:lang w:val="en-US"/>
        </w:rPr>
        <w:t>beliebigen</w:t>
      </w:r>
      <w:proofErr w:type="spellEnd"/>
      <w:r>
        <w:rPr>
          <w:lang w:val="en-US"/>
        </w:rPr>
        <w:t xml:space="preserve"> </w:t>
      </w:r>
      <w:proofErr w:type="spellStart"/>
      <w:r>
        <w:rPr>
          <w:lang w:val="en-US"/>
        </w:rPr>
        <w:t>Ordner</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Speicherort</w:t>
      </w:r>
      <w:proofErr w:type="spellEnd"/>
    </w:p>
    <w:p w14:paraId="404A459C" w14:textId="362E2B0F" w:rsidR="00D00444" w:rsidRDefault="00D00444" w:rsidP="007D0776">
      <w:pPr>
        <w:pStyle w:val="Listenabsatz"/>
        <w:numPr>
          <w:ilvl w:val="0"/>
          <w:numId w:val="14"/>
        </w:numPr>
        <w:rPr>
          <w:lang w:val="de-CH"/>
        </w:rPr>
      </w:pPr>
      <w:r w:rsidRPr="00D00444">
        <w:rPr>
          <w:lang w:val="de-CH"/>
        </w:rPr>
        <w:t xml:space="preserve">Ein </w:t>
      </w:r>
      <w:proofErr w:type="spellStart"/>
      <w:r w:rsidRPr="00D00444">
        <w:rPr>
          <w:lang w:val="de-CH"/>
        </w:rPr>
        <w:t>Versionierungssystem</w:t>
      </w:r>
      <w:proofErr w:type="spellEnd"/>
      <w:r w:rsidRPr="00D00444">
        <w:rPr>
          <w:lang w:val="de-CH"/>
        </w:rPr>
        <w:t xml:space="preserve"> wie GitHub (opt</w:t>
      </w:r>
      <w:r>
        <w:rPr>
          <w:lang w:val="de-CH"/>
        </w:rPr>
        <w:t>ional, aber empfehlenswert)</w:t>
      </w:r>
    </w:p>
    <w:p w14:paraId="62D0E113" w14:textId="77777777" w:rsidR="002B5F55" w:rsidRDefault="002B5F55" w:rsidP="002B5F55">
      <w:pPr>
        <w:rPr>
          <w:lang w:val="de-CH"/>
        </w:rPr>
      </w:pPr>
    </w:p>
    <w:p w14:paraId="70EE0F0D" w14:textId="6EB4DBAA" w:rsidR="002B5F55" w:rsidRDefault="00CE39B8" w:rsidP="002B5F55">
      <w:pPr>
        <w:rPr>
          <w:lang w:val="de-CH"/>
        </w:rPr>
      </w:pPr>
      <w:r>
        <w:rPr>
          <w:lang w:val="de-CH"/>
        </w:rPr>
        <w:t xml:space="preserve">Hat man sich einen Ordner in einer IDE erstellt und somit einen Bereich, in welchem man nun </w:t>
      </w:r>
      <w:proofErr w:type="spellStart"/>
      <w:r>
        <w:rPr>
          <w:lang w:val="de-CH"/>
        </w:rPr>
        <w:t>scripten</w:t>
      </w:r>
      <w:proofErr w:type="spellEnd"/>
      <w:r>
        <w:rPr>
          <w:lang w:val="de-CH"/>
        </w:rPr>
        <w:t xml:space="preserve"> möchte, so muss man nun Terraform installieren. Je nach Betriebssystem ist die Installation von Terraform anders. Hier ist ein Link, welcher erklärt, wie Terraform installiert werden kann: </w:t>
      </w:r>
      <w:hyperlink r:id="rId48" w:history="1">
        <w:r w:rsidR="005F738A" w:rsidRPr="005F738A">
          <w:rPr>
            <w:rStyle w:val="Hyperlink"/>
            <w:lang w:val="de-CH"/>
          </w:rPr>
          <w:t>https://developer.hashicorp.com/terraform/install</w:t>
        </w:r>
      </w:hyperlink>
      <w:r w:rsidR="005F738A">
        <w:rPr>
          <w:lang w:val="de-CH"/>
        </w:rPr>
        <w:t>.</w:t>
      </w:r>
    </w:p>
    <w:p w14:paraId="02E22D5D" w14:textId="77777777" w:rsidR="005F738A" w:rsidRDefault="005F738A" w:rsidP="002B5F55">
      <w:pPr>
        <w:rPr>
          <w:lang w:val="de-CH"/>
        </w:rPr>
      </w:pPr>
    </w:p>
    <w:p w14:paraId="4EF681DB" w14:textId="77777777" w:rsidR="00ED31AD" w:rsidRDefault="005F738A" w:rsidP="00ED31AD">
      <w:pPr>
        <w:keepNext/>
      </w:pPr>
      <w:r>
        <w:rPr>
          <w:lang w:val="de-CH"/>
        </w:rPr>
        <w:t>Sobald Terraform installiert wurde, kann man die Installation mit dem Befehl «</w:t>
      </w:r>
      <w:proofErr w:type="spellStart"/>
      <w:r>
        <w:rPr>
          <w:lang w:val="de-CH"/>
        </w:rPr>
        <w:t>terraform</w:t>
      </w:r>
      <w:proofErr w:type="spellEnd"/>
      <w:r>
        <w:rPr>
          <w:lang w:val="de-CH"/>
        </w:rPr>
        <w:t xml:space="preserve"> -v» testen. Dies alles zusammen, kann dann so aussehen:</w:t>
      </w:r>
      <w:r>
        <w:rPr>
          <w:lang w:val="de-CH"/>
        </w:rPr>
        <w:br/>
      </w:r>
      <w:r w:rsidR="00ED31AD">
        <w:rPr>
          <w:lang w:val="de-CH"/>
        </w:rPr>
        <w:lastRenderedPageBreak/>
        <w:br/>
      </w:r>
      <w:r w:rsidR="00ED31AD" w:rsidRPr="00ED31AD">
        <w:rPr>
          <w:noProof/>
          <w:lang w:val="de-CH"/>
        </w:rPr>
        <w:drawing>
          <wp:inline distT="0" distB="0" distL="0" distR="0" wp14:anchorId="2FB161CF" wp14:editId="33F26E00">
            <wp:extent cx="5972810" cy="3733800"/>
            <wp:effectExtent l="0" t="0" r="0" b="0"/>
            <wp:docPr id="107629553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37" name="Grafik 1" descr="Ein Bild, das Text, Screenshot, Software, Multimedia-Software enthält.&#10;&#10;Automatisch generierte Beschreibung"/>
                    <pic:cNvPicPr/>
                  </pic:nvPicPr>
                  <pic:blipFill>
                    <a:blip r:embed="rId49"/>
                    <a:stretch>
                      <a:fillRect/>
                    </a:stretch>
                  </pic:blipFill>
                  <pic:spPr>
                    <a:xfrm>
                      <a:off x="0" y="0"/>
                      <a:ext cx="5972810" cy="3733800"/>
                    </a:xfrm>
                    <a:prstGeom prst="rect">
                      <a:avLst/>
                    </a:prstGeom>
                  </pic:spPr>
                </pic:pic>
              </a:graphicData>
            </a:graphic>
          </wp:inline>
        </w:drawing>
      </w:r>
    </w:p>
    <w:p w14:paraId="37BC1F6C" w14:textId="5E3CA265" w:rsidR="005F738A" w:rsidRPr="00ED31AD" w:rsidRDefault="00ED31AD" w:rsidP="00ED31AD">
      <w:pPr>
        <w:pStyle w:val="Beschriftung"/>
        <w:rPr>
          <w:sz w:val="18"/>
          <w:szCs w:val="21"/>
          <w:lang w:val="de-CH"/>
        </w:rPr>
      </w:pPr>
      <w:r w:rsidRPr="00ED31AD">
        <w:rPr>
          <w:sz w:val="18"/>
          <w:szCs w:val="21"/>
        </w:rPr>
        <w:t xml:space="preserve">Abbildung </w:t>
      </w:r>
      <w:r w:rsidRPr="00ED31AD">
        <w:rPr>
          <w:sz w:val="18"/>
          <w:szCs w:val="21"/>
        </w:rPr>
        <w:fldChar w:fldCharType="begin"/>
      </w:r>
      <w:r w:rsidRPr="00ED31AD">
        <w:rPr>
          <w:sz w:val="18"/>
          <w:szCs w:val="21"/>
        </w:rPr>
        <w:instrText xml:space="preserve"> SEQ Abbildung \* ARABIC </w:instrText>
      </w:r>
      <w:r w:rsidRPr="00ED31AD">
        <w:rPr>
          <w:sz w:val="18"/>
          <w:szCs w:val="21"/>
        </w:rPr>
        <w:fldChar w:fldCharType="separate"/>
      </w:r>
      <w:r w:rsidR="00007F74">
        <w:rPr>
          <w:noProof/>
          <w:sz w:val="18"/>
          <w:szCs w:val="21"/>
        </w:rPr>
        <w:t>19</w:t>
      </w:r>
      <w:r w:rsidRPr="00ED31AD">
        <w:rPr>
          <w:sz w:val="18"/>
          <w:szCs w:val="21"/>
        </w:rPr>
        <w:fldChar w:fldCharType="end"/>
      </w:r>
      <w:r w:rsidRPr="00ED31AD">
        <w:rPr>
          <w:sz w:val="18"/>
          <w:szCs w:val="21"/>
        </w:rPr>
        <w:t>: Übersicht über die Entwicklungsumgebung</w:t>
      </w:r>
    </w:p>
    <w:p w14:paraId="3A96ABF0" w14:textId="0D11CA19" w:rsidR="005D18A5" w:rsidRDefault="00ED31AD" w:rsidP="00C94967">
      <w:pPr>
        <w:rPr>
          <w:lang w:val="de-CH"/>
        </w:rPr>
      </w:pPr>
      <w:r>
        <w:rPr>
          <w:lang w:val="de-CH"/>
        </w:rPr>
        <w:t>Auf diesem Screenshot sieht man nun die Entwicklungsumgebung, welche für dieses Projekt eingerichtet wurde, ebenso sieht man die Terraform-Version, welche installiert wurde.</w:t>
      </w:r>
      <w:r w:rsidR="00C94967">
        <w:rPr>
          <w:lang w:val="de-CH"/>
        </w:rPr>
        <w:t xml:space="preserve"> Ebenso ist auch ersichtlich, dass schon ein GitHub Repository mit der Umgebung verbunden ist. Hierbei handelt es sich um das Repository, welches auch als Dokumentenablage genutzt wird.</w:t>
      </w:r>
    </w:p>
    <w:p w14:paraId="1E465589" w14:textId="4BFDC81B" w:rsidR="00EF636C" w:rsidRDefault="00EF636C" w:rsidP="00EF636C">
      <w:pPr>
        <w:pStyle w:val="berschrift3"/>
        <w:rPr>
          <w:lang w:val="de-CH"/>
        </w:rPr>
      </w:pPr>
      <w:r>
        <w:rPr>
          <w:lang w:val="de-CH"/>
        </w:rPr>
        <w:t>Zugang zu AWS</w:t>
      </w:r>
    </w:p>
    <w:p w14:paraId="31D7A37A" w14:textId="2674B60F" w:rsidR="00EF636C" w:rsidRDefault="008117CD" w:rsidP="00EF636C">
      <w:pPr>
        <w:rPr>
          <w:lang w:val="de-CH"/>
        </w:rPr>
      </w:pPr>
      <w:r>
        <w:rPr>
          <w:lang w:val="de-CH"/>
        </w:rPr>
        <w:t xml:space="preserve">Damit Terraform die Infrastruktur </w:t>
      </w:r>
      <w:r w:rsidR="00353289">
        <w:rPr>
          <w:lang w:val="de-CH"/>
        </w:rPr>
        <w:t>automatisch auf AWS deployen kann, benötigt Terraform den Zugang auf den AWS Account.</w:t>
      </w:r>
      <w:r w:rsidR="00DD68F9">
        <w:rPr>
          <w:lang w:val="de-CH"/>
        </w:rPr>
        <w:t xml:space="preserve"> Hierfür kann man Terraform über die AWS CLI automatisch zugriff auf </w:t>
      </w:r>
      <w:r w:rsidR="000715C8">
        <w:rPr>
          <w:lang w:val="de-CH"/>
        </w:rPr>
        <w:t>den eingeloggten Account geben. Dies bedeutet, dass wenn Terraform ein Deployment vornimmt, dass sich Terraform über die AWS CLI verbindet.</w:t>
      </w:r>
      <w:r w:rsidR="005B13F4">
        <w:rPr>
          <w:lang w:val="de-CH"/>
        </w:rPr>
        <w:t xml:space="preserve"> Jedoch ist es zuerst wichtig, dass man in der AWS CLI eingeloggt ist.</w:t>
      </w:r>
      <w:r w:rsidR="002E6AF3">
        <w:rPr>
          <w:lang w:val="de-CH"/>
        </w:rPr>
        <w:br/>
      </w:r>
      <w:r w:rsidR="002E6AF3">
        <w:rPr>
          <w:lang w:val="de-CH"/>
        </w:rPr>
        <w:br/>
      </w:r>
      <w:proofErr w:type="gramStart"/>
      <w:r w:rsidR="002E6AF3">
        <w:rPr>
          <w:lang w:val="de-CH"/>
        </w:rPr>
        <w:t>Loggt</w:t>
      </w:r>
      <w:proofErr w:type="gramEnd"/>
      <w:r w:rsidR="002E6AF3">
        <w:rPr>
          <w:lang w:val="de-CH"/>
        </w:rPr>
        <w:t xml:space="preserve"> man sich jedoch in die CLI ein, so verfällt das Login jede Stunde, aufgrund von firmeninternen Vorgaben.</w:t>
      </w:r>
      <w:r w:rsidR="000F44A4">
        <w:rPr>
          <w:lang w:val="de-CH"/>
        </w:rPr>
        <w:t xml:space="preserve"> Dies ist besonders mühsam, da der Log In-Prozess über die AWS CLI ziemlich aufwändig ist, und zusätzlich noch eine Multi-</w:t>
      </w:r>
      <w:proofErr w:type="spellStart"/>
      <w:r w:rsidR="000F44A4">
        <w:rPr>
          <w:lang w:val="de-CH"/>
        </w:rPr>
        <w:t>Factor</w:t>
      </w:r>
      <w:proofErr w:type="spellEnd"/>
      <w:r w:rsidR="000F44A4">
        <w:rPr>
          <w:lang w:val="de-CH"/>
        </w:rPr>
        <w:t>-Authentication (MFA) verlangt wird.</w:t>
      </w:r>
      <w:r w:rsidR="00AB5D6B">
        <w:rPr>
          <w:lang w:val="de-CH"/>
        </w:rPr>
        <w:t xml:space="preserve"> Damit dieser aufwändige Log In Prozess nicht </w:t>
      </w:r>
      <w:r w:rsidR="00007F74">
        <w:rPr>
          <w:lang w:val="de-CH"/>
        </w:rPr>
        <w:t>jedes Mal</w:t>
      </w:r>
      <w:r w:rsidR="00AB5D6B">
        <w:rPr>
          <w:lang w:val="de-CH"/>
        </w:rPr>
        <w:t xml:space="preserve"> durchgeführt werden muss, </w:t>
      </w:r>
      <w:r w:rsidR="000647B1">
        <w:rPr>
          <w:lang w:val="de-CH"/>
        </w:rPr>
        <w:t>wurde dafür ein Shell-Script erstellt, welches diese Arbeit abnimmt. Dieses Shell-Script ist im Anhang der IPA hinterlegt.</w:t>
      </w:r>
    </w:p>
    <w:p w14:paraId="6000A3F2" w14:textId="77777777" w:rsidR="003A59D0" w:rsidRDefault="003A59D0" w:rsidP="00EF636C">
      <w:pPr>
        <w:rPr>
          <w:lang w:val="de-CH"/>
        </w:rPr>
      </w:pPr>
    </w:p>
    <w:p w14:paraId="46B1AEDA" w14:textId="0EB5156C" w:rsidR="003A59D0" w:rsidRDefault="003A59D0" w:rsidP="00EF636C">
      <w:pPr>
        <w:rPr>
          <w:lang w:val="de-CH"/>
        </w:rPr>
      </w:pPr>
      <w:r>
        <w:rPr>
          <w:lang w:val="de-CH"/>
        </w:rPr>
        <w:t xml:space="preserve">So kann man nun jederzeit, wenn man sich in die CLI einloggen muss, </w:t>
      </w:r>
      <w:r w:rsidR="00B65BFE">
        <w:rPr>
          <w:lang w:val="de-CH"/>
        </w:rPr>
        <w:t xml:space="preserve">einfach nur das Shell-Script ausführen, danach wird man nach dem MFA-Code gefragt, welcher man </w:t>
      </w:r>
      <w:r w:rsidR="00007F74">
        <w:rPr>
          <w:lang w:val="de-CH"/>
        </w:rPr>
        <w:t>angeben muss,</w:t>
      </w:r>
      <w:r w:rsidR="00B65BFE">
        <w:rPr>
          <w:lang w:val="de-CH"/>
        </w:rPr>
        <w:t xml:space="preserve"> und schon ist man mit der AWS CLI angemeldet. Dies sieht dann so aus:</w:t>
      </w:r>
    </w:p>
    <w:p w14:paraId="63490C7A" w14:textId="4522C733" w:rsidR="00007F74" w:rsidRDefault="000F623E" w:rsidP="00007F74">
      <w:pPr>
        <w:keepNext/>
      </w:pPr>
      <w:r>
        <w:rPr>
          <w:noProof/>
          <w:lang w:val="de-CH"/>
        </w:rPr>
        <w:lastRenderedPageBreak/>
        <mc:AlternateContent>
          <mc:Choice Requires="wpg">
            <w:drawing>
              <wp:anchor distT="0" distB="0" distL="114300" distR="114300" simplePos="0" relativeHeight="251710464" behindDoc="0" locked="0" layoutInCell="1" allowOverlap="1" wp14:anchorId="6240BD60" wp14:editId="7ED34A0A">
                <wp:simplePos x="0" y="0"/>
                <wp:positionH relativeFrom="column">
                  <wp:posOffset>635</wp:posOffset>
                </wp:positionH>
                <wp:positionV relativeFrom="paragraph">
                  <wp:posOffset>644102</wp:posOffset>
                </wp:positionV>
                <wp:extent cx="5972810" cy="1788160"/>
                <wp:effectExtent l="0" t="0" r="8890" b="15240"/>
                <wp:wrapNone/>
                <wp:docPr id="538000738" name="Gruppieren 6"/>
                <wp:cNvGraphicFramePr/>
                <a:graphic xmlns:a="http://schemas.openxmlformats.org/drawingml/2006/main">
                  <a:graphicData uri="http://schemas.microsoft.com/office/word/2010/wordprocessingGroup">
                    <wpg:wgp>
                      <wpg:cNvGrpSpPr/>
                      <wpg:grpSpPr>
                        <a:xfrm>
                          <a:off x="0" y="0"/>
                          <a:ext cx="5972810" cy="1788160"/>
                          <a:chOff x="0" y="0"/>
                          <a:chExt cx="5972810" cy="1788160"/>
                        </a:xfrm>
                      </wpg:grpSpPr>
                      <wps:wsp>
                        <wps:cNvPr id="858748293" name="Rechteck 2"/>
                        <wps:cNvSpPr/>
                        <wps:spPr>
                          <a:xfrm>
                            <a:off x="1896533" y="0"/>
                            <a:ext cx="1507958" cy="168443"/>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689603" name="Rechteck 2"/>
                        <wps:cNvSpPr/>
                        <wps:spPr>
                          <a:xfrm>
                            <a:off x="2208107" y="169333"/>
                            <a:ext cx="2973493" cy="168443"/>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1579652" name="Rechteck 3"/>
                        <wps:cNvSpPr/>
                        <wps:spPr>
                          <a:xfrm>
                            <a:off x="1896533" y="298026"/>
                            <a:ext cx="4076277" cy="1490134"/>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444016" name="Rechteck 4"/>
                        <wps:cNvSpPr/>
                        <wps:spPr>
                          <a:xfrm>
                            <a:off x="0" y="453813"/>
                            <a:ext cx="2330027" cy="1333923"/>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EF8801" id="Gruppieren 6" o:spid="_x0000_s1026" style="position:absolute;margin-left:.05pt;margin-top:50.7pt;width:470.3pt;height:140.8pt;z-index:251710464" coordsize="59728,17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">
                <v:rect id="Rechteck 2" o:spid="_x0000_s1027" style="position:absolute;left:18965;width:15079;height:16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" fillcolor="#e20074 [3215]" strokecolor="#e20074 [3215]" strokeweight="1pt"/>
                <v:rect id="Rechteck 2" o:spid="_x0000_s1028" style="position:absolute;left:22081;top:1693;width:29735;height:16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" fillcolor="#e20074 [3215]" strokecolor="#e20074 [3215]" strokeweight="1pt"/>
                <v:rect id="Rechteck 3" o:spid="_x0000_s1029" style="position:absolute;left:18965;top:2980;width:40763;height:14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" fillcolor="#e20074 [3215]" strokecolor="#e20074 [3215]" strokeweight="1pt"/>
                <v:rect id="Rechteck 4" o:spid="_x0000_s1030" style="position:absolute;top:4538;width:23300;height:133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" fillcolor="#e20074 [3215]" strokecolor="#e20074 [3215]" strokeweight="1pt"/>
              </v:group>
            </w:pict>
          </mc:Fallback>
        </mc:AlternateContent>
      </w:r>
      <w:r w:rsidR="00007F74" w:rsidRPr="00007F74">
        <w:rPr>
          <w:noProof/>
          <w:lang w:val="de-CH"/>
        </w:rPr>
        <w:drawing>
          <wp:inline distT="0" distB="0" distL="0" distR="0" wp14:anchorId="475524BC" wp14:editId="4C578AAB">
            <wp:extent cx="5972810" cy="2588260"/>
            <wp:effectExtent l="0" t="0" r="0" b="2540"/>
            <wp:docPr id="12093175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17550" name="Grafik 1" descr="Ein Bild, das Text, Screenshot, Schrift enthält.&#10;&#10;Automatisch generierte Beschreibung"/>
                    <pic:cNvPicPr/>
                  </pic:nvPicPr>
                  <pic:blipFill>
                    <a:blip r:embed="rId50"/>
                    <a:stretch>
                      <a:fillRect/>
                    </a:stretch>
                  </pic:blipFill>
                  <pic:spPr>
                    <a:xfrm>
                      <a:off x="0" y="0"/>
                      <a:ext cx="5972810" cy="2588260"/>
                    </a:xfrm>
                    <a:prstGeom prst="rect">
                      <a:avLst/>
                    </a:prstGeom>
                  </pic:spPr>
                </pic:pic>
              </a:graphicData>
            </a:graphic>
          </wp:inline>
        </w:drawing>
      </w:r>
    </w:p>
    <w:p w14:paraId="27DD77E6" w14:textId="0903AEC0" w:rsidR="00007F74" w:rsidRPr="00BE335B" w:rsidRDefault="00007F74" w:rsidP="00007F74">
      <w:pPr>
        <w:pStyle w:val="Beschriftung"/>
        <w:rPr>
          <w:sz w:val="18"/>
          <w:szCs w:val="21"/>
          <w:lang w:val="de-CH"/>
        </w:rPr>
      </w:pPr>
      <w:r w:rsidRPr="00BE335B">
        <w:rPr>
          <w:sz w:val="18"/>
          <w:szCs w:val="21"/>
        </w:rPr>
        <w:t xml:space="preserve">Abbildung </w:t>
      </w:r>
      <w:r w:rsidRPr="00BE335B">
        <w:rPr>
          <w:sz w:val="18"/>
          <w:szCs w:val="21"/>
        </w:rPr>
        <w:fldChar w:fldCharType="begin"/>
      </w:r>
      <w:r w:rsidRPr="00BE335B">
        <w:rPr>
          <w:sz w:val="18"/>
          <w:szCs w:val="21"/>
        </w:rPr>
        <w:instrText xml:space="preserve"> SEQ Abbildung \* ARABIC </w:instrText>
      </w:r>
      <w:r w:rsidRPr="00BE335B">
        <w:rPr>
          <w:sz w:val="18"/>
          <w:szCs w:val="21"/>
        </w:rPr>
        <w:fldChar w:fldCharType="separate"/>
      </w:r>
      <w:r w:rsidRPr="00BE335B">
        <w:rPr>
          <w:noProof/>
          <w:sz w:val="18"/>
          <w:szCs w:val="21"/>
        </w:rPr>
        <w:t>20</w:t>
      </w:r>
      <w:r w:rsidRPr="00BE335B">
        <w:rPr>
          <w:sz w:val="18"/>
          <w:szCs w:val="21"/>
        </w:rPr>
        <w:fldChar w:fldCharType="end"/>
      </w:r>
      <w:r w:rsidRPr="00BE335B">
        <w:rPr>
          <w:sz w:val="18"/>
          <w:szCs w:val="21"/>
        </w:rPr>
        <w:t>: Log-In in die AWS CLI</w:t>
      </w:r>
    </w:p>
    <w:p w14:paraId="40BC1360" w14:textId="10765904" w:rsidR="00451AB3" w:rsidRDefault="000F623E" w:rsidP="00EF636C">
      <w:pPr>
        <w:rPr>
          <w:lang w:val="de-CH"/>
        </w:rPr>
      </w:pPr>
      <w:r>
        <w:rPr>
          <w:lang w:val="de-CH"/>
        </w:rPr>
        <w:t>Anhand des Exports sieht man, dass erfolgreich die nötigen Keys und Tokens gesetzt wurde. Aufgrund der Sicherheit wurden die jeweiligen Keys und Tokens zensiert. Nun kann Terraform so auch schon mit AWS kommunizieren und die Infrastruktur später bereitstellen. Wichtig zu erwähnen ist, dass dieses Script jede Stunde ausgeführt werden muss.</w:t>
      </w:r>
    </w:p>
    <w:p w14:paraId="5870831E" w14:textId="37C43C64" w:rsidR="00451AB3" w:rsidRDefault="00063F9B" w:rsidP="00063F9B">
      <w:pPr>
        <w:pStyle w:val="berschrift3"/>
        <w:rPr>
          <w:lang w:val="de-CH"/>
        </w:rPr>
      </w:pPr>
      <w:r>
        <w:rPr>
          <w:lang w:val="de-CH"/>
        </w:rPr>
        <w:t>Bereitstellung der AWS Services mit Terraform</w:t>
      </w:r>
    </w:p>
    <w:p w14:paraId="084B1CA6" w14:textId="4F3AE0F7" w:rsidR="00436AA2" w:rsidRPr="00436AA2" w:rsidRDefault="00436AA2" w:rsidP="00436AA2">
      <w:pPr>
        <w:rPr>
          <w:lang w:val="de-CH"/>
        </w:rPr>
      </w:pPr>
      <w:r>
        <w:rPr>
          <w:lang w:val="de-CH"/>
        </w:rPr>
        <w:t>Sobald die Entwicklungsumgebung erstellt wurde und der Zugang zu AWS sichergestellt wurde, kann man nun beginnen die Scripts</w:t>
      </w:r>
      <w:r w:rsidR="00E92DE9">
        <w:rPr>
          <w:lang w:val="de-CH"/>
        </w:rPr>
        <w:t>,</w:t>
      </w:r>
      <w:r>
        <w:rPr>
          <w:lang w:val="de-CH"/>
        </w:rPr>
        <w:t xml:space="preserve"> für das Bereitstellen der Infrastruktur durch Terraform</w:t>
      </w:r>
      <w:r w:rsidR="00E92DE9">
        <w:rPr>
          <w:lang w:val="de-CH"/>
        </w:rPr>
        <w:t>, zu erstellen.</w:t>
      </w:r>
      <w:r w:rsidR="00E92DE9">
        <w:rPr>
          <w:lang w:val="de-CH"/>
        </w:rPr>
        <w:br/>
      </w:r>
    </w:p>
    <w:p w14:paraId="04AC0DC7" w14:textId="35AF4390" w:rsidR="00063F9B" w:rsidRPr="00063F9B" w:rsidRDefault="00063F9B" w:rsidP="00063F9B">
      <w:pPr>
        <w:rPr>
          <w:lang w:val="de-CH"/>
        </w:rPr>
      </w:pPr>
      <w:r>
        <w:rPr>
          <w:lang w:val="de-CH"/>
        </w:rPr>
        <w:t>Folgend wird auf die einzelnen Scripts und deren Funktionalität eingegangen:</w:t>
      </w:r>
    </w:p>
    <w:p w14:paraId="5D77DD0C" w14:textId="56D4A207" w:rsidR="00942B67" w:rsidRPr="00826FA0" w:rsidRDefault="00942B67" w:rsidP="00826FA0">
      <w:pPr>
        <w:pStyle w:val="VerzeichnisimIHV"/>
      </w:pPr>
      <w:bookmarkStart w:id="70" w:name="_Toc164845207"/>
      <w:r w:rsidRPr="00826FA0">
        <w:t>Abbildungsverzeichnis</w:t>
      </w:r>
      <w:bookmarkEnd w:id="70"/>
    </w:p>
    <w:p w14:paraId="5A67FF02" w14:textId="77777777" w:rsidR="00CF5B75" w:rsidRDefault="00957AE4">
      <w:pPr>
        <w:pStyle w:val="Abbildungsverzeichnis"/>
        <w:rPr>
          <w:rFonts w:eastAsiaTheme="minorEastAsia" w:cstheme="minorBidi"/>
          <w:noProof/>
          <w:color w:val="auto"/>
          <w:kern w:val="0"/>
          <w:sz w:val="22"/>
          <w:szCs w:val="22"/>
        </w:rPr>
      </w:pPr>
      <w:r>
        <w:fldChar w:fldCharType="begin"/>
      </w:r>
      <w:r w:rsidRPr="00725D08">
        <w:instrText xml:space="preserve"> TOC \h \z \c "Abbildung" </w:instrText>
      </w:r>
      <w:r>
        <w:fldChar w:fldCharType="separate"/>
      </w:r>
      <w:hyperlink w:anchor="_Toc51839769" w:history="1">
        <w:r w:rsidR="00CF5B75" w:rsidRPr="00F9724D">
          <w:rPr>
            <w:rStyle w:val="Hyperlink"/>
            <w:noProof/>
          </w:rPr>
          <w:t>Abbildung 1:</w:t>
        </w:r>
        <w:r w:rsidR="00CF5B75">
          <w:rPr>
            <w:rFonts w:eastAsiaTheme="minorEastAsia" w:cstheme="minorBidi"/>
            <w:noProof/>
            <w:color w:val="auto"/>
            <w:kern w:val="0"/>
            <w:sz w:val="22"/>
            <w:szCs w:val="22"/>
          </w:rPr>
          <w:tab/>
        </w:r>
        <w:r w:rsidR="00CF5B75" w:rsidRPr="00F9724D">
          <w:rPr>
            <w:rStyle w:val="Hyperlink"/>
            <w:noProof/>
          </w:rPr>
          <w:t>Schnellzugriffspalette</w:t>
        </w:r>
        <w:r w:rsidR="00CF5B75">
          <w:rPr>
            <w:noProof/>
            <w:webHidden/>
          </w:rPr>
          <w:tab/>
        </w:r>
        <w:r w:rsidR="00CF5B75">
          <w:rPr>
            <w:noProof/>
            <w:webHidden/>
          </w:rPr>
          <w:fldChar w:fldCharType="begin"/>
        </w:r>
        <w:r w:rsidR="00CF5B75">
          <w:rPr>
            <w:noProof/>
            <w:webHidden/>
          </w:rPr>
          <w:instrText xml:space="preserve"> PAGEREF _Toc51839769 \h </w:instrText>
        </w:r>
        <w:r w:rsidR="00CF5B75">
          <w:rPr>
            <w:noProof/>
            <w:webHidden/>
          </w:rPr>
        </w:r>
        <w:r w:rsidR="00CF5B75">
          <w:rPr>
            <w:noProof/>
            <w:webHidden/>
          </w:rPr>
          <w:fldChar w:fldCharType="separate"/>
        </w:r>
        <w:r w:rsidR="00763321">
          <w:rPr>
            <w:noProof/>
            <w:webHidden/>
          </w:rPr>
          <w:t>9</w:t>
        </w:r>
        <w:r w:rsidR="00CF5B75">
          <w:rPr>
            <w:noProof/>
            <w:webHidden/>
          </w:rPr>
          <w:fldChar w:fldCharType="end"/>
        </w:r>
      </w:hyperlink>
    </w:p>
    <w:p w14:paraId="62AECDE9" w14:textId="77777777" w:rsidR="00CF5B75" w:rsidRDefault="00D637A3">
      <w:pPr>
        <w:pStyle w:val="Abbildungsverzeichnis"/>
        <w:rPr>
          <w:rFonts w:eastAsiaTheme="minorEastAsia" w:cstheme="minorBidi"/>
          <w:noProof/>
          <w:color w:val="auto"/>
          <w:kern w:val="0"/>
          <w:sz w:val="22"/>
          <w:szCs w:val="22"/>
        </w:rPr>
      </w:pPr>
      <w:hyperlink w:anchor="_Toc51839770" w:history="1">
        <w:r w:rsidR="00CF5B75" w:rsidRPr="00F9724D">
          <w:rPr>
            <w:rStyle w:val="Hyperlink"/>
            <w:noProof/>
          </w:rPr>
          <w:t>Abbildung 2:</w:t>
        </w:r>
        <w:r w:rsidR="00CF5B75">
          <w:rPr>
            <w:rFonts w:eastAsiaTheme="minorEastAsia" w:cstheme="minorBidi"/>
            <w:noProof/>
            <w:color w:val="auto"/>
            <w:kern w:val="0"/>
            <w:sz w:val="22"/>
            <w:szCs w:val="22"/>
          </w:rPr>
          <w:tab/>
        </w:r>
        <w:r w:rsidR="00CF5B75" w:rsidRPr="00F9724D">
          <w:rPr>
            <w:rStyle w:val="Hyperlink"/>
            <w:noProof/>
          </w:rPr>
          <w:t>Eine Beispielabbildung</w:t>
        </w:r>
        <w:r w:rsidR="00CF5B75">
          <w:rPr>
            <w:noProof/>
            <w:webHidden/>
          </w:rPr>
          <w:tab/>
        </w:r>
        <w:r w:rsidR="00CF5B75">
          <w:rPr>
            <w:noProof/>
            <w:webHidden/>
          </w:rPr>
          <w:fldChar w:fldCharType="begin"/>
        </w:r>
        <w:r w:rsidR="00CF5B75">
          <w:rPr>
            <w:noProof/>
            <w:webHidden/>
          </w:rPr>
          <w:instrText xml:space="preserve"> PAGEREF _Toc51839770 \h </w:instrText>
        </w:r>
        <w:r w:rsidR="00CF5B75">
          <w:rPr>
            <w:noProof/>
            <w:webHidden/>
          </w:rPr>
        </w:r>
        <w:r w:rsidR="00CF5B75">
          <w:rPr>
            <w:noProof/>
            <w:webHidden/>
          </w:rPr>
          <w:fldChar w:fldCharType="separate"/>
        </w:r>
        <w:r w:rsidR="00763321">
          <w:rPr>
            <w:noProof/>
            <w:webHidden/>
          </w:rPr>
          <w:t>10</w:t>
        </w:r>
        <w:r w:rsidR="00CF5B75">
          <w:rPr>
            <w:noProof/>
            <w:webHidden/>
          </w:rPr>
          <w:fldChar w:fldCharType="end"/>
        </w:r>
      </w:hyperlink>
    </w:p>
    <w:p w14:paraId="671E49D8" w14:textId="77777777" w:rsidR="00CF5B75" w:rsidRDefault="00D637A3">
      <w:pPr>
        <w:pStyle w:val="Abbildungsverzeichnis"/>
        <w:rPr>
          <w:rFonts w:eastAsiaTheme="minorEastAsia" w:cstheme="minorBidi"/>
          <w:noProof/>
          <w:color w:val="auto"/>
          <w:kern w:val="0"/>
          <w:sz w:val="22"/>
          <w:szCs w:val="22"/>
        </w:rPr>
      </w:pPr>
      <w:hyperlink w:anchor="_Toc51839771" w:history="1">
        <w:r w:rsidR="00CF5B75" w:rsidRPr="00F9724D">
          <w:rPr>
            <w:rStyle w:val="Hyperlink"/>
            <w:noProof/>
          </w:rPr>
          <w:t>Abbildung 3:</w:t>
        </w:r>
        <w:r w:rsidR="00CF5B75">
          <w:rPr>
            <w:rFonts w:eastAsiaTheme="minorEastAsia" w:cstheme="minorBidi"/>
            <w:noProof/>
            <w:color w:val="auto"/>
            <w:kern w:val="0"/>
            <w:sz w:val="22"/>
            <w:szCs w:val="22"/>
          </w:rPr>
          <w:tab/>
        </w:r>
        <w:r w:rsidR="00CF5B75" w:rsidRPr="00F9724D">
          <w:rPr>
            <w:rStyle w:val="Hyperlink"/>
            <w:noProof/>
          </w:rPr>
          <w:t>Eine Beispieltabelle</w:t>
        </w:r>
        <w:r w:rsidR="00CF5B75">
          <w:rPr>
            <w:noProof/>
            <w:webHidden/>
          </w:rPr>
          <w:tab/>
        </w:r>
        <w:r w:rsidR="00CF5B75">
          <w:rPr>
            <w:noProof/>
            <w:webHidden/>
          </w:rPr>
          <w:fldChar w:fldCharType="begin"/>
        </w:r>
        <w:r w:rsidR="00CF5B75">
          <w:rPr>
            <w:noProof/>
            <w:webHidden/>
          </w:rPr>
          <w:instrText xml:space="preserve"> PAGEREF _Toc51839771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1003DA62" w14:textId="77777777" w:rsidR="00CF5B75" w:rsidRDefault="00D637A3">
      <w:pPr>
        <w:pStyle w:val="Abbildungsverzeichnis"/>
        <w:rPr>
          <w:rFonts w:eastAsiaTheme="minorEastAsia" w:cstheme="minorBidi"/>
          <w:noProof/>
          <w:color w:val="auto"/>
          <w:kern w:val="0"/>
          <w:sz w:val="22"/>
          <w:szCs w:val="22"/>
        </w:rPr>
      </w:pPr>
      <w:hyperlink w:anchor="_Toc51839772" w:history="1">
        <w:r w:rsidR="00CF5B75" w:rsidRPr="00F9724D">
          <w:rPr>
            <w:rStyle w:val="Hyperlink"/>
            <w:noProof/>
          </w:rPr>
          <w:t>Abbildung 4:</w:t>
        </w:r>
        <w:r w:rsidR="00CF5B75">
          <w:rPr>
            <w:rFonts w:eastAsiaTheme="minorEastAsia" w:cstheme="minorBidi"/>
            <w:noProof/>
            <w:color w:val="auto"/>
            <w:kern w:val="0"/>
            <w:sz w:val="22"/>
            <w:szCs w:val="22"/>
          </w:rPr>
          <w:tab/>
        </w:r>
        <w:r w:rsidR="00CF5B75" w:rsidRPr="00F9724D">
          <w:rPr>
            <w:rStyle w:val="Hyperlink"/>
            <w:noProof/>
          </w:rPr>
          <w:t>Tabellenformatoptionen</w:t>
        </w:r>
        <w:r w:rsidR="00CF5B75">
          <w:rPr>
            <w:noProof/>
            <w:webHidden/>
          </w:rPr>
          <w:tab/>
        </w:r>
        <w:r w:rsidR="00CF5B75">
          <w:rPr>
            <w:noProof/>
            <w:webHidden/>
          </w:rPr>
          <w:fldChar w:fldCharType="begin"/>
        </w:r>
        <w:r w:rsidR="00CF5B75">
          <w:rPr>
            <w:noProof/>
            <w:webHidden/>
          </w:rPr>
          <w:instrText xml:space="preserve"> PAGEREF _Toc51839772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7EDD9F30" w14:textId="77777777" w:rsidR="00A75B91" w:rsidRDefault="00957AE4" w:rsidP="009A1F0D">
      <w:pPr>
        <w:pStyle w:val="Abbildungsverzeichnis"/>
      </w:pPr>
      <w:r>
        <w:fldChar w:fldCharType="end"/>
      </w:r>
      <w:r w:rsidR="00A75B91">
        <w:br w:type="page"/>
      </w:r>
    </w:p>
    <w:p w14:paraId="1731007B" w14:textId="77777777" w:rsidR="00942B67" w:rsidRPr="00826FA0" w:rsidRDefault="00942B67" w:rsidP="00826FA0">
      <w:pPr>
        <w:pStyle w:val="VerzeichnisimIHV"/>
      </w:pPr>
      <w:bookmarkStart w:id="71" w:name="_Toc164845208"/>
      <w:r w:rsidRPr="00826FA0">
        <w:lastRenderedPageBreak/>
        <w:t>Tabellenverzeichnis</w:t>
      </w:r>
      <w:bookmarkEnd w:id="71"/>
    </w:p>
    <w:p w14:paraId="4DEC34E4" w14:textId="77777777" w:rsidR="001E3076" w:rsidRDefault="00011211">
      <w:pPr>
        <w:pStyle w:val="Abbildungsverzeichnis"/>
        <w:rPr>
          <w:rFonts w:eastAsiaTheme="minorEastAsia" w:cstheme="minorBidi"/>
          <w:noProof/>
          <w:color w:val="auto"/>
          <w:sz w:val="22"/>
          <w:szCs w:val="22"/>
        </w:rPr>
      </w:pPr>
      <w:r>
        <w:fldChar w:fldCharType="begin"/>
      </w:r>
      <w:r>
        <w:instrText xml:space="preserve"> TOC \h \z \c "Tabelle" </w:instrText>
      </w:r>
      <w:r>
        <w:fldChar w:fldCharType="separate"/>
      </w:r>
      <w:hyperlink w:anchor="_Toc15489977" w:history="1">
        <w:r w:rsidR="001E3076" w:rsidRPr="002A5199">
          <w:rPr>
            <w:rStyle w:val="Hyperlink"/>
            <w:noProof/>
          </w:rPr>
          <w:t>Tabelle 1:</w:t>
        </w:r>
        <w:r w:rsidR="001E3076">
          <w:rPr>
            <w:rFonts w:eastAsiaTheme="minorEastAsia" w:cstheme="minorBidi"/>
            <w:noProof/>
            <w:color w:val="auto"/>
            <w:sz w:val="22"/>
            <w:szCs w:val="22"/>
          </w:rPr>
          <w:tab/>
        </w:r>
        <w:r w:rsidR="001E3076" w:rsidRPr="002A5199">
          <w:rPr>
            <w:rStyle w:val="Hyperlink"/>
            <w:noProof/>
          </w:rPr>
          <w:t>Textformate Überschriften</w:t>
        </w:r>
        <w:r w:rsidR="001E3076">
          <w:rPr>
            <w:noProof/>
            <w:webHidden/>
          </w:rPr>
          <w:tab/>
        </w:r>
        <w:r w:rsidR="001E3076">
          <w:rPr>
            <w:noProof/>
            <w:webHidden/>
          </w:rPr>
          <w:fldChar w:fldCharType="begin"/>
        </w:r>
        <w:r w:rsidR="001E3076">
          <w:rPr>
            <w:noProof/>
            <w:webHidden/>
          </w:rPr>
          <w:instrText xml:space="preserve"> PAGEREF _Toc15489977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79B5F03B" w14:textId="77777777" w:rsidR="001E3076" w:rsidRDefault="00D637A3">
      <w:pPr>
        <w:pStyle w:val="Abbildungsverzeichnis"/>
        <w:rPr>
          <w:rFonts w:eastAsiaTheme="minorEastAsia" w:cstheme="minorBidi"/>
          <w:noProof/>
          <w:color w:val="auto"/>
          <w:sz w:val="22"/>
          <w:szCs w:val="22"/>
        </w:rPr>
      </w:pPr>
      <w:hyperlink w:anchor="_Toc15489978" w:history="1">
        <w:r w:rsidR="001E3076" w:rsidRPr="002A5199">
          <w:rPr>
            <w:rStyle w:val="Hyperlink"/>
            <w:noProof/>
          </w:rPr>
          <w:t>Tabelle 2:</w:t>
        </w:r>
        <w:r w:rsidR="001E3076">
          <w:rPr>
            <w:rFonts w:eastAsiaTheme="minorEastAsia" w:cstheme="minorBidi"/>
            <w:noProof/>
            <w:color w:val="auto"/>
            <w:sz w:val="22"/>
            <w:szCs w:val="22"/>
          </w:rPr>
          <w:tab/>
        </w:r>
        <w:r w:rsidR="001E3076" w:rsidRPr="002A5199">
          <w:rPr>
            <w:rStyle w:val="Hyperlink"/>
            <w:noProof/>
          </w:rPr>
          <w:t>Textformate Fließtext</w:t>
        </w:r>
        <w:r w:rsidR="001E3076">
          <w:rPr>
            <w:noProof/>
            <w:webHidden/>
          </w:rPr>
          <w:tab/>
        </w:r>
        <w:r w:rsidR="001E3076">
          <w:rPr>
            <w:noProof/>
            <w:webHidden/>
          </w:rPr>
          <w:fldChar w:fldCharType="begin"/>
        </w:r>
        <w:r w:rsidR="001E3076">
          <w:rPr>
            <w:noProof/>
            <w:webHidden/>
          </w:rPr>
          <w:instrText xml:space="preserve"> PAGEREF _Toc15489978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53CE0CBB" w14:textId="77777777" w:rsidR="001E3076" w:rsidRDefault="00D637A3">
      <w:pPr>
        <w:pStyle w:val="Abbildungsverzeichnis"/>
        <w:rPr>
          <w:rFonts w:eastAsiaTheme="minorEastAsia" w:cstheme="minorBidi"/>
          <w:noProof/>
          <w:color w:val="auto"/>
          <w:sz w:val="22"/>
          <w:szCs w:val="22"/>
        </w:rPr>
      </w:pPr>
      <w:hyperlink w:anchor="_Toc15489979" w:history="1">
        <w:r w:rsidR="001E3076" w:rsidRPr="002A5199">
          <w:rPr>
            <w:rStyle w:val="Hyperlink"/>
            <w:noProof/>
          </w:rPr>
          <w:t>Tabelle 4:</w:t>
        </w:r>
        <w:r w:rsidR="001E3076">
          <w:rPr>
            <w:rFonts w:eastAsiaTheme="minorEastAsia" w:cstheme="minorBidi"/>
            <w:noProof/>
            <w:color w:val="auto"/>
            <w:sz w:val="22"/>
            <w:szCs w:val="22"/>
          </w:rPr>
          <w:tab/>
        </w:r>
        <w:r w:rsidR="001E3076" w:rsidRPr="002A5199">
          <w:rPr>
            <w:rStyle w:val="Hyperlink"/>
            <w:noProof/>
          </w:rPr>
          <w:t>Textformate Tabellen</w:t>
        </w:r>
        <w:r w:rsidR="001E3076">
          <w:rPr>
            <w:noProof/>
            <w:webHidden/>
          </w:rPr>
          <w:tab/>
        </w:r>
        <w:r w:rsidR="001E3076">
          <w:rPr>
            <w:noProof/>
            <w:webHidden/>
          </w:rPr>
          <w:fldChar w:fldCharType="begin"/>
        </w:r>
        <w:r w:rsidR="001E3076">
          <w:rPr>
            <w:noProof/>
            <w:webHidden/>
          </w:rPr>
          <w:instrText xml:space="preserve"> PAGEREF _Toc15489979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22CB412B" w14:textId="77777777" w:rsidR="001E3076" w:rsidRDefault="00D637A3">
      <w:pPr>
        <w:pStyle w:val="Abbildungsverzeichnis"/>
        <w:rPr>
          <w:rFonts w:eastAsiaTheme="minorEastAsia" w:cstheme="minorBidi"/>
          <w:noProof/>
          <w:color w:val="auto"/>
          <w:sz w:val="22"/>
          <w:szCs w:val="22"/>
        </w:rPr>
      </w:pPr>
      <w:hyperlink w:anchor="_Toc15489980" w:history="1">
        <w:r w:rsidR="001E3076" w:rsidRPr="002A5199">
          <w:rPr>
            <w:rStyle w:val="Hyperlink"/>
            <w:noProof/>
          </w:rPr>
          <w:t>Tabelle 5:</w:t>
        </w:r>
        <w:r w:rsidR="001E3076">
          <w:rPr>
            <w:rFonts w:eastAsiaTheme="minorEastAsia" w:cstheme="minorBidi"/>
            <w:noProof/>
            <w:color w:val="auto"/>
            <w:sz w:val="22"/>
            <w:szCs w:val="22"/>
          </w:rPr>
          <w:tab/>
        </w:r>
        <w:r w:rsidR="001E3076" w:rsidRPr="002A5199">
          <w:rPr>
            <w:rStyle w:val="Hyperlink"/>
            <w:noProof/>
          </w:rPr>
          <w:t>Textformate Beschriftungen/Verweise</w:t>
        </w:r>
        <w:r w:rsidR="001E3076">
          <w:rPr>
            <w:noProof/>
            <w:webHidden/>
          </w:rPr>
          <w:tab/>
        </w:r>
        <w:r w:rsidR="001E3076">
          <w:rPr>
            <w:noProof/>
            <w:webHidden/>
          </w:rPr>
          <w:fldChar w:fldCharType="begin"/>
        </w:r>
        <w:r w:rsidR="001E3076">
          <w:rPr>
            <w:noProof/>
            <w:webHidden/>
          </w:rPr>
          <w:instrText xml:space="preserve"> PAGEREF _Toc15489980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6A8FE34A" w14:textId="77777777" w:rsidR="001E3076" w:rsidRDefault="00D637A3">
      <w:pPr>
        <w:pStyle w:val="Abbildungsverzeichnis"/>
        <w:rPr>
          <w:rFonts w:eastAsiaTheme="minorEastAsia" w:cstheme="minorBidi"/>
          <w:noProof/>
          <w:color w:val="auto"/>
          <w:sz w:val="22"/>
          <w:szCs w:val="22"/>
        </w:rPr>
      </w:pPr>
      <w:hyperlink w:anchor="_Toc15489981" w:history="1">
        <w:r w:rsidR="001E3076" w:rsidRPr="002A5199">
          <w:rPr>
            <w:rStyle w:val="Hyperlink"/>
            <w:noProof/>
          </w:rPr>
          <w:t>Tabelle 6:</w:t>
        </w:r>
        <w:r w:rsidR="001E3076">
          <w:rPr>
            <w:rFonts w:eastAsiaTheme="minorEastAsia" w:cstheme="minorBidi"/>
            <w:noProof/>
            <w:color w:val="auto"/>
            <w:sz w:val="22"/>
            <w:szCs w:val="22"/>
          </w:rPr>
          <w:tab/>
        </w:r>
        <w:r w:rsidR="001E3076" w:rsidRPr="002A5199">
          <w:rPr>
            <w:rStyle w:val="Hyperlink"/>
            <w:noProof/>
          </w:rPr>
          <w:t>Textformate Sonstiges</w:t>
        </w:r>
        <w:r w:rsidR="001E3076">
          <w:rPr>
            <w:noProof/>
            <w:webHidden/>
          </w:rPr>
          <w:tab/>
        </w:r>
        <w:r w:rsidR="001E3076">
          <w:rPr>
            <w:noProof/>
            <w:webHidden/>
          </w:rPr>
          <w:fldChar w:fldCharType="begin"/>
        </w:r>
        <w:r w:rsidR="001E3076">
          <w:rPr>
            <w:noProof/>
            <w:webHidden/>
          </w:rPr>
          <w:instrText xml:space="preserve"> PAGEREF _Toc15489981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2D0F7177" w14:textId="77777777" w:rsidR="00942B67" w:rsidRPr="009A1F0D" w:rsidRDefault="00011211" w:rsidP="00EE0B5D">
      <w:pPr>
        <w:pStyle w:val="Abbildungsverzeichnis"/>
      </w:pPr>
      <w:r>
        <w:fldChar w:fldCharType="end"/>
      </w:r>
    </w:p>
    <w:p w14:paraId="4480A511" w14:textId="77777777" w:rsidR="00942B67" w:rsidRPr="00C92F97" w:rsidRDefault="00942B67" w:rsidP="006821FD">
      <w:pPr>
        <w:pStyle w:val="berschrift1"/>
      </w:pPr>
      <w:bookmarkStart w:id="72" w:name="_Toc57113879"/>
      <w:bookmarkStart w:id="73" w:name="_Toc57114592"/>
      <w:bookmarkStart w:id="74" w:name="_Toc57114656"/>
      <w:bookmarkStart w:id="75" w:name="_Toc57113880"/>
      <w:bookmarkStart w:id="76" w:name="_Toc57114593"/>
      <w:bookmarkStart w:id="77" w:name="_Toc57114657"/>
      <w:bookmarkStart w:id="78" w:name="_Toc57257737"/>
      <w:bookmarkStart w:id="79" w:name="_Toc164845209"/>
      <w:bookmarkEnd w:id="72"/>
      <w:bookmarkEnd w:id="73"/>
      <w:bookmarkEnd w:id="74"/>
      <w:r w:rsidRPr="00C622CB">
        <w:t>Einleitung</w:t>
      </w:r>
      <w:bookmarkEnd w:id="75"/>
      <w:bookmarkEnd w:id="76"/>
      <w:bookmarkEnd w:id="77"/>
      <w:bookmarkEnd w:id="78"/>
      <w:bookmarkEnd w:id="79"/>
    </w:p>
    <w:p w14:paraId="164957EB" w14:textId="77777777" w:rsidR="00942B67" w:rsidRDefault="00942B67" w:rsidP="008D3900">
      <w:r w:rsidRPr="00F73ED3">
        <w:fldChar w:fldCharType="begin"/>
      </w:r>
      <w:r w:rsidRPr="00F73ED3">
        <w:instrText>MACROBUTTON NoMacro [Hier klicken und Text des Kapitels beginnen]</w:instrText>
      </w:r>
      <w:r w:rsidRPr="00F73ED3">
        <w:fldChar w:fldCharType="end"/>
      </w:r>
    </w:p>
    <w:p w14:paraId="16BE8493" w14:textId="77777777" w:rsidR="00335075" w:rsidRDefault="00335075" w:rsidP="008D3900"/>
    <w:p w14:paraId="25F0C9B4" w14:textId="77777777" w:rsidR="00335075" w:rsidRDefault="00335075" w:rsidP="00CA5380">
      <w:pPr>
        <w:pStyle w:val="Absatzberschrift"/>
      </w:pPr>
      <w:r>
        <w:t>Diese</w:t>
      </w:r>
      <w:r w:rsidR="0061428E">
        <w:t>s</w:t>
      </w:r>
      <w:r>
        <w:t xml:space="preserve"> Dokument dient Ihnen als Word-Dateivorlage </w:t>
      </w:r>
    </w:p>
    <w:p w14:paraId="2176D11D" w14:textId="77777777" w:rsidR="002A5849" w:rsidRDefault="00335075" w:rsidP="008D3900">
      <w:r>
        <w:t>In dieser Datei sind die gängi</w:t>
      </w:r>
      <w:r w:rsidR="0061428E">
        <w:t>g</w:t>
      </w:r>
      <w:r>
        <w:t xml:space="preserve">sten Formatvorlagen definiert, mit denen Sie die Texte schnell gliedern und gestalten können. </w:t>
      </w:r>
    </w:p>
    <w:p w14:paraId="66410D64" w14:textId="77777777" w:rsidR="00CA54A8" w:rsidRDefault="00CA54A8" w:rsidP="00784DD0">
      <w:pPr>
        <w:pStyle w:val="berschrift2"/>
      </w:pPr>
      <w:bookmarkStart w:id="80" w:name="_Toc164845210"/>
      <w:r>
        <w:t>Dokument als Standardvorlage nutzen</w:t>
      </w:r>
      <w:bookmarkEnd w:id="80"/>
    </w:p>
    <w:p w14:paraId="68AB9695" w14:textId="77777777" w:rsidR="002A5849" w:rsidRDefault="002A5849" w:rsidP="0061428E">
      <w:pPr>
        <w:pStyle w:val="Flietext"/>
      </w:pPr>
      <w:r>
        <w:t>Abspeichern als Word-Vorlage mit Ma</w:t>
      </w:r>
      <w:r w:rsidR="00C671C8">
        <w:t>k</w:t>
      </w:r>
      <w:r>
        <w:t xml:space="preserve">ros unter </w:t>
      </w:r>
      <w:r>
        <w:br/>
      </w:r>
      <w:r w:rsidR="005A506B">
        <w:t>#a</w:t>
      </w:r>
      <w:r w:rsidRPr="002A5849">
        <w:t>ppData</w:t>
      </w:r>
      <w:r w:rsidR="005A506B">
        <w:t>#</w:t>
      </w:r>
      <w:r w:rsidRPr="002A5849">
        <w:t>\Roaming\Microsoft\Templates</w:t>
      </w:r>
    </w:p>
    <w:p w14:paraId="19BCC97E" w14:textId="77777777" w:rsidR="00CA5380" w:rsidRDefault="002A5849" w:rsidP="0061428E">
      <w:pPr>
        <w:pStyle w:val="Flietext"/>
      </w:pPr>
      <w:r>
        <w:t>mit dem Dateinamen „Normal.dotm“</w:t>
      </w:r>
      <w:r w:rsidR="00551C0C">
        <w:rPr>
          <w:rStyle w:val="Funotenzeichen"/>
        </w:rPr>
        <w:footnoteReference w:id="9"/>
      </w:r>
    </w:p>
    <w:p w14:paraId="7A8AA7CF" w14:textId="77777777" w:rsidR="00374B4D" w:rsidRDefault="00335075" w:rsidP="00374B4D">
      <w:pPr>
        <w:pStyle w:val="berschrift2"/>
      </w:pPr>
      <w:bookmarkStart w:id="81" w:name="_Toc164845211"/>
      <w:r>
        <w:t xml:space="preserve">Übersicht über die </w:t>
      </w:r>
      <w:r w:rsidR="00315E95">
        <w:t>wichtig</w:t>
      </w:r>
      <w:r w:rsidR="0061428E">
        <w:t>sten Textformatierungen</w:t>
      </w:r>
      <w:bookmarkEnd w:id="81"/>
    </w:p>
    <w:tbl>
      <w:tblPr>
        <w:tblStyle w:val="TelekomTabelleTest"/>
        <w:tblW w:w="9525" w:type="dxa"/>
        <w:tblLook w:val="04A0" w:firstRow="1" w:lastRow="0" w:firstColumn="1" w:lastColumn="0" w:noHBand="0" w:noVBand="1"/>
      </w:tblPr>
      <w:tblGrid>
        <w:gridCol w:w="2268"/>
        <w:gridCol w:w="4649"/>
        <w:gridCol w:w="2608"/>
      </w:tblGrid>
      <w:tr w:rsidR="008C1FF1" w14:paraId="758AACA0"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3454A384" w14:textId="77777777" w:rsidR="008C1FF1" w:rsidRPr="002560F4" w:rsidRDefault="008C1FF1" w:rsidP="002560F4">
            <w:pPr>
              <w:pStyle w:val="TabellenkopfText"/>
            </w:pPr>
            <w:r w:rsidRPr="002560F4">
              <w:t>Überschriften</w:t>
            </w:r>
          </w:p>
        </w:tc>
        <w:tc>
          <w:tcPr>
            <w:tcW w:w="4649" w:type="dxa"/>
          </w:tcPr>
          <w:p w14:paraId="2E11C769" w14:textId="77777777" w:rsidR="008C1FF1" w:rsidRPr="002560F4" w:rsidRDefault="00AA5358" w:rsidP="002560F4">
            <w:pPr>
              <w:pStyle w:val="TabellenkopfText"/>
            </w:pPr>
            <w:r w:rsidRPr="002560F4">
              <w:t>Anmerkungen</w:t>
            </w:r>
          </w:p>
        </w:tc>
        <w:tc>
          <w:tcPr>
            <w:tcW w:w="2608" w:type="dxa"/>
          </w:tcPr>
          <w:p w14:paraId="7B1BD36B" w14:textId="77777777" w:rsidR="008C1FF1" w:rsidRPr="002560F4" w:rsidRDefault="008C1FF1" w:rsidP="002560F4">
            <w:pPr>
              <w:pStyle w:val="TabellenkopfText"/>
            </w:pPr>
            <w:proofErr w:type="spellStart"/>
            <w:r w:rsidRPr="002560F4">
              <w:t>AbsatzFormat</w:t>
            </w:r>
            <w:proofErr w:type="spellEnd"/>
            <w:r w:rsidRPr="002560F4">
              <w:t>/Textformat</w:t>
            </w:r>
          </w:p>
        </w:tc>
      </w:tr>
      <w:tr w:rsidR="008C1FF1" w14:paraId="77F1BA53" w14:textId="77777777" w:rsidTr="003A7C83">
        <w:tc>
          <w:tcPr>
            <w:tcW w:w="2268" w:type="dxa"/>
          </w:tcPr>
          <w:p w14:paraId="640D6099" w14:textId="77777777" w:rsidR="008C1FF1" w:rsidRPr="009460FB" w:rsidRDefault="008C1FF1" w:rsidP="009460FB">
            <w:pPr>
              <w:pStyle w:val="TabelleText"/>
            </w:pPr>
            <w:r w:rsidRPr="009460FB">
              <w:t>1 Überschrift 1</w:t>
            </w:r>
          </w:p>
        </w:tc>
        <w:tc>
          <w:tcPr>
            <w:tcW w:w="4649" w:type="dxa"/>
          </w:tcPr>
          <w:p w14:paraId="703FABC4" w14:textId="77777777" w:rsidR="008C1FF1" w:rsidRPr="009460FB" w:rsidRDefault="008C1FF1" w:rsidP="009460FB">
            <w:pPr>
              <w:pStyle w:val="TabelleText"/>
            </w:pPr>
          </w:p>
        </w:tc>
        <w:tc>
          <w:tcPr>
            <w:tcW w:w="2608" w:type="dxa"/>
          </w:tcPr>
          <w:p w14:paraId="55AD6468" w14:textId="77777777" w:rsidR="008C1FF1" w:rsidRPr="009460FB" w:rsidRDefault="008C1FF1" w:rsidP="009460FB">
            <w:pPr>
              <w:pStyle w:val="TabelleText"/>
            </w:pPr>
            <w:r w:rsidRPr="009460FB">
              <w:t>Absatz</w:t>
            </w:r>
          </w:p>
        </w:tc>
      </w:tr>
      <w:tr w:rsidR="008C1FF1" w14:paraId="47E1AAC0" w14:textId="77777777" w:rsidTr="003A7C83">
        <w:tc>
          <w:tcPr>
            <w:tcW w:w="2268" w:type="dxa"/>
          </w:tcPr>
          <w:p w14:paraId="0F860C79" w14:textId="77777777" w:rsidR="008C1FF1" w:rsidRPr="009460FB" w:rsidRDefault="008C1FF1" w:rsidP="009460FB">
            <w:pPr>
              <w:pStyle w:val="TabelleText"/>
            </w:pPr>
            <w:r w:rsidRPr="009460FB">
              <w:t>1.1 Überschrift 2</w:t>
            </w:r>
          </w:p>
        </w:tc>
        <w:tc>
          <w:tcPr>
            <w:tcW w:w="4649" w:type="dxa"/>
          </w:tcPr>
          <w:p w14:paraId="24993D46" w14:textId="77777777" w:rsidR="008C1FF1" w:rsidRPr="009460FB" w:rsidRDefault="008C1FF1" w:rsidP="009460FB">
            <w:pPr>
              <w:pStyle w:val="TabelleText"/>
            </w:pPr>
          </w:p>
        </w:tc>
        <w:tc>
          <w:tcPr>
            <w:tcW w:w="2608" w:type="dxa"/>
          </w:tcPr>
          <w:p w14:paraId="25D06C91" w14:textId="77777777" w:rsidR="008C1FF1" w:rsidRPr="009460FB" w:rsidRDefault="008C1FF1" w:rsidP="009460FB">
            <w:pPr>
              <w:pStyle w:val="TabelleText"/>
            </w:pPr>
            <w:r w:rsidRPr="009460FB">
              <w:t>Absatz</w:t>
            </w:r>
          </w:p>
        </w:tc>
      </w:tr>
      <w:tr w:rsidR="008C1FF1" w14:paraId="506CA47D" w14:textId="77777777" w:rsidTr="003A7C83">
        <w:tc>
          <w:tcPr>
            <w:tcW w:w="2268" w:type="dxa"/>
          </w:tcPr>
          <w:p w14:paraId="37606ACE" w14:textId="77777777" w:rsidR="008C1FF1" w:rsidRPr="009460FB" w:rsidRDefault="008C1FF1" w:rsidP="009460FB">
            <w:pPr>
              <w:pStyle w:val="TabelleText"/>
            </w:pPr>
            <w:r w:rsidRPr="009460FB">
              <w:t>1.1.1 Überschrift 3</w:t>
            </w:r>
          </w:p>
        </w:tc>
        <w:tc>
          <w:tcPr>
            <w:tcW w:w="4649" w:type="dxa"/>
          </w:tcPr>
          <w:p w14:paraId="08EE3FA0" w14:textId="77777777" w:rsidR="008C1FF1" w:rsidRPr="009460FB" w:rsidRDefault="008C1FF1" w:rsidP="009460FB">
            <w:pPr>
              <w:pStyle w:val="TabelleText"/>
            </w:pPr>
          </w:p>
        </w:tc>
        <w:tc>
          <w:tcPr>
            <w:tcW w:w="2608" w:type="dxa"/>
          </w:tcPr>
          <w:p w14:paraId="370B87FC" w14:textId="77777777" w:rsidR="008C1FF1" w:rsidRPr="009460FB" w:rsidRDefault="008C1FF1" w:rsidP="009460FB">
            <w:pPr>
              <w:pStyle w:val="TabelleText"/>
            </w:pPr>
            <w:r w:rsidRPr="009460FB">
              <w:t>Absatz</w:t>
            </w:r>
          </w:p>
        </w:tc>
      </w:tr>
      <w:tr w:rsidR="008C1FF1" w14:paraId="2E00BD35" w14:textId="77777777" w:rsidTr="003A7C83">
        <w:tc>
          <w:tcPr>
            <w:tcW w:w="2268" w:type="dxa"/>
          </w:tcPr>
          <w:p w14:paraId="72EF365C" w14:textId="77777777" w:rsidR="008C1FF1" w:rsidRPr="009460FB" w:rsidRDefault="008C1FF1" w:rsidP="009460FB">
            <w:pPr>
              <w:pStyle w:val="TabelleText"/>
            </w:pPr>
            <w:r w:rsidRPr="009460FB">
              <w:t>1.1.1.1 Überschrift 4</w:t>
            </w:r>
          </w:p>
        </w:tc>
        <w:tc>
          <w:tcPr>
            <w:tcW w:w="4649" w:type="dxa"/>
          </w:tcPr>
          <w:p w14:paraId="5E05574A" w14:textId="77777777" w:rsidR="008C1FF1" w:rsidRPr="009460FB" w:rsidRDefault="008C1FF1" w:rsidP="009460FB">
            <w:pPr>
              <w:pStyle w:val="TabelleText"/>
            </w:pPr>
          </w:p>
        </w:tc>
        <w:tc>
          <w:tcPr>
            <w:tcW w:w="2608" w:type="dxa"/>
          </w:tcPr>
          <w:p w14:paraId="0DF29311" w14:textId="77777777" w:rsidR="008C1FF1" w:rsidRPr="009460FB" w:rsidRDefault="008C1FF1" w:rsidP="009460FB">
            <w:pPr>
              <w:pStyle w:val="TabelleText"/>
            </w:pPr>
            <w:r w:rsidRPr="009460FB">
              <w:t>Absatz</w:t>
            </w:r>
          </w:p>
        </w:tc>
      </w:tr>
      <w:tr w:rsidR="008C1FF1" w14:paraId="0D66C81C" w14:textId="77777777" w:rsidTr="003A7C83">
        <w:tc>
          <w:tcPr>
            <w:tcW w:w="2268" w:type="dxa"/>
          </w:tcPr>
          <w:p w14:paraId="6D675F69" w14:textId="77777777" w:rsidR="008C1FF1" w:rsidRPr="009460FB" w:rsidRDefault="008C1FF1" w:rsidP="009460FB">
            <w:pPr>
              <w:pStyle w:val="TabelleText"/>
            </w:pPr>
            <w:r w:rsidRPr="009460FB">
              <w:t>Absatzüberschrift</w:t>
            </w:r>
          </w:p>
        </w:tc>
        <w:tc>
          <w:tcPr>
            <w:tcW w:w="4649" w:type="dxa"/>
          </w:tcPr>
          <w:p w14:paraId="31C43216" w14:textId="77777777" w:rsidR="008C1FF1" w:rsidRPr="009460FB" w:rsidRDefault="00624F8F" w:rsidP="009460FB">
            <w:pPr>
              <w:pStyle w:val="TabelleText"/>
            </w:pPr>
            <w:r>
              <w:t xml:space="preserve">Nicht </w:t>
            </w:r>
            <w:r w:rsidR="00C671C8">
              <w:t>nummeriert</w:t>
            </w:r>
          </w:p>
        </w:tc>
        <w:tc>
          <w:tcPr>
            <w:tcW w:w="2608" w:type="dxa"/>
          </w:tcPr>
          <w:p w14:paraId="4EC241E5" w14:textId="77777777" w:rsidR="008C1FF1" w:rsidRPr="009460FB" w:rsidRDefault="008C1FF1" w:rsidP="009460FB">
            <w:pPr>
              <w:pStyle w:val="TabelleText"/>
            </w:pPr>
            <w:r w:rsidRPr="009460FB">
              <w:t>Absatz</w:t>
            </w:r>
          </w:p>
        </w:tc>
      </w:tr>
    </w:tbl>
    <w:p w14:paraId="3B178C73" w14:textId="11BE9FEE" w:rsidR="00374B4D" w:rsidRDefault="00374B4D" w:rsidP="00C36CED">
      <w:pPr>
        <w:pStyle w:val="Beschriftung"/>
      </w:pPr>
      <w:bookmarkStart w:id="82" w:name="_Toc480796174"/>
      <w:bookmarkStart w:id="83" w:name="_Toc15489977"/>
      <w:r>
        <w:t xml:space="preserve">Tabelle </w:t>
      </w:r>
      <w:r>
        <w:fldChar w:fldCharType="begin"/>
      </w:r>
      <w:r>
        <w:instrText xml:space="preserve"> SEQ Tabelle \* ARABIC </w:instrText>
      </w:r>
      <w:r>
        <w:fldChar w:fldCharType="separate"/>
      </w:r>
      <w:r w:rsidR="008458F4">
        <w:rPr>
          <w:noProof/>
        </w:rPr>
        <w:t>1</w:t>
      </w:r>
      <w:r>
        <w:rPr>
          <w:noProof/>
        </w:rPr>
        <w:fldChar w:fldCharType="end"/>
      </w:r>
      <w:r w:rsidR="00AA5358">
        <w:t>:</w:t>
      </w:r>
      <w:r w:rsidR="00AA5358">
        <w:tab/>
      </w:r>
      <w:r>
        <w:t>Textformate Überschriften</w:t>
      </w:r>
      <w:bookmarkEnd w:id="82"/>
      <w:bookmarkEnd w:id="83"/>
    </w:p>
    <w:tbl>
      <w:tblPr>
        <w:tblStyle w:val="TelekomTabelleTest"/>
        <w:tblW w:w="9525" w:type="dxa"/>
        <w:tblLook w:val="04A0" w:firstRow="1" w:lastRow="0" w:firstColumn="1" w:lastColumn="0" w:noHBand="0" w:noVBand="1"/>
      </w:tblPr>
      <w:tblGrid>
        <w:gridCol w:w="2268"/>
        <w:gridCol w:w="4649"/>
        <w:gridCol w:w="2608"/>
      </w:tblGrid>
      <w:tr w:rsidR="00AA5358" w14:paraId="063F4752"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1173ED0D" w14:textId="77777777" w:rsidR="00AA5358" w:rsidRPr="002560F4" w:rsidRDefault="00C671C8" w:rsidP="002560F4">
            <w:pPr>
              <w:pStyle w:val="TabellenkopfText"/>
            </w:pPr>
            <w:r>
              <w:t>Fließ</w:t>
            </w:r>
            <w:r w:rsidRPr="002560F4">
              <w:t>text</w:t>
            </w:r>
          </w:p>
        </w:tc>
        <w:tc>
          <w:tcPr>
            <w:tcW w:w="4649" w:type="dxa"/>
          </w:tcPr>
          <w:p w14:paraId="2759B3F6" w14:textId="77777777" w:rsidR="00AA5358" w:rsidRPr="002560F4" w:rsidRDefault="00AA5358" w:rsidP="002560F4">
            <w:pPr>
              <w:pStyle w:val="TabellenkopfText"/>
            </w:pPr>
            <w:r w:rsidRPr="002560F4">
              <w:t>Anmerkungen</w:t>
            </w:r>
          </w:p>
        </w:tc>
        <w:tc>
          <w:tcPr>
            <w:tcW w:w="2608" w:type="dxa"/>
          </w:tcPr>
          <w:p w14:paraId="3759AC99" w14:textId="77777777" w:rsidR="00AA5358" w:rsidRPr="002560F4" w:rsidRDefault="00AA5358" w:rsidP="002560F4">
            <w:pPr>
              <w:pStyle w:val="TabellenkopfText"/>
            </w:pPr>
            <w:proofErr w:type="spellStart"/>
            <w:r w:rsidRPr="002560F4">
              <w:t>AbsatzFormat</w:t>
            </w:r>
            <w:proofErr w:type="spellEnd"/>
            <w:r w:rsidRPr="002560F4">
              <w:t>/Textformat</w:t>
            </w:r>
          </w:p>
        </w:tc>
      </w:tr>
      <w:tr w:rsidR="008C1FF1" w:rsidRPr="009460FB" w14:paraId="4A468D0F" w14:textId="77777777" w:rsidTr="003A7C83">
        <w:tc>
          <w:tcPr>
            <w:tcW w:w="2268" w:type="dxa"/>
          </w:tcPr>
          <w:p w14:paraId="449FD12E" w14:textId="77777777" w:rsidR="008C1FF1" w:rsidRPr="009460FB" w:rsidRDefault="008C1FF1" w:rsidP="009460FB">
            <w:pPr>
              <w:pStyle w:val="TabelleText"/>
            </w:pPr>
            <w:r w:rsidRPr="009460FB">
              <w:t>Fließtext</w:t>
            </w:r>
          </w:p>
        </w:tc>
        <w:tc>
          <w:tcPr>
            <w:tcW w:w="4649" w:type="dxa"/>
          </w:tcPr>
          <w:p w14:paraId="4228BAFC" w14:textId="77777777" w:rsidR="008C1FF1" w:rsidRPr="009460FB" w:rsidRDefault="008C1FF1" w:rsidP="009460FB">
            <w:pPr>
              <w:pStyle w:val="TabelleText"/>
            </w:pPr>
          </w:p>
        </w:tc>
        <w:tc>
          <w:tcPr>
            <w:tcW w:w="2608" w:type="dxa"/>
          </w:tcPr>
          <w:p w14:paraId="2F9A3741" w14:textId="77777777" w:rsidR="008C1FF1" w:rsidRPr="009460FB" w:rsidRDefault="008C1FF1" w:rsidP="009460FB">
            <w:pPr>
              <w:pStyle w:val="TabelleText"/>
            </w:pPr>
            <w:r w:rsidRPr="009460FB">
              <w:t>Absatz</w:t>
            </w:r>
          </w:p>
        </w:tc>
      </w:tr>
      <w:tr w:rsidR="008C1FF1" w:rsidRPr="009460FB" w14:paraId="3421F8D6" w14:textId="77777777" w:rsidTr="003A7C83">
        <w:tc>
          <w:tcPr>
            <w:tcW w:w="2268" w:type="dxa"/>
          </w:tcPr>
          <w:p w14:paraId="0F9E4721" w14:textId="77777777" w:rsidR="008C1FF1" w:rsidRPr="009460FB" w:rsidRDefault="008C1FF1" w:rsidP="009460FB">
            <w:pPr>
              <w:pStyle w:val="TabelleText"/>
            </w:pPr>
            <w:r w:rsidRPr="009460FB">
              <w:lastRenderedPageBreak/>
              <w:t>Standard</w:t>
            </w:r>
          </w:p>
        </w:tc>
        <w:tc>
          <w:tcPr>
            <w:tcW w:w="4649" w:type="dxa"/>
          </w:tcPr>
          <w:p w14:paraId="461B65D3" w14:textId="77777777" w:rsidR="008C1FF1" w:rsidRPr="009460FB" w:rsidRDefault="00464945" w:rsidP="009460FB">
            <w:pPr>
              <w:pStyle w:val="TabelleText"/>
            </w:pPr>
            <w:r>
              <w:t>Basisformat für Text</w:t>
            </w:r>
          </w:p>
        </w:tc>
        <w:tc>
          <w:tcPr>
            <w:tcW w:w="2608" w:type="dxa"/>
          </w:tcPr>
          <w:p w14:paraId="241E2945" w14:textId="77777777" w:rsidR="008C1FF1" w:rsidRPr="009460FB" w:rsidRDefault="008C1FF1" w:rsidP="009460FB">
            <w:pPr>
              <w:pStyle w:val="TabelleText"/>
            </w:pPr>
            <w:r w:rsidRPr="009460FB">
              <w:t>Absatz</w:t>
            </w:r>
          </w:p>
        </w:tc>
      </w:tr>
      <w:tr w:rsidR="008C1FF1" w:rsidRPr="009460FB" w14:paraId="4C321DEF" w14:textId="77777777" w:rsidTr="003A7C83">
        <w:tc>
          <w:tcPr>
            <w:tcW w:w="2268" w:type="dxa"/>
          </w:tcPr>
          <w:p w14:paraId="1653E922" w14:textId="77777777" w:rsidR="008C1FF1" w:rsidRPr="009460FB" w:rsidRDefault="008C1FF1" w:rsidP="009460FB">
            <w:pPr>
              <w:pStyle w:val="TabelleText"/>
            </w:pPr>
            <w:r w:rsidRPr="009460FB">
              <w:t xml:space="preserve">Fett </w:t>
            </w:r>
          </w:p>
        </w:tc>
        <w:tc>
          <w:tcPr>
            <w:tcW w:w="4649" w:type="dxa"/>
          </w:tcPr>
          <w:p w14:paraId="2C238A74" w14:textId="77777777" w:rsidR="008C1FF1" w:rsidRPr="009460FB" w:rsidRDefault="00AA5358" w:rsidP="009460FB">
            <w:pPr>
              <w:pStyle w:val="TabelleText"/>
            </w:pPr>
            <w:r w:rsidRPr="009460FB">
              <w:t>Fettstellung bitte nicht über die „F“ Taste</w:t>
            </w:r>
          </w:p>
        </w:tc>
        <w:tc>
          <w:tcPr>
            <w:tcW w:w="2608" w:type="dxa"/>
          </w:tcPr>
          <w:p w14:paraId="6A835A75" w14:textId="77777777" w:rsidR="008C1FF1" w:rsidRPr="009460FB" w:rsidRDefault="008C1FF1" w:rsidP="009460FB">
            <w:pPr>
              <w:pStyle w:val="TabelleText"/>
            </w:pPr>
            <w:r w:rsidRPr="009460FB">
              <w:t>Text</w:t>
            </w:r>
          </w:p>
        </w:tc>
      </w:tr>
      <w:tr w:rsidR="008C1FF1" w:rsidRPr="009460FB" w14:paraId="42D201C6" w14:textId="77777777" w:rsidTr="003A7C83">
        <w:tc>
          <w:tcPr>
            <w:tcW w:w="2268" w:type="dxa"/>
          </w:tcPr>
          <w:p w14:paraId="39B33516" w14:textId="77777777" w:rsidR="008C1FF1" w:rsidRPr="009460FB" w:rsidRDefault="008C1FF1" w:rsidP="009460FB">
            <w:pPr>
              <w:pStyle w:val="TabelleText"/>
            </w:pPr>
            <w:r w:rsidRPr="009460FB">
              <w:t xml:space="preserve">Liste mit </w:t>
            </w:r>
            <w:proofErr w:type="spellStart"/>
            <w:r w:rsidRPr="009460FB">
              <w:t>Bullets</w:t>
            </w:r>
            <w:proofErr w:type="spellEnd"/>
          </w:p>
        </w:tc>
        <w:tc>
          <w:tcPr>
            <w:tcW w:w="4649" w:type="dxa"/>
          </w:tcPr>
          <w:p w14:paraId="2B086FF9" w14:textId="77777777" w:rsidR="008C1FF1" w:rsidRPr="009460FB" w:rsidRDefault="00AA5358" w:rsidP="009460FB">
            <w:pPr>
              <w:pStyle w:val="TabelleText"/>
            </w:pPr>
            <w:r w:rsidRPr="009460FB">
              <w:t>Unterpunkte in gesonderten Formatvorlagen</w:t>
            </w:r>
          </w:p>
        </w:tc>
        <w:tc>
          <w:tcPr>
            <w:tcW w:w="2608" w:type="dxa"/>
          </w:tcPr>
          <w:p w14:paraId="7DBC7B45" w14:textId="77777777" w:rsidR="008C1FF1" w:rsidRPr="009460FB" w:rsidRDefault="008C1FF1" w:rsidP="009460FB">
            <w:pPr>
              <w:pStyle w:val="TabelleText"/>
            </w:pPr>
            <w:r w:rsidRPr="009460FB">
              <w:t>Absatz</w:t>
            </w:r>
          </w:p>
        </w:tc>
      </w:tr>
      <w:tr w:rsidR="008C1FF1" w:rsidRPr="009460FB" w14:paraId="070B0619" w14:textId="77777777" w:rsidTr="003A7C83">
        <w:tc>
          <w:tcPr>
            <w:tcW w:w="2268" w:type="dxa"/>
          </w:tcPr>
          <w:p w14:paraId="0D9ADE93" w14:textId="77777777" w:rsidR="008C1FF1" w:rsidRPr="009460FB" w:rsidRDefault="008C1FF1" w:rsidP="009460FB">
            <w:pPr>
              <w:pStyle w:val="TabelleText"/>
            </w:pPr>
            <w:r w:rsidRPr="009460FB">
              <w:t>Liste sortiert</w:t>
            </w:r>
          </w:p>
        </w:tc>
        <w:tc>
          <w:tcPr>
            <w:tcW w:w="4649" w:type="dxa"/>
          </w:tcPr>
          <w:p w14:paraId="0959787C" w14:textId="77777777" w:rsidR="008C1FF1" w:rsidRPr="009460FB" w:rsidRDefault="00AA5358" w:rsidP="009460FB">
            <w:pPr>
              <w:pStyle w:val="TabelleText"/>
            </w:pPr>
            <w:r w:rsidRPr="009460FB">
              <w:t>Unterpunkte in gesonderten Formatvorlagen</w:t>
            </w:r>
          </w:p>
        </w:tc>
        <w:tc>
          <w:tcPr>
            <w:tcW w:w="2608" w:type="dxa"/>
          </w:tcPr>
          <w:p w14:paraId="486FE0AC" w14:textId="77777777" w:rsidR="008C1FF1" w:rsidRPr="009460FB" w:rsidRDefault="008C1FF1" w:rsidP="009460FB">
            <w:pPr>
              <w:pStyle w:val="TabelleText"/>
            </w:pPr>
            <w:r w:rsidRPr="009460FB">
              <w:t>Absatz</w:t>
            </w:r>
          </w:p>
        </w:tc>
      </w:tr>
      <w:tr w:rsidR="00901E39" w:rsidRPr="009460FB" w14:paraId="47B1BEDF" w14:textId="77777777" w:rsidTr="003A7C83">
        <w:tc>
          <w:tcPr>
            <w:tcW w:w="2268" w:type="dxa"/>
          </w:tcPr>
          <w:p w14:paraId="4CF597DE" w14:textId="77777777" w:rsidR="00901E39" w:rsidRPr="002A110F" w:rsidRDefault="00901E39" w:rsidP="00901E39">
            <w:pPr>
              <w:pStyle w:val="TabelleText"/>
            </w:pPr>
            <w:r w:rsidRPr="002A110F">
              <w:t>Hyperlink</w:t>
            </w:r>
          </w:p>
        </w:tc>
        <w:tc>
          <w:tcPr>
            <w:tcW w:w="4649" w:type="dxa"/>
          </w:tcPr>
          <w:p w14:paraId="04CFEEA0" w14:textId="77777777" w:rsidR="00901E39" w:rsidRPr="009460FB" w:rsidRDefault="00901E39" w:rsidP="00901E39">
            <w:pPr>
              <w:pStyle w:val="TabelleText"/>
            </w:pPr>
          </w:p>
        </w:tc>
        <w:tc>
          <w:tcPr>
            <w:tcW w:w="2608" w:type="dxa"/>
          </w:tcPr>
          <w:p w14:paraId="380234D6" w14:textId="77777777" w:rsidR="00901E39" w:rsidRPr="009460FB" w:rsidRDefault="0006492E" w:rsidP="00901E39">
            <w:pPr>
              <w:pStyle w:val="TabelleText"/>
            </w:pPr>
            <w:r>
              <w:t>Text</w:t>
            </w:r>
          </w:p>
        </w:tc>
      </w:tr>
      <w:tr w:rsidR="00901E39" w:rsidRPr="009460FB" w14:paraId="22081F0F" w14:textId="77777777" w:rsidTr="003A7C83">
        <w:tc>
          <w:tcPr>
            <w:tcW w:w="2268" w:type="dxa"/>
          </w:tcPr>
          <w:p w14:paraId="08F455A5" w14:textId="77777777" w:rsidR="00901E39" w:rsidRPr="002A110F" w:rsidRDefault="00901E39" w:rsidP="00901E39">
            <w:pPr>
              <w:pStyle w:val="TabelleText"/>
            </w:pPr>
            <w:r w:rsidRPr="002A110F">
              <w:t>Besuchter Link</w:t>
            </w:r>
          </w:p>
        </w:tc>
        <w:tc>
          <w:tcPr>
            <w:tcW w:w="4649" w:type="dxa"/>
          </w:tcPr>
          <w:p w14:paraId="20864C3F" w14:textId="77777777" w:rsidR="00901E39" w:rsidRPr="009460FB" w:rsidRDefault="00901E39" w:rsidP="00901E39">
            <w:pPr>
              <w:pStyle w:val="TabelleText"/>
            </w:pPr>
          </w:p>
        </w:tc>
        <w:tc>
          <w:tcPr>
            <w:tcW w:w="2608" w:type="dxa"/>
          </w:tcPr>
          <w:p w14:paraId="5B27D44B" w14:textId="77777777" w:rsidR="00901E39" w:rsidRPr="009460FB" w:rsidRDefault="0006492E" w:rsidP="00901E39">
            <w:pPr>
              <w:pStyle w:val="TabelleText"/>
            </w:pPr>
            <w:r>
              <w:t>Text</w:t>
            </w:r>
          </w:p>
        </w:tc>
      </w:tr>
      <w:tr w:rsidR="0006492E" w:rsidRPr="009460FB" w14:paraId="08E4DC39" w14:textId="77777777" w:rsidTr="003A7C83">
        <w:tc>
          <w:tcPr>
            <w:tcW w:w="2268" w:type="dxa"/>
          </w:tcPr>
          <w:p w14:paraId="2C9C45D0" w14:textId="77777777" w:rsidR="0006492E" w:rsidRPr="002A110F" w:rsidRDefault="0006492E" w:rsidP="00901E39">
            <w:pPr>
              <w:pStyle w:val="TabelleText"/>
            </w:pPr>
            <w:r>
              <w:t>Zitate</w:t>
            </w:r>
          </w:p>
        </w:tc>
        <w:tc>
          <w:tcPr>
            <w:tcW w:w="4649" w:type="dxa"/>
          </w:tcPr>
          <w:p w14:paraId="022EFB5B" w14:textId="77777777" w:rsidR="0006492E" w:rsidRPr="009460FB" w:rsidRDefault="0006492E" w:rsidP="00901E39">
            <w:pPr>
              <w:pStyle w:val="TabelleText"/>
            </w:pPr>
          </w:p>
        </w:tc>
        <w:tc>
          <w:tcPr>
            <w:tcW w:w="2608" w:type="dxa"/>
          </w:tcPr>
          <w:p w14:paraId="5F6D8DC6" w14:textId="77777777" w:rsidR="0006492E" w:rsidRPr="009460FB" w:rsidRDefault="0006492E" w:rsidP="00901E39">
            <w:pPr>
              <w:pStyle w:val="TabelleText"/>
            </w:pPr>
            <w:r>
              <w:t>Absatz</w:t>
            </w:r>
          </w:p>
        </w:tc>
      </w:tr>
    </w:tbl>
    <w:p w14:paraId="4EE1216A" w14:textId="0205DA99" w:rsidR="001E3076" w:rsidRPr="001E3076" w:rsidRDefault="00374B4D" w:rsidP="001E3076">
      <w:pPr>
        <w:pStyle w:val="Beschriftung"/>
      </w:pPr>
      <w:bookmarkStart w:id="84" w:name="_Toc15489978"/>
      <w:r>
        <w:t xml:space="preserve">Tabelle </w:t>
      </w:r>
      <w:r>
        <w:fldChar w:fldCharType="begin"/>
      </w:r>
      <w:r>
        <w:instrText xml:space="preserve"> SEQ Tabelle \* ARABIC </w:instrText>
      </w:r>
      <w:r>
        <w:fldChar w:fldCharType="separate"/>
      </w:r>
      <w:r w:rsidR="008458F4">
        <w:rPr>
          <w:noProof/>
        </w:rPr>
        <w:t>2</w:t>
      </w:r>
      <w:r>
        <w:rPr>
          <w:noProof/>
        </w:rPr>
        <w:fldChar w:fldCharType="end"/>
      </w:r>
      <w:r w:rsidR="00AA5358">
        <w:t>:</w:t>
      </w:r>
      <w:r w:rsidR="00AA5358">
        <w:tab/>
      </w:r>
      <w:r>
        <w:t xml:space="preserve">Textformate </w:t>
      </w:r>
      <w:r w:rsidRPr="0006492E">
        <w:t>Fließtext</w:t>
      </w:r>
      <w:bookmarkEnd w:id="84"/>
    </w:p>
    <w:tbl>
      <w:tblPr>
        <w:tblStyle w:val="TelekomTabelleTest"/>
        <w:tblW w:w="9525" w:type="dxa"/>
        <w:tblLook w:val="04A0" w:firstRow="1" w:lastRow="0" w:firstColumn="1" w:lastColumn="0" w:noHBand="0" w:noVBand="1"/>
      </w:tblPr>
      <w:tblGrid>
        <w:gridCol w:w="2268"/>
        <w:gridCol w:w="4649"/>
        <w:gridCol w:w="2608"/>
      </w:tblGrid>
      <w:tr w:rsidR="00AA5358" w:rsidRPr="00AA5358" w14:paraId="5BFE39F8"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DCBCDE1" w14:textId="77777777" w:rsidR="00AA5358" w:rsidRPr="002560F4" w:rsidRDefault="00AA5358" w:rsidP="002560F4">
            <w:pPr>
              <w:pStyle w:val="TabellenkopfText"/>
            </w:pPr>
            <w:r w:rsidRPr="002560F4">
              <w:t>Tabellen</w:t>
            </w:r>
          </w:p>
        </w:tc>
        <w:tc>
          <w:tcPr>
            <w:tcW w:w="4649" w:type="dxa"/>
          </w:tcPr>
          <w:p w14:paraId="7EA5F991" w14:textId="77777777" w:rsidR="00AA5358" w:rsidRPr="002560F4" w:rsidRDefault="00AA5358" w:rsidP="002560F4">
            <w:pPr>
              <w:pStyle w:val="TabellenkopfText"/>
            </w:pPr>
            <w:r w:rsidRPr="002560F4">
              <w:t>Anmerkungen</w:t>
            </w:r>
          </w:p>
        </w:tc>
        <w:tc>
          <w:tcPr>
            <w:tcW w:w="2608" w:type="dxa"/>
          </w:tcPr>
          <w:p w14:paraId="40641ECB" w14:textId="77777777" w:rsidR="00AA5358" w:rsidRPr="002560F4" w:rsidRDefault="00AA5358" w:rsidP="002560F4">
            <w:pPr>
              <w:pStyle w:val="TabellenkopfText"/>
            </w:pPr>
            <w:proofErr w:type="spellStart"/>
            <w:r w:rsidRPr="002560F4">
              <w:t>AbsatzFormat</w:t>
            </w:r>
            <w:proofErr w:type="spellEnd"/>
            <w:r w:rsidRPr="002560F4">
              <w:t>/Textformat</w:t>
            </w:r>
          </w:p>
        </w:tc>
      </w:tr>
      <w:tr w:rsidR="00AA5358" w:rsidRPr="00AA5358" w14:paraId="44C0C502" w14:textId="77777777" w:rsidTr="003A7C83">
        <w:tc>
          <w:tcPr>
            <w:tcW w:w="2268" w:type="dxa"/>
          </w:tcPr>
          <w:p w14:paraId="4302D255" w14:textId="77777777" w:rsidR="00AA5358" w:rsidRPr="00AA5358" w:rsidRDefault="00AA5358" w:rsidP="00AA5358">
            <w:pPr>
              <w:pStyle w:val="TabelleText"/>
            </w:pPr>
            <w:r w:rsidRPr="00AA5358">
              <w:t>Text Tabelle</w:t>
            </w:r>
          </w:p>
        </w:tc>
        <w:tc>
          <w:tcPr>
            <w:tcW w:w="4649" w:type="dxa"/>
          </w:tcPr>
          <w:p w14:paraId="5E4BEEA7" w14:textId="77777777" w:rsidR="00AA5358" w:rsidRPr="00AA5358" w:rsidRDefault="00AA5358" w:rsidP="00AA5358">
            <w:pPr>
              <w:pStyle w:val="TabelleText"/>
            </w:pPr>
            <w:r w:rsidRPr="00AA5358">
              <w:t>Links</w:t>
            </w:r>
            <w:r w:rsidR="00C671C8">
              <w:t xml:space="preserve"> </w:t>
            </w:r>
            <w:r w:rsidRPr="00AA5358">
              <w:t>ausgerichtete Inhalte (meist Text)</w:t>
            </w:r>
          </w:p>
        </w:tc>
        <w:tc>
          <w:tcPr>
            <w:tcW w:w="2608" w:type="dxa"/>
          </w:tcPr>
          <w:p w14:paraId="220F6C77" w14:textId="77777777" w:rsidR="00AA5358" w:rsidRPr="00AA5358" w:rsidRDefault="00AA5358" w:rsidP="00AA5358">
            <w:pPr>
              <w:pStyle w:val="TabelleText"/>
            </w:pPr>
            <w:r w:rsidRPr="00AA5358">
              <w:t>Absatz</w:t>
            </w:r>
          </w:p>
        </w:tc>
      </w:tr>
      <w:tr w:rsidR="00AA5358" w:rsidRPr="00AA5358" w14:paraId="547D16F1" w14:textId="77777777" w:rsidTr="003A7C83">
        <w:tc>
          <w:tcPr>
            <w:tcW w:w="2268" w:type="dxa"/>
          </w:tcPr>
          <w:p w14:paraId="3252A4E9" w14:textId="77777777" w:rsidR="00AA5358" w:rsidRPr="00AA5358" w:rsidRDefault="00AA5358" w:rsidP="00AA5358">
            <w:pPr>
              <w:pStyle w:val="TabelleText"/>
            </w:pPr>
            <w:r w:rsidRPr="00AA5358">
              <w:t>Tabelle Zahl</w:t>
            </w:r>
          </w:p>
        </w:tc>
        <w:tc>
          <w:tcPr>
            <w:tcW w:w="4649" w:type="dxa"/>
          </w:tcPr>
          <w:p w14:paraId="278D478D" w14:textId="77777777" w:rsidR="00AA5358" w:rsidRPr="00AA5358" w:rsidRDefault="00AA5358" w:rsidP="00C671C8">
            <w:pPr>
              <w:pStyle w:val="TabelleText"/>
            </w:pPr>
            <w:r w:rsidRPr="00AA5358">
              <w:t>Rech</w:t>
            </w:r>
            <w:r w:rsidR="00C671C8">
              <w:t>t</w:t>
            </w:r>
            <w:r w:rsidRPr="00AA5358">
              <w:t>s</w:t>
            </w:r>
            <w:r w:rsidR="00C671C8">
              <w:t xml:space="preserve"> </w:t>
            </w:r>
            <w:r w:rsidRPr="00AA5358">
              <w:t>ausgerichtete Inhalte (meist Zahlen)</w:t>
            </w:r>
          </w:p>
        </w:tc>
        <w:tc>
          <w:tcPr>
            <w:tcW w:w="2608" w:type="dxa"/>
          </w:tcPr>
          <w:p w14:paraId="71FEBBF2" w14:textId="77777777" w:rsidR="00AA5358" w:rsidRPr="00AA5358" w:rsidRDefault="00AA5358" w:rsidP="00AA5358">
            <w:pPr>
              <w:pStyle w:val="TabelleText"/>
            </w:pPr>
            <w:r w:rsidRPr="00AA5358">
              <w:t>Absatz</w:t>
            </w:r>
          </w:p>
        </w:tc>
      </w:tr>
      <w:tr w:rsidR="00AA5358" w:rsidRPr="00AA5358" w14:paraId="03EC19A8" w14:textId="77777777" w:rsidTr="003A7C83">
        <w:tc>
          <w:tcPr>
            <w:tcW w:w="2268" w:type="dxa"/>
          </w:tcPr>
          <w:p w14:paraId="5DE60845" w14:textId="77777777" w:rsidR="00AA5358" w:rsidRPr="00AA5358" w:rsidRDefault="00AA5358" w:rsidP="00AA5358">
            <w:pPr>
              <w:pStyle w:val="TabelleText"/>
            </w:pPr>
            <w:r w:rsidRPr="00AA5358">
              <w:t>Tabellenkopf Text</w:t>
            </w:r>
          </w:p>
        </w:tc>
        <w:tc>
          <w:tcPr>
            <w:tcW w:w="4649" w:type="dxa"/>
          </w:tcPr>
          <w:p w14:paraId="5CD82E69" w14:textId="77777777" w:rsidR="00AA5358" w:rsidRPr="00AA5358" w:rsidRDefault="00AA5358" w:rsidP="00AA5358">
            <w:pPr>
              <w:pStyle w:val="TabelleText"/>
            </w:pPr>
            <w:r w:rsidRPr="00AA5358">
              <w:t>Kopfzeile passend zum Inhalt darunter</w:t>
            </w:r>
          </w:p>
        </w:tc>
        <w:tc>
          <w:tcPr>
            <w:tcW w:w="2608" w:type="dxa"/>
          </w:tcPr>
          <w:p w14:paraId="6C7948D6" w14:textId="77777777" w:rsidR="00AA5358" w:rsidRPr="00AA5358" w:rsidRDefault="00AA5358" w:rsidP="00AA5358">
            <w:pPr>
              <w:pStyle w:val="TabelleText"/>
            </w:pPr>
            <w:r w:rsidRPr="00AA5358">
              <w:t>Absatz</w:t>
            </w:r>
          </w:p>
        </w:tc>
      </w:tr>
      <w:tr w:rsidR="00AA5358" w:rsidRPr="00AA5358" w14:paraId="1DF5633C" w14:textId="77777777" w:rsidTr="003A7C83">
        <w:tc>
          <w:tcPr>
            <w:tcW w:w="2268" w:type="dxa"/>
          </w:tcPr>
          <w:p w14:paraId="13A0E254" w14:textId="77777777" w:rsidR="00AA5358" w:rsidRPr="00AA5358" w:rsidRDefault="00AA5358" w:rsidP="00AA5358">
            <w:pPr>
              <w:pStyle w:val="TabelleText"/>
            </w:pPr>
            <w:r w:rsidRPr="00AA5358">
              <w:t>Tabellenkopf Zahl</w:t>
            </w:r>
          </w:p>
        </w:tc>
        <w:tc>
          <w:tcPr>
            <w:tcW w:w="4649" w:type="dxa"/>
          </w:tcPr>
          <w:p w14:paraId="1E176F02" w14:textId="77777777" w:rsidR="00AA5358" w:rsidRPr="00AA5358" w:rsidRDefault="00AA5358" w:rsidP="00AA5358">
            <w:pPr>
              <w:pStyle w:val="TabelleText"/>
            </w:pPr>
            <w:r w:rsidRPr="00AA5358">
              <w:t>Kopfzeile passend zum Inhalt darunter</w:t>
            </w:r>
          </w:p>
        </w:tc>
        <w:tc>
          <w:tcPr>
            <w:tcW w:w="2608" w:type="dxa"/>
          </w:tcPr>
          <w:p w14:paraId="040A65F0" w14:textId="77777777" w:rsidR="00AA5358" w:rsidRPr="00AA5358" w:rsidRDefault="00AA5358" w:rsidP="00AA5358">
            <w:pPr>
              <w:pStyle w:val="TabelleText"/>
            </w:pPr>
            <w:r w:rsidRPr="00AA5358">
              <w:t>Absatz</w:t>
            </w:r>
          </w:p>
        </w:tc>
      </w:tr>
    </w:tbl>
    <w:p w14:paraId="69ECAD5E" w14:textId="53D4229E" w:rsidR="007D5CFD" w:rsidRPr="00E113D4" w:rsidRDefault="007D5CFD" w:rsidP="00C36CED">
      <w:pPr>
        <w:pStyle w:val="Beschriftung"/>
      </w:pPr>
      <w:bookmarkStart w:id="85" w:name="_Toc15489979"/>
      <w:r>
        <w:t xml:space="preserve">Tabelle </w:t>
      </w:r>
      <w:r>
        <w:fldChar w:fldCharType="begin"/>
      </w:r>
      <w:r>
        <w:instrText xml:space="preserve"> SEQ Tabelle \* ARABIC </w:instrText>
      </w:r>
      <w:r>
        <w:fldChar w:fldCharType="separate"/>
      </w:r>
      <w:r w:rsidR="008458F4">
        <w:rPr>
          <w:noProof/>
        </w:rPr>
        <w:t>3</w:t>
      </w:r>
      <w:r>
        <w:rPr>
          <w:noProof/>
        </w:rPr>
        <w:fldChar w:fldCharType="end"/>
      </w:r>
      <w:r w:rsidR="00AA5358">
        <w:t>:</w:t>
      </w:r>
      <w:r w:rsidR="00AA5358">
        <w:tab/>
      </w:r>
      <w:r>
        <w:t xml:space="preserve">Textformate </w:t>
      </w:r>
      <w:r w:rsidR="00AA5358">
        <w:t>Tabellen</w:t>
      </w:r>
      <w:bookmarkEnd w:id="85"/>
    </w:p>
    <w:p w14:paraId="37C3CE4F" w14:textId="77777777" w:rsidR="00277502" w:rsidRDefault="00277502"/>
    <w:p w14:paraId="6DCE7A66" w14:textId="77777777" w:rsidR="005C32EE" w:rsidRDefault="005C32EE"/>
    <w:tbl>
      <w:tblPr>
        <w:tblStyle w:val="TelekomTabelleTest"/>
        <w:tblW w:w="9525" w:type="dxa"/>
        <w:tblLook w:val="04A0" w:firstRow="1" w:lastRow="0" w:firstColumn="1" w:lastColumn="0" w:noHBand="0" w:noVBand="1"/>
      </w:tblPr>
      <w:tblGrid>
        <w:gridCol w:w="2268"/>
        <w:gridCol w:w="4649"/>
        <w:gridCol w:w="2608"/>
      </w:tblGrid>
      <w:tr w:rsidR="009460FB" w:rsidRPr="00AA5358" w14:paraId="32896196"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53A82C2" w14:textId="77777777" w:rsidR="009460FB" w:rsidRPr="002560F4" w:rsidRDefault="000033B1" w:rsidP="002560F4">
            <w:pPr>
              <w:pStyle w:val="TabellenkopfText"/>
            </w:pPr>
            <w:r>
              <w:rPr>
                <w:caps/>
              </w:rPr>
              <w:br w:type="page"/>
            </w:r>
            <w:r w:rsidR="009460FB" w:rsidRPr="002560F4">
              <w:t>Beschriftungen</w:t>
            </w:r>
            <w:r w:rsidR="00624F8F" w:rsidRPr="002560F4">
              <w:t>/Verweise</w:t>
            </w:r>
          </w:p>
        </w:tc>
        <w:tc>
          <w:tcPr>
            <w:tcW w:w="4649" w:type="dxa"/>
          </w:tcPr>
          <w:p w14:paraId="50B70EF0" w14:textId="77777777" w:rsidR="009460FB" w:rsidRPr="002560F4" w:rsidRDefault="009460FB" w:rsidP="002560F4">
            <w:pPr>
              <w:pStyle w:val="TabellenkopfText"/>
            </w:pPr>
            <w:r w:rsidRPr="002560F4">
              <w:t>Anmerkungen</w:t>
            </w:r>
          </w:p>
        </w:tc>
        <w:tc>
          <w:tcPr>
            <w:tcW w:w="2608" w:type="dxa"/>
          </w:tcPr>
          <w:p w14:paraId="19C4EB73" w14:textId="77777777" w:rsidR="009460FB" w:rsidRPr="002560F4" w:rsidRDefault="009460FB" w:rsidP="002560F4">
            <w:pPr>
              <w:pStyle w:val="TabellenkopfText"/>
            </w:pPr>
            <w:proofErr w:type="spellStart"/>
            <w:r w:rsidRPr="002560F4">
              <w:t>AbsatzFormat</w:t>
            </w:r>
            <w:proofErr w:type="spellEnd"/>
            <w:r w:rsidRPr="002560F4">
              <w:t>/Textformat</w:t>
            </w:r>
          </w:p>
        </w:tc>
      </w:tr>
      <w:tr w:rsidR="009460FB" w:rsidRPr="00AA5358" w14:paraId="4FA265F7" w14:textId="77777777" w:rsidTr="003A7C83">
        <w:tc>
          <w:tcPr>
            <w:tcW w:w="2268" w:type="dxa"/>
          </w:tcPr>
          <w:p w14:paraId="5B7183EB" w14:textId="77777777" w:rsidR="009460FB" w:rsidRPr="00BF2E13" w:rsidRDefault="009460FB" w:rsidP="00901E39">
            <w:pPr>
              <w:pStyle w:val="TabelleText"/>
            </w:pPr>
            <w:r w:rsidRPr="00BF2E13">
              <w:t xml:space="preserve">Beschriftung </w:t>
            </w:r>
          </w:p>
        </w:tc>
        <w:tc>
          <w:tcPr>
            <w:tcW w:w="4649" w:type="dxa"/>
          </w:tcPr>
          <w:p w14:paraId="2CDEB2B4" w14:textId="77777777" w:rsidR="009460FB" w:rsidRPr="00AA5358" w:rsidRDefault="009E6867" w:rsidP="00624F8F">
            <w:pPr>
              <w:pStyle w:val="TabelleText"/>
            </w:pPr>
            <w:r>
              <w:t>für</w:t>
            </w:r>
            <w:r w:rsidR="00451DA3">
              <w:t xml:space="preserve"> Abbildungen/Tabellen</w:t>
            </w:r>
          </w:p>
        </w:tc>
        <w:tc>
          <w:tcPr>
            <w:tcW w:w="2608" w:type="dxa"/>
          </w:tcPr>
          <w:p w14:paraId="767A5F2E" w14:textId="77777777" w:rsidR="009460FB" w:rsidRPr="00AA5358" w:rsidRDefault="0006492E" w:rsidP="00624F8F">
            <w:pPr>
              <w:pStyle w:val="TabelleText"/>
            </w:pPr>
            <w:r>
              <w:t>Absatz</w:t>
            </w:r>
          </w:p>
        </w:tc>
      </w:tr>
      <w:tr w:rsidR="00624F8F" w:rsidRPr="00AA5358" w14:paraId="34F0BB59" w14:textId="77777777" w:rsidTr="003A7C83">
        <w:tc>
          <w:tcPr>
            <w:tcW w:w="2268" w:type="dxa"/>
          </w:tcPr>
          <w:p w14:paraId="242E911E" w14:textId="77777777" w:rsidR="00624F8F" w:rsidRPr="00BF2E13" w:rsidRDefault="00624F8F" w:rsidP="00901E39">
            <w:pPr>
              <w:pStyle w:val="TabelleText"/>
            </w:pPr>
            <w:r w:rsidRPr="00BF2E13">
              <w:t>Objekt Abbildungen</w:t>
            </w:r>
          </w:p>
        </w:tc>
        <w:tc>
          <w:tcPr>
            <w:tcW w:w="4649" w:type="dxa"/>
          </w:tcPr>
          <w:p w14:paraId="29820451" w14:textId="77777777" w:rsidR="00624F8F" w:rsidRPr="00AA5358" w:rsidRDefault="00624F8F" w:rsidP="00624F8F">
            <w:pPr>
              <w:pStyle w:val="TabelleText"/>
            </w:pPr>
            <w:r>
              <w:t xml:space="preserve">Setzt eingefügte Abbildung zentriert und mit korrekten Abständen </w:t>
            </w:r>
          </w:p>
        </w:tc>
        <w:tc>
          <w:tcPr>
            <w:tcW w:w="2608" w:type="dxa"/>
          </w:tcPr>
          <w:p w14:paraId="7BEC57C9" w14:textId="77777777" w:rsidR="00624F8F" w:rsidRPr="00AA5358" w:rsidRDefault="0006492E" w:rsidP="00624F8F">
            <w:pPr>
              <w:pStyle w:val="TabelleText"/>
            </w:pPr>
            <w:r>
              <w:t>Absatz</w:t>
            </w:r>
          </w:p>
        </w:tc>
      </w:tr>
      <w:tr w:rsidR="00901E39" w:rsidRPr="00AA5358" w14:paraId="52D5E4C4" w14:textId="77777777" w:rsidTr="003A7C83">
        <w:tc>
          <w:tcPr>
            <w:tcW w:w="2268" w:type="dxa"/>
          </w:tcPr>
          <w:p w14:paraId="12500C71" w14:textId="77777777" w:rsidR="00901E39" w:rsidRPr="00BF2E13" w:rsidRDefault="00901E39" w:rsidP="00901E39">
            <w:pPr>
              <w:pStyle w:val="TabelleText"/>
            </w:pPr>
            <w:r>
              <w:t>Fußnotentext</w:t>
            </w:r>
          </w:p>
        </w:tc>
        <w:tc>
          <w:tcPr>
            <w:tcW w:w="4649" w:type="dxa"/>
          </w:tcPr>
          <w:p w14:paraId="23FA0CFD" w14:textId="77777777" w:rsidR="00901E39" w:rsidRDefault="00901E39" w:rsidP="00624F8F">
            <w:pPr>
              <w:pStyle w:val="TabelleText"/>
            </w:pPr>
          </w:p>
        </w:tc>
        <w:tc>
          <w:tcPr>
            <w:tcW w:w="2608" w:type="dxa"/>
          </w:tcPr>
          <w:p w14:paraId="4AD119C1" w14:textId="77777777" w:rsidR="00901E39" w:rsidRPr="00AA5358" w:rsidRDefault="0006492E" w:rsidP="00624F8F">
            <w:pPr>
              <w:pStyle w:val="TabelleText"/>
            </w:pPr>
            <w:r>
              <w:t>Absatz/Text</w:t>
            </w:r>
          </w:p>
        </w:tc>
      </w:tr>
      <w:tr w:rsidR="00901E39" w:rsidRPr="00AA5358" w14:paraId="68D2713D" w14:textId="77777777" w:rsidTr="003A7C83">
        <w:tc>
          <w:tcPr>
            <w:tcW w:w="2268" w:type="dxa"/>
          </w:tcPr>
          <w:p w14:paraId="72B6235E" w14:textId="77777777" w:rsidR="00901E39" w:rsidRPr="00BF2E13" w:rsidRDefault="00901E39" w:rsidP="00901E39">
            <w:pPr>
              <w:pStyle w:val="TabelleText"/>
            </w:pPr>
            <w:r>
              <w:t>Fußnotenzeichen</w:t>
            </w:r>
          </w:p>
        </w:tc>
        <w:tc>
          <w:tcPr>
            <w:tcW w:w="4649" w:type="dxa"/>
          </w:tcPr>
          <w:p w14:paraId="5077CA21" w14:textId="77777777" w:rsidR="00901E39" w:rsidRDefault="00901E39" w:rsidP="00624F8F">
            <w:pPr>
              <w:pStyle w:val="TabelleText"/>
            </w:pPr>
          </w:p>
        </w:tc>
        <w:tc>
          <w:tcPr>
            <w:tcW w:w="2608" w:type="dxa"/>
          </w:tcPr>
          <w:p w14:paraId="1E922CEE" w14:textId="77777777" w:rsidR="00901E39" w:rsidRPr="00AA5358" w:rsidRDefault="0006492E" w:rsidP="00624F8F">
            <w:pPr>
              <w:pStyle w:val="TabelleText"/>
            </w:pPr>
            <w:r>
              <w:t>Text</w:t>
            </w:r>
          </w:p>
        </w:tc>
      </w:tr>
      <w:tr w:rsidR="00277502" w:rsidRPr="00AA5358" w14:paraId="19A4EF65" w14:textId="77777777" w:rsidTr="003A7C83">
        <w:tc>
          <w:tcPr>
            <w:tcW w:w="2268" w:type="dxa"/>
          </w:tcPr>
          <w:p w14:paraId="6C4F15A3" w14:textId="77777777" w:rsidR="00277502" w:rsidRPr="002D629F" w:rsidRDefault="00277502" w:rsidP="00901E39">
            <w:pPr>
              <w:pStyle w:val="TabelleText"/>
            </w:pPr>
            <w:r w:rsidRPr="002D629F">
              <w:t>Verzeichnis im IHV</w:t>
            </w:r>
          </w:p>
        </w:tc>
        <w:tc>
          <w:tcPr>
            <w:tcW w:w="4649" w:type="dxa"/>
          </w:tcPr>
          <w:p w14:paraId="30FDFE4F"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im Inhaltsverzeichnis aufgeführt werden</w:t>
            </w:r>
          </w:p>
        </w:tc>
        <w:tc>
          <w:tcPr>
            <w:tcW w:w="2608" w:type="dxa"/>
          </w:tcPr>
          <w:p w14:paraId="1B11EC5A" w14:textId="77777777" w:rsidR="00277502" w:rsidRPr="00AA5358" w:rsidRDefault="0006492E" w:rsidP="00277502">
            <w:pPr>
              <w:pStyle w:val="TabelleText"/>
            </w:pPr>
            <w:r>
              <w:t>Absatz</w:t>
            </w:r>
          </w:p>
        </w:tc>
      </w:tr>
      <w:tr w:rsidR="00277502" w:rsidRPr="00AA5358" w14:paraId="4382FF7D" w14:textId="77777777" w:rsidTr="003A7C83">
        <w:tc>
          <w:tcPr>
            <w:tcW w:w="2268" w:type="dxa"/>
          </w:tcPr>
          <w:p w14:paraId="6780C018" w14:textId="77777777" w:rsidR="00277502" w:rsidRPr="002D629F" w:rsidRDefault="00277502" w:rsidP="009E6867">
            <w:pPr>
              <w:pStyle w:val="TabelleText"/>
            </w:pPr>
            <w:r w:rsidRPr="002D629F">
              <w:t>Verzeichnis nicht im IHV</w:t>
            </w:r>
          </w:p>
        </w:tc>
        <w:tc>
          <w:tcPr>
            <w:tcW w:w="4649" w:type="dxa"/>
          </w:tcPr>
          <w:p w14:paraId="515640B8"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auch nicht im Inhaltsverzeichnis aufgeführt werden</w:t>
            </w:r>
          </w:p>
        </w:tc>
        <w:tc>
          <w:tcPr>
            <w:tcW w:w="2608" w:type="dxa"/>
          </w:tcPr>
          <w:p w14:paraId="74FDB12D" w14:textId="77777777" w:rsidR="00277502" w:rsidRPr="00AA5358" w:rsidRDefault="0006492E" w:rsidP="00277502">
            <w:pPr>
              <w:pStyle w:val="TabelleText"/>
            </w:pPr>
            <w:r>
              <w:t>Absatz</w:t>
            </w:r>
          </w:p>
        </w:tc>
      </w:tr>
      <w:tr w:rsidR="009E6867" w:rsidRPr="00AA5358" w14:paraId="3CEF0567" w14:textId="77777777" w:rsidTr="003A7C83">
        <w:tc>
          <w:tcPr>
            <w:tcW w:w="2268" w:type="dxa"/>
          </w:tcPr>
          <w:p w14:paraId="139026B8" w14:textId="77777777" w:rsidR="009E6867" w:rsidRPr="00712C4E" w:rsidRDefault="009E6867" w:rsidP="009E6867">
            <w:pPr>
              <w:pStyle w:val="TabelleText"/>
            </w:pPr>
            <w:r w:rsidRPr="00712C4E">
              <w:t>Verzeichnis 1</w:t>
            </w:r>
          </w:p>
        </w:tc>
        <w:tc>
          <w:tcPr>
            <w:tcW w:w="4649" w:type="dxa"/>
          </w:tcPr>
          <w:p w14:paraId="1C2A1F30" w14:textId="77777777" w:rsidR="009E6867" w:rsidRDefault="00551C0C" w:rsidP="00551C0C">
            <w:pPr>
              <w:pStyle w:val="TabelleText"/>
            </w:pPr>
            <w:r>
              <w:t>Verzeichnis im IHV und Kapitel im Inhaltsverzeichnis</w:t>
            </w:r>
          </w:p>
        </w:tc>
        <w:tc>
          <w:tcPr>
            <w:tcW w:w="2608" w:type="dxa"/>
          </w:tcPr>
          <w:p w14:paraId="16FB2CB6" w14:textId="77777777" w:rsidR="009E6867" w:rsidRPr="00AA5358" w:rsidRDefault="0006492E" w:rsidP="009E6867">
            <w:pPr>
              <w:pStyle w:val="TabelleText"/>
            </w:pPr>
            <w:r>
              <w:t>Absatz</w:t>
            </w:r>
          </w:p>
        </w:tc>
      </w:tr>
      <w:tr w:rsidR="009E6867" w:rsidRPr="00AA5358" w14:paraId="39CC7AA6" w14:textId="77777777" w:rsidTr="003A7C83">
        <w:tc>
          <w:tcPr>
            <w:tcW w:w="2268" w:type="dxa"/>
          </w:tcPr>
          <w:p w14:paraId="38AF1E9B" w14:textId="77777777" w:rsidR="009E6867" w:rsidRPr="00712C4E" w:rsidRDefault="009E6867" w:rsidP="009E6867">
            <w:pPr>
              <w:pStyle w:val="TabelleText"/>
            </w:pPr>
            <w:r w:rsidRPr="00712C4E">
              <w:t>Verzeichnis 2</w:t>
            </w:r>
          </w:p>
        </w:tc>
        <w:tc>
          <w:tcPr>
            <w:tcW w:w="4649" w:type="dxa"/>
          </w:tcPr>
          <w:p w14:paraId="3135E026" w14:textId="77777777" w:rsidR="009E6867" w:rsidRDefault="00551C0C" w:rsidP="009E6867">
            <w:pPr>
              <w:pStyle w:val="TabelleText"/>
            </w:pPr>
            <w:r>
              <w:t>1.1 Überschrift 2 im Inhaltsverzeichnis</w:t>
            </w:r>
          </w:p>
        </w:tc>
        <w:tc>
          <w:tcPr>
            <w:tcW w:w="2608" w:type="dxa"/>
          </w:tcPr>
          <w:p w14:paraId="7AE4E259" w14:textId="77777777" w:rsidR="009E6867" w:rsidRPr="00AA5358" w:rsidRDefault="0006492E" w:rsidP="009E6867">
            <w:pPr>
              <w:pStyle w:val="TabelleText"/>
            </w:pPr>
            <w:r>
              <w:t>Absatz</w:t>
            </w:r>
          </w:p>
        </w:tc>
      </w:tr>
      <w:tr w:rsidR="009E6867" w:rsidRPr="00AA5358" w14:paraId="3DF4E06F" w14:textId="77777777" w:rsidTr="003A7C83">
        <w:tc>
          <w:tcPr>
            <w:tcW w:w="2268" w:type="dxa"/>
          </w:tcPr>
          <w:p w14:paraId="748A17FB" w14:textId="77777777" w:rsidR="009E6867" w:rsidRPr="00712C4E" w:rsidRDefault="009E6867" w:rsidP="009E6867">
            <w:pPr>
              <w:pStyle w:val="TabelleText"/>
            </w:pPr>
            <w:r w:rsidRPr="00712C4E">
              <w:t>Verzeichnis 3</w:t>
            </w:r>
          </w:p>
        </w:tc>
        <w:tc>
          <w:tcPr>
            <w:tcW w:w="4649" w:type="dxa"/>
          </w:tcPr>
          <w:p w14:paraId="70C6E4AD" w14:textId="77777777" w:rsidR="009E6867" w:rsidRDefault="00551C0C" w:rsidP="009E6867">
            <w:pPr>
              <w:pStyle w:val="TabelleText"/>
            </w:pPr>
            <w:r>
              <w:t xml:space="preserve">1.1.1 </w:t>
            </w:r>
            <w:r w:rsidR="00C671C8">
              <w:t>Überschrift</w:t>
            </w:r>
            <w:r>
              <w:t xml:space="preserve"> 3 im Inhaltsverzeichnis</w:t>
            </w:r>
          </w:p>
        </w:tc>
        <w:tc>
          <w:tcPr>
            <w:tcW w:w="2608" w:type="dxa"/>
          </w:tcPr>
          <w:p w14:paraId="193FC1A7" w14:textId="77777777" w:rsidR="009E6867" w:rsidRPr="00AA5358" w:rsidRDefault="0006492E" w:rsidP="009E6867">
            <w:pPr>
              <w:pStyle w:val="TabelleText"/>
            </w:pPr>
            <w:r>
              <w:t>Absatz</w:t>
            </w:r>
          </w:p>
        </w:tc>
      </w:tr>
    </w:tbl>
    <w:p w14:paraId="7652E813" w14:textId="053AE55F" w:rsidR="009460FB" w:rsidRDefault="009460FB" w:rsidP="00C36CED">
      <w:pPr>
        <w:pStyle w:val="Beschriftung"/>
      </w:pPr>
      <w:bookmarkStart w:id="86" w:name="_Toc15489980"/>
      <w:r w:rsidRPr="00451DA3">
        <w:t xml:space="preserve">Tabelle </w:t>
      </w:r>
      <w:r>
        <w:fldChar w:fldCharType="begin"/>
      </w:r>
      <w:r>
        <w:instrText xml:space="preserve"> SEQ Tabelle \* ARABIC </w:instrText>
      </w:r>
      <w:r>
        <w:fldChar w:fldCharType="separate"/>
      </w:r>
      <w:r w:rsidR="008458F4">
        <w:rPr>
          <w:noProof/>
        </w:rPr>
        <w:t>4</w:t>
      </w:r>
      <w:r>
        <w:rPr>
          <w:noProof/>
        </w:rPr>
        <w:fldChar w:fldCharType="end"/>
      </w:r>
      <w:r w:rsidRPr="00451DA3">
        <w:t>:</w:t>
      </w:r>
      <w:r w:rsidRPr="00451DA3">
        <w:tab/>
        <w:t>Textformate Beschriftungen/Verweise</w:t>
      </w:r>
      <w:bookmarkEnd w:id="86"/>
    </w:p>
    <w:tbl>
      <w:tblPr>
        <w:tblStyle w:val="TelekomTabelleTest"/>
        <w:tblW w:w="9524" w:type="dxa"/>
        <w:tblLook w:val="04A0" w:firstRow="1" w:lastRow="0" w:firstColumn="1" w:lastColumn="0" w:noHBand="0" w:noVBand="1"/>
      </w:tblPr>
      <w:tblGrid>
        <w:gridCol w:w="2268"/>
        <w:gridCol w:w="4648"/>
        <w:gridCol w:w="2608"/>
      </w:tblGrid>
      <w:tr w:rsidR="00551C0C" w:rsidRPr="00AA5358" w14:paraId="26FB208D"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659E145D" w14:textId="77777777" w:rsidR="00551C0C" w:rsidRPr="002560F4" w:rsidRDefault="00551C0C" w:rsidP="002560F4">
            <w:pPr>
              <w:pStyle w:val="TabellenkopfText"/>
            </w:pPr>
            <w:r w:rsidRPr="002560F4">
              <w:t>Son</w:t>
            </w:r>
            <w:r w:rsidR="00361CA3">
              <w:t>s</w:t>
            </w:r>
            <w:r w:rsidRPr="002560F4">
              <w:t>tiges</w:t>
            </w:r>
          </w:p>
        </w:tc>
        <w:tc>
          <w:tcPr>
            <w:tcW w:w="4648" w:type="dxa"/>
          </w:tcPr>
          <w:p w14:paraId="7C80308A" w14:textId="77777777" w:rsidR="00551C0C" w:rsidRPr="002560F4" w:rsidRDefault="00551C0C" w:rsidP="002560F4">
            <w:pPr>
              <w:pStyle w:val="TabellenkopfText"/>
            </w:pPr>
            <w:r w:rsidRPr="002560F4">
              <w:t>Anmerkungen</w:t>
            </w:r>
          </w:p>
        </w:tc>
        <w:tc>
          <w:tcPr>
            <w:tcW w:w="2608" w:type="dxa"/>
          </w:tcPr>
          <w:p w14:paraId="5CD30888" w14:textId="77777777" w:rsidR="00551C0C" w:rsidRPr="002560F4" w:rsidRDefault="00551C0C" w:rsidP="002560F4">
            <w:pPr>
              <w:pStyle w:val="TabellenkopfText"/>
            </w:pPr>
            <w:proofErr w:type="spellStart"/>
            <w:r w:rsidRPr="002560F4">
              <w:t>AbsatzFormat</w:t>
            </w:r>
            <w:proofErr w:type="spellEnd"/>
            <w:r w:rsidRPr="002560F4">
              <w:t>/Textformat</w:t>
            </w:r>
          </w:p>
        </w:tc>
      </w:tr>
      <w:tr w:rsidR="00901E39" w:rsidRPr="00AA5358" w14:paraId="7F4C24D8" w14:textId="77777777" w:rsidTr="003A7C83">
        <w:tc>
          <w:tcPr>
            <w:tcW w:w="2268" w:type="dxa"/>
          </w:tcPr>
          <w:p w14:paraId="0B1C7E38" w14:textId="77777777" w:rsidR="00901E39" w:rsidRPr="000A46AA" w:rsidRDefault="00901E39" w:rsidP="00901E39">
            <w:pPr>
              <w:pStyle w:val="TabelleText"/>
            </w:pPr>
            <w:r w:rsidRPr="000A46AA">
              <w:t>Fußzeile</w:t>
            </w:r>
          </w:p>
        </w:tc>
        <w:tc>
          <w:tcPr>
            <w:tcW w:w="4648" w:type="dxa"/>
          </w:tcPr>
          <w:p w14:paraId="5F22D846" w14:textId="77777777" w:rsidR="00901E39" w:rsidRPr="00AA5358" w:rsidRDefault="00901E39" w:rsidP="00901E39">
            <w:pPr>
              <w:pStyle w:val="TabelleText"/>
            </w:pPr>
          </w:p>
        </w:tc>
        <w:tc>
          <w:tcPr>
            <w:tcW w:w="2608" w:type="dxa"/>
          </w:tcPr>
          <w:p w14:paraId="56CFDC88" w14:textId="77777777" w:rsidR="00901E39" w:rsidRPr="00AA5358" w:rsidRDefault="0006492E" w:rsidP="00901E39">
            <w:pPr>
              <w:pStyle w:val="TabelleText"/>
            </w:pPr>
            <w:r>
              <w:t>Absatz</w:t>
            </w:r>
          </w:p>
        </w:tc>
      </w:tr>
      <w:tr w:rsidR="00901E39" w:rsidRPr="00AA5358" w14:paraId="4C8FC653" w14:textId="77777777" w:rsidTr="003A7C83">
        <w:tc>
          <w:tcPr>
            <w:tcW w:w="2268" w:type="dxa"/>
          </w:tcPr>
          <w:p w14:paraId="272E71B3" w14:textId="77777777" w:rsidR="00901E39" w:rsidRPr="000A46AA" w:rsidRDefault="00901E39" w:rsidP="00901E39">
            <w:pPr>
              <w:pStyle w:val="TabelleText"/>
            </w:pPr>
            <w:r w:rsidRPr="000A46AA">
              <w:t>Kopfzeile</w:t>
            </w:r>
          </w:p>
        </w:tc>
        <w:tc>
          <w:tcPr>
            <w:tcW w:w="4648" w:type="dxa"/>
          </w:tcPr>
          <w:p w14:paraId="3BCCA3D7" w14:textId="77777777" w:rsidR="00901E39" w:rsidRPr="00AA5358" w:rsidRDefault="00901E39" w:rsidP="00901E39">
            <w:pPr>
              <w:pStyle w:val="TabelleText"/>
            </w:pPr>
          </w:p>
        </w:tc>
        <w:tc>
          <w:tcPr>
            <w:tcW w:w="2608" w:type="dxa"/>
          </w:tcPr>
          <w:p w14:paraId="34B63158" w14:textId="77777777" w:rsidR="00901E39" w:rsidRPr="00AA5358" w:rsidRDefault="0006492E" w:rsidP="00901E39">
            <w:pPr>
              <w:pStyle w:val="TabelleText"/>
            </w:pPr>
            <w:r>
              <w:t>Absatz</w:t>
            </w:r>
          </w:p>
        </w:tc>
      </w:tr>
    </w:tbl>
    <w:p w14:paraId="42B83153" w14:textId="249857F4" w:rsidR="00551C0C" w:rsidRDefault="00EE0B5D" w:rsidP="00C36CED">
      <w:pPr>
        <w:pStyle w:val="Beschriftung"/>
      </w:pPr>
      <w:bookmarkStart w:id="87" w:name="_Toc15489981"/>
      <w:r>
        <w:t xml:space="preserve">Tabelle </w:t>
      </w:r>
      <w:r>
        <w:fldChar w:fldCharType="begin"/>
      </w:r>
      <w:r>
        <w:instrText xml:space="preserve"> SEQ Tabelle \* ARABIC </w:instrText>
      </w:r>
      <w:r>
        <w:fldChar w:fldCharType="separate"/>
      </w:r>
      <w:r w:rsidR="008458F4">
        <w:rPr>
          <w:noProof/>
        </w:rPr>
        <w:t>5</w:t>
      </w:r>
      <w:r>
        <w:rPr>
          <w:noProof/>
        </w:rPr>
        <w:fldChar w:fldCharType="end"/>
      </w:r>
      <w:r>
        <w:t>:</w:t>
      </w:r>
      <w:r>
        <w:tab/>
        <w:t>Textformate Sonstiges</w:t>
      </w:r>
      <w:bookmarkEnd w:id="87"/>
    </w:p>
    <w:p w14:paraId="2F490875" w14:textId="77777777" w:rsidR="00315E95" w:rsidRDefault="00315E95" w:rsidP="00315E95">
      <w:pPr>
        <w:pStyle w:val="berschrift2"/>
      </w:pPr>
      <w:bookmarkStart w:id="88" w:name="_Toc164845212"/>
      <w:r>
        <w:t>Formatierung von Texten</w:t>
      </w:r>
      <w:bookmarkEnd w:id="88"/>
    </w:p>
    <w:p w14:paraId="1FD63909" w14:textId="77777777" w:rsidR="00D40F79" w:rsidRDefault="00D40F79" w:rsidP="00D40F79">
      <w:r>
        <w:t xml:space="preserve">Wählen Sie die Formate über den </w:t>
      </w:r>
      <w:proofErr w:type="spellStart"/>
      <w:r>
        <w:t>Formtvorlagenkatalog</w:t>
      </w:r>
      <w:proofErr w:type="spellEnd"/>
      <w:r>
        <w:t xml:space="preserve"> (</w:t>
      </w:r>
      <w:r w:rsidR="006E35FD">
        <w:t>Strg</w:t>
      </w:r>
      <w:r>
        <w:t xml:space="preserve"> + </w:t>
      </w:r>
      <w:r w:rsidR="006E35FD">
        <w:t>Alt</w:t>
      </w:r>
      <w:r>
        <w:t xml:space="preserve"> + </w:t>
      </w:r>
      <w:proofErr w:type="spellStart"/>
      <w:r>
        <w:t>Umschalt</w:t>
      </w:r>
      <w:proofErr w:type="spellEnd"/>
      <w:r>
        <w:t xml:space="preserve"> + S)</w:t>
      </w:r>
      <w:r>
        <w:br/>
        <w:t xml:space="preserve">oder über den Schnellzugriff oben in der Menüzeile aus </w:t>
      </w:r>
    </w:p>
    <w:p w14:paraId="7856E183" w14:textId="77777777" w:rsidR="00D40F79" w:rsidRDefault="00D40F79" w:rsidP="00D40F79">
      <w:pPr>
        <w:pStyle w:val="ObjektAbbildungen"/>
      </w:pPr>
      <w:r w:rsidRPr="00EE6832">
        <w:rPr>
          <w:noProof/>
        </w:rPr>
        <w:drawing>
          <wp:inline distT="0" distB="0" distL="0" distR="0" wp14:anchorId="7E5F5B61" wp14:editId="304D5BA8">
            <wp:extent cx="3744686" cy="636942"/>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7-04-21 um 00.03.3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24112" cy="650452"/>
                    </a:xfrm>
                    <a:prstGeom prst="rect">
                      <a:avLst/>
                    </a:prstGeom>
                  </pic:spPr>
                </pic:pic>
              </a:graphicData>
            </a:graphic>
          </wp:inline>
        </w:drawing>
      </w:r>
    </w:p>
    <w:p w14:paraId="3816573A" w14:textId="033DD04A" w:rsidR="00D40F79" w:rsidRPr="00B2423A" w:rsidRDefault="00C36CED" w:rsidP="00464945">
      <w:pPr>
        <w:pStyle w:val="Beschriftung"/>
      </w:pPr>
      <w:bookmarkStart w:id="89" w:name="_Toc51839769"/>
      <w:r w:rsidRPr="00C36CED">
        <w:t xml:space="preserve">Abbildung </w:t>
      </w:r>
      <w:r>
        <w:fldChar w:fldCharType="begin"/>
      </w:r>
      <w:r>
        <w:instrText xml:space="preserve"> SEQ Abbildung \* ARABIC </w:instrText>
      </w:r>
      <w:r>
        <w:fldChar w:fldCharType="separate"/>
      </w:r>
      <w:r w:rsidR="00007F74">
        <w:rPr>
          <w:noProof/>
        </w:rPr>
        <w:t>21</w:t>
      </w:r>
      <w:r>
        <w:rPr>
          <w:noProof/>
        </w:rPr>
        <w:fldChar w:fldCharType="end"/>
      </w:r>
      <w:r w:rsidRPr="00C36CED">
        <w:t>:</w:t>
      </w:r>
      <w:r w:rsidRPr="00C36CED">
        <w:tab/>
        <w:t>Schnellzugriffsp</w:t>
      </w:r>
      <w:r w:rsidR="00C671C8">
        <w:t>a</w:t>
      </w:r>
      <w:r w:rsidRPr="00C36CED">
        <w:t>lette</w:t>
      </w:r>
      <w:bookmarkEnd w:id="89"/>
    </w:p>
    <w:p w14:paraId="4C1D107B" w14:textId="77777777" w:rsidR="00942B67" w:rsidRPr="00C92F97" w:rsidRDefault="008E33FE" w:rsidP="006821FD">
      <w:pPr>
        <w:pStyle w:val="berschrift1"/>
      </w:pPr>
      <w:bookmarkStart w:id="90" w:name="_Toc57113881"/>
      <w:bookmarkStart w:id="91" w:name="_Toc57114595"/>
      <w:bookmarkStart w:id="92" w:name="_Toc57114659"/>
      <w:bookmarkStart w:id="93" w:name="_Toc164845213"/>
      <w:bookmarkEnd w:id="90"/>
      <w:bookmarkEnd w:id="91"/>
      <w:bookmarkEnd w:id="92"/>
      <w:r w:rsidRPr="00C92F97">
        <w:lastRenderedPageBreak/>
        <w:t>Der Umgang mit Bilder</w:t>
      </w:r>
      <w:r w:rsidR="006261B1" w:rsidRPr="00C92F97">
        <w:t>n</w:t>
      </w:r>
      <w:r w:rsidRPr="00C92F97">
        <w:t xml:space="preserve"> und Tabellen</w:t>
      </w:r>
      <w:bookmarkEnd w:id="93"/>
    </w:p>
    <w:p w14:paraId="120E124F" w14:textId="77777777" w:rsidR="00942B67" w:rsidRPr="00F10970" w:rsidRDefault="00942B67" w:rsidP="008D3900">
      <w:r w:rsidRPr="00F10970">
        <w:fldChar w:fldCharType="begin"/>
      </w:r>
      <w:r w:rsidRPr="00F10970">
        <w:instrText>MACROBUTTON NoMacro [Hier klicken und Text des Kapitels beginnen – oder Kapitel löschen]</w:instrText>
      </w:r>
      <w:r w:rsidRPr="00F10970">
        <w:fldChar w:fldCharType="end"/>
      </w:r>
    </w:p>
    <w:p w14:paraId="40E10916" w14:textId="77777777" w:rsidR="00942B67" w:rsidRPr="00F10970" w:rsidRDefault="008E33FE" w:rsidP="00784DD0">
      <w:pPr>
        <w:pStyle w:val="berschrift2"/>
      </w:pPr>
      <w:bookmarkStart w:id="94" w:name="_Toc164845214"/>
      <w:r>
        <w:t>Platzierung von Bildern</w:t>
      </w:r>
      <w:bookmarkEnd w:id="94"/>
    </w:p>
    <w:p w14:paraId="1426672A" w14:textId="77777777" w:rsidR="00942B67" w:rsidRDefault="008E33FE" w:rsidP="008D3900">
      <w:r w:rsidRPr="003A7C83">
        <w:t>Dieser Absatz ist in „Standard“ formatiert</w:t>
      </w:r>
      <w:r w:rsidR="00942B67" w:rsidRPr="003A7C83">
        <w:t>.</w:t>
      </w:r>
      <w:r w:rsidRPr="003A7C83">
        <w:t xml:space="preserve"> Der folgende Absatz (in dem das Bild eingefügt wurde) ist im Format „</w:t>
      </w:r>
      <w:r w:rsidR="00034089" w:rsidRPr="003A7C83">
        <w:t>Ob</w:t>
      </w:r>
      <w:r w:rsidRPr="003A7C83">
        <w:t>jekt Abbildung“ formatiert. Damit ist das Bild direkt zentriert ausgerichtet und hat die richtigen Abstände zum Text</w:t>
      </w:r>
    </w:p>
    <w:p w14:paraId="20506564" w14:textId="77777777" w:rsidR="00F91011" w:rsidRPr="008A3307" w:rsidRDefault="00464945" w:rsidP="00464945">
      <w:pPr>
        <w:pStyle w:val="ObjektAbbildungen"/>
      </w:pPr>
      <w:r w:rsidRPr="00464945">
        <w:rPr>
          <w:noProof/>
        </w:rPr>
        <w:drawing>
          <wp:inline distT="0" distB="0" distL="0" distR="0" wp14:anchorId="0ECCB570" wp14:editId="5E594B9F">
            <wp:extent cx="6055360" cy="31578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ltkarte_beteiligungen_Ann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55360" cy="3157855"/>
                    </a:xfrm>
                    <a:prstGeom prst="rect">
                      <a:avLst/>
                    </a:prstGeom>
                  </pic:spPr>
                </pic:pic>
              </a:graphicData>
            </a:graphic>
          </wp:inline>
        </w:drawing>
      </w:r>
    </w:p>
    <w:p w14:paraId="474E6A78" w14:textId="1FABA057" w:rsidR="009C08B2" w:rsidRPr="00451DA3" w:rsidRDefault="00464945" w:rsidP="00464945">
      <w:pPr>
        <w:pStyle w:val="Beschriftung"/>
      </w:pPr>
      <w:bookmarkStart w:id="95" w:name="_Toc470619257"/>
      <w:bookmarkStart w:id="96" w:name="_Toc470619369"/>
      <w:bookmarkStart w:id="97" w:name="_Toc51839770"/>
      <w:r>
        <w:t xml:space="preserve">Abbildung </w:t>
      </w:r>
      <w:r>
        <w:fldChar w:fldCharType="begin"/>
      </w:r>
      <w:r>
        <w:instrText xml:space="preserve"> SEQ Abbildung \* ARABIC </w:instrText>
      </w:r>
      <w:r>
        <w:fldChar w:fldCharType="separate"/>
      </w:r>
      <w:r w:rsidR="00007F74">
        <w:rPr>
          <w:noProof/>
        </w:rPr>
        <w:t>22</w:t>
      </w:r>
      <w:r>
        <w:rPr>
          <w:noProof/>
        </w:rPr>
        <w:fldChar w:fldCharType="end"/>
      </w:r>
      <w:r w:rsidR="00572ED9" w:rsidRPr="00451DA3">
        <w:t>:</w:t>
      </w:r>
      <w:r w:rsidR="00572ED9" w:rsidRPr="00451DA3">
        <w:tab/>
        <w:t>Eine Beispielabbildung</w:t>
      </w:r>
      <w:bookmarkEnd w:id="95"/>
      <w:bookmarkEnd w:id="96"/>
      <w:bookmarkEnd w:id="97"/>
    </w:p>
    <w:p w14:paraId="26575FD4" w14:textId="77777777" w:rsidR="00D40F79" w:rsidRDefault="00D40F79" w:rsidP="0074276C">
      <w:pPr>
        <w:pStyle w:val="Flietext"/>
      </w:pPr>
      <w:bookmarkStart w:id="98" w:name="_Toc57113884"/>
      <w:bookmarkStart w:id="99" w:name="_Toc57114598"/>
      <w:bookmarkStart w:id="100" w:name="_Toc57114662"/>
      <w:bookmarkStart w:id="101" w:name="_Toc57257740"/>
      <w:r>
        <w:br w:type="page"/>
      </w:r>
    </w:p>
    <w:p w14:paraId="01040084" w14:textId="77777777" w:rsidR="00942B67" w:rsidRPr="00F10970" w:rsidRDefault="006261B1" w:rsidP="00D75C16">
      <w:pPr>
        <w:pStyle w:val="berschrift2"/>
      </w:pPr>
      <w:bookmarkStart w:id="102" w:name="_Toc164845215"/>
      <w:r>
        <w:lastRenderedPageBreak/>
        <w:t>Platzierung un</w:t>
      </w:r>
      <w:r w:rsidR="002D7827">
        <w:t>d</w:t>
      </w:r>
      <w:r>
        <w:t xml:space="preserve"> Formatierung von T</w:t>
      </w:r>
      <w:r w:rsidR="00942B67" w:rsidRPr="00F10970">
        <w:t>abelle</w:t>
      </w:r>
      <w:bookmarkEnd w:id="98"/>
      <w:bookmarkEnd w:id="99"/>
      <w:bookmarkEnd w:id="100"/>
      <w:bookmarkEnd w:id="101"/>
      <w:r>
        <w:t>n</w:t>
      </w:r>
      <w:bookmarkEnd w:id="102"/>
    </w:p>
    <w:p w14:paraId="119479C9" w14:textId="77777777" w:rsidR="006261B1" w:rsidRDefault="00034089" w:rsidP="008D3900">
      <w:r>
        <w:t>So erzeugen Sie eine neue Tabelle</w:t>
      </w:r>
      <w:r w:rsidR="006261B1">
        <w:t xml:space="preserve">: </w:t>
      </w:r>
    </w:p>
    <w:p w14:paraId="0810BF7C" w14:textId="77777777" w:rsidR="006261B1" w:rsidRDefault="006261B1" w:rsidP="006261B1">
      <w:pPr>
        <w:pStyle w:val="Listesort1"/>
      </w:pPr>
      <w:r>
        <w:t>Klicken Sie mit dem Cursor auf die Stelle, an der die Tabelle eingesetzt werden soll</w:t>
      </w:r>
    </w:p>
    <w:p w14:paraId="058E9E27" w14:textId="77777777" w:rsidR="002D7827" w:rsidRPr="003956A9" w:rsidRDefault="006261B1" w:rsidP="002D7827">
      <w:pPr>
        <w:pStyle w:val="Listesort1"/>
      </w:pPr>
      <w:r w:rsidRPr="003956A9">
        <w:t xml:space="preserve">unter „Einfügen“ &gt; „Tabelle“ legen Sie eine Tabelle in der </w:t>
      </w:r>
      <w:r w:rsidR="00C671C8" w:rsidRPr="003956A9">
        <w:t>gewünschten</w:t>
      </w:r>
      <w:r w:rsidRPr="003956A9">
        <w:t xml:space="preserve"> Größe fest</w:t>
      </w:r>
      <w:r w:rsidR="002D7827" w:rsidRPr="003956A9">
        <w:br/>
      </w:r>
      <w:proofErr w:type="gramStart"/>
      <w:r w:rsidR="002D7827" w:rsidRPr="003956A9">
        <w:t>Standardmäßig</w:t>
      </w:r>
      <w:proofErr w:type="gramEnd"/>
      <w:r w:rsidR="002D7827" w:rsidRPr="003956A9">
        <w:t xml:space="preserve"> werden Tabellen im Texttabellen-Format angelegt</w:t>
      </w:r>
      <w:r w:rsidR="002D7827" w:rsidRPr="003956A9">
        <w:br/>
        <w:t xml:space="preserve">Handelt es sich um eine Tabelle mit Zahlen wählen Sie einfach die 2. Vorlage aus: </w:t>
      </w:r>
    </w:p>
    <w:p w14:paraId="4B55EC70" w14:textId="77777777" w:rsidR="002D7827" w:rsidRPr="002D7827" w:rsidRDefault="003956A9" w:rsidP="002D7827">
      <w:pPr>
        <w:pStyle w:val="ObjektAbbildungen"/>
        <w:rPr>
          <w:highlight w:val="yellow"/>
        </w:rPr>
      </w:pPr>
      <w:r>
        <w:rPr>
          <w:noProof/>
        </w:rPr>
        <mc:AlternateContent>
          <mc:Choice Requires="wps">
            <w:drawing>
              <wp:anchor distT="0" distB="0" distL="114300" distR="114300" simplePos="0" relativeHeight="251673600" behindDoc="0" locked="0" layoutInCell="1" allowOverlap="1" wp14:anchorId="22B70CF9" wp14:editId="02941322">
                <wp:simplePos x="0" y="0"/>
                <wp:positionH relativeFrom="column">
                  <wp:posOffset>-9130</wp:posOffset>
                </wp:positionH>
                <wp:positionV relativeFrom="paragraph">
                  <wp:posOffset>202266</wp:posOffset>
                </wp:positionV>
                <wp:extent cx="568618" cy="453358"/>
                <wp:effectExtent l="0" t="0" r="22225" b="23495"/>
                <wp:wrapNone/>
                <wp:docPr id="3" name="Rechteck 3"/>
                <wp:cNvGraphicFramePr/>
                <a:graphic xmlns:a="http://schemas.openxmlformats.org/drawingml/2006/main">
                  <a:graphicData uri="http://schemas.microsoft.com/office/word/2010/wordprocessingShape">
                    <wps:wsp>
                      <wps:cNvSpPr/>
                      <wps:spPr>
                        <a:xfrm>
                          <a:off x="0" y="0"/>
                          <a:ext cx="568618" cy="453358"/>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95A67" id="Rechteck 3" o:spid="_x0000_s1026" style="position:absolute;margin-left:-.7pt;margin-top:15.95pt;width:44.75pt;height:3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" filled="f" strokecolor="#e20074 [3215]" strokeweight="1.5pt"/>
            </w:pict>
          </mc:Fallback>
        </mc:AlternateContent>
      </w:r>
      <w:r>
        <w:rPr>
          <w:noProof/>
        </w:rPr>
        <w:drawing>
          <wp:inline distT="0" distB="0" distL="0" distR="0" wp14:anchorId="43DAB48E" wp14:editId="384D8234">
            <wp:extent cx="560934" cy="664150"/>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53" cstate="print">
                      <a:extLst>
                        <a:ext uri="{28A0092B-C50C-407E-A947-70E740481C1C}">
                          <a14:useLocalDpi xmlns:a14="http://schemas.microsoft.com/office/drawing/2010/main" val="0"/>
                        </a:ext>
                      </a:extLst>
                    </a:blip>
                    <a:srcRect l="27879" r="58180"/>
                    <a:stretch/>
                  </pic:blipFill>
                  <pic:spPr bwMode="auto">
                    <a:xfrm>
                      <a:off x="0" y="0"/>
                      <a:ext cx="575015" cy="6808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88DDD5" wp14:editId="6DB2FF28">
            <wp:extent cx="2902211" cy="6642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53" cstate="print">
                      <a:extLst>
                        <a:ext uri="{28A0092B-C50C-407E-A947-70E740481C1C}">
                          <a14:useLocalDpi xmlns:a14="http://schemas.microsoft.com/office/drawing/2010/main" val="0"/>
                        </a:ext>
                      </a:extLst>
                    </a:blip>
                    <a:srcRect l="27879"/>
                    <a:stretch/>
                  </pic:blipFill>
                  <pic:spPr bwMode="auto">
                    <a:xfrm>
                      <a:off x="0" y="0"/>
                      <a:ext cx="2974796" cy="680822"/>
                    </a:xfrm>
                    <a:prstGeom prst="rect">
                      <a:avLst/>
                    </a:prstGeom>
                    <a:ln>
                      <a:noFill/>
                    </a:ln>
                    <a:extLst>
                      <a:ext uri="{53640926-AAD7-44D8-BBD7-CCE9431645EC}">
                        <a14:shadowObscured xmlns:a14="http://schemas.microsoft.com/office/drawing/2010/main"/>
                      </a:ext>
                    </a:extLst>
                  </pic:spPr>
                </pic:pic>
              </a:graphicData>
            </a:graphic>
          </wp:inline>
        </w:drawing>
      </w:r>
    </w:p>
    <w:p w14:paraId="3A5C519A" w14:textId="77777777" w:rsidR="006261B1" w:rsidRDefault="006261B1" w:rsidP="006261B1">
      <w:pPr>
        <w:pStyle w:val="Listesort1"/>
      </w:pPr>
      <w:r>
        <w:t>befüllen Sie die Tabelle mit Texten und Werten</w:t>
      </w:r>
    </w:p>
    <w:p w14:paraId="02B35911" w14:textId="77777777" w:rsidR="002D7827" w:rsidRDefault="006261B1" w:rsidP="002D7827">
      <w:pPr>
        <w:pStyle w:val="Listesort1"/>
      </w:pPr>
      <w:r>
        <w:t>Formatieren Sie die Texte mit den dafür vorgesehenen Formatvorlagen</w:t>
      </w:r>
      <w:r w:rsidR="002D7827">
        <w:t>:</w:t>
      </w:r>
    </w:p>
    <w:p w14:paraId="356C85AB" w14:textId="77777777" w:rsidR="00034089" w:rsidRDefault="00034089" w:rsidP="008D3900"/>
    <w:tbl>
      <w:tblPr>
        <w:tblStyle w:val="TelekomTabelleTest"/>
        <w:tblW w:w="4328" w:type="pct"/>
        <w:tblLayout w:type="fixed"/>
        <w:tblLook w:val="0220" w:firstRow="1" w:lastRow="0" w:firstColumn="0" w:lastColumn="0" w:noHBand="1" w:noVBand="0"/>
      </w:tblPr>
      <w:tblGrid>
        <w:gridCol w:w="1784"/>
        <w:gridCol w:w="3811"/>
        <w:gridCol w:w="2547"/>
      </w:tblGrid>
      <w:tr w:rsidR="006261B1" w:rsidRPr="0030366D" w14:paraId="0EF196C0" w14:textId="77777777" w:rsidTr="003956A9">
        <w:trPr>
          <w:cnfStyle w:val="100000000000" w:firstRow="1" w:lastRow="0" w:firstColumn="0" w:lastColumn="0" w:oddVBand="0" w:evenVBand="0" w:oddHBand="0" w:evenHBand="0" w:firstRowFirstColumn="0" w:firstRowLastColumn="0" w:lastRowFirstColumn="0" w:lastRowLastColumn="0"/>
        </w:trPr>
        <w:tc>
          <w:tcPr>
            <w:tcW w:w="1792" w:type="dxa"/>
          </w:tcPr>
          <w:p w14:paraId="1F50B636" w14:textId="77777777" w:rsidR="006261B1" w:rsidRPr="00C92F97" w:rsidRDefault="006261B1" w:rsidP="002560F4">
            <w:pPr>
              <w:pStyle w:val="TabellenkopfText"/>
            </w:pPr>
          </w:p>
        </w:tc>
        <w:tc>
          <w:tcPr>
            <w:tcW w:w="3827" w:type="dxa"/>
          </w:tcPr>
          <w:p w14:paraId="766AEBDD" w14:textId="77777777" w:rsidR="006261B1" w:rsidRPr="002560F4" w:rsidRDefault="006261B1" w:rsidP="002560F4">
            <w:pPr>
              <w:pStyle w:val="TabellenkopfText"/>
            </w:pPr>
            <w:proofErr w:type="spellStart"/>
            <w:r w:rsidRPr="002560F4">
              <w:t>TabelleNKopf</w:t>
            </w:r>
            <w:proofErr w:type="spellEnd"/>
            <w:r w:rsidRPr="002560F4">
              <w:t xml:space="preserve"> Text</w:t>
            </w:r>
          </w:p>
        </w:tc>
        <w:tc>
          <w:tcPr>
            <w:tcW w:w="2558" w:type="dxa"/>
          </w:tcPr>
          <w:p w14:paraId="7EE76A9A" w14:textId="77777777" w:rsidR="006261B1" w:rsidRPr="00C92F97" w:rsidRDefault="006261B1" w:rsidP="002560F4">
            <w:pPr>
              <w:pStyle w:val="TabellenkopfZahl"/>
            </w:pPr>
            <w:r w:rsidRPr="00C92F97">
              <w:t>Tabellenkopf Zahl</w:t>
            </w:r>
          </w:p>
        </w:tc>
      </w:tr>
      <w:tr w:rsidR="006261B1" w:rsidRPr="0030366D" w14:paraId="270C38E1" w14:textId="77777777" w:rsidTr="003956A9">
        <w:tc>
          <w:tcPr>
            <w:tcW w:w="1792" w:type="dxa"/>
          </w:tcPr>
          <w:p w14:paraId="65310084" w14:textId="77777777" w:rsidR="006261B1" w:rsidRPr="0030366D" w:rsidRDefault="006261B1" w:rsidP="006261B1">
            <w:pPr>
              <w:pStyle w:val="TabelleText"/>
            </w:pPr>
            <w:r w:rsidRPr="0030366D">
              <w:t>Zeile 1</w:t>
            </w:r>
          </w:p>
        </w:tc>
        <w:tc>
          <w:tcPr>
            <w:tcW w:w="3827" w:type="dxa"/>
          </w:tcPr>
          <w:p w14:paraId="23EDADB5" w14:textId="77777777" w:rsidR="006261B1" w:rsidRPr="0030366D" w:rsidRDefault="006261B1" w:rsidP="006261B1">
            <w:pPr>
              <w:pStyle w:val="TabelleText"/>
            </w:pPr>
            <w:r>
              <w:t>Tabelle Text</w:t>
            </w:r>
            <w:r w:rsidRPr="0030366D">
              <w:t>.</w:t>
            </w:r>
          </w:p>
        </w:tc>
        <w:tc>
          <w:tcPr>
            <w:tcW w:w="2558" w:type="dxa"/>
          </w:tcPr>
          <w:p w14:paraId="702DC5DA" w14:textId="77777777" w:rsidR="006261B1" w:rsidRPr="0030366D" w:rsidRDefault="006261B1" w:rsidP="006261B1">
            <w:pPr>
              <w:pStyle w:val="TabelleZahl"/>
            </w:pPr>
            <w:r>
              <w:t>Tabelle Zahl</w:t>
            </w:r>
          </w:p>
        </w:tc>
      </w:tr>
      <w:tr w:rsidR="006261B1" w:rsidRPr="0030366D" w14:paraId="28987ED5" w14:textId="77777777" w:rsidTr="003956A9">
        <w:tc>
          <w:tcPr>
            <w:tcW w:w="1792" w:type="dxa"/>
          </w:tcPr>
          <w:p w14:paraId="1AEECCCF" w14:textId="77777777" w:rsidR="006261B1" w:rsidRPr="0030366D" w:rsidRDefault="006261B1" w:rsidP="006261B1">
            <w:pPr>
              <w:pStyle w:val="TabelleText"/>
            </w:pPr>
            <w:r w:rsidRPr="0030366D">
              <w:t>Zeile 2</w:t>
            </w:r>
          </w:p>
        </w:tc>
        <w:tc>
          <w:tcPr>
            <w:tcW w:w="3827" w:type="dxa"/>
          </w:tcPr>
          <w:p w14:paraId="5633D619" w14:textId="77777777" w:rsidR="006261B1" w:rsidRPr="0030366D" w:rsidRDefault="006261B1" w:rsidP="006261B1">
            <w:pPr>
              <w:pStyle w:val="TabelleText"/>
            </w:pPr>
            <w:r w:rsidRPr="0030366D">
              <w:t>Dies ist ein Beispiel für eine Zelle mit mehreren Absätzen.</w:t>
            </w:r>
          </w:p>
          <w:p w14:paraId="1DA96011" w14:textId="77777777" w:rsidR="006261B1" w:rsidRPr="0030366D" w:rsidRDefault="006261B1" w:rsidP="006261B1">
            <w:pPr>
              <w:pStyle w:val="TabelleText"/>
            </w:pPr>
            <w:r w:rsidRPr="0030366D">
              <w:t>Hier ist der zweite Absatz.</w:t>
            </w:r>
          </w:p>
        </w:tc>
        <w:tc>
          <w:tcPr>
            <w:tcW w:w="2558" w:type="dxa"/>
          </w:tcPr>
          <w:p w14:paraId="05D71DA2" w14:textId="77777777" w:rsidR="006261B1" w:rsidRPr="0030366D" w:rsidRDefault="006261B1" w:rsidP="006261B1">
            <w:pPr>
              <w:pStyle w:val="TabelleZahl"/>
            </w:pPr>
            <w:r>
              <w:br/>
              <w:t>12 345,77</w:t>
            </w:r>
          </w:p>
        </w:tc>
      </w:tr>
      <w:tr w:rsidR="006261B1" w:rsidRPr="0030366D" w14:paraId="087EB803" w14:textId="77777777" w:rsidTr="003956A9">
        <w:trPr>
          <w:trHeight w:val="56"/>
        </w:trPr>
        <w:tc>
          <w:tcPr>
            <w:tcW w:w="1792" w:type="dxa"/>
          </w:tcPr>
          <w:p w14:paraId="7D4686F2" w14:textId="77777777" w:rsidR="006261B1" w:rsidRPr="0030366D" w:rsidRDefault="006261B1" w:rsidP="006261B1">
            <w:pPr>
              <w:pStyle w:val="TabelleText"/>
            </w:pPr>
            <w:r w:rsidRPr="0030366D">
              <w:t>Zeile 3</w:t>
            </w:r>
          </w:p>
        </w:tc>
        <w:tc>
          <w:tcPr>
            <w:tcW w:w="3827" w:type="dxa"/>
          </w:tcPr>
          <w:p w14:paraId="15B3DC64" w14:textId="77777777" w:rsidR="006261B1" w:rsidRPr="0030366D" w:rsidRDefault="006261B1" w:rsidP="006261B1">
            <w:pPr>
              <w:pStyle w:val="TabelleText"/>
            </w:pPr>
            <w:r w:rsidRPr="0030366D">
              <w:t>Eine einzeilige Zeile.</w:t>
            </w:r>
          </w:p>
        </w:tc>
        <w:tc>
          <w:tcPr>
            <w:tcW w:w="2558" w:type="dxa"/>
          </w:tcPr>
          <w:p w14:paraId="301AA027" w14:textId="77777777" w:rsidR="006261B1" w:rsidRPr="0030366D" w:rsidRDefault="006261B1" w:rsidP="006261B1">
            <w:pPr>
              <w:pStyle w:val="TabelleZahl"/>
            </w:pPr>
            <w:r>
              <w:t>12 345,88</w:t>
            </w:r>
          </w:p>
        </w:tc>
      </w:tr>
    </w:tbl>
    <w:p w14:paraId="0065F547" w14:textId="30845318" w:rsidR="006261B1" w:rsidRDefault="00464945" w:rsidP="00464945">
      <w:pPr>
        <w:pStyle w:val="Beschriftung"/>
      </w:pPr>
      <w:bookmarkStart w:id="103" w:name="_Toc51839771"/>
      <w:r>
        <w:t xml:space="preserve">Abbildung </w:t>
      </w:r>
      <w:r>
        <w:fldChar w:fldCharType="begin"/>
      </w:r>
      <w:r>
        <w:instrText xml:space="preserve"> SEQ Abbildung \* ARABIC </w:instrText>
      </w:r>
      <w:r>
        <w:fldChar w:fldCharType="separate"/>
      </w:r>
      <w:r w:rsidR="00007F74">
        <w:rPr>
          <w:noProof/>
        </w:rPr>
        <w:t>23</w:t>
      </w:r>
      <w:r>
        <w:rPr>
          <w:noProof/>
        </w:rPr>
        <w:fldChar w:fldCharType="end"/>
      </w:r>
      <w:r>
        <w:t>:</w:t>
      </w:r>
      <w:r w:rsidR="006261B1" w:rsidRPr="00451DA3">
        <w:tab/>
        <w:t>Eine Beispieltabelle</w:t>
      </w:r>
      <w:bookmarkEnd w:id="103"/>
    </w:p>
    <w:p w14:paraId="627F6262" w14:textId="77777777" w:rsidR="009460FB" w:rsidRDefault="009460FB" w:rsidP="008D3900">
      <w:r>
        <w:t xml:space="preserve">Über die Tabellenformatoptionsfelder können Sie z.B. Kopfzeilen oder die </w:t>
      </w:r>
      <w:r w:rsidR="00C622CB">
        <w:t xml:space="preserve">Fettstellung der ersten Spalte </w:t>
      </w:r>
      <w:r>
        <w:t xml:space="preserve">an- oder ausschalten. </w:t>
      </w:r>
    </w:p>
    <w:p w14:paraId="4BEE2F48" w14:textId="77777777" w:rsidR="00BB02A3" w:rsidRPr="00BB02A3" w:rsidRDefault="009460FB" w:rsidP="00C36CED">
      <w:pPr>
        <w:pStyle w:val="ObjektAbbildungen"/>
      </w:pPr>
      <w:r>
        <w:rPr>
          <w:noProof/>
        </w:rPr>
        <w:drawing>
          <wp:inline distT="0" distB="0" distL="0" distR="0" wp14:anchorId="06F38604" wp14:editId="4768EAE5">
            <wp:extent cx="1723001" cy="6139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7-04-24 um 12.12.44.png"/>
                    <pic:cNvPicPr/>
                  </pic:nvPicPr>
                  <pic:blipFill>
                    <a:blip r:embed="rId54">
                      <a:extLst>
                        <a:ext uri="{28A0092B-C50C-407E-A947-70E740481C1C}">
                          <a14:useLocalDpi xmlns:a14="http://schemas.microsoft.com/office/drawing/2010/main" val="0"/>
                        </a:ext>
                      </a:extLst>
                    </a:blip>
                    <a:stretch>
                      <a:fillRect/>
                    </a:stretch>
                  </pic:blipFill>
                  <pic:spPr>
                    <a:xfrm>
                      <a:off x="0" y="0"/>
                      <a:ext cx="1760966" cy="627471"/>
                    </a:xfrm>
                    <a:prstGeom prst="rect">
                      <a:avLst/>
                    </a:prstGeom>
                  </pic:spPr>
                </pic:pic>
              </a:graphicData>
            </a:graphic>
          </wp:inline>
        </w:drawing>
      </w:r>
    </w:p>
    <w:p w14:paraId="0B98B1AE" w14:textId="523F3773" w:rsidR="00BB02A3" w:rsidRDefault="00451DA3" w:rsidP="00C36CED">
      <w:pPr>
        <w:pStyle w:val="Beschriftung"/>
      </w:pPr>
      <w:bookmarkStart w:id="104" w:name="_Toc51839772"/>
      <w:r>
        <w:t xml:space="preserve">Abbildung </w:t>
      </w:r>
      <w:r>
        <w:fldChar w:fldCharType="begin"/>
      </w:r>
      <w:r>
        <w:instrText xml:space="preserve"> SEQ Abbildung \* ARABIC </w:instrText>
      </w:r>
      <w:r>
        <w:fldChar w:fldCharType="separate"/>
      </w:r>
      <w:r w:rsidR="00007F74">
        <w:rPr>
          <w:noProof/>
        </w:rPr>
        <w:t>24</w:t>
      </w:r>
      <w:r>
        <w:rPr>
          <w:noProof/>
        </w:rPr>
        <w:fldChar w:fldCharType="end"/>
      </w:r>
      <w:r w:rsidR="00464945">
        <w:rPr>
          <w:noProof/>
        </w:rPr>
        <w:t>:</w:t>
      </w:r>
      <w:r>
        <w:tab/>
      </w:r>
      <w:r w:rsidR="00BB02A3" w:rsidRPr="00451DA3">
        <w:t>Tabellenformatoptionen</w:t>
      </w:r>
      <w:bookmarkEnd w:id="104"/>
    </w:p>
    <w:p w14:paraId="7BE50F7D" w14:textId="77777777" w:rsidR="00034089" w:rsidRPr="008D2F3E" w:rsidRDefault="00034089" w:rsidP="008D3900"/>
    <w:p w14:paraId="1D901FDB" w14:textId="77777777" w:rsidR="00034089" w:rsidRPr="00034089" w:rsidRDefault="00034089" w:rsidP="00034089">
      <w:pPr>
        <w:pStyle w:val="berschrift2"/>
        <w:sectPr w:rsidR="00034089" w:rsidRPr="00034089" w:rsidSect="006D76BE">
          <w:pgSz w:w="11900" w:h="16840" w:code="9"/>
          <w:pgMar w:top="1247" w:right="1247" w:bottom="1247" w:left="1247" w:header="595" w:footer="595" w:gutter="0"/>
          <w:cols w:space="708"/>
          <w:docGrid w:linePitch="299"/>
        </w:sectPr>
      </w:pPr>
      <w:bookmarkStart w:id="105" w:name="_Toc49748361"/>
      <w:bookmarkStart w:id="106" w:name="_Toc57113886"/>
      <w:bookmarkStart w:id="107" w:name="_Toc57114600"/>
      <w:bookmarkStart w:id="108" w:name="_Toc57114664"/>
      <w:bookmarkStart w:id="109" w:name="_Toc57257741"/>
    </w:p>
    <w:p w14:paraId="3D22C82F" w14:textId="77777777" w:rsidR="00942B67" w:rsidRPr="00C92F97" w:rsidRDefault="006261B1" w:rsidP="006821FD">
      <w:pPr>
        <w:pStyle w:val="berschrift1"/>
      </w:pPr>
      <w:bookmarkStart w:id="110" w:name="_Toc164845216"/>
      <w:r w:rsidRPr="00C92F97">
        <w:lastRenderedPageBreak/>
        <w:t>A</w:t>
      </w:r>
      <w:r w:rsidR="00942B67" w:rsidRPr="00C92F97">
        <w:t>ufzählungen</w:t>
      </w:r>
      <w:bookmarkEnd w:id="105"/>
      <w:bookmarkEnd w:id="106"/>
      <w:bookmarkEnd w:id="107"/>
      <w:bookmarkEnd w:id="108"/>
      <w:bookmarkEnd w:id="109"/>
      <w:bookmarkEnd w:id="110"/>
    </w:p>
    <w:p w14:paraId="7A6692AE" w14:textId="77777777" w:rsidR="00942B67" w:rsidRPr="00F10970" w:rsidRDefault="00942B67" w:rsidP="008D55CF">
      <w:r w:rsidRPr="00F10970">
        <w:t xml:space="preserve">Im </w:t>
      </w:r>
      <w:r w:rsidRPr="008D55CF">
        <w:t>Folgenden</w:t>
      </w:r>
      <w:r w:rsidRPr="00F10970">
        <w:t xml:space="preserve"> werden zur Demonstration der entsprechenden Formatvorlagen einige Beispiele für unterschiedliche Arten von Aufzählungen gegeben. Sie können gelöscht werden.</w:t>
      </w:r>
    </w:p>
    <w:p w14:paraId="4C1614B9" w14:textId="77777777" w:rsidR="00315E95" w:rsidRPr="00F10970" w:rsidRDefault="00315E95" w:rsidP="006C281D">
      <w:pPr>
        <w:pStyle w:val="berschrift2"/>
        <w:numPr>
          <w:ilvl w:val="1"/>
          <w:numId w:val="6"/>
        </w:numPr>
      </w:pPr>
      <w:bookmarkStart w:id="111" w:name="_Toc49748364"/>
      <w:bookmarkStart w:id="112" w:name="_Toc57113889"/>
      <w:bookmarkStart w:id="113" w:name="_Toc57114603"/>
      <w:bookmarkStart w:id="114" w:name="_Toc57114667"/>
      <w:bookmarkStart w:id="115" w:name="_Toc57257744"/>
      <w:bookmarkStart w:id="116" w:name="_Toc164845217"/>
      <w:bookmarkStart w:id="117" w:name="_Toc49748362"/>
      <w:bookmarkStart w:id="118" w:name="_Toc57113887"/>
      <w:bookmarkStart w:id="119" w:name="_Toc57114601"/>
      <w:bookmarkStart w:id="120" w:name="_Toc57114665"/>
      <w:bookmarkStart w:id="121" w:name="_Toc57257742"/>
      <w:r w:rsidRPr="00F10970">
        <w:t>Punktaufzählungen</w:t>
      </w:r>
      <w:bookmarkEnd w:id="111"/>
      <w:bookmarkEnd w:id="112"/>
      <w:bookmarkEnd w:id="113"/>
      <w:bookmarkEnd w:id="114"/>
      <w:bookmarkEnd w:id="115"/>
      <w:bookmarkEnd w:id="116"/>
    </w:p>
    <w:p w14:paraId="0625CC43" w14:textId="77777777" w:rsidR="00490A2A" w:rsidRPr="00F10970" w:rsidRDefault="00315E95" w:rsidP="00490A2A">
      <w:pPr>
        <w:pStyle w:val="ListemitBullet1"/>
      </w:pPr>
      <w:r w:rsidRPr="001C0FF5">
        <w:t xml:space="preserve">Ein Absatz mit dem Format </w:t>
      </w:r>
      <w:r w:rsidR="00490A2A">
        <w:t>„</w:t>
      </w:r>
      <w:r w:rsidR="00490A2A" w:rsidRPr="0074276C">
        <w:rPr>
          <w:rStyle w:val="fett"/>
        </w:rPr>
        <w:t>Liste mit Bullet 1</w:t>
      </w:r>
      <w:r w:rsidR="00490A2A">
        <w:t>“</w:t>
      </w:r>
      <w:r w:rsidRPr="001C0FF5">
        <w:t>.</w:t>
      </w:r>
      <w:r w:rsidR="00490A2A">
        <w:br/>
        <w:t>Und hier noch eine zweite Zeile in diesem Absatz.</w:t>
      </w:r>
      <w:r w:rsidR="00490A2A">
        <w:br/>
        <w:t>Neue Zeilen innerhalb dieses Absatzes erzeugen Sie mit „Shift“ + „Enter“</w:t>
      </w:r>
    </w:p>
    <w:p w14:paraId="7319CBA7" w14:textId="77777777" w:rsidR="00315E95" w:rsidRDefault="00490A2A" w:rsidP="0074276C">
      <w:pPr>
        <w:pStyle w:val="ListemitBulle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rsidR="0074276C">
        <w:br/>
      </w:r>
      <w:r>
        <w:t>„</w:t>
      </w:r>
      <w:r w:rsidRPr="0074276C">
        <w:rPr>
          <w:rStyle w:val="fett"/>
        </w:rPr>
        <w:t xml:space="preserve">Liste mit Bullet </w:t>
      </w:r>
      <w:r w:rsidR="0074276C">
        <w:rPr>
          <w:rStyle w:val="fett"/>
        </w:rPr>
        <w:t xml:space="preserve">1 </w:t>
      </w:r>
      <w:r w:rsidRPr="0074276C">
        <w:rPr>
          <w:rStyle w:val="fett"/>
        </w:rPr>
        <w:t>Fortsetzung</w:t>
      </w:r>
      <w:r>
        <w:t>“</w:t>
      </w:r>
    </w:p>
    <w:p w14:paraId="3FA6B10A" w14:textId="77777777" w:rsidR="008F3AE6" w:rsidRPr="008F3AE6" w:rsidRDefault="008F3AE6" w:rsidP="008F3AE6">
      <w:pPr>
        <w:pStyle w:val="ListemitBullet1"/>
      </w:pPr>
      <w:r w:rsidRPr="008F3AE6">
        <w:t>Ein weiterer Absatz mit dem Format „Liste mit Bullet 1“.</w:t>
      </w:r>
    </w:p>
    <w:p w14:paraId="78E2B1B5" w14:textId="77777777" w:rsidR="00293D32" w:rsidRPr="00F10970" w:rsidRDefault="00315E95" w:rsidP="00293D32">
      <w:pPr>
        <w:pStyle w:val="ListemitBullet2"/>
      </w:pPr>
      <w:r w:rsidRPr="001C0FF5">
        <w:t xml:space="preserve">Ein Absatz mit dem Format </w:t>
      </w:r>
      <w:r w:rsidR="00490A2A">
        <w:t>„</w:t>
      </w:r>
      <w:r w:rsidR="00490A2A" w:rsidRPr="0074276C">
        <w:rPr>
          <w:rStyle w:val="fett"/>
        </w:rPr>
        <w:t>Liste mit Bullet</w:t>
      </w:r>
      <w:r w:rsidR="0074276C" w:rsidRPr="0074276C">
        <w:rPr>
          <w:rStyle w:val="fett"/>
        </w:rPr>
        <w:t xml:space="preserve"> 2</w:t>
      </w:r>
      <w:r w:rsidR="00490A2A">
        <w:t>“</w:t>
      </w:r>
      <w:r w:rsidR="00293D32">
        <w:br/>
        <w:t>Und hier noch eine zweite Zeile in diesem Absatz.</w:t>
      </w:r>
      <w:r w:rsidR="00293D32">
        <w:br/>
        <w:t>Neue Zeilen innerhalb dieses Absatzes erzeugen Sie mit „Shift“ + „Enter“</w:t>
      </w:r>
    </w:p>
    <w:p w14:paraId="2BC86E3B" w14:textId="77777777" w:rsidR="00293D32" w:rsidRDefault="00293D32" w:rsidP="00293D32">
      <w:pPr>
        <w:pStyle w:val="ListemitBulle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2 Fortsetzung</w:t>
      </w:r>
      <w:r>
        <w:t>“</w:t>
      </w:r>
    </w:p>
    <w:p w14:paraId="4339A27A" w14:textId="77777777" w:rsidR="008F3AE6" w:rsidRPr="001C0FF5" w:rsidRDefault="008F3AE6" w:rsidP="008F3AE6">
      <w:pPr>
        <w:pStyle w:val="ListemitBullet2"/>
      </w:pPr>
      <w:r w:rsidRPr="008F3AE6">
        <w:t xml:space="preserve">Ein weiterer Absatz mit dem Format „Liste mit Bullet </w:t>
      </w:r>
      <w:r>
        <w:t>2</w:t>
      </w:r>
      <w:r w:rsidRPr="008F3AE6">
        <w:t>“.</w:t>
      </w:r>
    </w:p>
    <w:p w14:paraId="151B0262" w14:textId="77777777" w:rsidR="00293D32" w:rsidRPr="00F10970" w:rsidRDefault="00315E95" w:rsidP="00293D32">
      <w:pPr>
        <w:pStyle w:val="ListemitBullet3"/>
      </w:pPr>
      <w:r w:rsidRPr="001C0FF5">
        <w:t xml:space="preserve">Ein Absatz mit dem Format </w:t>
      </w:r>
      <w:r w:rsidR="0074276C">
        <w:t>„</w:t>
      </w:r>
      <w:r w:rsidR="0074276C" w:rsidRPr="0074276C">
        <w:rPr>
          <w:rStyle w:val="fett"/>
        </w:rPr>
        <w:t xml:space="preserve">Liste mit Bullet </w:t>
      </w:r>
      <w:r w:rsidR="0074276C">
        <w:rPr>
          <w:rStyle w:val="fett"/>
        </w:rPr>
        <w:t>3</w:t>
      </w:r>
      <w:r w:rsidR="0074276C">
        <w:t>“</w:t>
      </w:r>
      <w:r w:rsidRPr="001C0FF5">
        <w:t>.</w:t>
      </w:r>
      <w:r w:rsidR="00293D32">
        <w:br/>
        <w:t>Und hier noch eine zweite Zeile in diesem Absatz.</w:t>
      </w:r>
      <w:r w:rsidR="00293D32">
        <w:br/>
        <w:t>Neue Zeilen innerhalb dieses Absatzes erzeugen Sie mit „Shift“ + „Enter“</w:t>
      </w:r>
    </w:p>
    <w:p w14:paraId="483717D5" w14:textId="77777777" w:rsidR="00293D32" w:rsidRDefault="00293D32" w:rsidP="00293D32">
      <w:pPr>
        <w:pStyle w:val="ListemitBulle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3 Fortsetzung</w:t>
      </w:r>
      <w:r>
        <w:t>“</w:t>
      </w:r>
    </w:p>
    <w:p w14:paraId="049A22FF" w14:textId="77777777" w:rsidR="008F3AE6" w:rsidRPr="001C0FF5" w:rsidRDefault="008F3AE6" w:rsidP="008F3AE6">
      <w:pPr>
        <w:pStyle w:val="ListemitBullet3"/>
      </w:pPr>
      <w:r w:rsidRPr="008F3AE6">
        <w:t xml:space="preserve">Ein weiterer Absatz mit dem Format „Liste mit Bullet </w:t>
      </w:r>
      <w:r>
        <w:t>3</w:t>
      </w:r>
      <w:r w:rsidRPr="008F3AE6">
        <w:t>“.</w:t>
      </w:r>
    </w:p>
    <w:p w14:paraId="283D313B" w14:textId="77777777" w:rsidR="00293D32" w:rsidRPr="00F10970" w:rsidRDefault="00315E95" w:rsidP="00293D32">
      <w:pPr>
        <w:pStyle w:val="ListemitBullet4"/>
      </w:pPr>
      <w:r w:rsidRPr="001C0FF5">
        <w:t xml:space="preserve">Ein </w:t>
      </w:r>
      <w:r w:rsidRPr="00293D32">
        <w:t>Absatz</w:t>
      </w:r>
      <w:r w:rsidRPr="001C0FF5">
        <w:t xml:space="preserve"> mit dem </w:t>
      </w:r>
      <w:r w:rsidR="0074276C">
        <w:t>„</w:t>
      </w:r>
      <w:r w:rsidR="0074276C" w:rsidRPr="0074276C">
        <w:rPr>
          <w:rStyle w:val="fett"/>
        </w:rPr>
        <w:t xml:space="preserve">Liste mit Bullet </w:t>
      </w:r>
      <w:r w:rsidR="0074276C">
        <w:rPr>
          <w:rStyle w:val="fett"/>
        </w:rPr>
        <w:t>4</w:t>
      </w:r>
      <w:r w:rsidR="0074276C">
        <w:t>“</w:t>
      </w:r>
      <w:r w:rsidRPr="001C0FF5">
        <w:t>.</w:t>
      </w:r>
      <w:r w:rsidR="00293D32">
        <w:br/>
        <w:t>Und hier noch eine zweite Zeile in diesem Absatz.</w:t>
      </w:r>
      <w:r w:rsidR="00293D32">
        <w:br/>
        <w:t>Neue Zeilen innerhalb dieses Absatzes erzeugen Sie mit „Shift“ + „Enter“</w:t>
      </w:r>
    </w:p>
    <w:p w14:paraId="4E967ECC" w14:textId="77777777" w:rsidR="00315E95" w:rsidRDefault="00293D32" w:rsidP="00293D32">
      <w:pPr>
        <w:pStyle w:val="ListemitBulle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 xml:space="preserve">Liste mit Bullet </w:t>
      </w:r>
      <w:r w:rsidR="0074276C" w:rsidRPr="0074276C">
        <w:rPr>
          <w:rStyle w:val="fett"/>
        </w:rPr>
        <w:t xml:space="preserve">4 </w:t>
      </w:r>
      <w:r w:rsidRPr="0074276C">
        <w:rPr>
          <w:rStyle w:val="fett"/>
        </w:rPr>
        <w:t>Fortsetzung</w:t>
      </w:r>
      <w:r>
        <w:t>“</w:t>
      </w:r>
    </w:p>
    <w:p w14:paraId="7E8B3431" w14:textId="77777777" w:rsidR="008F3AE6" w:rsidRPr="001C0FF5" w:rsidRDefault="008F3AE6" w:rsidP="008F3AE6">
      <w:pPr>
        <w:pStyle w:val="ListemitBullet4"/>
      </w:pPr>
      <w:r w:rsidRPr="008F3AE6">
        <w:t xml:space="preserve">Ein weiterer Absatz mit dem Format „Liste mit Bullet </w:t>
      </w:r>
      <w:r>
        <w:t>4</w:t>
      </w:r>
      <w:r w:rsidRPr="008F3AE6">
        <w:t>“.</w:t>
      </w:r>
    </w:p>
    <w:p w14:paraId="3D5E4512" w14:textId="77777777" w:rsidR="00315E95" w:rsidRPr="001C0FF5" w:rsidRDefault="00315E95" w:rsidP="0074276C">
      <w:pPr>
        <w:pStyle w:val="ListemitBullet5"/>
      </w:pPr>
      <w:r w:rsidRPr="001C0FF5">
        <w:t xml:space="preserve">Ein Absatz mit dem Format </w:t>
      </w:r>
      <w:r w:rsidR="0074276C">
        <w:t>„</w:t>
      </w:r>
      <w:r w:rsidR="0074276C" w:rsidRPr="0074276C">
        <w:rPr>
          <w:rStyle w:val="fett"/>
        </w:rPr>
        <w:t xml:space="preserve">Liste mit Bullet </w:t>
      </w:r>
      <w:r w:rsidR="0074276C">
        <w:rPr>
          <w:rStyle w:val="fett"/>
        </w:rPr>
        <w:t>5</w:t>
      </w:r>
      <w:r w:rsidR="0074276C">
        <w:t>“</w:t>
      </w:r>
      <w:r w:rsidRPr="001C0FF5">
        <w:t>.</w:t>
      </w:r>
    </w:p>
    <w:p w14:paraId="648C9463" w14:textId="77777777" w:rsidR="00315E95" w:rsidRDefault="00315E95" w:rsidP="00315E95">
      <w:pPr>
        <w:pStyle w:val="ListemitBullet5Fortsetzung"/>
      </w:pPr>
      <w:r w:rsidRPr="001C0FF5">
        <w:t>Ein Absatz</w:t>
      </w:r>
      <w:r w:rsidRPr="00F10970">
        <w:t xml:space="preserve"> mit dem Format </w:t>
      </w:r>
      <w:r w:rsidR="0036286C">
        <w:t>„</w:t>
      </w:r>
      <w:r w:rsidR="0036286C" w:rsidRPr="0074276C">
        <w:rPr>
          <w:rStyle w:val="fett"/>
        </w:rPr>
        <w:t xml:space="preserve">Liste mit Bullet </w:t>
      </w:r>
      <w:r w:rsidR="0036286C">
        <w:rPr>
          <w:rStyle w:val="fett"/>
        </w:rPr>
        <w:t>5</w:t>
      </w:r>
      <w:r w:rsidR="0036286C" w:rsidRPr="0074276C">
        <w:rPr>
          <w:rStyle w:val="fett"/>
        </w:rPr>
        <w:t xml:space="preserve"> Fortsetzung</w:t>
      </w:r>
      <w:r w:rsidR="0036286C">
        <w:t>“</w:t>
      </w:r>
      <w:r w:rsidRPr="00F10970">
        <w:t>.</w:t>
      </w:r>
    </w:p>
    <w:p w14:paraId="0025736F" w14:textId="77777777" w:rsidR="008F3AE6" w:rsidRDefault="008F3AE6" w:rsidP="008F3AE6">
      <w:pPr>
        <w:pStyle w:val="ListemitBullet5"/>
      </w:pPr>
      <w:r w:rsidRPr="008F3AE6">
        <w:t xml:space="preserve">Ein weiterer Absatz mit dem Format „Liste mit Bullet </w:t>
      </w:r>
      <w:r>
        <w:t>5</w:t>
      </w:r>
      <w:r w:rsidRPr="008F3AE6">
        <w:t>“.</w:t>
      </w:r>
    </w:p>
    <w:p w14:paraId="37CA1828" w14:textId="77777777" w:rsidR="0074276C" w:rsidRDefault="0074276C" w:rsidP="0074276C">
      <w:pPr>
        <w:pStyle w:val="Flietext"/>
      </w:pPr>
      <w:r>
        <w:br w:type="page"/>
      </w:r>
    </w:p>
    <w:p w14:paraId="5F0D7E2A" w14:textId="77777777" w:rsidR="00942B67" w:rsidRPr="00F10970" w:rsidRDefault="00942B67" w:rsidP="006C281D">
      <w:pPr>
        <w:pStyle w:val="berschrift2"/>
        <w:numPr>
          <w:ilvl w:val="1"/>
          <w:numId w:val="6"/>
        </w:numPr>
      </w:pPr>
      <w:bookmarkStart w:id="122" w:name="_Toc164845218"/>
      <w:r w:rsidRPr="008D55CF">
        <w:lastRenderedPageBreak/>
        <w:t>Aufzählungen</w:t>
      </w:r>
      <w:r w:rsidRPr="00F10970">
        <w:t xml:space="preserve"> mit Nummerierung</w:t>
      </w:r>
      <w:bookmarkEnd w:id="117"/>
      <w:bookmarkEnd w:id="118"/>
      <w:bookmarkEnd w:id="119"/>
      <w:bookmarkEnd w:id="120"/>
      <w:bookmarkEnd w:id="121"/>
      <w:bookmarkEnd w:id="122"/>
    </w:p>
    <w:p w14:paraId="23ADEBFF" w14:textId="77777777" w:rsidR="00374B4D" w:rsidRPr="00F10970" w:rsidRDefault="00374B4D" w:rsidP="006C281D">
      <w:pPr>
        <w:pStyle w:val="Listesort1"/>
        <w:numPr>
          <w:ilvl w:val="0"/>
          <w:numId w:val="4"/>
        </w:numPr>
      </w:pPr>
      <w:bookmarkStart w:id="123" w:name="_Toc49748363"/>
      <w:bookmarkStart w:id="124" w:name="_Toc57113888"/>
      <w:bookmarkStart w:id="125" w:name="_Toc57114602"/>
      <w:bookmarkStart w:id="126" w:name="_Toc57114666"/>
      <w:bookmarkStart w:id="127" w:name="_Toc57257743"/>
      <w:r w:rsidRPr="00F10970">
        <w:t xml:space="preserve">Ein </w:t>
      </w:r>
      <w:r w:rsidRPr="00BC3C5B">
        <w:t>Absatz</w:t>
      </w:r>
      <w:r w:rsidRPr="00F10970">
        <w:t xml:space="preserve"> mit dem Format </w:t>
      </w:r>
      <w:r>
        <w:t>„</w:t>
      </w:r>
      <w:r w:rsidRPr="0074276C">
        <w:rPr>
          <w:rStyle w:val="fett"/>
        </w:rPr>
        <w:t xml:space="preserve">Liste </w:t>
      </w:r>
      <w:proofErr w:type="spellStart"/>
      <w:r w:rsidRPr="0074276C">
        <w:rPr>
          <w:rStyle w:val="fett"/>
        </w:rPr>
        <w:t>sort</w:t>
      </w:r>
      <w:proofErr w:type="spellEnd"/>
      <w:r w:rsidRPr="0074276C">
        <w:rPr>
          <w:rStyle w:val="fett"/>
        </w:rPr>
        <w:t xml:space="preserve"> 1“</w:t>
      </w:r>
      <w:r w:rsidRPr="00F10970">
        <w:t>.</w:t>
      </w:r>
      <w:r>
        <w:br/>
        <w:t>Und hier noch eine zweite Zeile in diesem Absatz.</w:t>
      </w:r>
      <w:r>
        <w:br/>
        <w:t>Neue Zeilen innerhalb dieses Absatzes erzeugen Sie mit „Shift“ + „Enter“</w:t>
      </w:r>
    </w:p>
    <w:p w14:paraId="62436E33" w14:textId="77777777" w:rsidR="00374B4D" w:rsidRPr="00F10970" w:rsidRDefault="00374B4D" w:rsidP="00374B4D">
      <w:pPr>
        <w:pStyle w:val="Listesor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w:t>
      </w:r>
      <w:proofErr w:type="spellStart"/>
      <w:r w:rsidRPr="00E75624">
        <w:rPr>
          <w:rStyle w:val="fett"/>
        </w:rPr>
        <w:t>sort</w:t>
      </w:r>
      <w:proofErr w:type="spellEnd"/>
      <w:r w:rsidRPr="00E75624">
        <w:rPr>
          <w:rStyle w:val="fett"/>
        </w:rPr>
        <w:t xml:space="preserve"> 1 Fortsetzung</w:t>
      </w:r>
      <w:r>
        <w:t>“</w:t>
      </w:r>
      <w:r w:rsidRPr="00F10970">
        <w:t>.</w:t>
      </w:r>
    </w:p>
    <w:p w14:paraId="4FE78F31" w14:textId="77777777" w:rsidR="00374B4D" w:rsidRPr="00F10970" w:rsidRDefault="00374B4D" w:rsidP="00374B4D">
      <w:pPr>
        <w:pStyle w:val="Listesort2"/>
      </w:pPr>
      <w:r w:rsidRPr="00F10970">
        <w:t xml:space="preserve">Ein Absatz mit dem Format </w:t>
      </w:r>
      <w:r>
        <w:t>„</w:t>
      </w:r>
      <w:r w:rsidRPr="00E75624">
        <w:rPr>
          <w:rStyle w:val="fett"/>
        </w:rPr>
        <w:t xml:space="preserve">Liste </w:t>
      </w:r>
      <w:proofErr w:type="spellStart"/>
      <w:r w:rsidRPr="00E75624">
        <w:rPr>
          <w:rStyle w:val="fett"/>
        </w:rPr>
        <w:t>sort</w:t>
      </w:r>
      <w:proofErr w:type="spellEnd"/>
      <w:r w:rsidRPr="00E75624">
        <w:rPr>
          <w:rStyle w:val="fett"/>
        </w:rPr>
        <w:t xml:space="preserve"> 2</w:t>
      </w:r>
      <w:r>
        <w:t>“</w:t>
      </w:r>
      <w:r w:rsidRPr="00F10970">
        <w:t>.</w:t>
      </w:r>
      <w:r>
        <w:br/>
        <w:t>Und hier noch eine zweite Zeile in diesem Absatz.</w:t>
      </w:r>
      <w:r>
        <w:br/>
        <w:t>Neue Zeilen innerhalb dieses Absatzes erzeugen Sie mit „Shift“ + „Enter“</w:t>
      </w:r>
    </w:p>
    <w:p w14:paraId="016D1D87" w14:textId="77777777" w:rsidR="00374B4D" w:rsidRPr="00F10970" w:rsidRDefault="00374B4D" w:rsidP="00374B4D">
      <w:pPr>
        <w:pStyle w:val="Listesor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w:t>
      </w:r>
      <w:proofErr w:type="spellStart"/>
      <w:r w:rsidRPr="00E75624">
        <w:rPr>
          <w:rStyle w:val="fett"/>
        </w:rPr>
        <w:t>sort</w:t>
      </w:r>
      <w:proofErr w:type="spellEnd"/>
      <w:r w:rsidRPr="00E75624">
        <w:rPr>
          <w:rStyle w:val="fett"/>
        </w:rPr>
        <w:t xml:space="preserve"> </w:t>
      </w:r>
      <w:r w:rsidR="0036286C">
        <w:rPr>
          <w:rStyle w:val="fett"/>
        </w:rPr>
        <w:t>2</w:t>
      </w:r>
      <w:r w:rsidRPr="00E75624">
        <w:rPr>
          <w:rStyle w:val="fett"/>
        </w:rPr>
        <w:t xml:space="preserve"> Fortsetzung</w:t>
      </w:r>
      <w:r>
        <w:t>“</w:t>
      </w:r>
      <w:r w:rsidRPr="00F10970">
        <w:t>.</w:t>
      </w:r>
    </w:p>
    <w:p w14:paraId="52126589" w14:textId="77777777" w:rsidR="00374B4D" w:rsidRPr="00F10970" w:rsidRDefault="00374B4D" w:rsidP="00374B4D">
      <w:pPr>
        <w:pStyle w:val="Listesort2"/>
      </w:pPr>
      <w:r w:rsidRPr="00F10970">
        <w:t xml:space="preserve">Ein </w:t>
      </w:r>
      <w:r>
        <w:t xml:space="preserve">weiterer </w:t>
      </w:r>
      <w:r w:rsidRPr="00F10970">
        <w:t xml:space="preserve">Absatz mit dem Format </w:t>
      </w:r>
      <w:r>
        <w:t>„</w:t>
      </w:r>
      <w:r w:rsidRPr="00E75624">
        <w:rPr>
          <w:rStyle w:val="fett"/>
        </w:rPr>
        <w:t xml:space="preserve">Liste </w:t>
      </w:r>
      <w:proofErr w:type="spellStart"/>
      <w:r w:rsidRPr="00E75624">
        <w:rPr>
          <w:rStyle w:val="fett"/>
        </w:rPr>
        <w:t>sort</w:t>
      </w:r>
      <w:proofErr w:type="spellEnd"/>
      <w:r w:rsidRPr="00E75624">
        <w:rPr>
          <w:rStyle w:val="fett"/>
        </w:rPr>
        <w:t xml:space="preserve"> 2</w:t>
      </w:r>
      <w:r>
        <w:t>“</w:t>
      </w:r>
    </w:p>
    <w:p w14:paraId="26CE1A08" w14:textId="77777777" w:rsidR="00374B4D" w:rsidRPr="00F10970" w:rsidRDefault="00374B4D" w:rsidP="00374B4D">
      <w:pPr>
        <w:pStyle w:val="Listesort3"/>
      </w:pPr>
      <w:r w:rsidRPr="00F10970">
        <w:t xml:space="preserve">Ein Absatz mit dem Format </w:t>
      </w:r>
      <w:r w:rsidRPr="00C26586">
        <w:rPr>
          <w:rStyle w:val="fett"/>
        </w:rPr>
        <w:t xml:space="preserve">Liste </w:t>
      </w:r>
      <w:proofErr w:type="spellStart"/>
      <w:r w:rsidRPr="00C26586">
        <w:rPr>
          <w:rStyle w:val="fett"/>
        </w:rPr>
        <w:t>sort</w:t>
      </w:r>
      <w:proofErr w:type="spellEnd"/>
      <w:r w:rsidRPr="00C26586">
        <w:rPr>
          <w:rStyle w:val="fett"/>
        </w:rPr>
        <w:t xml:space="preserve"> 3.</w:t>
      </w:r>
      <w:r>
        <w:rPr>
          <w:rStyle w:val="fett"/>
        </w:rPr>
        <w:br/>
      </w:r>
      <w:r>
        <w:t>Und hier noch eine zweite Zeile in diesem Absatz.</w:t>
      </w:r>
      <w:r>
        <w:br/>
        <w:t>Neue Zeilen innerhalb dieses Absatzes erzeugen Sie mit „Shift“ + „Enter“</w:t>
      </w:r>
    </w:p>
    <w:p w14:paraId="4BC95B01" w14:textId="77777777" w:rsidR="00374B4D" w:rsidRPr="00F10970" w:rsidRDefault="00374B4D" w:rsidP="00374B4D">
      <w:pPr>
        <w:pStyle w:val="Listesor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3</w:t>
      </w:r>
      <w:r w:rsidRPr="00E75624">
        <w:rPr>
          <w:rStyle w:val="fett"/>
        </w:rPr>
        <w:t xml:space="preserve"> Fortsetzung</w:t>
      </w:r>
      <w:r>
        <w:t>“</w:t>
      </w:r>
      <w:r w:rsidRPr="00F10970">
        <w:t>.</w:t>
      </w:r>
    </w:p>
    <w:p w14:paraId="06B514C0" w14:textId="77777777" w:rsidR="00374B4D" w:rsidRPr="00C26586" w:rsidRDefault="00374B4D" w:rsidP="00374B4D">
      <w:pPr>
        <w:pStyle w:val="Listesort3"/>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rsidRPr="00C26586">
        <w:t xml:space="preserve"> </w:t>
      </w:r>
      <w:r>
        <w:t>3</w:t>
      </w:r>
      <w:r w:rsidRPr="00C26586">
        <w:t>“</w:t>
      </w:r>
    </w:p>
    <w:p w14:paraId="6BE9C5FD" w14:textId="77777777" w:rsidR="00374B4D" w:rsidRPr="00F10970" w:rsidRDefault="00374B4D" w:rsidP="00374B4D">
      <w:pPr>
        <w:pStyle w:val="Listesort3"/>
      </w:pPr>
      <w:r>
        <w:t>…</w:t>
      </w:r>
    </w:p>
    <w:p w14:paraId="025D7C9D" w14:textId="77777777" w:rsidR="00374B4D" w:rsidRPr="00F10970" w:rsidRDefault="00374B4D" w:rsidP="00374B4D">
      <w:pPr>
        <w:pStyle w:val="Listesort4"/>
      </w:pPr>
      <w:r w:rsidRPr="00F10970">
        <w:t xml:space="preserve">Ein Absatz mit dem Format </w:t>
      </w:r>
      <w:r>
        <w:t>„</w:t>
      </w:r>
      <w:r w:rsidRPr="00C26586">
        <w:rPr>
          <w:rStyle w:val="fett"/>
        </w:rPr>
        <w:t xml:space="preserve">Liste </w:t>
      </w:r>
      <w:proofErr w:type="spellStart"/>
      <w:r w:rsidRPr="00C26586">
        <w:rPr>
          <w:rStyle w:val="fett"/>
        </w:rPr>
        <w:t>sort</w:t>
      </w:r>
      <w:proofErr w:type="spellEnd"/>
      <w:r w:rsidRPr="00C26586">
        <w:rPr>
          <w:rStyle w:val="fett"/>
        </w:rPr>
        <w:t xml:space="preserve"> 4</w:t>
      </w:r>
      <w:r>
        <w:t>“</w:t>
      </w:r>
      <w:r w:rsidRPr="00F10970">
        <w:t>.</w:t>
      </w:r>
      <w:r>
        <w:br/>
        <w:t>Und hier noch eine zweite Zeile in diesem Absatz.</w:t>
      </w:r>
      <w:r>
        <w:br/>
        <w:t>Neue Zeilen innerhalb dieses Absatzes erzeugen Sie mit „Shift“ + „Enter“</w:t>
      </w:r>
    </w:p>
    <w:p w14:paraId="578256B2" w14:textId="77777777" w:rsidR="00374B4D" w:rsidRPr="00F10970" w:rsidRDefault="00374B4D" w:rsidP="00374B4D">
      <w:pPr>
        <w:pStyle w:val="Listesor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4</w:t>
      </w:r>
      <w:r w:rsidRPr="00E75624">
        <w:rPr>
          <w:rStyle w:val="fett"/>
        </w:rPr>
        <w:t xml:space="preserve"> Fortsetzung</w:t>
      </w:r>
      <w:r>
        <w:t>“</w:t>
      </w:r>
      <w:r w:rsidRPr="00F10970">
        <w:t>.</w:t>
      </w:r>
    </w:p>
    <w:p w14:paraId="3E44C554" w14:textId="77777777" w:rsidR="00374B4D" w:rsidRPr="00C26586" w:rsidRDefault="00374B4D" w:rsidP="00374B4D">
      <w:pPr>
        <w:pStyle w:val="Listesort4"/>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t xml:space="preserve"> 4</w:t>
      </w:r>
      <w:r w:rsidRPr="00C26586">
        <w:t>“</w:t>
      </w:r>
    </w:p>
    <w:p w14:paraId="6F53101D" w14:textId="77777777" w:rsidR="00374B4D" w:rsidRPr="00F10970" w:rsidRDefault="00374B4D" w:rsidP="00374B4D">
      <w:pPr>
        <w:pStyle w:val="Listesort4"/>
      </w:pPr>
      <w:r w:rsidRPr="00F10970">
        <w:t xml:space="preserve">Ein Absatz mit dem Format </w:t>
      </w:r>
      <w:r>
        <w:t xml:space="preserve">Liste </w:t>
      </w:r>
      <w:proofErr w:type="spellStart"/>
      <w:r>
        <w:t>sort</w:t>
      </w:r>
      <w:proofErr w:type="spellEnd"/>
      <w:r>
        <w:t xml:space="preserve"> 4</w:t>
      </w:r>
      <w:r w:rsidRPr="00F10970">
        <w:t>.</w:t>
      </w:r>
    </w:p>
    <w:p w14:paraId="609E1840" w14:textId="77777777" w:rsidR="00374B4D" w:rsidRPr="00F10970" w:rsidRDefault="00374B4D" w:rsidP="00374B4D">
      <w:pPr>
        <w:pStyle w:val="Listesort5"/>
      </w:pPr>
      <w:r w:rsidRPr="00F10970">
        <w:t xml:space="preserve">Ein Absatz mit dem Format </w:t>
      </w:r>
      <w:r>
        <w:t>„</w:t>
      </w:r>
      <w:r w:rsidRPr="00C26586">
        <w:rPr>
          <w:rStyle w:val="fett"/>
        </w:rPr>
        <w:t xml:space="preserve">Liste </w:t>
      </w:r>
      <w:proofErr w:type="spellStart"/>
      <w:r w:rsidRPr="00C26586">
        <w:rPr>
          <w:rStyle w:val="fett"/>
        </w:rPr>
        <w:t>sort</w:t>
      </w:r>
      <w:proofErr w:type="spellEnd"/>
      <w:r w:rsidRPr="00C26586">
        <w:rPr>
          <w:rStyle w:val="fett"/>
        </w:rPr>
        <w:t xml:space="preserve"> 5</w:t>
      </w:r>
      <w:r>
        <w:t>“</w:t>
      </w:r>
      <w:r w:rsidRPr="00F10970">
        <w:t>.</w:t>
      </w:r>
      <w:r>
        <w:br/>
        <w:t>Und hier noch eine zweite Zeile in diesem Absatz.</w:t>
      </w:r>
      <w:r>
        <w:br/>
        <w:t>Neue Zeilen innerhalb dieses Absatzes erzeugen Sie mit „Shift“ + „Enter“</w:t>
      </w:r>
    </w:p>
    <w:p w14:paraId="2C1548DC" w14:textId="77777777" w:rsidR="00374B4D" w:rsidRPr="00F10970" w:rsidRDefault="00374B4D" w:rsidP="00374B4D">
      <w:pPr>
        <w:pStyle w:val="Listesort5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5</w:t>
      </w:r>
      <w:r w:rsidRPr="00E75624">
        <w:rPr>
          <w:rStyle w:val="fett"/>
        </w:rPr>
        <w:t xml:space="preserve"> Fortsetzung</w:t>
      </w:r>
      <w:r>
        <w:t>“</w:t>
      </w:r>
      <w:r w:rsidRPr="00F10970">
        <w:t>.</w:t>
      </w:r>
    </w:p>
    <w:p w14:paraId="4798F231" w14:textId="77777777" w:rsidR="00374B4D" w:rsidRPr="00C26586" w:rsidRDefault="00374B4D" w:rsidP="00374B4D">
      <w:pPr>
        <w:pStyle w:val="Listesort5Fortsetzung"/>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t xml:space="preserve"> 5</w:t>
      </w:r>
      <w:r w:rsidRPr="00C26586">
        <w:t>“</w:t>
      </w:r>
    </w:p>
    <w:p w14:paraId="51902C93" w14:textId="77777777" w:rsidR="00C36CED" w:rsidRPr="00464945" w:rsidRDefault="00C36CED" w:rsidP="00464945">
      <w:r>
        <w:br w:type="page"/>
      </w:r>
    </w:p>
    <w:p w14:paraId="230AD706" w14:textId="77777777" w:rsidR="00942B67" w:rsidRPr="00C36CED" w:rsidRDefault="00942B67" w:rsidP="008D55CF">
      <w:pPr>
        <w:pStyle w:val="berschrift3"/>
      </w:pPr>
      <w:bookmarkStart w:id="128" w:name="_Toc164845219"/>
      <w:r w:rsidRPr="00C36CED">
        <w:lastRenderedPageBreak/>
        <w:t>Neubeginn einer Nummerierung</w:t>
      </w:r>
      <w:bookmarkEnd w:id="123"/>
      <w:bookmarkEnd w:id="124"/>
      <w:bookmarkEnd w:id="125"/>
      <w:bookmarkEnd w:id="126"/>
      <w:bookmarkEnd w:id="127"/>
      <w:bookmarkEnd w:id="128"/>
    </w:p>
    <w:p w14:paraId="71E7CFED" w14:textId="77777777" w:rsidR="00942B67" w:rsidRPr="00C36CED" w:rsidRDefault="00942B67" w:rsidP="008D3900">
      <w:r w:rsidRPr="00C36CED">
        <w:t xml:space="preserve">Soll die Nummerierung einer Aufzählung nicht fortgesetzt, sondern neu begonnen werden, so muss dies durch </w:t>
      </w:r>
      <w:r w:rsidR="002E0251" w:rsidRPr="00C36CED">
        <w:t>die Abkopplung von der Liste erfolgen</w:t>
      </w:r>
      <w:r w:rsidRPr="00C36CED">
        <w:t>.</w:t>
      </w:r>
    </w:p>
    <w:p w14:paraId="6520B3A0" w14:textId="77777777" w:rsidR="00942B67" w:rsidRPr="00F10970" w:rsidRDefault="00942B67" w:rsidP="009A1F0D">
      <w:r w:rsidRPr="00C36CED">
        <w:t>Ein Absatz mit dem Format Liste</w:t>
      </w:r>
      <w:r w:rsidR="007653D4" w:rsidRPr="00C36CED">
        <w:t xml:space="preserve"> </w:t>
      </w:r>
      <w:proofErr w:type="spellStart"/>
      <w:r w:rsidR="007653D4" w:rsidRPr="00C36CED">
        <w:t>sort</w:t>
      </w:r>
      <w:proofErr w:type="spellEnd"/>
      <w:r w:rsidR="007653D4" w:rsidRPr="00C36CED">
        <w:t xml:space="preserve"> 1</w:t>
      </w:r>
      <w:r w:rsidRPr="00C36CED">
        <w:t>, desse</w:t>
      </w:r>
      <w:r w:rsidR="002E0251" w:rsidRPr="00C36CED">
        <w:t>n Nummerierung von vorn beginn</w:t>
      </w:r>
      <w:r w:rsidR="007653D4" w:rsidRPr="00C36CED">
        <w:t>en soll, wird über das Pull-Down-Menü, das durch rechten Mausklick auf die Aufzählungsnummer erscheint, entsprechend angepasst</w:t>
      </w:r>
      <w:r w:rsidRPr="00C36CED">
        <w:t>.</w:t>
      </w:r>
    </w:p>
    <w:p w14:paraId="3297FCFC" w14:textId="77777777" w:rsidR="00533DE2" w:rsidRPr="00826FA0" w:rsidRDefault="00533DE2" w:rsidP="00826FA0">
      <w:pPr>
        <w:pStyle w:val="VerzeichnisimIHV"/>
        <w:sectPr w:rsidR="00533DE2" w:rsidRPr="00826FA0" w:rsidSect="006D76BE">
          <w:pgSz w:w="11900" w:h="16840" w:code="9"/>
          <w:pgMar w:top="1247" w:right="1247" w:bottom="1247" w:left="1247" w:header="595" w:footer="595" w:gutter="0"/>
          <w:cols w:space="708"/>
          <w:docGrid w:linePitch="299"/>
        </w:sectPr>
      </w:pPr>
      <w:bookmarkStart w:id="129" w:name="_Toc57257746"/>
    </w:p>
    <w:p w14:paraId="0BD10CB1" w14:textId="77777777" w:rsidR="00942B67" w:rsidRPr="00C92F97" w:rsidRDefault="00942B67" w:rsidP="006821FD">
      <w:pPr>
        <w:pStyle w:val="berschrift1"/>
      </w:pPr>
      <w:bookmarkStart w:id="130" w:name="_Toc164845220"/>
      <w:r w:rsidRPr="00C92F97">
        <w:lastRenderedPageBreak/>
        <w:t>Beispielanhang</w:t>
      </w:r>
      <w:bookmarkEnd w:id="129"/>
      <w:bookmarkEnd w:id="130"/>
    </w:p>
    <w:p w14:paraId="6DE09E2A" w14:textId="77777777" w:rsidR="00942B67" w:rsidRDefault="00942B67" w:rsidP="008D3900">
      <w:r w:rsidRPr="00F10970">
        <w:fldChar w:fldCharType="begin"/>
      </w:r>
      <w:r w:rsidRPr="00F10970">
        <w:instrText>MACROBUTTON NoMacro [Hier klicken und Text des Anhangs beginnen – oder Anhang löschen]</w:instrText>
      </w:r>
      <w:r w:rsidRPr="00F10970">
        <w:fldChar w:fldCharType="end"/>
      </w:r>
    </w:p>
    <w:p w14:paraId="5D20B67B" w14:textId="77777777" w:rsidR="00533DE2" w:rsidRPr="00F10970" w:rsidRDefault="00533DE2" w:rsidP="008D3900"/>
    <w:p w14:paraId="4B0564E0" w14:textId="77777777" w:rsidR="00533DE2" w:rsidRPr="00826FA0" w:rsidRDefault="00533DE2" w:rsidP="00826FA0">
      <w:pPr>
        <w:pStyle w:val="VerzeichnisimIHV"/>
        <w:sectPr w:rsidR="00533DE2" w:rsidRPr="00826FA0" w:rsidSect="006D76BE">
          <w:pgSz w:w="11900" w:h="16840" w:code="9"/>
          <w:pgMar w:top="1247" w:right="1247" w:bottom="1247" w:left="1247" w:header="595" w:footer="595" w:gutter="0"/>
          <w:cols w:space="708"/>
          <w:docGrid w:linePitch="299"/>
        </w:sectPr>
      </w:pPr>
      <w:bookmarkStart w:id="131" w:name="_Toc57257747"/>
    </w:p>
    <w:p w14:paraId="28FBB733" w14:textId="77777777" w:rsidR="00942B67" w:rsidRPr="00826FA0" w:rsidRDefault="00942B67" w:rsidP="00826FA0">
      <w:pPr>
        <w:pStyle w:val="VerzeichnisimIHV"/>
      </w:pPr>
      <w:bookmarkStart w:id="132" w:name="_Toc164845221"/>
      <w:r w:rsidRPr="00826FA0">
        <w:lastRenderedPageBreak/>
        <w:t>Mitgeltende Unterlagen</w:t>
      </w:r>
      <w:bookmarkEnd w:id="131"/>
      <w:bookmarkEnd w:id="132"/>
    </w:p>
    <w:p w14:paraId="5BAFE07D" w14:textId="77777777" w:rsidR="00942B67" w:rsidRDefault="00942B67" w:rsidP="008D3900">
      <w:r w:rsidRPr="00F10970">
        <w:fldChar w:fldCharType="begin"/>
      </w:r>
      <w:r w:rsidRPr="00F10970">
        <w:instrText>MACROBUTTON NoMacro [Hier klicken und Einordnungsformel eingeben]</w:instrText>
      </w:r>
      <w:r w:rsidRPr="00F10970">
        <w:fldChar w:fldCharType="end"/>
      </w:r>
      <w:r w:rsidRPr="00F10970">
        <w:t xml:space="preserve">  </w:t>
      </w:r>
      <w:r w:rsidRPr="00F10970">
        <w:fldChar w:fldCharType="begin"/>
      </w:r>
      <w:r w:rsidRPr="00F10970">
        <w:instrText>MACROBUTTON NoMacro [Hier klicken und Referenz eingeben]</w:instrText>
      </w:r>
      <w:r w:rsidRPr="00F10970">
        <w:fldChar w:fldCharType="end"/>
      </w:r>
    </w:p>
    <w:p w14:paraId="054407C3" w14:textId="77777777" w:rsidR="00533DE2" w:rsidRPr="00F10970" w:rsidRDefault="00533DE2" w:rsidP="008D3900"/>
    <w:p w14:paraId="1DEA69FB" w14:textId="77777777" w:rsidR="00533DE2" w:rsidRPr="00826FA0" w:rsidRDefault="00533DE2" w:rsidP="00826FA0">
      <w:pPr>
        <w:pStyle w:val="VerzeichnisimIHV"/>
        <w:sectPr w:rsidR="00533DE2" w:rsidRPr="00826FA0" w:rsidSect="006D76BE">
          <w:pgSz w:w="11900" w:h="16840" w:code="9"/>
          <w:pgMar w:top="1247" w:right="1247" w:bottom="1247" w:left="1247" w:header="595" w:footer="595" w:gutter="0"/>
          <w:cols w:space="708"/>
          <w:docGrid w:linePitch="299"/>
        </w:sectPr>
      </w:pPr>
      <w:bookmarkStart w:id="133" w:name="_Toc57257748"/>
    </w:p>
    <w:p w14:paraId="44F0871E" w14:textId="77777777" w:rsidR="00942B67" w:rsidRPr="00826FA0" w:rsidRDefault="00942B67" w:rsidP="00826FA0">
      <w:pPr>
        <w:pStyle w:val="VerzeichnisimIHV"/>
      </w:pPr>
      <w:bookmarkStart w:id="134" w:name="_Toc164845222"/>
      <w:r w:rsidRPr="00826FA0">
        <w:lastRenderedPageBreak/>
        <w:t>Abkürzungsverzeichnis</w:t>
      </w:r>
      <w:bookmarkEnd w:id="133"/>
      <w:r w:rsidR="00464945" w:rsidRPr="00826FA0">
        <w:t>/Glossar</w:t>
      </w:r>
      <w:bookmarkEnd w:id="134"/>
    </w:p>
    <w:p w14:paraId="5A7C67EF" w14:textId="77777777" w:rsidR="00942B67" w:rsidRDefault="00942B67" w:rsidP="008D3900">
      <w:r w:rsidRPr="00F10970">
        <w:fldChar w:fldCharType="begin"/>
      </w:r>
      <w:r w:rsidRPr="00F10970">
        <w:instrText>MACROBUTTON NoMacro [Hier klicken und Abkürzung eingeben]</w:instrText>
      </w:r>
      <w:r w:rsidRPr="00F10970">
        <w:fldChar w:fldCharType="end"/>
      </w:r>
      <w:r w:rsidRPr="00F10970">
        <w:t xml:space="preserve">  </w:t>
      </w:r>
      <w:r w:rsidRPr="00F10970">
        <w:fldChar w:fldCharType="begin"/>
      </w:r>
      <w:r w:rsidRPr="00F10970">
        <w:instrText>MACROBUTTON NoMacro [Hier klicken und Beschreibung der Abkürzung eingeben]</w:instrText>
      </w:r>
      <w:r w:rsidRPr="00F10970">
        <w:fldChar w:fldCharType="end"/>
      </w:r>
    </w:p>
    <w:p w14:paraId="7FA0EEDA" w14:textId="77777777" w:rsidR="00984DF5" w:rsidRDefault="00984DF5" w:rsidP="008D3900"/>
    <w:p w14:paraId="585A00E8" w14:textId="77777777" w:rsidR="00984DF5" w:rsidRDefault="00984DF5" w:rsidP="008D3900"/>
    <w:p w14:paraId="61055432" w14:textId="455B3747" w:rsidR="00984DF5" w:rsidRDefault="00984DF5" w:rsidP="008D3900">
      <w:r>
        <w:t>Expertenbesuchsprotokoll 23.04.2024</w:t>
      </w:r>
    </w:p>
    <w:p w14:paraId="41D6EEA8" w14:textId="77777777" w:rsidR="00984DF5" w:rsidRDefault="00984DF5" w:rsidP="008D3900"/>
    <w:p w14:paraId="0E732786" w14:textId="64577689" w:rsidR="00984DF5" w:rsidRDefault="00984DF5" w:rsidP="008D3900">
      <w:r>
        <w:t>Anwesend: Alex Krämer, Mathias Hirth, Justin Winistörfer</w:t>
      </w:r>
    </w:p>
    <w:p w14:paraId="53B86433" w14:textId="36D4AADD" w:rsidR="00984DF5" w:rsidRDefault="00984DF5" w:rsidP="008D3900">
      <w:r>
        <w:t>Abwesend: Kevin Waldspurger</w:t>
      </w:r>
    </w:p>
    <w:p w14:paraId="31AB93D3" w14:textId="64E9BACA" w:rsidR="00984DF5" w:rsidRDefault="00984DF5" w:rsidP="008D3900">
      <w:r>
        <w:t>Protokollführer: Justin Winistörfer</w:t>
      </w:r>
    </w:p>
    <w:p w14:paraId="70AA43D1" w14:textId="2809235F" w:rsidR="00984DF5" w:rsidRDefault="00984DF5" w:rsidP="008D3900">
      <w:r>
        <w:t>Standort: T-Systems Schweiz AG, Zollikofen</w:t>
      </w:r>
    </w:p>
    <w:p w14:paraId="43D70BC4" w14:textId="433F5196" w:rsidR="00984DF5" w:rsidRDefault="00984DF5" w:rsidP="008D3900">
      <w:r>
        <w:t>Ablauf:</w:t>
      </w:r>
    </w:p>
    <w:p w14:paraId="2EAE79C7" w14:textId="1B5AC0D4" w:rsidR="00984DF5" w:rsidRDefault="00984DF5" w:rsidP="006C281D">
      <w:pPr>
        <w:pStyle w:val="Listenabsatz"/>
        <w:numPr>
          <w:ilvl w:val="0"/>
          <w:numId w:val="12"/>
        </w:numPr>
      </w:pPr>
      <w:r>
        <w:t>Vorstellungsrunde</w:t>
      </w:r>
    </w:p>
    <w:p w14:paraId="500C34F1" w14:textId="1FE10674" w:rsidR="00984DF5" w:rsidRDefault="00984DF5" w:rsidP="006C281D">
      <w:pPr>
        <w:pStyle w:val="Listenabsatz"/>
        <w:numPr>
          <w:ilvl w:val="0"/>
          <w:numId w:val="12"/>
        </w:numPr>
      </w:pPr>
      <w:r>
        <w:t>Aufklärung für was Experten da sind</w:t>
      </w:r>
    </w:p>
    <w:p w14:paraId="1296102E" w14:textId="69DA6312" w:rsidR="00984DF5" w:rsidRDefault="00984DF5" w:rsidP="006C281D">
      <w:pPr>
        <w:pStyle w:val="Listenabsatz"/>
        <w:numPr>
          <w:ilvl w:val="0"/>
          <w:numId w:val="12"/>
        </w:numPr>
      </w:pPr>
      <w:r>
        <w:t>Informationen bezüglich KI</w:t>
      </w:r>
    </w:p>
    <w:p w14:paraId="737F6D40" w14:textId="0DE33108" w:rsidR="00984DF5" w:rsidRDefault="00984DF5" w:rsidP="006C281D">
      <w:pPr>
        <w:pStyle w:val="Listenabsatz"/>
        <w:numPr>
          <w:ilvl w:val="0"/>
          <w:numId w:val="12"/>
        </w:numPr>
      </w:pPr>
      <w:r>
        <w:t>Erklärung der IPA</w:t>
      </w:r>
    </w:p>
    <w:p w14:paraId="2B20D1C9" w14:textId="0758F6C6" w:rsidR="002F5A95" w:rsidRDefault="002F5A95" w:rsidP="006C281D">
      <w:pPr>
        <w:pStyle w:val="Listenabsatz"/>
        <w:numPr>
          <w:ilvl w:val="0"/>
          <w:numId w:val="12"/>
        </w:numPr>
      </w:pPr>
      <w:r>
        <w:t>Blick auf den Zeitplan</w:t>
      </w:r>
    </w:p>
    <w:p w14:paraId="30FFE698" w14:textId="40394DC6" w:rsidR="00984DF5" w:rsidRDefault="00984DF5" w:rsidP="006C281D">
      <w:pPr>
        <w:pStyle w:val="Listenabsatz"/>
        <w:numPr>
          <w:ilvl w:val="0"/>
          <w:numId w:val="12"/>
        </w:numPr>
      </w:pPr>
      <w:r>
        <w:t>Sicherstellen das IPA gewährleistet werden kann</w:t>
      </w:r>
    </w:p>
    <w:p w14:paraId="362BCD0C" w14:textId="63CE32A3" w:rsidR="00984DF5" w:rsidRDefault="00984DF5" w:rsidP="006C281D">
      <w:pPr>
        <w:pStyle w:val="Listenabsatz"/>
        <w:numPr>
          <w:ilvl w:val="0"/>
          <w:numId w:val="12"/>
        </w:numPr>
      </w:pPr>
      <w:r>
        <w:t>Abgabetermin klarstellen</w:t>
      </w:r>
    </w:p>
    <w:p w14:paraId="6A820340" w14:textId="11E045CC" w:rsidR="00984DF5" w:rsidRDefault="00984DF5" w:rsidP="006C281D">
      <w:pPr>
        <w:pStyle w:val="Listenabsatz"/>
        <w:numPr>
          <w:ilvl w:val="0"/>
          <w:numId w:val="12"/>
        </w:numPr>
      </w:pPr>
      <w:r>
        <w:t>Fragen / Antworten zu den Kriterien</w:t>
      </w:r>
    </w:p>
    <w:p w14:paraId="7FE3AA59" w14:textId="7669DF8D" w:rsidR="00984DF5" w:rsidRDefault="00984DF5" w:rsidP="006C281D">
      <w:pPr>
        <w:pStyle w:val="Listenabsatz"/>
        <w:numPr>
          <w:ilvl w:val="0"/>
          <w:numId w:val="12"/>
        </w:numPr>
      </w:pPr>
      <w:r>
        <w:t>Informationen zu Testkonzept</w:t>
      </w:r>
    </w:p>
    <w:p w14:paraId="07E7C0E8" w14:textId="7AF9BBE3" w:rsidR="00984DF5" w:rsidRDefault="00984DF5" w:rsidP="006C281D">
      <w:pPr>
        <w:pStyle w:val="Listenabsatz"/>
        <w:numPr>
          <w:ilvl w:val="0"/>
          <w:numId w:val="12"/>
        </w:numPr>
      </w:pPr>
      <w:r>
        <w:t>Betrachtung des Journals</w:t>
      </w:r>
    </w:p>
    <w:p w14:paraId="653B3838" w14:textId="352CB26D" w:rsidR="00984DF5" w:rsidRDefault="00984DF5" w:rsidP="006C281D">
      <w:pPr>
        <w:pStyle w:val="Listenabsatz"/>
        <w:numPr>
          <w:ilvl w:val="0"/>
          <w:numId w:val="12"/>
        </w:numPr>
      </w:pPr>
      <w:r>
        <w:t>Tipps und Tricks vom Experten</w:t>
      </w:r>
    </w:p>
    <w:p w14:paraId="571C7065" w14:textId="48DF2B88" w:rsidR="00984DF5" w:rsidRDefault="00984DF5" w:rsidP="006C281D">
      <w:pPr>
        <w:pStyle w:val="Listenabsatz"/>
        <w:numPr>
          <w:ilvl w:val="0"/>
          <w:numId w:val="12"/>
        </w:numPr>
      </w:pPr>
      <w:r>
        <w:t>Klären von weiteren Fragen</w:t>
      </w:r>
    </w:p>
    <w:p w14:paraId="73725999" w14:textId="77777777" w:rsidR="00984DF5" w:rsidRDefault="00984DF5" w:rsidP="00984DF5"/>
    <w:tbl>
      <w:tblPr>
        <w:tblStyle w:val="Tabellenraster"/>
        <w:tblW w:w="0" w:type="auto"/>
        <w:tblLook w:val="04A0" w:firstRow="1" w:lastRow="0" w:firstColumn="1" w:lastColumn="0" w:noHBand="0" w:noVBand="1"/>
      </w:tblPr>
      <w:tblGrid>
        <w:gridCol w:w="4703"/>
        <w:gridCol w:w="4703"/>
      </w:tblGrid>
      <w:tr w:rsidR="00984DF5" w14:paraId="5863BACC" w14:textId="77777777" w:rsidTr="00984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4F401DD6" w14:textId="4F36D96D" w:rsidR="00984DF5" w:rsidRDefault="00984DF5" w:rsidP="00984DF5">
            <w:r>
              <w:t>Protokollierung</w:t>
            </w:r>
          </w:p>
        </w:tc>
        <w:tc>
          <w:tcPr>
            <w:tcW w:w="4703" w:type="dxa"/>
          </w:tcPr>
          <w:p w14:paraId="69C57D45" w14:textId="2DB3FAC3" w:rsidR="00984DF5" w:rsidRDefault="00984DF5" w:rsidP="00984DF5">
            <w:pPr>
              <w:cnfStyle w:val="100000000000" w:firstRow="1" w:lastRow="0" w:firstColumn="0" w:lastColumn="0" w:oddVBand="0" w:evenVBand="0" w:oddHBand="0" w:evenHBand="0" w:firstRowFirstColumn="0" w:firstRowLastColumn="0" w:lastRowFirstColumn="0" w:lastRowLastColumn="0"/>
            </w:pPr>
            <w:r>
              <w:t>Betroffene Personen</w:t>
            </w:r>
          </w:p>
        </w:tc>
      </w:tr>
      <w:tr w:rsidR="00984DF5" w14:paraId="42720625"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9BC04A7" w14:textId="77777777" w:rsidR="00984DF5" w:rsidRDefault="00984DF5" w:rsidP="00984DF5">
            <w:r>
              <w:t>Vorstellungsrunde</w:t>
            </w:r>
          </w:p>
          <w:p w14:paraId="014F2F1C" w14:textId="77777777" w:rsidR="00984DF5" w:rsidRDefault="00984DF5" w:rsidP="00984DF5"/>
          <w:p w14:paraId="0502122F" w14:textId="4AB08F9A" w:rsidR="00984DF5" w:rsidRDefault="00984DF5" w:rsidP="00984DF5">
            <w:r>
              <w:t>Die betroffenen Personen stellen sich jeweils vor.</w:t>
            </w:r>
          </w:p>
        </w:tc>
        <w:tc>
          <w:tcPr>
            <w:tcW w:w="4703" w:type="dxa"/>
          </w:tcPr>
          <w:p w14:paraId="45BA721D"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p w14:paraId="2BD3517F"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Mathias Hirth</w:t>
            </w:r>
          </w:p>
          <w:p w14:paraId="3B804208" w14:textId="3742EC7E"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tc>
      </w:tr>
      <w:tr w:rsidR="00984DF5" w14:paraId="20B713B6"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34F3D63" w14:textId="77777777" w:rsidR="00984DF5" w:rsidRDefault="00984DF5" w:rsidP="00984DF5">
            <w:r>
              <w:t>Aufklärung für was die Experten da sind</w:t>
            </w:r>
          </w:p>
          <w:p w14:paraId="7B437637" w14:textId="77777777" w:rsidR="00984DF5" w:rsidRDefault="00984DF5" w:rsidP="00984DF5"/>
          <w:p w14:paraId="2B62A018" w14:textId="6716DB1C" w:rsidR="00984DF5" w:rsidRDefault="00984DF5" w:rsidP="00984DF5">
            <w:r>
              <w:t xml:space="preserve">Es wird geklärt, dass die Experten nicht nur </w:t>
            </w:r>
            <w:proofErr w:type="gramStart"/>
            <w:r>
              <w:t>fürs bewerten</w:t>
            </w:r>
            <w:proofErr w:type="gramEnd"/>
            <w:r>
              <w:t xml:space="preserve"> da sind, sondern auch zum </w:t>
            </w:r>
            <w:proofErr w:type="spellStart"/>
            <w:r>
              <w:t>sicherstellen</w:t>
            </w:r>
            <w:proofErr w:type="spellEnd"/>
            <w:r>
              <w:t>, dass der Kandidat die IPA besteht.</w:t>
            </w:r>
          </w:p>
        </w:tc>
        <w:tc>
          <w:tcPr>
            <w:tcW w:w="4703" w:type="dxa"/>
          </w:tcPr>
          <w:p w14:paraId="5712458C"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Alle</w:t>
            </w:r>
          </w:p>
          <w:p w14:paraId="01A48CB8" w14:textId="1F4562B7" w:rsidR="00984DF5" w:rsidRDefault="00984DF5" w:rsidP="00984DF5">
            <w:pPr>
              <w:cnfStyle w:val="000000000000" w:firstRow="0" w:lastRow="0" w:firstColumn="0" w:lastColumn="0" w:oddVBand="0" w:evenVBand="0" w:oddHBand="0" w:evenHBand="0" w:firstRowFirstColumn="0" w:firstRowLastColumn="0" w:lastRowFirstColumn="0" w:lastRowLastColumn="0"/>
            </w:pPr>
          </w:p>
        </w:tc>
      </w:tr>
      <w:tr w:rsidR="00984DF5" w14:paraId="2CBF1BD0"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3A56A6E6" w14:textId="77777777" w:rsidR="00984DF5" w:rsidRDefault="00984DF5" w:rsidP="00984DF5">
            <w:r>
              <w:t>Informationen bezüglich KI</w:t>
            </w:r>
          </w:p>
          <w:p w14:paraId="2369E609" w14:textId="77777777" w:rsidR="00984DF5" w:rsidRDefault="00984DF5" w:rsidP="00984DF5"/>
          <w:p w14:paraId="2A7BEEAF" w14:textId="2808544E" w:rsidR="00984DF5" w:rsidRDefault="00984DF5" w:rsidP="00984DF5">
            <w:r>
              <w:t>Herr Krämer erwähnt, dass die Nutzung von KI nicht verboten sei, jedoch IMMER gekennzeichnet werden muss.</w:t>
            </w:r>
          </w:p>
        </w:tc>
        <w:tc>
          <w:tcPr>
            <w:tcW w:w="4703" w:type="dxa"/>
          </w:tcPr>
          <w:p w14:paraId="023BC4E1"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6F806C14" w14:textId="3016F9DA"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57B19254"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3ACEBFB" w14:textId="77777777" w:rsidR="00984DF5" w:rsidRDefault="00984DF5" w:rsidP="00984DF5">
            <w:r>
              <w:t>Erklärung der IPA</w:t>
            </w:r>
          </w:p>
          <w:p w14:paraId="29F4A580" w14:textId="77777777" w:rsidR="00984DF5" w:rsidRDefault="00984DF5" w:rsidP="00984DF5"/>
          <w:p w14:paraId="3A9AC2DE" w14:textId="12C867CC" w:rsidR="00984DF5" w:rsidRDefault="00984DF5" w:rsidP="00984DF5">
            <w:r>
              <w:t xml:space="preserve">Der </w:t>
            </w:r>
            <w:proofErr w:type="spellStart"/>
            <w:r>
              <w:t>Kanditat</w:t>
            </w:r>
            <w:proofErr w:type="spellEnd"/>
            <w:r>
              <w:t xml:space="preserve"> </w:t>
            </w:r>
            <w:proofErr w:type="gramStart"/>
            <w:r>
              <w:t>erklärt</w:t>
            </w:r>
            <w:proofErr w:type="gramEnd"/>
            <w:r>
              <w:t xml:space="preserve"> worum es in der IPA genau geht.</w:t>
            </w:r>
          </w:p>
        </w:tc>
        <w:tc>
          <w:tcPr>
            <w:tcW w:w="4703" w:type="dxa"/>
          </w:tcPr>
          <w:p w14:paraId="55E8A177"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p w14:paraId="5E32A35A" w14:textId="7A885BFE" w:rsidR="00984DF5" w:rsidRDefault="00984DF5" w:rsidP="00984DF5">
            <w:pPr>
              <w:cnfStyle w:val="000000000000" w:firstRow="0" w:lastRow="0" w:firstColumn="0" w:lastColumn="0" w:oddVBand="0" w:evenVBand="0" w:oddHBand="0" w:evenHBand="0" w:firstRowFirstColumn="0" w:firstRowLastColumn="0" w:lastRowFirstColumn="0" w:lastRowLastColumn="0"/>
            </w:pPr>
          </w:p>
        </w:tc>
      </w:tr>
      <w:tr w:rsidR="002F5A95" w14:paraId="33A56AA3"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7284821" w14:textId="77777777" w:rsidR="002F5A95" w:rsidRDefault="002F5A95" w:rsidP="00984DF5">
            <w:r>
              <w:t>Blick auf den Zeitplan</w:t>
            </w:r>
          </w:p>
          <w:p w14:paraId="2349BA58" w14:textId="77777777" w:rsidR="002F5A95" w:rsidRDefault="002F5A95" w:rsidP="00984DF5"/>
          <w:p w14:paraId="104C45BF" w14:textId="482151CD" w:rsidR="002F5A95" w:rsidRDefault="002F5A95" w:rsidP="00984DF5">
            <w:r>
              <w:t xml:space="preserve">Herr Krämer wirft einen Blick auf den Zeitplan des Kandidaten. Er beobachtet dabei, dass die SOLL Arbeitszeit pro Tag nicht 8h pro Tag und 80h </w:t>
            </w:r>
            <w:proofErr w:type="gramStart"/>
            <w:r>
              <w:t>Gesamthaft</w:t>
            </w:r>
            <w:proofErr w:type="gramEnd"/>
            <w:r>
              <w:t xml:space="preserve"> betragen. Ebenso ist noch ein </w:t>
            </w:r>
            <w:proofErr w:type="spellStart"/>
            <w:r>
              <w:t>grösserer</w:t>
            </w:r>
            <w:proofErr w:type="spellEnd"/>
            <w:r>
              <w:t xml:space="preserve"> Zeitblock vorhanden. Der Experte bitten den Kandidaten den jetzigen Stand auf </w:t>
            </w:r>
            <w:proofErr w:type="spellStart"/>
            <w:r>
              <w:t>PkOrg</w:t>
            </w:r>
            <w:proofErr w:type="spellEnd"/>
            <w:r>
              <w:t xml:space="preserve"> hochzuladen und den Zeitplan zu überarbeiten. Der neue Zeitplan sollte ebenso bis am 24.04.2024 um 12:00 Uhr auf </w:t>
            </w:r>
            <w:proofErr w:type="spellStart"/>
            <w:r>
              <w:t>PkOrg</w:t>
            </w:r>
            <w:proofErr w:type="spellEnd"/>
            <w:r>
              <w:t xml:space="preserve"> hochgeladen werden.</w:t>
            </w:r>
          </w:p>
        </w:tc>
        <w:tc>
          <w:tcPr>
            <w:tcW w:w="4703" w:type="dxa"/>
          </w:tcPr>
          <w:p w14:paraId="3E21A54A" w14:textId="77777777" w:rsidR="002F5A95" w:rsidRDefault="002F5A95" w:rsidP="00984DF5">
            <w:pPr>
              <w:cnfStyle w:val="000000000000" w:firstRow="0" w:lastRow="0" w:firstColumn="0" w:lastColumn="0" w:oddVBand="0" w:evenVBand="0" w:oddHBand="0" w:evenHBand="0" w:firstRowFirstColumn="0" w:firstRowLastColumn="0" w:lastRowFirstColumn="0" w:lastRowLastColumn="0"/>
            </w:pPr>
            <w:r>
              <w:t>Alex Krämer</w:t>
            </w:r>
          </w:p>
          <w:p w14:paraId="591C7445" w14:textId="22B1EAB3" w:rsidR="002F5A95" w:rsidRDefault="002F5A9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2A371441"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2478A2A" w14:textId="500258C2" w:rsidR="00984DF5" w:rsidRDefault="00984DF5" w:rsidP="00984DF5">
            <w:r>
              <w:t>Sicherstellen das IPA gewährleistet werden kann</w:t>
            </w:r>
            <w:r>
              <w:br/>
            </w:r>
            <w:r>
              <w:br/>
              <w:t xml:space="preserve">Herr Krämer stellt sicher, dass der Kandidat seine volle Zeit für die IPA nutzen kann. Ebenso wird sichergestellt, dass der Kandidat alle Dokumente und Materialien hat, welche für die </w:t>
            </w:r>
            <w:proofErr w:type="spellStart"/>
            <w:r>
              <w:t>Duchführung</w:t>
            </w:r>
            <w:proofErr w:type="spellEnd"/>
            <w:r>
              <w:t xml:space="preserve"> der IPA nötig sind.</w:t>
            </w:r>
          </w:p>
        </w:tc>
        <w:tc>
          <w:tcPr>
            <w:tcW w:w="4703" w:type="dxa"/>
          </w:tcPr>
          <w:p w14:paraId="2EF8B2AE"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1D8C4B72" w14:textId="4ED09173"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78863482"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D864F18" w14:textId="77777777" w:rsidR="00984DF5" w:rsidRDefault="00984DF5" w:rsidP="00984DF5">
            <w:r>
              <w:lastRenderedPageBreak/>
              <w:t>Abgabetermin klarstellen</w:t>
            </w:r>
          </w:p>
          <w:p w14:paraId="1542597E" w14:textId="77777777" w:rsidR="00984DF5" w:rsidRDefault="00984DF5" w:rsidP="00984DF5"/>
          <w:p w14:paraId="1E10D22A" w14:textId="2EEA7532" w:rsidR="00984DF5" w:rsidRDefault="00984DF5" w:rsidP="00984DF5">
            <w:r>
              <w:t xml:space="preserve">Herr Krämer erwähnt </w:t>
            </w:r>
            <w:proofErr w:type="spellStart"/>
            <w:r>
              <w:t>expilizit</w:t>
            </w:r>
            <w:proofErr w:type="spellEnd"/>
            <w:r>
              <w:t>, dass die IPA genau um 18:00 Uhr am 7.5.2024 hochgeladen werden muss. Jede Sekunde zu spät = ½ Note Abzug. Ebenso wird empfohlen die IPA mehrmals hochzuladen, jedoch nicht zu signieren!</w:t>
            </w:r>
          </w:p>
        </w:tc>
        <w:tc>
          <w:tcPr>
            <w:tcW w:w="4703" w:type="dxa"/>
          </w:tcPr>
          <w:p w14:paraId="065B52DA" w14:textId="40FAB41B"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tc>
      </w:tr>
      <w:tr w:rsidR="00984DF5" w14:paraId="1F6FE700"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AD95A3C" w14:textId="77777777" w:rsidR="00984DF5" w:rsidRDefault="00984DF5" w:rsidP="00984DF5">
            <w:r>
              <w:t xml:space="preserve">Fragen / Antworten zu den </w:t>
            </w:r>
            <w:proofErr w:type="spellStart"/>
            <w:r>
              <w:t>Kriterein</w:t>
            </w:r>
            <w:proofErr w:type="spellEnd"/>
          </w:p>
          <w:p w14:paraId="4F7D21E4" w14:textId="77777777" w:rsidR="00984DF5" w:rsidRDefault="00984DF5" w:rsidP="00984DF5"/>
          <w:p w14:paraId="4F994BB9" w14:textId="6D3CD20A" w:rsidR="00984DF5" w:rsidRDefault="00984DF5" w:rsidP="00984DF5">
            <w:r>
              <w:t xml:space="preserve">Herr Krämer stellt </w:t>
            </w:r>
            <w:proofErr w:type="gramStart"/>
            <w:r>
              <w:t>dem Kandidat</w:t>
            </w:r>
            <w:proofErr w:type="gramEnd"/>
            <w:r>
              <w:t xml:space="preserve"> verschiedene Fragen zu den </w:t>
            </w:r>
            <w:proofErr w:type="spellStart"/>
            <w:r>
              <w:t>Kritieren</w:t>
            </w:r>
            <w:proofErr w:type="spellEnd"/>
            <w:r>
              <w:t>, um sicher zu gehen, dass dieser die Kriterien verstanden hat.</w:t>
            </w:r>
          </w:p>
        </w:tc>
        <w:tc>
          <w:tcPr>
            <w:tcW w:w="4703" w:type="dxa"/>
          </w:tcPr>
          <w:p w14:paraId="62E2F356"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46FAD2A5" w14:textId="05FC53ED"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2F5A95" w14:paraId="3D1AAE4E"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30FBADDA" w14:textId="77777777" w:rsidR="002F5A95" w:rsidRDefault="002F5A95" w:rsidP="00984DF5">
            <w:r>
              <w:t>Informationen zum Testkonzept</w:t>
            </w:r>
          </w:p>
          <w:p w14:paraId="12CEF1C7" w14:textId="77777777" w:rsidR="002F5A95" w:rsidRDefault="002F5A95" w:rsidP="00984DF5"/>
          <w:p w14:paraId="4769B285" w14:textId="01B5873D" w:rsidR="002F5A95" w:rsidRDefault="002F5A95" w:rsidP="00984DF5">
            <w:r>
              <w:t>Herr Krämer gibt wichtige Informationen und Tipps bezüglich dem Testkonzept.</w:t>
            </w:r>
          </w:p>
        </w:tc>
        <w:tc>
          <w:tcPr>
            <w:tcW w:w="4703" w:type="dxa"/>
          </w:tcPr>
          <w:p w14:paraId="3CF2790D" w14:textId="309505E0"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tc>
      </w:tr>
      <w:tr w:rsidR="002F5A95" w14:paraId="4CA83C36"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1A904299" w14:textId="77777777" w:rsidR="002F5A95" w:rsidRDefault="002F5A95" w:rsidP="00984DF5">
            <w:r>
              <w:t>Betrachtung des Journals</w:t>
            </w:r>
          </w:p>
          <w:p w14:paraId="5DC2CF14" w14:textId="77777777" w:rsidR="002F5A95" w:rsidRDefault="002F5A95" w:rsidP="00984DF5"/>
          <w:p w14:paraId="3BB42E0B" w14:textId="1A72D730" w:rsidR="002F5A95" w:rsidRDefault="002F5A95" w:rsidP="00984DF5">
            <w:r>
              <w:t>Herr Krämer wirft einen Blick auf das Lernjournal des Kandidaten, und gibt diesen als Tipps mit, dass er möglichst seine Experten im Journal mitnehmen und abholen soll.</w:t>
            </w:r>
          </w:p>
        </w:tc>
        <w:tc>
          <w:tcPr>
            <w:tcW w:w="4703" w:type="dxa"/>
          </w:tcPr>
          <w:p w14:paraId="775597A9" w14:textId="77777777"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p w14:paraId="0A57280D" w14:textId="00DF87AC" w:rsidR="002F5A95" w:rsidRDefault="002F5A95" w:rsidP="002F5A95">
            <w:pPr>
              <w:cnfStyle w:val="000000000000" w:firstRow="0" w:lastRow="0" w:firstColumn="0" w:lastColumn="0" w:oddVBand="0" w:evenVBand="0" w:oddHBand="0" w:evenHBand="0" w:firstRowFirstColumn="0" w:firstRowLastColumn="0" w:lastRowFirstColumn="0" w:lastRowLastColumn="0"/>
            </w:pPr>
            <w:r>
              <w:t>Justin Winistörfer</w:t>
            </w:r>
          </w:p>
        </w:tc>
      </w:tr>
      <w:tr w:rsidR="002F5A95" w14:paraId="52359398"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61DA237C" w14:textId="77777777" w:rsidR="002F5A95" w:rsidRDefault="002F5A95" w:rsidP="00984DF5">
            <w:r>
              <w:t>Tipps und Tricks vom Experten</w:t>
            </w:r>
          </w:p>
          <w:p w14:paraId="1F37EE0D" w14:textId="77777777" w:rsidR="002F5A95" w:rsidRDefault="002F5A95" w:rsidP="00984DF5"/>
          <w:p w14:paraId="6CDA2AF9" w14:textId="6C35E34E" w:rsidR="002F5A95" w:rsidRDefault="002F5A95" w:rsidP="00984DF5">
            <w:r>
              <w:t>Herr Krämer gibt noch diverse wertvolle Tipps bezüglich der IPA.</w:t>
            </w:r>
          </w:p>
        </w:tc>
        <w:tc>
          <w:tcPr>
            <w:tcW w:w="4703" w:type="dxa"/>
          </w:tcPr>
          <w:p w14:paraId="08AF900A" w14:textId="5155A39B"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tc>
      </w:tr>
      <w:tr w:rsidR="002F5A95" w14:paraId="1F9DBA68"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65B7FB4D" w14:textId="77777777" w:rsidR="002F5A95" w:rsidRDefault="002F5A95" w:rsidP="00984DF5">
            <w:r>
              <w:t>Klären von weiteren Fragen</w:t>
            </w:r>
          </w:p>
          <w:p w14:paraId="098E1AF4" w14:textId="77777777" w:rsidR="002F5A95" w:rsidRDefault="002F5A95" w:rsidP="00984DF5"/>
          <w:p w14:paraId="3E60905D" w14:textId="495A971F" w:rsidR="002F5A95" w:rsidRDefault="002F5A95" w:rsidP="00984DF5">
            <w:r>
              <w:t>Der Kandidat stellt noch eigene Fragen, welche vom Experten beantwortet werden.</w:t>
            </w:r>
          </w:p>
        </w:tc>
        <w:tc>
          <w:tcPr>
            <w:tcW w:w="4703" w:type="dxa"/>
          </w:tcPr>
          <w:p w14:paraId="198F0ACB" w14:textId="5025B080" w:rsidR="002F5A95" w:rsidRDefault="002F5A95" w:rsidP="002F5A95">
            <w:pPr>
              <w:cnfStyle w:val="000000000000" w:firstRow="0" w:lastRow="0" w:firstColumn="0" w:lastColumn="0" w:oddVBand="0" w:evenVBand="0" w:oddHBand="0" w:evenHBand="0" w:firstRowFirstColumn="0" w:firstRowLastColumn="0" w:lastRowFirstColumn="0" w:lastRowLastColumn="0"/>
            </w:pPr>
            <w:r>
              <w:t>Justin Winistörfer</w:t>
            </w:r>
          </w:p>
        </w:tc>
      </w:tr>
    </w:tbl>
    <w:p w14:paraId="755826E5" w14:textId="77777777" w:rsidR="00984DF5" w:rsidRDefault="00984DF5" w:rsidP="00984DF5"/>
    <w:p w14:paraId="71AC1416" w14:textId="77777777" w:rsidR="00533DE2" w:rsidRPr="00F10970" w:rsidRDefault="00533DE2" w:rsidP="008D3900"/>
    <w:p w14:paraId="718B8F25" w14:textId="77777777" w:rsidR="00533DE2" w:rsidRPr="00826FA0" w:rsidRDefault="00533DE2" w:rsidP="00826FA0">
      <w:pPr>
        <w:pStyle w:val="VerzeichnisimIHV"/>
        <w:sectPr w:rsidR="00533DE2" w:rsidRPr="00826FA0" w:rsidSect="006D76BE">
          <w:pgSz w:w="11900" w:h="16840" w:code="9"/>
          <w:pgMar w:top="1247" w:right="1247" w:bottom="1247" w:left="1247" w:header="595" w:footer="595" w:gutter="0"/>
          <w:cols w:space="708"/>
          <w:docGrid w:linePitch="299"/>
        </w:sectPr>
      </w:pPr>
      <w:bookmarkStart w:id="135" w:name="_Toc57257749"/>
    </w:p>
    <w:p w14:paraId="11FF61B9" w14:textId="77777777" w:rsidR="00942B67" w:rsidRPr="00826FA0" w:rsidRDefault="00942B67" w:rsidP="00826FA0">
      <w:pPr>
        <w:pStyle w:val="VerzeichnisimIHV"/>
      </w:pPr>
      <w:bookmarkStart w:id="136" w:name="_Toc164845223"/>
      <w:r w:rsidRPr="00826FA0">
        <w:lastRenderedPageBreak/>
        <w:t>Quellenverzeichnis</w:t>
      </w:r>
      <w:bookmarkEnd w:id="135"/>
      <w:bookmarkEnd w:id="136"/>
    </w:p>
    <w:p w14:paraId="0D54C39D" w14:textId="77777777" w:rsidR="00942B67" w:rsidRPr="009B01A9" w:rsidRDefault="00942B67" w:rsidP="009B01A9">
      <w:r w:rsidRPr="009B01A9">
        <w:t>Die folgenden Einträge sind nur Beispiele, sie können gelöscht werden.</w:t>
      </w:r>
    </w:p>
    <w:p w14:paraId="07E10381" w14:textId="77777777" w:rsidR="00942B67" w:rsidRPr="00F10970" w:rsidRDefault="00942B67" w:rsidP="008D3900">
      <w:bookmarkStart w:id="137" w:name="Word_MVP_Site"/>
      <w:r w:rsidRPr="00AB6897">
        <w:rPr>
          <w:rStyle w:val="fett"/>
          <w:lang w:val="en-US"/>
        </w:rPr>
        <w:t>[Word MVP Site]</w:t>
      </w:r>
      <w:bookmarkEnd w:id="137"/>
      <w:r w:rsidRPr="00546512">
        <w:rPr>
          <w:lang w:val="en-US"/>
        </w:rPr>
        <w:t xml:space="preserve"> Microsoft Word MVP FAQ Site. </w:t>
      </w:r>
      <w:hyperlink r:id="rId55" w:history="1">
        <w:r w:rsidRPr="00F10970">
          <w:rPr>
            <w:rStyle w:val="Hyperlink"/>
          </w:rPr>
          <w:t>http://www.</w:t>
        </w:r>
        <w:r w:rsidRPr="0035746A">
          <w:rPr>
            <w:rStyle w:val="Hyperlink"/>
          </w:rPr>
          <w:t>mvps</w:t>
        </w:r>
        <w:r w:rsidRPr="00F10970">
          <w:rPr>
            <w:rStyle w:val="Hyperlink"/>
          </w:rPr>
          <w:t>.org/word</w:t>
        </w:r>
      </w:hyperlink>
    </w:p>
    <w:p w14:paraId="5E501872" w14:textId="77777777" w:rsidR="00942B67" w:rsidRPr="00546512" w:rsidRDefault="00942B67" w:rsidP="008D3900">
      <w:pPr>
        <w:rPr>
          <w:lang w:val="en-US"/>
        </w:rPr>
      </w:pPr>
      <w:bookmarkStart w:id="138" w:name="Nicol_Albrecht_2002"/>
      <w:r w:rsidRPr="0035746A">
        <w:rPr>
          <w:rStyle w:val="fett"/>
        </w:rPr>
        <w:t>[Nicol &amp; Albrecht 2002]</w:t>
      </w:r>
      <w:bookmarkEnd w:id="138"/>
      <w:r w:rsidRPr="00F10970">
        <w:t xml:space="preserve"> Natascha Nicol und Ralf Albrecht. Wissenschaftliche Arbeiten schreiben mit Word, Formvollendete und normgerechte Examens-, Diplom- und Doktorarbeiten. </w:t>
      </w:r>
      <w:r w:rsidRPr="00546512">
        <w:rPr>
          <w:lang w:val="en-US"/>
        </w:rPr>
        <w:t>Addison-Wesley, München 2002.</w:t>
      </w:r>
    </w:p>
    <w:p w14:paraId="41C6AA2D" w14:textId="77777777" w:rsidR="00942B67" w:rsidRPr="00546512" w:rsidRDefault="00942B67" w:rsidP="008D3900">
      <w:pPr>
        <w:rPr>
          <w:lang w:val="en-US"/>
        </w:rPr>
      </w:pPr>
      <w:bookmarkStart w:id="139" w:name="Roman_1998"/>
      <w:r w:rsidRPr="00AB6897">
        <w:rPr>
          <w:rStyle w:val="fett"/>
          <w:lang w:val="en-US"/>
        </w:rPr>
        <w:t>[Roman 1998]</w:t>
      </w:r>
      <w:bookmarkEnd w:id="139"/>
      <w:r w:rsidRPr="00546512">
        <w:rPr>
          <w:lang w:val="en-US"/>
        </w:rPr>
        <w:t xml:space="preserve"> Steven Roman. Learning Word Programming. O’Reilly, Sebastopol, CA 1998.</w:t>
      </w:r>
    </w:p>
    <w:p w14:paraId="7D7B553D" w14:textId="77777777" w:rsidR="00942B67" w:rsidRPr="00F10970" w:rsidRDefault="00942B67" w:rsidP="008D3900">
      <w:bookmarkStart w:id="140" w:name="Weßelmann_et_al_2002"/>
      <w:r w:rsidRPr="0035746A">
        <w:rPr>
          <w:rStyle w:val="fett"/>
        </w:rPr>
        <w:t>[</w:t>
      </w:r>
      <w:proofErr w:type="spellStart"/>
      <w:r w:rsidRPr="0035746A">
        <w:rPr>
          <w:rStyle w:val="fett"/>
        </w:rPr>
        <w:t>Weßelmann</w:t>
      </w:r>
      <w:proofErr w:type="spellEnd"/>
      <w:r w:rsidRPr="0035746A">
        <w:rPr>
          <w:rStyle w:val="fett"/>
        </w:rPr>
        <w:t xml:space="preserve"> et al. 2002]</w:t>
      </w:r>
      <w:bookmarkEnd w:id="140"/>
      <w:r w:rsidRPr="00F10970">
        <w:t xml:space="preserve"> Bettina </w:t>
      </w:r>
      <w:proofErr w:type="spellStart"/>
      <w:r w:rsidRPr="00F10970">
        <w:t>Weßelmann</w:t>
      </w:r>
      <w:proofErr w:type="spellEnd"/>
      <w:r w:rsidRPr="00F10970">
        <w:t xml:space="preserve">, Johannes Wiele und Markus </w:t>
      </w:r>
      <w:proofErr w:type="spellStart"/>
      <w:r w:rsidRPr="00F10970">
        <w:t>Tietlow</w:t>
      </w:r>
      <w:proofErr w:type="spellEnd"/>
      <w:r w:rsidRPr="00F10970">
        <w:t>. Microsoft Word 2002 – Das Handbuch. Microsoft Press, Unterschleißheim 2001.</w:t>
      </w:r>
    </w:p>
    <w:p w14:paraId="7F81FDA4" w14:textId="77777777" w:rsidR="002A2095" w:rsidRDefault="00942B67" w:rsidP="008D3900">
      <w:bookmarkStart w:id="141" w:name="Willberg_Forssman_2000"/>
      <w:r w:rsidRPr="0035746A">
        <w:rPr>
          <w:rStyle w:val="fett"/>
        </w:rPr>
        <w:t>[</w:t>
      </w:r>
      <w:proofErr w:type="spellStart"/>
      <w:r w:rsidRPr="0035746A">
        <w:rPr>
          <w:rStyle w:val="fett"/>
        </w:rPr>
        <w:t>Willberg</w:t>
      </w:r>
      <w:proofErr w:type="spellEnd"/>
      <w:r w:rsidRPr="0035746A">
        <w:rPr>
          <w:rStyle w:val="fett"/>
        </w:rPr>
        <w:t xml:space="preserve"> &amp; Forssmann 2000]</w:t>
      </w:r>
      <w:bookmarkEnd w:id="141"/>
      <w:r w:rsidRPr="00F10970">
        <w:t xml:space="preserve"> Hans Peter </w:t>
      </w:r>
      <w:proofErr w:type="spellStart"/>
      <w:r w:rsidRPr="00F10970">
        <w:t>Willberg</w:t>
      </w:r>
      <w:proofErr w:type="spellEnd"/>
      <w:r w:rsidRPr="00F10970">
        <w:t xml:space="preserve"> und Friedrich Forssmann. Erste Hilfe in Typographie, Ratgeber für den Umgang mit Schrift. Verlag Hermann Schmidt, Mainz 2000.</w:t>
      </w:r>
    </w:p>
    <w:p w14:paraId="38EC7FC7" w14:textId="2463A675" w:rsidR="00B4400F" w:rsidRDefault="00B4400F">
      <w:pPr>
        <w:spacing w:line="250" w:lineRule="auto"/>
      </w:pPr>
      <w:r>
        <w:br w:type="page"/>
      </w:r>
    </w:p>
    <w:p w14:paraId="729D2A04" w14:textId="77777777" w:rsidR="00894D9A" w:rsidRDefault="00B4400F" w:rsidP="00B4400F">
      <w:pPr>
        <w:spacing w:line="250" w:lineRule="auto"/>
      </w:pPr>
      <w:r>
        <w:lastRenderedPageBreak/>
        <w:br w:type="page"/>
      </w:r>
      <w:proofErr w:type="spellStart"/>
      <w:r>
        <w:lastRenderedPageBreak/>
        <w:t>Expertenbesuchprotokoll</w:t>
      </w:r>
      <w:proofErr w:type="spellEnd"/>
      <w:r>
        <w:t xml:space="preserve"> 10.04.2024</w:t>
      </w:r>
    </w:p>
    <w:p w14:paraId="5E9BDBB0" w14:textId="77777777" w:rsidR="00B4400F" w:rsidRDefault="00B4400F" w:rsidP="00B4400F">
      <w:pPr>
        <w:spacing w:line="250" w:lineRule="auto"/>
      </w:pPr>
    </w:p>
    <w:p w14:paraId="7FD43A38" w14:textId="77777777" w:rsidR="00B4400F" w:rsidRDefault="00B4400F" w:rsidP="00403576">
      <w:pPr>
        <w:pStyle w:val="Flietext"/>
      </w:pPr>
      <w:r w:rsidRPr="00403576">
        <w:t xml:space="preserve">Anwesend:  </w:t>
      </w:r>
      <w:r w:rsidR="00403576" w:rsidRPr="00403576">
        <w:t xml:space="preserve"> </w:t>
      </w:r>
      <w:r w:rsidR="00403576">
        <w:t xml:space="preserve"> Justin Winistörfer, Mathias Hirth, Alex Krämer</w:t>
      </w:r>
    </w:p>
    <w:p w14:paraId="1189E358" w14:textId="77777777" w:rsidR="00403576" w:rsidRDefault="00403576" w:rsidP="00403576">
      <w:pPr>
        <w:pStyle w:val="Flietext"/>
      </w:pPr>
    </w:p>
    <w:p w14:paraId="2285B1DE" w14:textId="3D161E6F" w:rsidR="00984DF5" w:rsidRPr="00403576" w:rsidRDefault="00984DF5" w:rsidP="00403576">
      <w:pPr>
        <w:pStyle w:val="Flietext"/>
        <w:sectPr w:rsidR="00984DF5" w:rsidRPr="00403576" w:rsidSect="006D76BE">
          <w:pgSz w:w="11900" w:h="16840" w:code="9"/>
          <w:pgMar w:top="1247" w:right="1247" w:bottom="1247" w:left="1247" w:header="595" w:footer="595" w:gutter="0"/>
          <w:cols w:space="708"/>
          <w:docGrid w:linePitch="299"/>
        </w:sectPr>
      </w:pPr>
    </w:p>
    <w:p w14:paraId="63EED13A" w14:textId="663AE5F7" w:rsidR="002A2095" w:rsidRPr="00B924D5" w:rsidRDefault="008458F4" w:rsidP="002A2095">
      <w:pPr>
        <w:rPr>
          <w:lang w:eastAsia="en-US"/>
        </w:rPr>
      </w:pPr>
      <w:r>
        <w:rPr>
          <w:noProof/>
        </w:rPr>
        <w:lastRenderedPageBreak/>
        <w:drawing>
          <wp:anchor distT="0" distB="0" distL="114300" distR="114300" simplePos="0" relativeHeight="251697152" behindDoc="0" locked="1" layoutInCell="1" allowOverlap="1" wp14:anchorId="660E1BE4" wp14:editId="18230888">
            <wp:simplePos x="0" y="0"/>
            <wp:positionH relativeFrom="margin">
              <wp:posOffset>-3280</wp:posOffset>
            </wp:positionH>
            <wp:positionV relativeFrom="page">
              <wp:posOffset>9395670</wp:posOffset>
            </wp:positionV>
            <wp:extent cx="1306800" cy="396000"/>
            <wp:effectExtent l="0" t="0" r="1905" b="0"/>
            <wp:wrapNone/>
            <wp:docPr id="227800400" name="Grafik 2278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7FB">
        <w:rPr>
          <w:noProof/>
        </w:rPr>
        <w:drawing>
          <wp:anchor distT="0" distB="0" distL="114300" distR="114300" simplePos="0" relativeHeight="251671551" behindDoc="1" locked="0" layoutInCell="1" allowOverlap="1" wp14:anchorId="1F0829D0" wp14:editId="4A2A7E72">
            <wp:simplePos x="0" y="0"/>
            <wp:positionH relativeFrom="margin">
              <wp:align>center</wp:align>
            </wp:positionH>
            <wp:positionV relativeFrom="page">
              <wp:posOffset>5327370</wp:posOffset>
            </wp:positionV>
            <wp:extent cx="6696000" cy="4892400"/>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696000" cy="4892400"/>
                    </a:xfrm>
                    <a:prstGeom prst="rect">
                      <a:avLst/>
                    </a:prstGeom>
                  </pic:spPr>
                </pic:pic>
              </a:graphicData>
            </a:graphic>
            <wp14:sizeRelH relativeFrom="margin">
              <wp14:pctWidth>0</wp14:pctWidth>
            </wp14:sizeRelH>
            <wp14:sizeRelV relativeFrom="margin">
              <wp14:pctHeight>0</wp14:pctHeight>
            </wp14:sizeRelV>
          </wp:anchor>
        </w:drawing>
      </w:r>
      <w:r w:rsidR="002C487B">
        <w:rPr>
          <w:noProof/>
        </w:rPr>
        <mc:AlternateContent>
          <mc:Choice Requires="wps">
            <w:drawing>
              <wp:anchor distT="0" distB="0" distL="114300" distR="114300" simplePos="0" relativeHeight="251672576" behindDoc="0" locked="1" layoutInCell="1" allowOverlap="0" wp14:anchorId="081B1D71" wp14:editId="5B41B39A">
                <wp:simplePos x="0" y="0"/>
                <wp:positionH relativeFrom="margin">
                  <wp:align>center</wp:align>
                </wp:positionH>
                <wp:positionV relativeFrom="page">
                  <wp:posOffset>7303135</wp:posOffset>
                </wp:positionV>
                <wp:extent cx="6695440" cy="1169670"/>
                <wp:effectExtent l="0" t="0" r="0" b="11430"/>
                <wp:wrapThrough wrapText="bothSides">
                  <wp:wrapPolygon edited="0">
                    <wp:start x="430" y="1055"/>
                    <wp:lineTo x="430" y="21459"/>
                    <wp:lineTo x="21141" y="21459"/>
                    <wp:lineTo x="21141" y="1055"/>
                    <wp:lineTo x="430" y="1055"/>
                  </wp:wrapPolygon>
                </wp:wrapThrough>
                <wp:docPr id="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5440" cy="1169670"/>
                        </a:xfrm>
                        <a:prstGeom prst="rect">
                          <a:avLst/>
                        </a:prstGeom>
                        <a:no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proofErr w:type="spellStart"/>
                                  <w:r w:rsidRPr="00A917B2">
                                    <w:rPr>
                                      <w:rStyle w:val="fett"/>
                                    </w:rPr>
                                    <w:t>Kontakt</w:t>
                                  </w:r>
                                  <w:proofErr w:type="spellEnd"/>
                                  <w:r w:rsidRPr="00B210B4">
                                    <w:br/>
                                    <w:t>Telekom</w:t>
                                  </w:r>
                                </w:p>
                                <w:p w14:paraId="6ACFDA46" w14:textId="77777777" w:rsidR="00274E77" w:rsidRPr="00B210B4" w:rsidRDefault="00274E77" w:rsidP="00A917B2">
                                  <w:pPr>
                                    <w:pStyle w:val="KontaktEnde"/>
                                  </w:pPr>
                                  <w:proofErr w:type="spellStart"/>
                                  <w:r w:rsidRPr="00B210B4">
                                    <w:t>Straße</w:t>
                                  </w:r>
                                  <w:proofErr w:type="spellEnd"/>
                                </w:p>
                                <w:p w14:paraId="42F59D33" w14:textId="77777777" w:rsidR="00274E77" w:rsidRPr="00B210B4" w:rsidRDefault="00274E77" w:rsidP="00A917B2">
                                  <w:pPr>
                                    <w:pStyle w:val="KontaktEnde"/>
                                  </w:pPr>
                                  <w:proofErr w:type="spellStart"/>
                                  <w:r w:rsidRPr="00B210B4">
                                    <w:rPr>
                                      <w:lang w:val="es-ES"/>
                                    </w:rPr>
                                    <w:t>Stadt</w:t>
                                  </w:r>
                                  <w:proofErr w:type="spellEnd"/>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proofErr w:type="spellStart"/>
                                  <w:r w:rsidRPr="00B210B4">
                                    <w:rPr>
                                      <w:lang w:val="es-ES"/>
                                    </w:rPr>
                                    <w:t>Telefon</w:t>
                                  </w:r>
                                  <w:proofErr w:type="spellEnd"/>
                                  <w:r w:rsidRPr="00B210B4">
                                    <w:rPr>
                                      <w:lang w:val="es-ES"/>
                                    </w:rPr>
                                    <w:t>: +</w:t>
                                  </w:r>
                                  <w:proofErr w:type="spellStart"/>
                                  <w:r w:rsidRPr="00B210B4">
                                    <w:rPr>
                                      <w:lang w:val="es-ES"/>
                                    </w:rPr>
                                    <w:t>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wps:txbx>
                      <wps:bodyPr rot="0" vert="horz" wrap="square" lIns="180000" tIns="108000" rIns="180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B1D71" id="_x0000_t202" coordsize="21600,21600" o:spt="202" path="m,l,21600r21600,l21600,xe">
                <v:stroke joinstyle="miter"/>
                <v:path gradientshapeok="t" o:connecttype="rect"/>
              </v:shapetype>
              <v:shape id="Text Box 30" o:spid="_x0000_s1028" type="#_x0000_t202" style="position:absolute;margin-left:0;margin-top:575.05pt;width:527.2pt;height:92.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" o:allowoverlap="f" filled="f" stroked="f">
                <v:textbox inset="5mm,3mm,5mm,0">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proofErr w:type="spellStart"/>
                            <w:r w:rsidRPr="00A917B2">
                              <w:rPr>
                                <w:rStyle w:val="fett"/>
                              </w:rPr>
                              <w:t>Kontakt</w:t>
                            </w:r>
                            <w:proofErr w:type="spellEnd"/>
                            <w:r w:rsidRPr="00B210B4">
                              <w:br/>
                              <w:t>Telekom</w:t>
                            </w:r>
                          </w:p>
                          <w:p w14:paraId="6ACFDA46" w14:textId="77777777" w:rsidR="00274E77" w:rsidRPr="00B210B4" w:rsidRDefault="00274E77" w:rsidP="00A917B2">
                            <w:pPr>
                              <w:pStyle w:val="KontaktEnde"/>
                            </w:pPr>
                            <w:proofErr w:type="spellStart"/>
                            <w:r w:rsidRPr="00B210B4">
                              <w:t>Straße</w:t>
                            </w:r>
                            <w:proofErr w:type="spellEnd"/>
                          </w:p>
                          <w:p w14:paraId="42F59D33" w14:textId="77777777" w:rsidR="00274E77" w:rsidRPr="00B210B4" w:rsidRDefault="00274E77" w:rsidP="00A917B2">
                            <w:pPr>
                              <w:pStyle w:val="KontaktEnde"/>
                            </w:pPr>
                            <w:proofErr w:type="spellStart"/>
                            <w:r w:rsidRPr="00B210B4">
                              <w:rPr>
                                <w:lang w:val="es-ES"/>
                              </w:rPr>
                              <w:t>Stadt</w:t>
                            </w:r>
                            <w:proofErr w:type="spellEnd"/>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proofErr w:type="spellStart"/>
                            <w:r w:rsidRPr="00B210B4">
                              <w:rPr>
                                <w:lang w:val="es-ES"/>
                              </w:rPr>
                              <w:t>Telefon</w:t>
                            </w:r>
                            <w:proofErr w:type="spellEnd"/>
                            <w:r w:rsidRPr="00B210B4">
                              <w:rPr>
                                <w:lang w:val="es-ES"/>
                              </w:rPr>
                              <w:t>: +</w:t>
                            </w:r>
                            <w:proofErr w:type="spellStart"/>
                            <w:r w:rsidRPr="00B210B4">
                              <w:rPr>
                                <w:lang w:val="es-ES"/>
                              </w:rPr>
                              <w:t>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v:textbox>
                <w10:wrap type="through" anchorx="margin" anchory="page"/>
                <w10:anchorlock/>
              </v:shape>
            </w:pict>
          </mc:Fallback>
        </mc:AlternateContent>
      </w:r>
    </w:p>
    <w:sectPr w:rsidR="002A2095" w:rsidRPr="00B924D5" w:rsidSect="006D76BE">
      <w:footerReference w:type="default" r:id="rId58"/>
      <w:pgSz w:w="11900" w:h="16840" w:code="9"/>
      <w:pgMar w:top="1247" w:right="1247" w:bottom="1247" w:left="1247" w:header="595" w:footer="595"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78357" w14:textId="77777777" w:rsidR="006D76BE" w:rsidRDefault="006D76BE" w:rsidP="00D75C16">
      <w:r>
        <w:separator/>
      </w:r>
    </w:p>
    <w:p w14:paraId="48665EF2" w14:textId="77777777" w:rsidR="006D76BE" w:rsidRDefault="006D76BE" w:rsidP="00D75C16"/>
    <w:p w14:paraId="1A55488D" w14:textId="77777777" w:rsidR="006D76BE" w:rsidRDefault="006D76BE"/>
  </w:endnote>
  <w:endnote w:type="continuationSeparator" w:id="0">
    <w:p w14:paraId="5965B569" w14:textId="77777777" w:rsidR="006D76BE" w:rsidRDefault="006D76BE" w:rsidP="00D75C16">
      <w:r>
        <w:continuationSeparator/>
      </w:r>
    </w:p>
    <w:p w14:paraId="2DED6359" w14:textId="77777777" w:rsidR="006D76BE" w:rsidRDefault="006D76BE" w:rsidP="00D75C16"/>
    <w:p w14:paraId="07091DE2" w14:textId="77777777" w:rsidR="006D76BE" w:rsidRDefault="006D76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eleNeo Office">
    <w:altName w:val="Calibri"/>
    <w:panose1 w:val="020B0604020202020204"/>
    <w:charset w:val="00"/>
    <w:family w:val="swiss"/>
    <w:pitch w:val="variable"/>
    <w:sig w:usb0="00000287" w:usb1="00000001"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BB44" w14:textId="77777777" w:rsidR="00274E77" w:rsidRPr="008402B6" w:rsidRDefault="00D637A3" w:rsidP="008402B6">
    <w:pPr>
      <w:pStyle w:val="Fuzeile"/>
      <w:rPr>
        <w:sz w:val="24"/>
      </w:rPr>
    </w:pPr>
    <w:sdt>
      <w:sdtPr>
        <w:alias w:val="Firma"/>
        <w:tag w:val=""/>
        <w:id w:val="-486006742"/>
        <w:lock w:val="sdtLocked"/>
        <w:placeholder>
          <w:docPart w:val="6B8429C70BB05F43BDFC2D88471C0568"/>
        </w:placeholder>
        <w:dataBinding w:prefixMappings="xmlns:ns0='http://schemas.openxmlformats.org/officeDocument/2006/extended-properties' " w:xpath="/ns0:Properties[1]/ns0:Company[1]" w:storeItemID="{6668398D-A668-4E3E-A5EB-62B293D839F1}"/>
        <w:text/>
      </w:sdtPr>
      <w:sdtEndPr/>
      <w:sdtContent>
        <w:proofErr w:type="spellStart"/>
        <w:r w:rsidR="00274E77">
          <w:t>Legaleinheit</w:t>
        </w:r>
        <w:proofErr w:type="spellEnd"/>
        <w:r w:rsidR="00274E77">
          <w:t xml:space="preserve"> hier eintragen</w:t>
        </w:r>
      </w:sdtContent>
    </w:sdt>
    <w:r w:rsidR="00274E77">
      <w:t xml:space="preserve">  </w:t>
    </w:r>
    <w:sdt>
      <w:sdtPr>
        <w:id w:val="666906164"/>
        <w:lock w:val="sdtLocked"/>
        <w:placeholder>
          <w:docPart w:val="B43D0528C51D8446AD8EEEC6B5571078"/>
        </w:placeholder>
        <w:date w:fullDate="2018-05-01T00:00:00Z">
          <w:dateFormat w:val="dd.MM.yyyy"/>
          <w:lid w:val="de-DE"/>
          <w:storeMappedDataAs w:val="dateTime"/>
          <w:calendar w:val="gregorian"/>
        </w:date>
      </w:sdtPr>
      <w:sdtEndPr/>
      <w:sdtContent>
        <w:r w:rsidR="00274E77">
          <w:t>01.05.2018</w:t>
        </w:r>
      </w:sdtContent>
    </w:sdt>
    <w:r w:rsidR="00274E77">
      <w:tab/>
    </w:r>
    <w:sdt>
      <w:sdtPr>
        <w:alias w:val="Geheimhaltungsvermerk"/>
        <w:tag w:val="Geheimhaltungsvermerk"/>
        <w:id w:val="-474141833"/>
        <w:lock w:val="sdtLocked"/>
        <w:dropDownList>
          <w:listItem w:displayText="Wählen sie entsprechendes aus" w:value="Wählen sie entsprechendes aus"/>
          <w:listItem w:displayText="– öffentlich –" w:value="– öffentlich –"/>
          <w:listItem w:displayText="– intern –" w:value="– intern –"/>
          <w:listItem w:displayText="– vertraulich –" w:value="– vertraulich –"/>
          <w:listItem w:displayText="– streng vertraulich –" w:value="– streng vertraulich –"/>
        </w:dropDownList>
      </w:sdtPr>
      <w:sdtEndPr/>
      <w:sdtContent>
        <w:r w:rsidR="00274E77">
          <w:t>Wählen Sie Entsprechendes aus</w:t>
        </w:r>
      </w:sdtContent>
    </w:sdt>
    <w:r w:rsidR="00274E77">
      <w:tab/>
    </w:r>
    <w:r w:rsidR="00274E77">
      <w:fldChar w:fldCharType="begin"/>
    </w:r>
    <w:r w:rsidR="00274E77">
      <w:instrText>PAGE   \* MERGEFORMAT</w:instrText>
    </w:r>
    <w:r w:rsidR="00274E77">
      <w:fldChar w:fldCharType="separate"/>
    </w:r>
    <w:r w:rsidR="00274E77">
      <w:rPr>
        <w:noProof/>
      </w:rPr>
      <w:t>10</w:t>
    </w:r>
    <w:r w:rsidR="00274E7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4FB2C" w14:textId="3A104B3F" w:rsidR="00274E77" w:rsidRPr="008402B6" w:rsidRDefault="00D637A3" w:rsidP="008402B6">
    <w:pPr>
      <w:pStyle w:val="Fuzeile"/>
      <w:rPr>
        <w:sz w:val="24"/>
      </w:rPr>
    </w:pPr>
    <w:sdt>
      <w:sdtPr>
        <w:alias w:val="Firma"/>
        <w:tag w:val=""/>
        <w:id w:val="222572537"/>
        <w:placeholder>
          <w:docPart w:val="868A8B02D60E4B4C84E95EE4BE33A756"/>
        </w:placeholder>
        <w:dataBinding w:prefixMappings="xmlns:ns0='http://schemas.openxmlformats.org/officeDocument/2006/extended-properties' " w:xpath="/ns0:Properties[1]/ns0:Company[1]" w:storeItemID="{6668398D-A668-4E3E-A5EB-62B293D839F1}"/>
        <w:text/>
      </w:sdtPr>
      <w:sdtEndPr/>
      <w:sdtContent>
        <w:proofErr w:type="spellStart"/>
        <w:r w:rsidR="00274E77">
          <w:t>Legaleinheit</w:t>
        </w:r>
        <w:proofErr w:type="spellEnd"/>
        <w:r w:rsidR="00274E77">
          <w:t xml:space="preserve"> hier eintragen</w:t>
        </w:r>
      </w:sdtContent>
    </w:sdt>
    <w:r w:rsidR="00274E77">
      <w:t xml:space="preserve">  </w:t>
    </w:r>
    <w:sdt>
      <w:sdtPr>
        <w:id w:val="-1378075289"/>
        <w:placeholder>
          <w:docPart w:val="8F67F00B6D37C848AE4A91FF0A4D3BD4"/>
        </w:placeholder>
        <w:dataBinding w:prefixMappings="xmlns:ns0='https://www.telekom.com' " w:xpath="/ns0:telekom[1]/ns0:Datum[1]" w:storeItemID="{DFD67573-F507-4C7D-8FB8-3737D792FC46}"/>
        <w:date w:fullDate="2024-04-22T00:00:00Z">
          <w:dateFormat w:val="dd.MM.yyyy"/>
          <w:lid w:val="de-DE"/>
          <w:storeMappedDataAs w:val="dateTime"/>
          <w:calendar w:val="gregorian"/>
        </w:date>
      </w:sdtPr>
      <w:sdtEndPr/>
      <w:sdtContent>
        <w:r w:rsidR="00EB16FA">
          <w:t>22.04.2024</w:t>
        </w:r>
      </w:sdtContent>
    </w:sdt>
    <w:r w:rsidR="00274E77">
      <w:tab/>
    </w:r>
    <w:sdt>
      <w:sdtPr>
        <w:alias w:val="Geheimhaltungsvermerk"/>
        <w:tag w:val="Geheimhaltungsvermerk"/>
        <w:id w:val="-166334955"/>
        <w:lock w:val="sdtLocked"/>
        <w:placeholder>
          <w:docPart w:val="F1FB2B6C392B9F4CBD8B0C9E1186102A"/>
        </w:placeholder>
        <w:showingPlcHdr/>
        <w:dataBinding w:prefixMappings="xmlns:ns0='https://www.telekom.com' " w:xpath="/ns0:telekom[1]/ns0:Geheimhaltung[1]" w:storeItemID="{DFD67573-F507-4C7D-8FB8-3737D792FC46}"/>
        <w:dropDownList w:lastValue="">
          <w:listItem w:displayText="Wählen Sie entsprechendes aus" w:value="Wählen Sie entsprechendes aus"/>
          <w:listItem w:displayText="– öffentlich –" w:value="– öffentlich –"/>
          <w:listItem w:displayText="– intern –" w:value="– intern –"/>
          <w:listItem w:displayText="– vertraulich –" w:value="– vertraulich –"/>
        </w:dropDownList>
      </w:sdtPr>
      <w:sdtEndPr/>
      <w:sdtContent>
        <w:r w:rsidR="00274E77">
          <w:t xml:space="preserve">     </w:t>
        </w:r>
      </w:sdtContent>
    </w:sdt>
    <w:r w:rsidR="00274E77">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CF7D" w14:textId="3E20D5B6" w:rsidR="00274E77" w:rsidRDefault="00274E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D96CE" w14:textId="77777777" w:rsidR="00274E77" w:rsidRPr="008402B6" w:rsidRDefault="00274E77" w:rsidP="008402B6">
    <w:pPr>
      <w:pStyle w:val="Fuzeile"/>
      <w:rPr>
        <w:sz w:val="24"/>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FE201" w14:textId="77777777" w:rsidR="006D76BE" w:rsidRDefault="006D76BE" w:rsidP="00D75C16">
      <w:r>
        <w:separator/>
      </w:r>
    </w:p>
    <w:p w14:paraId="615DFABB" w14:textId="77777777" w:rsidR="006D76BE" w:rsidRDefault="006D76BE" w:rsidP="00D75C16"/>
    <w:p w14:paraId="6D68C4E0" w14:textId="77777777" w:rsidR="006D76BE" w:rsidRDefault="006D76BE"/>
  </w:footnote>
  <w:footnote w:type="continuationSeparator" w:id="0">
    <w:p w14:paraId="6124C987" w14:textId="77777777" w:rsidR="006D76BE" w:rsidRDefault="006D76BE" w:rsidP="00D75C16">
      <w:r>
        <w:continuationSeparator/>
      </w:r>
    </w:p>
    <w:p w14:paraId="5B54280B" w14:textId="77777777" w:rsidR="006D76BE" w:rsidRDefault="006D76BE" w:rsidP="00D75C16"/>
    <w:p w14:paraId="46910C55" w14:textId="77777777" w:rsidR="006D76BE" w:rsidRDefault="006D76BE"/>
  </w:footnote>
  <w:footnote w:id="1">
    <w:p w14:paraId="5170CBAC" w14:textId="0B13F90F" w:rsidR="00C85667" w:rsidRPr="00C85667" w:rsidRDefault="00C85667">
      <w:pPr>
        <w:pStyle w:val="Funotentext"/>
        <w:rPr>
          <w:lang w:val="de-CH"/>
        </w:rPr>
      </w:pPr>
      <w:r>
        <w:rPr>
          <w:rStyle w:val="Funotenzeichen"/>
        </w:rPr>
        <w:footnoteRef/>
      </w:r>
      <w:r>
        <w:t xml:space="preserve"> </w:t>
      </w:r>
      <w:r>
        <w:rPr>
          <w:lang w:val="de-CH"/>
        </w:rPr>
        <w:t xml:space="preserve">HERMES Methodenübersich: </w:t>
      </w:r>
      <w:r w:rsidRPr="00C85667">
        <w:rPr>
          <w:lang w:val="de-CH"/>
        </w:rPr>
        <w:t>https://www.hermes.admin.ch/de/projektmanagement/verstehen/ubersicht-hermes/methodenubersicht.html</w:t>
      </w:r>
    </w:p>
  </w:footnote>
  <w:footnote w:id="2">
    <w:p w14:paraId="36E1D0AC" w14:textId="405D3308" w:rsidR="009C1492" w:rsidRPr="009C1492" w:rsidRDefault="009C1492">
      <w:pPr>
        <w:pStyle w:val="Funotentext"/>
        <w:rPr>
          <w:lang w:val="fr-CH"/>
        </w:rPr>
      </w:pPr>
      <w:r>
        <w:rPr>
          <w:rStyle w:val="Funotenzeichen"/>
        </w:rPr>
        <w:footnoteRef/>
      </w:r>
      <w:r w:rsidRPr="009C1492">
        <w:rPr>
          <w:lang w:val="fr-CH"/>
        </w:rPr>
        <w:t xml:space="preserve"> HERMES </w:t>
      </w:r>
      <w:r w:rsidRPr="009C1492">
        <w:rPr>
          <w:lang w:val="fr-CH"/>
        </w:rPr>
        <w:t>Szenarien: https://www.hermes.admin.ch/de/projektmanagement/verstehen/szenarien.html</w:t>
      </w:r>
    </w:p>
  </w:footnote>
  <w:footnote w:id="3">
    <w:p w14:paraId="6886E793" w14:textId="3B52BED9" w:rsidR="009C1492" w:rsidRPr="009C1492" w:rsidRDefault="009C1492">
      <w:pPr>
        <w:pStyle w:val="Funotentext"/>
      </w:pPr>
      <w:r>
        <w:rPr>
          <w:rStyle w:val="Funotenzeichen"/>
        </w:rPr>
        <w:footnoteRef/>
      </w:r>
      <w:r>
        <w:t xml:space="preserve"> HERMES Module: </w:t>
      </w:r>
      <w:r w:rsidRPr="009C1492">
        <w:t>https://www.hermes.admin.ch/de/projektmanagement/verstehen/module.html</w:t>
      </w:r>
    </w:p>
  </w:footnote>
  <w:footnote w:id="4">
    <w:p w14:paraId="60FC7C66" w14:textId="546E8C9C" w:rsidR="009C1492" w:rsidRPr="009C1492" w:rsidRDefault="009C1492">
      <w:pPr>
        <w:pStyle w:val="Funotentext"/>
        <w:rPr>
          <w:lang w:val="de-CH"/>
        </w:rPr>
      </w:pPr>
      <w:r>
        <w:rPr>
          <w:rStyle w:val="Funotenzeichen"/>
        </w:rPr>
        <w:footnoteRef/>
      </w:r>
      <w:r>
        <w:t xml:space="preserve"> </w:t>
      </w:r>
      <w:r>
        <w:rPr>
          <w:lang w:val="de-CH"/>
        </w:rPr>
        <w:t xml:space="preserve">HERMES Phasen und Meilensteine: </w:t>
      </w:r>
      <w:r w:rsidRPr="009C1492">
        <w:rPr>
          <w:lang w:val="de-CH"/>
        </w:rPr>
        <w:t>https://www.hermes.admin.ch/de/projektmanagement/verstehen/phasen-und-meilensteine.html</w:t>
      </w:r>
    </w:p>
  </w:footnote>
  <w:footnote w:id="5">
    <w:p w14:paraId="1837EECF" w14:textId="79174528" w:rsidR="006B78EE" w:rsidRPr="006B78EE" w:rsidRDefault="006B78EE">
      <w:pPr>
        <w:pStyle w:val="Funotentext"/>
        <w:rPr>
          <w:lang w:val="de-CH"/>
        </w:rPr>
      </w:pPr>
      <w:r>
        <w:rPr>
          <w:rStyle w:val="Funotenzeichen"/>
        </w:rPr>
        <w:footnoteRef/>
      </w:r>
      <w:r>
        <w:t xml:space="preserve"> </w:t>
      </w:r>
      <w:r>
        <w:rPr>
          <w:lang w:val="de-CH"/>
        </w:rPr>
        <w:t xml:space="preserve">HERMES Rollen: </w:t>
      </w:r>
      <w:r w:rsidRPr="006B78EE">
        <w:rPr>
          <w:lang w:val="de-CH"/>
        </w:rPr>
        <w:t>https://www.hermes.admin.ch/de/projektmanagement/verstehen/rollen/auftraggeber.html</w:t>
      </w:r>
    </w:p>
  </w:footnote>
  <w:footnote w:id="6">
    <w:p w14:paraId="7B399CFA" w14:textId="720C9E57" w:rsidR="00E71967" w:rsidRPr="00E71967" w:rsidRDefault="00E71967">
      <w:pPr>
        <w:pStyle w:val="Funotentext"/>
        <w:rPr>
          <w:lang w:val="de-CH"/>
        </w:rPr>
      </w:pPr>
      <w:r>
        <w:rPr>
          <w:rStyle w:val="Funotenzeichen"/>
        </w:rPr>
        <w:footnoteRef/>
      </w:r>
      <w:r>
        <w:t xml:space="preserve"> </w:t>
      </w:r>
      <w:r>
        <w:rPr>
          <w:lang w:val="de-CH"/>
        </w:rPr>
        <w:t>PkOrg Beteiligte Personen: https://2024.pkorg.ch/overview</w:t>
      </w:r>
    </w:p>
  </w:footnote>
  <w:footnote w:id="7">
    <w:p w14:paraId="313AB645" w14:textId="2576DC93" w:rsidR="00DB59D1" w:rsidRPr="00DB59D1" w:rsidRDefault="00DB59D1">
      <w:pPr>
        <w:pStyle w:val="Funotentext"/>
        <w:rPr>
          <w:lang w:val="de-CH"/>
        </w:rPr>
      </w:pPr>
      <w:r>
        <w:rPr>
          <w:rStyle w:val="Funotenzeichen"/>
        </w:rPr>
        <w:footnoteRef/>
      </w:r>
      <w:r>
        <w:t xml:space="preserve"> </w:t>
      </w:r>
      <w:r>
        <w:rPr>
          <w:lang w:val="de-CH"/>
        </w:rPr>
        <w:t xml:space="preserve">SMART: </w:t>
      </w:r>
      <w:r w:rsidRPr="00DB59D1">
        <w:rPr>
          <w:lang w:val="de-CH"/>
        </w:rPr>
        <w:t>https://de.wikipedia.org/wiki/SMART_(Projektmanagement)</w:t>
      </w:r>
    </w:p>
  </w:footnote>
  <w:footnote w:id="8">
    <w:p w14:paraId="5DAF3F8D" w14:textId="1D124376" w:rsidR="00040D73" w:rsidRPr="00040D73" w:rsidRDefault="00040D73">
      <w:pPr>
        <w:pStyle w:val="Funotentext"/>
        <w:rPr>
          <w:lang w:val="de-CH"/>
        </w:rPr>
      </w:pPr>
      <w:r>
        <w:rPr>
          <w:rStyle w:val="Funotenzeichen"/>
        </w:rPr>
        <w:footnoteRef/>
      </w:r>
      <w:r>
        <w:t xml:space="preserve"> </w:t>
      </w:r>
      <w:r w:rsidR="0021016E">
        <w:rPr>
          <w:lang w:val="de-CH"/>
        </w:rPr>
        <w:t>ChatGP</w:t>
      </w:r>
      <w:r w:rsidR="005F4CF4">
        <w:rPr>
          <w:lang w:val="de-CH"/>
        </w:rPr>
        <w:t>T</w:t>
      </w:r>
      <w:r w:rsidR="0021016E">
        <w:rPr>
          <w:lang w:val="de-CH"/>
        </w:rPr>
        <w:t xml:space="preserve">: </w:t>
      </w:r>
      <w:hyperlink r:id="rId1" w:history="1">
        <w:r w:rsidR="0021016E" w:rsidRPr="005F4CF4">
          <w:rPr>
            <w:rStyle w:val="Hyperlink"/>
            <w:lang w:val="de-CH"/>
          </w:rPr>
          <w:t>https://chat.openai.com/</w:t>
        </w:r>
      </w:hyperlink>
      <w:r w:rsidR="005F4CF4" w:rsidRPr="00040D73">
        <w:rPr>
          <w:lang w:val="de-CH"/>
        </w:rPr>
        <w:t xml:space="preserve"> </w:t>
      </w:r>
    </w:p>
  </w:footnote>
  <w:footnote w:id="9">
    <w:p w14:paraId="4ABBCD28" w14:textId="77777777" w:rsidR="00274E77" w:rsidRDefault="00274E77">
      <w:pPr>
        <w:pStyle w:val="Funotentext"/>
      </w:pPr>
      <w:r>
        <w:rPr>
          <w:rStyle w:val="Funotenzeichen"/>
        </w:rPr>
        <w:footnoteRef/>
      </w:r>
      <w:r>
        <w:t xml:space="preserve"> Dateivorlage mit Makros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2F26"/>
    <w:multiLevelType w:val="hybridMultilevel"/>
    <w:tmpl w:val="1D466E82"/>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13EBF"/>
    <w:multiLevelType w:val="multilevel"/>
    <w:tmpl w:val="746020EE"/>
    <w:lvl w:ilvl="0">
      <w:start w:val="1"/>
      <w:numFmt w:val="decimal"/>
      <w:pStyle w:val="Listesort1"/>
      <w:lvlText w:val="%1)"/>
      <w:lvlJc w:val="left"/>
      <w:pPr>
        <w:tabs>
          <w:tab w:val="num" w:pos="340"/>
        </w:tabs>
        <w:ind w:left="340" w:hanging="34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sort2"/>
      <w:lvlText w:val="%2."/>
      <w:lvlJc w:val="left"/>
      <w:pPr>
        <w:tabs>
          <w:tab w:val="num" w:pos="680"/>
        </w:tabs>
        <w:ind w:left="680" w:hanging="340"/>
      </w:pPr>
      <w:rPr>
        <w:rFonts w:hint="default"/>
      </w:rPr>
    </w:lvl>
    <w:lvl w:ilvl="2">
      <w:start w:val="1"/>
      <w:numFmt w:val="lowerRoman"/>
      <w:pStyle w:val="Listesort3"/>
      <w:lvlText w:val="%3)"/>
      <w:lvlJc w:val="left"/>
      <w:pPr>
        <w:tabs>
          <w:tab w:val="num" w:pos="1021"/>
        </w:tabs>
        <w:ind w:left="1021" w:hanging="341"/>
      </w:pPr>
      <w:rPr>
        <w:rFonts w:hint="default"/>
      </w:rPr>
    </w:lvl>
    <w:lvl w:ilvl="3">
      <w:start w:val="1"/>
      <w:numFmt w:val="decimal"/>
      <w:pStyle w:val="Listesort4"/>
      <w:lvlText w:val="(%4)"/>
      <w:lvlJc w:val="left"/>
      <w:pPr>
        <w:tabs>
          <w:tab w:val="num" w:pos="1474"/>
        </w:tabs>
        <w:ind w:left="1474" w:hanging="453"/>
      </w:pPr>
      <w:rPr>
        <w:rFonts w:hint="default"/>
      </w:rPr>
    </w:lvl>
    <w:lvl w:ilvl="4">
      <w:start w:val="1"/>
      <w:numFmt w:val="lowerLetter"/>
      <w:pStyle w:val="Listesort5"/>
      <w:lvlText w:val="(%5)"/>
      <w:lvlJc w:val="left"/>
      <w:pPr>
        <w:tabs>
          <w:tab w:val="num" w:pos="1871"/>
        </w:tabs>
        <w:ind w:left="1871" w:hanging="397"/>
      </w:pPr>
      <w:rPr>
        <w:rFont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6E01E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E6D310F"/>
    <w:multiLevelType w:val="multilevel"/>
    <w:tmpl w:val="7B9A60B0"/>
    <w:lvl w:ilvl="0">
      <w:start w:val="1"/>
      <w:numFmt w:val="bullet"/>
      <w:pStyle w:val="ListemitBullet1"/>
      <w:lvlText w:val=""/>
      <w:lvlJc w:val="left"/>
      <w:pPr>
        <w:ind w:left="360" w:hanging="360"/>
      </w:pPr>
      <w:rPr>
        <w:rFonts w:ascii="Wingdings 2" w:hAnsi="Wingdings 2" w:cs="Times New Roman" w:hint="default"/>
        <w:b w:val="0"/>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ListemitBullet2"/>
      <w:lvlText w:val=""/>
      <w:lvlJc w:val="left"/>
      <w:pPr>
        <w:tabs>
          <w:tab w:val="num" w:pos="680"/>
        </w:tabs>
        <w:ind w:left="680" w:hanging="340"/>
      </w:pPr>
      <w:rPr>
        <w:rFonts w:ascii="Wingdings 2" w:hAnsi="Wingdings 2" w:hint="default"/>
        <w:sz w:val="20"/>
      </w:rPr>
    </w:lvl>
    <w:lvl w:ilvl="2">
      <w:start w:val="1"/>
      <w:numFmt w:val="bullet"/>
      <w:pStyle w:val="ListemitBullet3"/>
      <w:lvlText w:val=""/>
      <w:lvlJc w:val="left"/>
      <w:pPr>
        <w:tabs>
          <w:tab w:val="num" w:pos="1021"/>
        </w:tabs>
        <w:ind w:left="1021" w:hanging="341"/>
      </w:pPr>
      <w:rPr>
        <w:rFonts w:ascii="Wingdings 2" w:hAnsi="Wingdings 2" w:hint="default"/>
        <w:sz w:val="20"/>
      </w:rPr>
    </w:lvl>
    <w:lvl w:ilvl="3">
      <w:start w:val="1"/>
      <w:numFmt w:val="bullet"/>
      <w:pStyle w:val="ListemitBullet4"/>
      <w:lvlText w:val=""/>
      <w:lvlJc w:val="left"/>
      <w:pPr>
        <w:tabs>
          <w:tab w:val="num" w:pos="1361"/>
        </w:tabs>
        <w:ind w:left="1361" w:hanging="340"/>
      </w:pPr>
      <w:rPr>
        <w:rFonts w:ascii="Wingdings 2" w:hAnsi="Wingdings 2" w:hint="default"/>
        <w:sz w:val="20"/>
      </w:rPr>
    </w:lvl>
    <w:lvl w:ilvl="4">
      <w:start w:val="1"/>
      <w:numFmt w:val="bullet"/>
      <w:pStyle w:val="ListemitBullet5"/>
      <w:lvlText w:val=""/>
      <w:lvlJc w:val="left"/>
      <w:pPr>
        <w:tabs>
          <w:tab w:val="num" w:pos="1701"/>
        </w:tabs>
        <w:ind w:left="1701" w:hanging="340"/>
      </w:pPr>
      <w:rPr>
        <w:rFonts w:ascii="Wingdings 2" w:hAnsi="Wingdings 2" w:hint="default"/>
        <w:sz w:val="20"/>
      </w:rPr>
    </w:lvl>
    <w:lvl w:ilvl="5">
      <w:start w:val="1"/>
      <w:numFmt w:val="bullet"/>
      <w:lvlText w:val=""/>
      <w:lvlJc w:val="left"/>
      <w:pPr>
        <w:tabs>
          <w:tab w:val="num" w:pos="2041"/>
        </w:tabs>
        <w:ind w:left="2041" w:hanging="340"/>
      </w:pPr>
      <w:rPr>
        <w:rFonts w:ascii="Wingdings 2" w:hAnsi="Wingdings 2" w:hint="default"/>
      </w:rPr>
    </w:lvl>
    <w:lvl w:ilvl="6">
      <w:start w:val="1"/>
      <w:numFmt w:val="bullet"/>
      <w:lvlText w:val=""/>
      <w:lvlJc w:val="left"/>
      <w:pPr>
        <w:tabs>
          <w:tab w:val="num" w:pos="2381"/>
        </w:tabs>
        <w:ind w:left="2381" w:hanging="340"/>
      </w:pPr>
      <w:rPr>
        <w:rFonts w:ascii="Wingdings 2" w:hAnsi="Wingdings 2" w:hint="default"/>
      </w:rPr>
    </w:lvl>
    <w:lvl w:ilvl="7">
      <w:start w:val="1"/>
      <w:numFmt w:val="bullet"/>
      <w:lvlText w:val=""/>
      <w:lvlJc w:val="left"/>
      <w:pPr>
        <w:tabs>
          <w:tab w:val="num" w:pos="2722"/>
        </w:tabs>
        <w:ind w:left="2722" w:hanging="341"/>
      </w:pPr>
      <w:rPr>
        <w:rFonts w:ascii="Wingdings 2" w:hAnsi="Wingdings 2" w:hint="default"/>
      </w:rPr>
    </w:lvl>
    <w:lvl w:ilvl="8">
      <w:start w:val="1"/>
      <w:numFmt w:val="bullet"/>
      <w:lvlText w:val=""/>
      <w:lvlJc w:val="left"/>
      <w:pPr>
        <w:tabs>
          <w:tab w:val="num" w:pos="3062"/>
        </w:tabs>
        <w:ind w:left="3062" w:hanging="340"/>
      </w:pPr>
      <w:rPr>
        <w:rFonts w:ascii="Wingdings 2" w:hAnsi="Wingdings 2" w:hint="default"/>
      </w:rPr>
    </w:lvl>
  </w:abstractNum>
  <w:abstractNum w:abstractNumId="4" w15:restartNumberingAfterBreak="0">
    <w:nsid w:val="2BDE1961"/>
    <w:multiLevelType w:val="hybridMultilevel"/>
    <w:tmpl w:val="53A2D9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F13946"/>
    <w:multiLevelType w:val="hybridMultilevel"/>
    <w:tmpl w:val="53A2D9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9263DF"/>
    <w:multiLevelType w:val="multilevel"/>
    <w:tmpl w:val="5C6E465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74"/>
        </w:tabs>
        <w:ind w:left="1474" w:hanging="1474"/>
      </w:pPr>
      <w:rPr>
        <w:rFonts w:hint="default"/>
      </w:rPr>
    </w:lvl>
    <w:lvl w:ilvl="5">
      <w:start w:val="1"/>
      <w:numFmt w:val="decimal"/>
      <w:pStyle w:val="berschrift6"/>
      <w:lvlText w:val="%1.%2.%3.%4.%5.%6"/>
      <w:lvlJc w:val="left"/>
      <w:pPr>
        <w:tabs>
          <w:tab w:val="num" w:pos="1871"/>
        </w:tabs>
        <w:ind w:left="1871" w:hanging="1871"/>
      </w:pPr>
      <w:rPr>
        <w:rFonts w:hint="default"/>
      </w:rPr>
    </w:lvl>
    <w:lvl w:ilvl="6">
      <w:start w:val="1"/>
      <w:numFmt w:val="decimal"/>
      <w:pStyle w:val="berschrift7"/>
      <w:lvlText w:val="%1.%2.%3.%4.%5.%6.%7"/>
      <w:lvlJc w:val="left"/>
      <w:pPr>
        <w:tabs>
          <w:tab w:val="num" w:pos="2155"/>
        </w:tabs>
        <w:ind w:left="2155" w:hanging="2155"/>
      </w:pPr>
      <w:rPr>
        <w:rFonts w:hint="default"/>
      </w:rPr>
    </w:lvl>
    <w:lvl w:ilvl="7">
      <w:start w:val="1"/>
      <w:numFmt w:val="decimal"/>
      <w:pStyle w:val="berschrift8"/>
      <w:lvlText w:val="%1.%2.%3.%4.%5.%6.%7.%8"/>
      <w:lvlJc w:val="left"/>
      <w:pPr>
        <w:tabs>
          <w:tab w:val="num" w:pos="2438"/>
        </w:tabs>
        <w:ind w:left="2438" w:hanging="2438"/>
      </w:pPr>
      <w:rPr>
        <w:rFonts w:hint="default"/>
      </w:rPr>
    </w:lvl>
    <w:lvl w:ilvl="8">
      <w:start w:val="1"/>
      <w:numFmt w:val="decimal"/>
      <w:pStyle w:val="berschrift9"/>
      <w:lvlText w:val="%1.%2.%3.%4.%5.%6.%7.%8.%9"/>
      <w:lvlJc w:val="left"/>
      <w:pPr>
        <w:tabs>
          <w:tab w:val="num" w:pos="2722"/>
        </w:tabs>
        <w:ind w:left="2722" w:hanging="2722"/>
      </w:pPr>
      <w:rPr>
        <w:rFonts w:hint="default"/>
      </w:rPr>
    </w:lvl>
  </w:abstractNum>
  <w:abstractNum w:abstractNumId="7" w15:restartNumberingAfterBreak="0">
    <w:nsid w:val="3C281593"/>
    <w:multiLevelType w:val="hybridMultilevel"/>
    <w:tmpl w:val="53A2D9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2A045B"/>
    <w:multiLevelType w:val="hybridMultilevel"/>
    <w:tmpl w:val="53A2D9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881F76"/>
    <w:multiLevelType w:val="hybridMultilevel"/>
    <w:tmpl w:val="53A2D9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C509DF"/>
    <w:multiLevelType w:val="hybridMultilevel"/>
    <w:tmpl w:val="FE689E4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C134264"/>
    <w:multiLevelType w:val="hybridMultilevel"/>
    <w:tmpl w:val="53A2D9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7A2DE2"/>
    <w:multiLevelType w:val="hybridMultilevel"/>
    <w:tmpl w:val="9E86F2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85E5858"/>
    <w:multiLevelType w:val="hybridMultilevel"/>
    <w:tmpl w:val="C778EE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BF9195C"/>
    <w:multiLevelType w:val="hybridMultilevel"/>
    <w:tmpl w:val="10B8DE8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470C36"/>
    <w:multiLevelType w:val="hybridMultilevel"/>
    <w:tmpl w:val="3D5C3FD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CC2920"/>
    <w:multiLevelType w:val="hybridMultilevel"/>
    <w:tmpl w:val="EE943ECA"/>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D4F3197"/>
    <w:multiLevelType w:val="hybridMultilevel"/>
    <w:tmpl w:val="53A2D9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6E27D88"/>
    <w:multiLevelType w:val="hybridMultilevel"/>
    <w:tmpl w:val="59B2711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B140CAB"/>
    <w:multiLevelType w:val="hybridMultilevel"/>
    <w:tmpl w:val="53A2D9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76063786">
    <w:abstractNumId w:val="2"/>
  </w:num>
  <w:num w:numId="2" w16cid:durableId="800655696">
    <w:abstractNumId w:val="6"/>
  </w:num>
  <w:num w:numId="3" w16cid:durableId="557013847">
    <w:abstractNumId w:val="1"/>
  </w:num>
  <w:num w:numId="4" w16cid:durableId="14647357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9417252">
    <w:abstractNumId w:val="3"/>
  </w:num>
  <w:num w:numId="6" w16cid:durableId="9262283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5617911">
    <w:abstractNumId w:val="10"/>
  </w:num>
  <w:num w:numId="8" w16cid:durableId="1236937275">
    <w:abstractNumId w:val="14"/>
  </w:num>
  <w:num w:numId="9" w16cid:durableId="189495009">
    <w:abstractNumId w:val="15"/>
  </w:num>
  <w:num w:numId="10" w16cid:durableId="991830714">
    <w:abstractNumId w:val="16"/>
  </w:num>
  <w:num w:numId="11" w16cid:durableId="1551263142">
    <w:abstractNumId w:val="12"/>
  </w:num>
  <w:num w:numId="12" w16cid:durableId="1899509635">
    <w:abstractNumId w:val="13"/>
  </w:num>
  <w:num w:numId="13" w16cid:durableId="1884058561">
    <w:abstractNumId w:val="18"/>
  </w:num>
  <w:num w:numId="14" w16cid:durableId="1228766109">
    <w:abstractNumId w:val="0"/>
  </w:num>
  <w:num w:numId="15" w16cid:durableId="2091540954">
    <w:abstractNumId w:val="19"/>
  </w:num>
  <w:num w:numId="16" w16cid:durableId="2128354821">
    <w:abstractNumId w:val="5"/>
  </w:num>
  <w:num w:numId="17" w16cid:durableId="1724671738">
    <w:abstractNumId w:val="4"/>
  </w:num>
  <w:num w:numId="18" w16cid:durableId="1306009660">
    <w:abstractNumId w:val="7"/>
  </w:num>
  <w:num w:numId="19" w16cid:durableId="413205797">
    <w:abstractNumId w:val="17"/>
  </w:num>
  <w:num w:numId="20" w16cid:durableId="1164248875">
    <w:abstractNumId w:val="11"/>
  </w:num>
  <w:num w:numId="21" w16cid:durableId="1438253739">
    <w:abstractNumId w:val="8"/>
  </w:num>
  <w:num w:numId="22" w16cid:durableId="40816296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F4"/>
    <w:rsid w:val="0000065A"/>
    <w:rsid w:val="00002518"/>
    <w:rsid w:val="0000314F"/>
    <w:rsid w:val="000033B1"/>
    <w:rsid w:val="00007F74"/>
    <w:rsid w:val="00011211"/>
    <w:rsid w:val="000114C8"/>
    <w:rsid w:val="00020573"/>
    <w:rsid w:val="000234F8"/>
    <w:rsid w:val="0003195E"/>
    <w:rsid w:val="00034089"/>
    <w:rsid w:val="00035484"/>
    <w:rsid w:val="000377FB"/>
    <w:rsid w:val="00037FF2"/>
    <w:rsid w:val="00040D73"/>
    <w:rsid w:val="000411E8"/>
    <w:rsid w:val="00051466"/>
    <w:rsid w:val="00054B7C"/>
    <w:rsid w:val="00063F9B"/>
    <w:rsid w:val="000647B1"/>
    <w:rsid w:val="0006492E"/>
    <w:rsid w:val="00070A7D"/>
    <w:rsid w:val="000715C8"/>
    <w:rsid w:val="00075F3F"/>
    <w:rsid w:val="000768E9"/>
    <w:rsid w:val="000818A0"/>
    <w:rsid w:val="00090253"/>
    <w:rsid w:val="00090464"/>
    <w:rsid w:val="00091A96"/>
    <w:rsid w:val="0009471A"/>
    <w:rsid w:val="00096826"/>
    <w:rsid w:val="00096BCA"/>
    <w:rsid w:val="000A4236"/>
    <w:rsid w:val="000B2B69"/>
    <w:rsid w:val="000B667E"/>
    <w:rsid w:val="000C7D3C"/>
    <w:rsid w:val="000D3998"/>
    <w:rsid w:val="000E0A98"/>
    <w:rsid w:val="000E3BFB"/>
    <w:rsid w:val="000E4AD9"/>
    <w:rsid w:val="000E6ABE"/>
    <w:rsid w:val="000E6F47"/>
    <w:rsid w:val="000F034D"/>
    <w:rsid w:val="000F44A4"/>
    <w:rsid w:val="000F623E"/>
    <w:rsid w:val="00102BD5"/>
    <w:rsid w:val="0010368D"/>
    <w:rsid w:val="001174F1"/>
    <w:rsid w:val="00122CBE"/>
    <w:rsid w:val="00132124"/>
    <w:rsid w:val="001368C9"/>
    <w:rsid w:val="00144565"/>
    <w:rsid w:val="0014759F"/>
    <w:rsid w:val="0015140A"/>
    <w:rsid w:val="00152745"/>
    <w:rsid w:val="001530FE"/>
    <w:rsid w:val="00154CFA"/>
    <w:rsid w:val="00157AA9"/>
    <w:rsid w:val="001723F2"/>
    <w:rsid w:val="00172BF5"/>
    <w:rsid w:val="00175D4F"/>
    <w:rsid w:val="0018635B"/>
    <w:rsid w:val="00195DB8"/>
    <w:rsid w:val="001A04A1"/>
    <w:rsid w:val="001A2FF9"/>
    <w:rsid w:val="001A4ACF"/>
    <w:rsid w:val="001C06BA"/>
    <w:rsid w:val="001C0FF5"/>
    <w:rsid w:val="001C64F0"/>
    <w:rsid w:val="001D1CEB"/>
    <w:rsid w:val="001E3076"/>
    <w:rsid w:val="001E3BE2"/>
    <w:rsid w:val="00200D01"/>
    <w:rsid w:val="00201FA4"/>
    <w:rsid w:val="00203254"/>
    <w:rsid w:val="0021016E"/>
    <w:rsid w:val="00212958"/>
    <w:rsid w:val="00217A9A"/>
    <w:rsid w:val="002211E0"/>
    <w:rsid w:val="002254D4"/>
    <w:rsid w:val="0022702A"/>
    <w:rsid w:val="00236BDA"/>
    <w:rsid w:val="00246383"/>
    <w:rsid w:val="00250687"/>
    <w:rsid w:val="0025369E"/>
    <w:rsid w:val="002560F4"/>
    <w:rsid w:val="00256253"/>
    <w:rsid w:val="00263506"/>
    <w:rsid w:val="00272587"/>
    <w:rsid w:val="00273553"/>
    <w:rsid w:val="002743B2"/>
    <w:rsid w:val="00274E77"/>
    <w:rsid w:val="0027544E"/>
    <w:rsid w:val="00277502"/>
    <w:rsid w:val="00280780"/>
    <w:rsid w:val="0029189E"/>
    <w:rsid w:val="00293D32"/>
    <w:rsid w:val="00295A3D"/>
    <w:rsid w:val="002A0366"/>
    <w:rsid w:val="002A2095"/>
    <w:rsid w:val="002A5849"/>
    <w:rsid w:val="002A5AD8"/>
    <w:rsid w:val="002B0892"/>
    <w:rsid w:val="002B1E07"/>
    <w:rsid w:val="002B5CCB"/>
    <w:rsid w:val="002B5F55"/>
    <w:rsid w:val="002C1C1D"/>
    <w:rsid w:val="002C487B"/>
    <w:rsid w:val="002D0AD7"/>
    <w:rsid w:val="002D25CD"/>
    <w:rsid w:val="002D317C"/>
    <w:rsid w:val="002D36B2"/>
    <w:rsid w:val="002D391C"/>
    <w:rsid w:val="002D7827"/>
    <w:rsid w:val="002E0251"/>
    <w:rsid w:val="002E1BC5"/>
    <w:rsid w:val="002E2149"/>
    <w:rsid w:val="002E31CC"/>
    <w:rsid w:val="002E388E"/>
    <w:rsid w:val="002E52F4"/>
    <w:rsid w:val="002E6AF3"/>
    <w:rsid w:val="002E791B"/>
    <w:rsid w:val="002E7E01"/>
    <w:rsid w:val="002F48D0"/>
    <w:rsid w:val="002F5A95"/>
    <w:rsid w:val="0030366D"/>
    <w:rsid w:val="00313A4F"/>
    <w:rsid w:val="00315E95"/>
    <w:rsid w:val="00324404"/>
    <w:rsid w:val="003255EA"/>
    <w:rsid w:val="00325B66"/>
    <w:rsid w:val="003268D0"/>
    <w:rsid w:val="00335075"/>
    <w:rsid w:val="00337368"/>
    <w:rsid w:val="003450AA"/>
    <w:rsid w:val="00353289"/>
    <w:rsid w:val="00354416"/>
    <w:rsid w:val="003573A6"/>
    <w:rsid w:val="0035746A"/>
    <w:rsid w:val="003578C6"/>
    <w:rsid w:val="00360F71"/>
    <w:rsid w:val="00361CA3"/>
    <w:rsid w:val="0036286C"/>
    <w:rsid w:val="00362BA3"/>
    <w:rsid w:val="00367081"/>
    <w:rsid w:val="00372F1A"/>
    <w:rsid w:val="003740C9"/>
    <w:rsid w:val="00374B4D"/>
    <w:rsid w:val="00375AB5"/>
    <w:rsid w:val="00380EFD"/>
    <w:rsid w:val="00384D8C"/>
    <w:rsid w:val="003956A9"/>
    <w:rsid w:val="003961E8"/>
    <w:rsid w:val="003A3B57"/>
    <w:rsid w:val="003A59D0"/>
    <w:rsid w:val="003A7C83"/>
    <w:rsid w:val="003B0EA3"/>
    <w:rsid w:val="003B166A"/>
    <w:rsid w:val="003B23F9"/>
    <w:rsid w:val="003B3C89"/>
    <w:rsid w:val="003C6722"/>
    <w:rsid w:val="003C7B34"/>
    <w:rsid w:val="003D110E"/>
    <w:rsid w:val="003D140B"/>
    <w:rsid w:val="003D3A43"/>
    <w:rsid w:val="003D5F72"/>
    <w:rsid w:val="003E15FA"/>
    <w:rsid w:val="003E1A59"/>
    <w:rsid w:val="003E433B"/>
    <w:rsid w:val="003E46DE"/>
    <w:rsid w:val="003F47A0"/>
    <w:rsid w:val="0040299A"/>
    <w:rsid w:val="00403576"/>
    <w:rsid w:val="00405EC7"/>
    <w:rsid w:val="0040665D"/>
    <w:rsid w:val="00412E8F"/>
    <w:rsid w:val="0041658A"/>
    <w:rsid w:val="004177FB"/>
    <w:rsid w:val="00422731"/>
    <w:rsid w:val="004230E2"/>
    <w:rsid w:val="004263A0"/>
    <w:rsid w:val="00432A4F"/>
    <w:rsid w:val="00432F10"/>
    <w:rsid w:val="00434578"/>
    <w:rsid w:val="00436AA2"/>
    <w:rsid w:val="004421C4"/>
    <w:rsid w:val="004448E1"/>
    <w:rsid w:val="00446713"/>
    <w:rsid w:val="0045128B"/>
    <w:rsid w:val="00451AB3"/>
    <w:rsid w:val="00451DA3"/>
    <w:rsid w:val="0046087C"/>
    <w:rsid w:val="00460E12"/>
    <w:rsid w:val="00464945"/>
    <w:rsid w:val="00474F5E"/>
    <w:rsid w:val="00476AEB"/>
    <w:rsid w:val="00480610"/>
    <w:rsid w:val="004863BE"/>
    <w:rsid w:val="00486812"/>
    <w:rsid w:val="00486920"/>
    <w:rsid w:val="00490A2A"/>
    <w:rsid w:val="0049357C"/>
    <w:rsid w:val="0049404A"/>
    <w:rsid w:val="0049458C"/>
    <w:rsid w:val="004A0AAC"/>
    <w:rsid w:val="004C6A05"/>
    <w:rsid w:val="004D6B53"/>
    <w:rsid w:val="004D7776"/>
    <w:rsid w:val="004E2393"/>
    <w:rsid w:val="004E4132"/>
    <w:rsid w:val="004E67AA"/>
    <w:rsid w:val="004E6CDC"/>
    <w:rsid w:val="004F2827"/>
    <w:rsid w:val="004F5281"/>
    <w:rsid w:val="004F657E"/>
    <w:rsid w:val="00502E60"/>
    <w:rsid w:val="005074C0"/>
    <w:rsid w:val="00512C6D"/>
    <w:rsid w:val="005139F2"/>
    <w:rsid w:val="005150F4"/>
    <w:rsid w:val="005177A3"/>
    <w:rsid w:val="005220F2"/>
    <w:rsid w:val="00526006"/>
    <w:rsid w:val="00530728"/>
    <w:rsid w:val="005326E7"/>
    <w:rsid w:val="00533DE2"/>
    <w:rsid w:val="005409EC"/>
    <w:rsid w:val="00541976"/>
    <w:rsid w:val="0054206A"/>
    <w:rsid w:val="00546512"/>
    <w:rsid w:val="00551C0C"/>
    <w:rsid w:val="00554E61"/>
    <w:rsid w:val="0055656E"/>
    <w:rsid w:val="00560A90"/>
    <w:rsid w:val="0056573F"/>
    <w:rsid w:val="0057005D"/>
    <w:rsid w:val="00571CD5"/>
    <w:rsid w:val="00572ED9"/>
    <w:rsid w:val="00573545"/>
    <w:rsid w:val="00575C0A"/>
    <w:rsid w:val="00576AE5"/>
    <w:rsid w:val="005803E0"/>
    <w:rsid w:val="005877F4"/>
    <w:rsid w:val="00596111"/>
    <w:rsid w:val="00596CF8"/>
    <w:rsid w:val="005A123F"/>
    <w:rsid w:val="005A506B"/>
    <w:rsid w:val="005A75DD"/>
    <w:rsid w:val="005B13F4"/>
    <w:rsid w:val="005B1533"/>
    <w:rsid w:val="005C32EE"/>
    <w:rsid w:val="005D18A5"/>
    <w:rsid w:val="005D207D"/>
    <w:rsid w:val="005D2ADC"/>
    <w:rsid w:val="005D2B7D"/>
    <w:rsid w:val="005E5740"/>
    <w:rsid w:val="005E6DF7"/>
    <w:rsid w:val="005F46B8"/>
    <w:rsid w:val="005F4CF4"/>
    <w:rsid w:val="005F6CB0"/>
    <w:rsid w:val="005F6EDD"/>
    <w:rsid w:val="005F738A"/>
    <w:rsid w:val="0060168A"/>
    <w:rsid w:val="006077F7"/>
    <w:rsid w:val="0061302D"/>
    <w:rsid w:val="0061428E"/>
    <w:rsid w:val="00621F09"/>
    <w:rsid w:val="00622AB0"/>
    <w:rsid w:val="0062350E"/>
    <w:rsid w:val="00624F8F"/>
    <w:rsid w:val="006261B1"/>
    <w:rsid w:val="006268D5"/>
    <w:rsid w:val="00627900"/>
    <w:rsid w:val="006341F5"/>
    <w:rsid w:val="00635021"/>
    <w:rsid w:val="00640F2C"/>
    <w:rsid w:val="006414D0"/>
    <w:rsid w:val="00643500"/>
    <w:rsid w:val="00651F80"/>
    <w:rsid w:val="00656243"/>
    <w:rsid w:val="00656B87"/>
    <w:rsid w:val="006751FF"/>
    <w:rsid w:val="006768AA"/>
    <w:rsid w:val="006821FD"/>
    <w:rsid w:val="0069245D"/>
    <w:rsid w:val="006A2332"/>
    <w:rsid w:val="006A2704"/>
    <w:rsid w:val="006A2A99"/>
    <w:rsid w:val="006A3BDE"/>
    <w:rsid w:val="006A4370"/>
    <w:rsid w:val="006A6ACC"/>
    <w:rsid w:val="006B51B2"/>
    <w:rsid w:val="006B78EE"/>
    <w:rsid w:val="006C152B"/>
    <w:rsid w:val="006C281D"/>
    <w:rsid w:val="006D3CDE"/>
    <w:rsid w:val="006D6685"/>
    <w:rsid w:val="006D76BE"/>
    <w:rsid w:val="006E35FD"/>
    <w:rsid w:val="00705B17"/>
    <w:rsid w:val="00706CC9"/>
    <w:rsid w:val="00712152"/>
    <w:rsid w:val="00715036"/>
    <w:rsid w:val="007158A2"/>
    <w:rsid w:val="00720FEF"/>
    <w:rsid w:val="007239E0"/>
    <w:rsid w:val="0072455F"/>
    <w:rsid w:val="00725D08"/>
    <w:rsid w:val="00727EB7"/>
    <w:rsid w:val="00731EE1"/>
    <w:rsid w:val="0074276C"/>
    <w:rsid w:val="00744767"/>
    <w:rsid w:val="00744D8F"/>
    <w:rsid w:val="00763321"/>
    <w:rsid w:val="007653D4"/>
    <w:rsid w:val="00771ADA"/>
    <w:rsid w:val="0077349F"/>
    <w:rsid w:val="0077728D"/>
    <w:rsid w:val="00784DD0"/>
    <w:rsid w:val="007904E0"/>
    <w:rsid w:val="00796B8D"/>
    <w:rsid w:val="007A01F6"/>
    <w:rsid w:val="007A07FC"/>
    <w:rsid w:val="007A090B"/>
    <w:rsid w:val="007A112E"/>
    <w:rsid w:val="007A467D"/>
    <w:rsid w:val="007A4DE5"/>
    <w:rsid w:val="007A5B9B"/>
    <w:rsid w:val="007B1124"/>
    <w:rsid w:val="007C4242"/>
    <w:rsid w:val="007D0776"/>
    <w:rsid w:val="007D4310"/>
    <w:rsid w:val="007D5CFD"/>
    <w:rsid w:val="007D65A7"/>
    <w:rsid w:val="007E14C0"/>
    <w:rsid w:val="007E528B"/>
    <w:rsid w:val="007E64F1"/>
    <w:rsid w:val="007F1895"/>
    <w:rsid w:val="007F2D36"/>
    <w:rsid w:val="007F45CA"/>
    <w:rsid w:val="00804FC0"/>
    <w:rsid w:val="008066BD"/>
    <w:rsid w:val="008117CD"/>
    <w:rsid w:val="008137F9"/>
    <w:rsid w:val="00817C23"/>
    <w:rsid w:val="00825F27"/>
    <w:rsid w:val="00826FA0"/>
    <w:rsid w:val="0083226A"/>
    <w:rsid w:val="00833B89"/>
    <w:rsid w:val="008402B6"/>
    <w:rsid w:val="008458F4"/>
    <w:rsid w:val="008565A3"/>
    <w:rsid w:val="008622CD"/>
    <w:rsid w:val="00862808"/>
    <w:rsid w:val="0086280F"/>
    <w:rsid w:val="008646D7"/>
    <w:rsid w:val="0086570A"/>
    <w:rsid w:val="00867380"/>
    <w:rsid w:val="00872A7D"/>
    <w:rsid w:val="00872F5C"/>
    <w:rsid w:val="00881355"/>
    <w:rsid w:val="00886FC7"/>
    <w:rsid w:val="0089255A"/>
    <w:rsid w:val="00894D9A"/>
    <w:rsid w:val="008967D0"/>
    <w:rsid w:val="008A3307"/>
    <w:rsid w:val="008A6BC4"/>
    <w:rsid w:val="008B2007"/>
    <w:rsid w:val="008B42FF"/>
    <w:rsid w:val="008B5B2A"/>
    <w:rsid w:val="008B6EB3"/>
    <w:rsid w:val="008C1FF1"/>
    <w:rsid w:val="008C3039"/>
    <w:rsid w:val="008D2F3E"/>
    <w:rsid w:val="008D3900"/>
    <w:rsid w:val="008D55CF"/>
    <w:rsid w:val="008D68F4"/>
    <w:rsid w:val="008D6C29"/>
    <w:rsid w:val="008D786F"/>
    <w:rsid w:val="008E2908"/>
    <w:rsid w:val="008E33FE"/>
    <w:rsid w:val="008E621F"/>
    <w:rsid w:val="008E7A06"/>
    <w:rsid w:val="008F1F70"/>
    <w:rsid w:val="008F3AE6"/>
    <w:rsid w:val="00901E39"/>
    <w:rsid w:val="00903646"/>
    <w:rsid w:val="0090375B"/>
    <w:rsid w:val="00905FB2"/>
    <w:rsid w:val="00907765"/>
    <w:rsid w:val="00924FAD"/>
    <w:rsid w:val="00925621"/>
    <w:rsid w:val="00926F2C"/>
    <w:rsid w:val="00927511"/>
    <w:rsid w:val="00931CE6"/>
    <w:rsid w:val="009402FA"/>
    <w:rsid w:val="00942B67"/>
    <w:rsid w:val="00943BC3"/>
    <w:rsid w:val="00944218"/>
    <w:rsid w:val="009455E7"/>
    <w:rsid w:val="009460FB"/>
    <w:rsid w:val="00952940"/>
    <w:rsid w:val="00954774"/>
    <w:rsid w:val="00957AE4"/>
    <w:rsid w:val="00960DB8"/>
    <w:rsid w:val="009612F5"/>
    <w:rsid w:val="00961507"/>
    <w:rsid w:val="0096284E"/>
    <w:rsid w:val="00964E91"/>
    <w:rsid w:val="00967D2A"/>
    <w:rsid w:val="009724FD"/>
    <w:rsid w:val="00976214"/>
    <w:rsid w:val="009820E2"/>
    <w:rsid w:val="009827EF"/>
    <w:rsid w:val="00984DF5"/>
    <w:rsid w:val="0099090B"/>
    <w:rsid w:val="0099427C"/>
    <w:rsid w:val="00996D15"/>
    <w:rsid w:val="00996F4B"/>
    <w:rsid w:val="009A1F0D"/>
    <w:rsid w:val="009A39EA"/>
    <w:rsid w:val="009A5CB2"/>
    <w:rsid w:val="009B01A9"/>
    <w:rsid w:val="009C08B2"/>
    <w:rsid w:val="009C1492"/>
    <w:rsid w:val="009D6A4D"/>
    <w:rsid w:val="009E6867"/>
    <w:rsid w:val="009F0D1C"/>
    <w:rsid w:val="009F0D7F"/>
    <w:rsid w:val="009F12BA"/>
    <w:rsid w:val="009F199C"/>
    <w:rsid w:val="00A01F2F"/>
    <w:rsid w:val="00A05B53"/>
    <w:rsid w:val="00A0744F"/>
    <w:rsid w:val="00A10AF6"/>
    <w:rsid w:val="00A13D80"/>
    <w:rsid w:val="00A206AE"/>
    <w:rsid w:val="00A24A06"/>
    <w:rsid w:val="00A269DA"/>
    <w:rsid w:val="00A310BC"/>
    <w:rsid w:val="00A412C8"/>
    <w:rsid w:val="00A41549"/>
    <w:rsid w:val="00A43E7B"/>
    <w:rsid w:val="00A47F51"/>
    <w:rsid w:val="00A50DAC"/>
    <w:rsid w:val="00A60F8D"/>
    <w:rsid w:val="00A6476F"/>
    <w:rsid w:val="00A665C0"/>
    <w:rsid w:val="00A67241"/>
    <w:rsid w:val="00A72199"/>
    <w:rsid w:val="00A75B91"/>
    <w:rsid w:val="00A765CE"/>
    <w:rsid w:val="00A81999"/>
    <w:rsid w:val="00A82808"/>
    <w:rsid w:val="00A83C6F"/>
    <w:rsid w:val="00A917B2"/>
    <w:rsid w:val="00A95405"/>
    <w:rsid w:val="00A97C53"/>
    <w:rsid w:val="00AA4496"/>
    <w:rsid w:val="00AA5358"/>
    <w:rsid w:val="00AA5568"/>
    <w:rsid w:val="00AB5D6B"/>
    <w:rsid w:val="00AB6897"/>
    <w:rsid w:val="00AB7B7A"/>
    <w:rsid w:val="00AB7DBE"/>
    <w:rsid w:val="00AC16D3"/>
    <w:rsid w:val="00AC3CB3"/>
    <w:rsid w:val="00AC4C17"/>
    <w:rsid w:val="00AC545B"/>
    <w:rsid w:val="00AD2D49"/>
    <w:rsid w:val="00AD4CDB"/>
    <w:rsid w:val="00AE189B"/>
    <w:rsid w:val="00AF311B"/>
    <w:rsid w:val="00AF3672"/>
    <w:rsid w:val="00AF3F85"/>
    <w:rsid w:val="00B033F9"/>
    <w:rsid w:val="00B05A4E"/>
    <w:rsid w:val="00B061AB"/>
    <w:rsid w:val="00B14329"/>
    <w:rsid w:val="00B1767B"/>
    <w:rsid w:val="00B17E47"/>
    <w:rsid w:val="00B210B4"/>
    <w:rsid w:val="00B215FD"/>
    <w:rsid w:val="00B2423A"/>
    <w:rsid w:val="00B243DE"/>
    <w:rsid w:val="00B3325A"/>
    <w:rsid w:val="00B3590C"/>
    <w:rsid w:val="00B35AFB"/>
    <w:rsid w:val="00B40EC0"/>
    <w:rsid w:val="00B4400F"/>
    <w:rsid w:val="00B519C9"/>
    <w:rsid w:val="00B6072F"/>
    <w:rsid w:val="00B61067"/>
    <w:rsid w:val="00B619E8"/>
    <w:rsid w:val="00B6423C"/>
    <w:rsid w:val="00B65BFE"/>
    <w:rsid w:val="00B760CA"/>
    <w:rsid w:val="00B808C0"/>
    <w:rsid w:val="00B811C8"/>
    <w:rsid w:val="00B81EA7"/>
    <w:rsid w:val="00B870AE"/>
    <w:rsid w:val="00B95328"/>
    <w:rsid w:val="00BA0FFF"/>
    <w:rsid w:val="00BA5C91"/>
    <w:rsid w:val="00BB02A3"/>
    <w:rsid w:val="00BB1006"/>
    <w:rsid w:val="00BC027B"/>
    <w:rsid w:val="00BC3C5B"/>
    <w:rsid w:val="00BC642C"/>
    <w:rsid w:val="00BC680C"/>
    <w:rsid w:val="00BD7A06"/>
    <w:rsid w:val="00BE1828"/>
    <w:rsid w:val="00BE335B"/>
    <w:rsid w:val="00BE3F60"/>
    <w:rsid w:val="00BF3B18"/>
    <w:rsid w:val="00BF65D5"/>
    <w:rsid w:val="00BF6B4A"/>
    <w:rsid w:val="00C001E5"/>
    <w:rsid w:val="00C02084"/>
    <w:rsid w:val="00C05A70"/>
    <w:rsid w:val="00C2488C"/>
    <w:rsid w:val="00C256AE"/>
    <w:rsid w:val="00C26586"/>
    <w:rsid w:val="00C266C1"/>
    <w:rsid w:val="00C32158"/>
    <w:rsid w:val="00C35B28"/>
    <w:rsid w:val="00C36CED"/>
    <w:rsid w:val="00C41E62"/>
    <w:rsid w:val="00C46650"/>
    <w:rsid w:val="00C476AE"/>
    <w:rsid w:val="00C500C7"/>
    <w:rsid w:val="00C517E8"/>
    <w:rsid w:val="00C51F43"/>
    <w:rsid w:val="00C55FED"/>
    <w:rsid w:val="00C622CB"/>
    <w:rsid w:val="00C671C8"/>
    <w:rsid w:val="00C67B4D"/>
    <w:rsid w:val="00C72730"/>
    <w:rsid w:val="00C73378"/>
    <w:rsid w:val="00C81BEE"/>
    <w:rsid w:val="00C82799"/>
    <w:rsid w:val="00C85667"/>
    <w:rsid w:val="00C87F88"/>
    <w:rsid w:val="00C905E8"/>
    <w:rsid w:val="00C91CFA"/>
    <w:rsid w:val="00C92F97"/>
    <w:rsid w:val="00C94967"/>
    <w:rsid w:val="00C956FC"/>
    <w:rsid w:val="00CA462C"/>
    <w:rsid w:val="00CA5380"/>
    <w:rsid w:val="00CA54A8"/>
    <w:rsid w:val="00CB391D"/>
    <w:rsid w:val="00CB4DFF"/>
    <w:rsid w:val="00CE0721"/>
    <w:rsid w:val="00CE39B8"/>
    <w:rsid w:val="00CE73F6"/>
    <w:rsid w:val="00CE7AE1"/>
    <w:rsid w:val="00CF12DE"/>
    <w:rsid w:val="00CF489A"/>
    <w:rsid w:val="00CF5B75"/>
    <w:rsid w:val="00CF7D1D"/>
    <w:rsid w:val="00D00444"/>
    <w:rsid w:val="00D01CBB"/>
    <w:rsid w:val="00D059D0"/>
    <w:rsid w:val="00D1296C"/>
    <w:rsid w:val="00D14349"/>
    <w:rsid w:val="00D164DF"/>
    <w:rsid w:val="00D21989"/>
    <w:rsid w:val="00D22466"/>
    <w:rsid w:val="00D27CC3"/>
    <w:rsid w:val="00D3226F"/>
    <w:rsid w:val="00D33FA7"/>
    <w:rsid w:val="00D3735F"/>
    <w:rsid w:val="00D40F79"/>
    <w:rsid w:val="00D411DC"/>
    <w:rsid w:val="00D43D36"/>
    <w:rsid w:val="00D5091A"/>
    <w:rsid w:val="00D50D7E"/>
    <w:rsid w:val="00D574F8"/>
    <w:rsid w:val="00D66261"/>
    <w:rsid w:val="00D7055E"/>
    <w:rsid w:val="00D747B8"/>
    <w:rsid w:val="00D74C3A"/>
    <w:rsid w:val="00D75C16"/>
    <w:rsid w:val="00D8308A"/>
    <w:rsid w:val="00D90402"/>
    <w:rsid w:val="00D93A15"/>
    <w:rsid w:val="00D94AD2"/>
    <w:rsid w:val="00D957D6"/>
    <w:rsid w:val="00DB08EF"/>
    <w:rsid w:val="00DB0F1D"/>
    <w:rsid w:val="00DB411C"/>
    <w:rsid w:val="00DB5472"/>
    <w:rsid w:val="00DB59D1"/>
    <w:rsid w:val="00DB6D45"/>
    <w:rsid w:val="00DB6D48"/>
    <w:rsid w:val="00DC44BB"/>
    <w:rsid w:val="00DD0803"/>
    <w:rsid w:val="00DD219F"/>
    <w:rsid w:val="00DD68F9"/>
    <w:rsid w:val="00DD7D53"/>
    <w:rsid w:val="00DE5660"/>
    <w:rsid w:val="00DE5ADA"/>
    <w:rsid w:val="00DF2DB9"/>
    <w:rsid w:val="00DF30C9"/>
    <w:rsid w:val="00DF56ED"/>
    <w:rsid w:val="00E010D5"/>
    <w:rsid w:val="00E02A99"/>
    <w:rsid w:val="00E04F9C"/>
    <w:rsid w:val="00E113D4"/>
    <w:rsid w:val="00E2288A"/>
    <w:rsid w:val="00E25F0B"/>
    <w:rsid w:val="00E26F30"/>
    <w:rsid w:val="00E32D1D"/>
    <w:rsid w:val="00E335AF"/>
    <w:rsid w:val="00E34287"/>
    <w:rsid w:val="00E35D73"/>
    <w:rsid w:val="00E35FA7"/>
    <w:rsid w:val="00E3650D"/>
    <w:rsid w:val="00E36837"/>
    <w:rsid w:val="00E373D1"/>
    <w:rsid w:val="00E40E9A"/>
    <w:rsid w:val="00E438A6"/>
    <w:rsid w:val="00E4494F"/>
    <w:rsid w:val="00E474B0"/>
    <w:rsid w:val="00E5655F"/>
    <w:rsid w:val="00E570FD"/>
    <w:rsid w:val="00E5771E"/>
    <w:rsid w:val="00E60DAB"/>
    <w:rsid w:val="00E71967"/>
    <w:rsid w:val="00E75624"/>
    <w:rsid w:val="00E77ED0"/>
    <w:rsid w:val="00E80B50"/>
    <w:rsid w:val="00E83035"/>
    <w:rsid w:val="00E871FB"/>
    <w:rsid w:val="00E92DE9"/>
    <w:rsid w:val="00EA38FF"/>
    <w:rsid w:val="00EA5243"/>
    <w:rsid w:val="00EA549A"/>
    <w:rsid w:val="00EB16FA"/>
    <w:rsid w:val="00EB52E2"/>
    <w:rsid w:val="00EB5989"/>
    <w:rsid w:val="00EB798E"/>
    <w:rsid w:val="00EB7E0C"/>
    <w:rsid w:val="00EC17C7"/>
    <w:rsid w:val="00EC2101"/>
    <w:rsid w:val="00EC755E"/>
    <w:rsid w:val="00ED1968"/>
    <w:rsid w:val="00ED31AD"/>
    <w:rsid w:val="00ED4E4E"/>
    <w:rsid w:val="00ED62D1"/>
    <w:rsid w:val="00EE0B5D"/>
    <w:rsid w:val="00EE2DEC"/>
    <w:rsid w:val="00EE45BE"/>
    <w:rsid w:val="00EE6832"/>
    <w:rsid w:val="00EE6B34"/>
    <w:rsid w:val="00EE6FE8"/>
    <w:rsid w:val="00EF0759"/>
    <w:rsid w:val="00EF16F3"/>
    <w:rsid w:val="00EF35F4"/>
    <w:rsid w:val="00EF47D2"/>
    <w:rsid w:val="00EF4D6D"/>
    <w:rsid w:val="00EF636C"/>
    <w:rsid w:val="00F01BCC"/>
    <w:rsid w:val="00F023F1"/>
    <w:rsid w:val="00F02D7C"/>
    <w:rsid w:val="00F042AE"/>
    <w:rsid w:val="00F05902"/>
    <w:rsid w:val="00F10970"/>
    <w:rsid w:val="00F20E67"/>
    <w:rsid w:val="00F23876"/>
    <w:rsid w:val="00F23BD6"/>
    <w:rsid w:val="00F26782"/>
    <w:rsid w:val="00F356FB"/>
    <w:rsid w:val="00F36414"/>
    <w:rsid w:val="00F548CF"/>
    <w:rsid w:val="00F578EF"/>
    <w:rsid w:val="00F6291E"/>
    <w:rsid w:val="00F6496A"/>
    <w:rsid w:val="00F710E7"/>
    <w:rsid w:val="00F73ED3"/>
    <w:rsid w:val="00F84784"/>
    <w:rsid w:val="00F85FBB"/>
    <w:rsid w:val="00F901AC"/>
    <w:rsid w:val="00F91011"/>
    <w:rsid w:val="00F92EDE"/>
    <w:rsid w:val="00F97905"/>
    <w:rsid w:val="00FA2033"/>
    <w:rsid w:val="00FA5AD5"/>
    <w:rsid w:val="00FB65CE"/>
    <w:rsid w:val="00FB6A0A"/>
    <w:rsid w:val="00FC752F"/>
    <w:rsid w:val="00FC78F6"/>
    <w:rsid w:val="00FD1F5E"/>
    <w:rsid w:val="00FE03AD"/>
    <w:rsid w:val="00FE359E"/>
    <w:rsid w:val="00FE3DF8"/>
    <w:rsid w:val="00FF094E"/>
    <w:rsid w:val="00FF22FA"/>
    <w:rsid w:val="00FF2844"/>
    <w:rsid w:val="00FF53A4"/>
    <w:rsid w:val="00FF7131"/>
    <w:rsid w:val="00FF79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A021857"/>
  <w15:chartTrackingRefBased/>
  <w15:docId w15:val="{03B49F60-4AF5-DA47-921B-29DBFE2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ele-GroteskNor" w:eastAsia="Times New Roman" w:hAnsi="Tele-GroteskNor" w:cs="Times New Roman"/>
        <w:color w:val="000000" w:themeColor="text1"/>
        <w:sz w:val="24"/>
        <w:szCs w:val="24"/>
        <w:lang w:val="de-DE" w:eastAsia="de-DE" w:bidi="ar-SA"/>
      </w:rPr>
    </w:rPrDefault>
    <w:pPrDefault>
      <w:pPr>
        <w:spacing w:line="25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nhideWhenUsed="1"/>
    <w:lsdException w:name="footnote text" w:semiHidden="1" w:unhideWhenUsed="1"/>
    <w:lsdException w:name="annotation text" w:semiHidden="1"/>
    <w:lsdException w:name="index heading" w:semiHidden="1" w:unhideWhenUsed="1"/>
    <w:lsdException w:name="caption" w:semiHidden="1" w:unhideWhenUsed="1" w:qFormat="1"/>
    <w:lsdException w:name="table of figures" w:uiPriority="99"/>
    <w:lsdException w:name="envelope address" w:semiHidden="1" w:unhideWhenUsed="1"/>
    <w:lsdException w:name="envelope return"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lsdException w:name="Strong" w:semiHidden="1" w:unhideWhenUsed="1" w:qFormat="1"/>
    <w:lsdException w:name="Emphasis" w:semiHidden="1" w:unhideWhenUsed="1" w:qFormat="1"/>
    <w:lsdException w:name="Document Map" w:semiHidden="1"/>
    <w:lsdException w:name="Plain Text" w:semiHidden="1" w:unhideWhenUsed="1"/>
    <w:lsdException w:name="E-mail Signature" w:semiHidden="1" w:unhideWhenUsed="1"/>
    <w:lsdException w:name="Normal (Web)" w:semiHidden="1"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uiPriority w:val="1"/>
    <w:qFormat/>
    <w:rsid w:val="00DC44BB"/>
    <w:pPr>
      <w:spacing w:line="240" w:lineRule="auto"/>
    </w:pPr>
    <w:rPr>
      <w:rFonts w:asciiTheme="minorHAnsi" w:hAnsiTheme="minorHAnsi"/>
      <w:kern w:val="2"/>
    </w:rPr>
  </w:style>
  <w:style w:type="paragraph" w:styleId="berschrift1">
    <w:name w:val="heading 1"/>
    <w:aliases w:val="Kapitel"/>
    <w:next w:val="Titel"/>
    <w:autoRedefine/>
    <w:qFormat/>
    <w:rsid w:val="006821FD"/>
    <w:pPr>
      <w:keepNext/>
      <w:numPr>
        <w:numId w:val="2"/>
      </w:numPr>
      <w:spacing w:before="120" w:after="600" w:line="240" w:lineRule="auto"/>
      <w:outlineLvl w:val="0"/>
    </w:pPr>
    <w:rPr>
      <w:rFonts w:asciiTheme="majorHAnsi" w:hAnsiTheme="majorHAnsi"/>
      <w:color w:val="E20074" w:themeColor="text2"/>
      <w:kern w:val="2"/>
      <w:sz w:val="40"/>
      <w:szCs w:val="32"/>
    </w:rPr>
  </w:style>
  <w:style w:type="paragraph" w:styleId="berschrift2">
    <w:name w:val="heading 2"/>
    <w:basedOn w:val="Standard"/>
    <w:next w:val="Standard"/>
    <w:link w:val="berschrift2Zchn"/>
    <w:qFormat/>
    <w:rsid w:val="005F6EDD"/>
    <w:pPr>
      <w:numPr>
        <w:ilvl w:val="1"/>
        <w:numId w:val="2"/>
      </w:numPr>
      <w:spacing w:before="600" w:after="300"/>
      <w:outlineLvl w:val="1"/>
    </w:pPr>
    <w:rPr>
      <w:sz w:val="28"/>
      <w:szCs w:val="28"/>
    </w:rPr>
  </w:style>
  <w:style w:type="paragraph" w:styleId="berschrift3">
    <w:name w:val="heading 3"/>
    <w:basedOn w:val="berschrift2"/>
    <w:next w:val="Standard"/>
    <w:qFormat/>
    <w:rsid w:val="005F6EDD"/>
    <w:pPr>
      <w:numPr>
        <w:ilvl w:val="2"/>
      </w:numPr>
      <w:outlineLvl w:val="2"/>
    </w:pPr>
    <w:rPr>
      <w:szCs w:val="26"/>
    </w:rPr>
  </w:style>
  <w:style w:type="paragraph" w:styleId="berschrift4">
    <w:name w:val="heading 4"/>
    <w:basedOn w:val="berschrift2"/>
    <w:next w:val="Standard"/>
    <w:qFormat/>
    <w:rsid w:val="008B5B2A"/>
    <w:pPr>
      <w:numPr>
        <w:ilvl w:val="3"/>
      </w:numPr>
      <w:outlineLvl w:val="3"/>
    </w:pPr>
  </w:style>
  <w:style w:type="paragraph" w:styleId="berschrift5">
    <w:name w:val="heading 5"/>
    <w:basedOn w:val="Standard"/>
    <w:next w:val="Standard"/>
    <w:link w:val="berschrift5Zchn"/>
    <w:semiHidden/>
    <w:qFormat/>
    <w:rsid w:val="00F10970"/>
    <w:pPr>
      <w:keepNext/>
      <w:keepLines/>
      <w:numPr>
        <w:ilvl w:val="4"/>
        <w:numId w:val="2"/>
      </w:numPr>
      <w:spacing w:before="40"/>
      <w:outlineLvl w:val="4"/>
    </w:pPr>
    <w:rPr>
      <w:rFonts w:asciiTheme="majorHAnsi" w:eastAsiaTheme="majorEastAsia" w:hAnsiTheme="majorHAnsi" w:cstheme="majorBidi"/>
      <w:color w:val="258A82" w:themeColor="accent1" w:themeShade="BF"/>
    </w:rPr>
  </w:style>
  <w:style w:type="paragraph" w:styleId="berschrift6">
    <w:name w:val="heading 6"/>
    <w:basedOn w:val="Standard"/>
    <w:next w:val="Standard"/>
    <w:link w:val="berschrift6Zchn"/>
    <w:semiHidden/>
    <w:qFormat/>
    <w:rsid w:val="00F10970"/>
    <w:pPr>
      <w:keepNext/>
      <w:keepLines/>
      <w:numPr>
        <w:ilvl w:val="5"/>
        <w:numId w:val="2"/>
      </w:numPr>
      <w:spacing w:before="40"/>
      <w:outlineLvl w:val="5"/>
    </w:pPr>
    <w:rPr>
      <w:rFonts w:asciiTheme="majorHAnsi" w:eastAsiaTheme="majorEastAsia" w:hAnsiTheme="majorHAnsi" w:cstheme="majorBidi"/>
      <w:color w:val="195C57" w:themeColor="accent1" w:themeShade="7F"/>
    </w:rPr>
  </w:style>
  <w:style w:type="paragraph" w:styleId="berschrift7">
    <w:name w:val="heading 7"/>
    <w:basedOn w:val="Standard"/>
    <w:next w:val="Standard"/>
    <w:link w:val="berschrift7Zchn"/>
    <w:semiHidden/>
    <w:qFormat/>
    <w:rsid w:val="00F10970"/>
    <w:pPr>
      <w:keepNext/>
      <w:keepLines/>
      <w:numPr>
        <w:ilvl w:val="6"/>
        <w:numId w:val="2"/>
      </w:numPr>
      <w:spacing w:before="40"/>
      <w:outlineLvl w:val="6"/>
    </w:pPr>
    <w:rPr>
      <w:rFonts w:asciiTheme="majorHAnsi" w:eastAsiaTheme="majorEastAsia" w:hAnsiTheme="majorHAnsi" w:cstheme="majorBidi"/>
      <w:i/>
      <w:iCs/>
      <w:color w:val="195C57" w:themeColor="accent1" w:themeShade="7F"/>
    </w:rPr>
  </w:style>
  <w:style w:type="paragraph" w:styleId="berschrift8">
    <w:name w:val="heading 8"/>
    <w:basedOn w:val="Standard"/>
    <w:next w:val="Standard"/>
    <w:link w:val="berschrift8Zchn"/>
    <w:semiHidden/>
    <w:qFormat/>
    <w:rsid w:val="00F1097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qFormat/>
    <w:rsid w:val="00F1097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aliases w:val="Tabelle Telekom Zahl"/>
    <w:basedOn w:val="NormaleTabelle"/>
    <w:rsid w:val="005C32EE"/>
    <w:pPr>
      <w:spacing w:line="227" w:lineRule="exact"/>
      <w:jc w:val="right"/>
    </w:pPr>
    <w:rPr>
      <w:sz w:val="16"/>
    </w:rPr>
    <w:tblPr>
      <w:tblBorders>
        <w:top w:val="single" w:sz="4" w:space="0" w:color="auto"/>
        <w:bottom w:val="single" w:sz="2" w:space="0" w:color="666666"/>
        <w:insideH w:val="single" w:sz="2" w:space="0" w:color="666666"/>
      </w:tblBorders>
      <w:tblCellMar>
        <w:top w:w="28" w:type="dxa"/>
        <w:left w:w="0" w:type="dxa"/>
        <w:bottom w:w="28" w:type="dxa"/>
        <w:right w:w="0" w:type="dxa"/>
      </w:tblCellMar>
    </w:tblPr>
    <w:tblStylePr w:type="firstRow">
      <w:rPr>
        <w:rFonts w:asciiTheme="majorHAnsi" w:hAnsiTheme="majorHAnsi"/>
        <w:b w:val="0"/>
        <w:color w:val="E20074" w:themeColor="text2"/>
        <w:sz w:val="16"/>
      </w:rPr>
      <w:tblPr/>
      <w:tcPr>
        <w:tcBorders>
          <w:top w:val="nil"/>
          <w:left w:val="nil"/>
          <w:bottom w:val="nil"/>
          <w:right w:val="nil"/>
          <w:insideH w:val="nil"/>
          <w:insideV w:val="nil"/>
          <w:tl2br w:val="nil"/>
          <w:tr2bl w:val="nil"/>
        </w:tcBorders>
      </w:tcPr>
    </w:tblStylePr>
    <w:tblStylePr w:type="firstCol">
      <w:pPr>
        <w:jc w:val="left"/>
      </w:pPr>
    </w:tblStylePr>
  </w:style>
  <w:style w:type="paragraph" w:styleId="Funotentext">
    <w:name w:val="footnote text"/>
    <w:basedOn w:val="Standard"/>
    <w:link w:val="FunotentextZchn"/>
    <w:uiPriority w:val="6"/>
    <w:rsid w:val="00551C0C"/>
    <w:rPr>
      <w:sz w:val="20"/>
      <w:szCs w:val="20"/>
    </w:rPr>
  </w:style>
  <w:style w:type="paragraph" w:customStyle="1" w:styleId="Zitate">
    <w:name w:val="Zitate"/>
    <w:basedOn w:val="Standard"/>
    <w:uiPriority w:val="3"/>
    <w:qFormat/>
    <w:rsid w:val="00DC44BB"/>
    <w:rPr>
      <w:color w:val="E20074" w:themeColor="text2"/>
    </w:rPr>
  </w:style>
  <w:style w:type="paragraph" w:customStyle="1" w:styleId="FlietextAbstanddavor">
    <w:name w:val="Fließtext Abstand davor"/>
    <w:basedOn w:val="Standard"/>
    <w:semiHidden/>
    <w:qFormat/>
    <w:rsid w:val="002D391C"/>
    <w:pPr>
      <w:spacing w:before="300"/>
    </w:pPr>
  </w:style>
  <w:style w:type="paragraph" w:customStyle="1" w:styleId="ListemitBullet1">
    <w:name w:val="Liste mit Bullet 1"/>
    <w:basedOn w:val="Standard"/>
    <w:next w:val="ListemitBullet1Fortsetzung"/>
    <w:uiPriority w:val="2"/>
    <w:qFormat/>
    <w:rsid w:val="006261B1"/>
    <w:pPr>
      <w:numPr>
        <w:numId w:val="5"/>
      </w:numPr>
      <w:tabs>
        <w:tab w:val="left" w:pos="340"/>
      </w:tabs>
      <w:spacing w:before="120"/>
    </w:pPr>
  </w:style>
  <w:style w:type="paragraph" w:customStyle="1" w:styleId="Listesort1">
    <w:name w:val="Liste sort 1"/>
    <w:basedOn w:val="ListemitBullet1"/>
    <w:uiPriority w:val="2"/>
    <w:qFormat/>
    <w:rsid w:val="006261B1"/>
    <w:pPr>
      <w:numPr>
        <w:numId w:val="3"/>
      </w:numPr>
    </w:pPr>
  </w:style>
  <w:style w:type="paragraph" w:customStyle="1" w:styleId="Listesort2">
    <w:name w:val="Liste sort 2"/>
    <w:basedOn w:val="Listesort1"/>
    <w:uiPriority w:val="2"/>
    <w:rsid w:val="006261B1"/>
    <w:pPr>
      <w:numPr>
        <w:ilvl w:val="1"/>
      </w:numPr>
    </w:pPr>
  </w:style>
  <w:style w:type="character" w:customStyle="1" w:styleId="fett">
    <w:name w:val="fett"/>
    <w:uiPriority w:val="2"/>
    <w:qFormat/>
    <w:rsid w:val="0099427C"/>
    <w:rPr>
      <w:rFonts w:asciiTheme="majorHAnsi" w:hAnsiTheme="majorHAnsi"/>
      <w:b/>
    </w:rPr>
  </w:style>
  <w:style w:type="table" w:customStyle="1" w:styleId="TelekomTabelleTest">
    <w:name w:val="Telekom Tabelle Test"/>
    <w:basedOn w:val="NormaleTabelle"/>
    <w:uiPriority w:val="99"/>
    <w:rsid w:val="005C32EE"/>
    <w:pPr>
      <w:spacing w:line="227" w:lineRule="exact"/>
    </w:pPr>
    <w:rPr>
      <w:sz w:val="16"/>
    </w:rPr>
    <w:tblPr>
      <w:tblBorders>
        <w:bottom w:val="single" w:sz="2" w:space="0" w:color="515151" w:themeColor="background2" w:themeShade="80"/>
        <w:insideH w:val="single" w:sz="2" w:space="0" w:color="515151" w:themeColor="background2" w:themeShade="80"/>
      </w:tblBorders>
    </w:tblPr>
    <w:tcPr>
      <w:tcMar>
        <w:top w:w="28" w:type="dxa"/>
        <w:left w:w="0" w:type="dxa"/>
        <w:bottom w:w="28" w:type="dxa"/>
        <w:right w:w="0" w:type="dxa"/>
      </w:tcMar>
    </w:tcPr>
    <w:tblStylePr w:type="firstRow">
      <w:rPr>
        <w:rFonts w:asciiTheme="majorHAnsi" w:hAnsiTheme="majorHAnsi"/>
        <w:color w:val="E20074" w:themeColor="text2"/>
        <w:sz w:val="16"/>
      </w:rPr>
      <w:tblPr/>
      <w:tcPr>
        <w:tcBorders>
          <w:top w:val="nil"/>
          <w:left w:val="nil"/>
          <w:bottom w:val="nil"/>
          <w:right w:val="nil"/>
          <w:insideH w:val="nil"/>
          <w:insideV w:val="nil"/>
          <w:tl2br w:val="nil"/>
          <w:tr2bl w:val="nil"/>
        </w:tcBorders>
      </w:tcPr>
    </w:tblStylePr>
  </w:style>
  <w:style w:type="paragraph" w:customStyle="1" w:styleId="Kapitel-Thema">
    <w:name w:val="Kapitel-Thema"/>
    <w:semiHidden/>
    <w:rsid w:val="00F0540C"/>
    <w:rPr>
      <w:sz w:val="19"/>
    </w:rPr>
  </w:style>
  <w:style w:type="paragraph" w:styleId="Kopfzeile">
    <w:name w:val="header"/>
    <w:basedOn w:val="Standard"/>
    <w:uiPriority w:val="11"/>
    <w:unhideWhenUsed/>
    <w:rsid w:val="00826FA0"/>
    <w:pPr>
      <w:tabs>
        <w:tab w:val="center" w:pos="4536"/>
        <w:tab w:val="right" w:pos="9072"/>
      </w:tabs>
    </w:pPr>
    <w:rPr>
      <w:sz w:val="20"/>
    </w:rPr>
  </w:style>
  <w:style w:type="paragraph" w:styleId="Fuzeile">
    <w:name w:val="footer"/>
    <w:basedOn w:val="Standard"/>
    <w:uiPriority w:val="12"/>
    <w:unhideWhenUsed/>
    <w:rsid w:val="005D207D"/>
    <w:pPr>
      <w:tabs>
        <w:tab w:val="center" w:pos="5670"/>
        <w:tab w:val="right" w:pos="9497"/>
      </w:tabs>
    </w:pPr>
    <w:rPr>
      <w:sz w:val="20"/>
    </w:rPr>
  </w:style>
  <w:style w:type="paragraph" w:customStyle="1" w:styleId="ObjektAbbildungen">
    <w:name w:val="Objekt Abbildungen"/>
    <w:basedOn w:val="Standard"/>
    <w:next w:val="Standard"/>
    <w:uiPriority w:val="5"/>
    <w:rsid w:val="00C36CED"/>
    <w:pPr>
      <w:keepNext/>
      <w:spacing w:before="300"/>
    </w:pPr>
  </w:style>
  <w:style w:type="paragraph" w:styleId="Abbildungsverzeichnis">
    <w:name w:val="table of figures"/>
    <w:basedOn w:val="FlietextAbstanddavor"/>
    <w:next w:val="Standard"/>
    <w:uiPriority w:val="99"/>
    <w:unhideWhenUsed/>
    <w:rsid w:val="00725D08"/>
    <w:pPr>
      <w:tabs>
        <w:tab w:val="left" w:pos="1474"/>
        <w:tab w:val="right" w:leader="dot" w:pos="9497"/>
      </w:tabs>
      <w:ind w:left="1474" w:hanging="1474"/>
    </w:pPr>
  </w:style>
  <w:style w:type="paragraph" w:styleId="Verzeichnis1">
    <w:name w:val="toc 1"/>
    <w:basedOn w:val="Standard"/>
    <w:next w:val="Fuzeile"/>
    <w:autoRedefine/>
    <w:uiPriority w:val="39"/>
    <w:unhideWhenUsed/>
    <w:rsid w:val="003B0EA3"/>
    <w:pPr>
      <w:tabs>
        <w:tab w:val="left" w:pos="340"/>
        <w:tab w:val="right" w:leader="dot" w:pos="9497"/>
      </w:tabs>
      <w:spacing w:before="300"/>
      <w:ind w:left="340" w:hanging="340"/>
    </w:pPr>
    <w:rPr>
      <w:noProof/>
    </w:rPr>
  </w:style>
  <w:style w:type="paragraph" w:styleId="Verzeichnis2">
    <w:name w:val="toc 2"/>
    <w:basedOn w:val="Verzeichnis1"/>
    <w:next w:val="Standard"/>
    <w:autoRedefine/>
    <w:uiPriority w:val="39"/>
    <w:unhideWhenUsed/>
    <w:rsid w:val="003B0EA3"/>
    <w:pPr>
      <w:tabs>
        <w:tab w:val="clear" w:pos="340"/>
        <w:tab w:val="left" w:pos="851"/>
      </w:tabs>
      <w:spacing w:before="120"/>
      <w:ind w:left="907" w:hanging="567"/>
    </w:pPr>
    <w:rPr>
      <w:rFonts w:eastAsiaTheme="minorEastAsia" w:cstheme="minorBidi"/>
      <w:szCs w:val="22"/>
    </w:rPr>
  </w:style>
  <w:style w:type="paragraph" w:styleId="Verzeichnis3">
    <w:name w:val="toc 3"/>
    <w:basedOn w:val="Verzeichnis1"/>
    <w:next w:val="Standard"/>
    <w:autoRedefine/>
    <w:uiPriority w:val="39"/>
    <w:unhideWhenUsed/>
    <w:rsid w:val="003B0EA3"/>
    <w:pPr>
      <w:tabs>
        <w:tab w:val="clear" w:pos="340"/>
        <w:tab w:val="left" w:pos="1474"/>
      </w:tabs>
      <w:spacing w:before="120"/>
      <w:ind w:left="1475" w:hanging="624"/>
    </w:pPr>
  </w:style>
  <w:style w:type="numbering" w:styleId="1ai">
    <w:name w:val="Outline List 1"/>
    <w:basedOn w:val="KeineListe"/>
    <w:rsid w:val="001D6029"/>
    <w:pPr>
      <w:numPr>
        <w:numId w:val="1"/>
      </w:numPr>
    </w:pPr>
  </w:style>
  <w:style w:type="character" w:styleId="Seitenzahl">
    <w:name w:val="page number"/>
    <w:basedOn w:val="Absatz-Standardschriftart"/>
    <w:semiHidden/>
    <w:rsid w:val="0062350E"/>
    <w:rPr>
      <w:rFonts w:ascii="Tele-GroteskNor" w:hAnsi="Tele-GroteskNor"/>
      <w:color w:val="000000" w:themeColor="text1"/>
      <w:sz w:val="24"/>
    </w:rPr>
  </w:style>
  <w:style w:type="character" w:styleId="Hyperlink">
    <w:name w:val="Hyperlink"/>
    <w:basedOn w:val="Absatz-Standardschriftart"/>
    <w:uiPriority w:val="99"/>
    <w:unhideWhenUsed/>
    <w:rsid w:val="00D66261"/>
    <w:rPr>
      <w:rFonts w:asciiTheme="minorHAnsi" w:hAnsiTheme="minorHAnsi"/>
      <w:color w:val="E20074" w:themeColor="text2"/>
      <w:u w:val="single"/>
    </w:rPr>
  </w:style>
  <w:style w:type="character" w:customStyle="1" w:styleId="berschrift5Zchn">
    <w:name w:val="Überschrift 5 Zchn"/>
    <w:basedOn w:val="Absatz-Standardschriftart"/>
    <w:link w:val="berschrift5"/>
    <w:semiHidden/>
    <w:rsid w:val="00CA462C"/>
    <w:rPr>
      <w:rFonts w:asciiTheme="majorHAnsi" w:eastAsiaTheme="majorEastAsia" w:hAnsiTheme="majorHAnsi" w:cstheme="majorBidi"/>
      <w:color w:val="258A82" w:themeColor="accent1" w:themeShade="BF"/>
      <w:kern w:val="2"/>
    </w:rPr>
  </w:style>
  <w:style w:type="character" w:customStyle="1" w:styleId="berschrift6Zchn">
    <w:name w:val="Überschrift 6 Zchn"/>
    <w:basedOn w:val="Absatz-Standardschriftart"/>
    <w:link w:val="berschrift6"/>
    <w:semiHidden/>
    <w:rsid w:val="00CA462C"/>
    <w:rPr>
      <w:rFonts w:asciiTheme="majorHAnsi" w:eastAsiaTheme="majorEastAsia" w:hAnsiTheme="majorHAnsi" w:cstheme="majorBidi"/>
      <w:color w:val="195C57" w:themeColor="accent1" w:themeShade="7F"/>
      <w:kern w:val="2"/>
    </w:rPr>
  </w:style>
  <w:style w:type="character" w:customStyle="1" w:styleId="berschrift7Zchn">
    <w:name w:val="Überschrift 7 Zchn"/>
    <w:basedOn w:val="Absatz-Standardschriftart"/>
    <w:link w:val="berschrift7"/>
    <w:semiHidden/>
    <w:rsid w:val="00CA462C"/>
    <w:rPr>
      <w:rFonts w:asciiTheme="majorHAnsi" w:eastAsiaTheme="majorEastAsia" w:hAnsiTheme="majorHAnsi" w:cstheme="majorBidi"/>
      <w:i/>
      <w:iCs/>
      <w:color w:val="195C57" w:themeColor="accent1" w:themeShade="7F"/>
      <w:kern w:val="2"/>
    </w:rPr>
  </w:style>
  <w:style w:type="character" w:customStyle="1" w:styleId="berschrift8Zchn">
    <w:name w:val="Überschrift 8 Zchn"/>
    <w:basedOn w:val="Absatz-Standardschriftart"/>
    <w:link w:val="berschrift8"/>
    <w:semiHidden/>
    <w:rsid w:val="00CA462C"/>
    <w:rPr>
      <w:rFonts w:asciiTheme="majorHAnsi" w:eastAsiaTheme="majorEastAsia" w:hAnsiTheme="majorHAnsi" w:cstheme="majorBidi"/>
      <w:color w:val="272727" w:themeColor="text1" w:themeTint="D8"/>
      <w:kern w:val="2"/>
      <w:sz w:val="21"/>
      <w:szCs w:val="21"/>
    </w:rPr>
  </w:style>
  <w:style w:type="character" w:customStyle="1" w:styleId="berschrift9Zchn">
    <w:name w:val="Überschrift 9 Zchn"/>
    <w:basedOn w:val="Absatz-Standardschriftart"/>
    <w:link w:val="berschrift9"/>
    <w:semiHidden/>
    <w:rsid w:val="00CA462C"/>
    <w:rPr>
      <w:rFonts w:asciiTheme="majorHAnsi" w:eastAsiaTheme="majorEastAsia" w:hAnsiTheme="majorHAnsi" w:cstheme="majorBidi"/>
      <w:i/>
      <w:iCs/>
      <w:color w:val="272727" w:themeColor="text1" w:themeTint="D8"/>
      <w:kern w:val="2"/>
      <w:sz w:val="21"/>
      <w:szCs w:val="21"/>
    </w:rPr>
  </w:style>
  <w:style w:type="paragraph" w:customStyle="1" w:styleId="Listesort3">
    <w:name w:val="Liste sort 3"/>
    <w:basedOn w:val="Listesort1"/>
    <w:uiPriority w:val="2"/>
    <w:rsid w:val="006261B1"/>
    <w:pPr>
      <w:numPr>
        <w:ilvl w:val="2"/>
      </w:numPr>
      <w:ind w:left="1020" w:hanging="340"/>
    </w:pPr>
  </w:style>
  <w:style w:type="paragraph" w:customStyle="1" w:styleId="Listesort4">
    <w:name w:val="Liste sort 4"/>
    <w:basedOn w:val="Listesort1"/>
    <w:uiPriority w:val="2"/>
    <w:rsid w:val="006261B1"/>
    <w:pPr>
      <w:numPr>
        <w:ilvl w:val="3"/>
      </w:numPr>
      <w:ind w:left="1475" w:hanging="454"/>
    </w:pPr>
  </w:style>
  <w:style w:type="paragraph" w:customStyle="1" w:styleId="Listesort5">
    <w:name w:val="Liste sort 5"/>
    <w:basedOn w:val="Listesort1"/>
    <w:uiPriority w:val="2"/>
    <w:rsid w:val="006261B1"/>
    <w:pPr>
      <w:numPr>
        <w:ilvl w:val="4"/>
      </w:numPr>
    </w:pPr>
  </w:style>
  <w:style w:type="paragraph" w:customStyle="1" w:styleId="Listesort1Fortsetzung">
    <w:name w:val="Liste sort 1 Fortsetzung"/>
    <w:basedOn w:val="Standard"/>
    <w:uiPriority w:val="2"/>
    <w:rsid w:val="0074276C"/>
    <w:pPr>
      <w:spacing w:before="120"/>
      <w:ind w:left="340"/>
    </w:pPr>
  </w:style>
  <w:style w:type="paragraph" w:customStyle="1" w:styleId="Listesort2Fortsetzung">
    <w:name w:val="Liste sort 2 Fortsetzung"/>
    <w:basedOn w:val="Listesort1Fortsetzung"/>
    <w:uiPriority w:val="2"/>
    <w:rsid w:val="00E75624"/>
    <w:pPr>
      <w:ind w:left="680"/>
    </w:pPr>
  </w:style>
  <w:style w:type="paragraph" w:customStyle="1" w:styleId="Listesort3Fortsetzung">
    <w:name w:val="Liste sort 3 Fortsetzung"/>
    <w:basedOn w:val="Listesort1Fortsetzung"/>
    <w:uiPriority w:val="2"/>
    <w:rsid w:val="00C26586"/>
    <w:pPr>
      <w:ind w:left="1021"/>
    </w:pPr>
  </w:style>
  <w:style w:type="paragraph" w:customStyle="1" w:styleId="Listesort4Fortsetzung">
    <w:name w:val="Liste sort 4 Fortsetzung"/>
    <w:basedOn w:val="Listesort1Fortsetzung"/>
    <w:uiPriority w:val="2"/>
    <w:rsid w:val="00374B4D"/>
    <w:pPr>
      <w:ind w:left="1474"/>
    </w:pPr>
  </w:style>
  <w:style w:type="paragraph" w:customStyle="1" w:styleId="Listesort5Fortsetzung">
    <w:name w:val="Liste sort 5 Fortsetzung"/>
    <w:basedOn w:val="Listesort1Fortsetzung"/>
    <w:uiPriority w:val="2"/>
    <w:rsid w:val="00374B4D"/>
    <w:pPr>
      <w:ind w:left="1871"/>
    </w:pPr>
  </w:style>
  <w:style w:type="paragraph" w:customStyle="1" w:styleId="ListemitBullet1Fortsetzung">
    <w:name w:val="Liste mit Bullet 1 Fortsetzung"/>
    <w:basedOn w:val="ListemitBullet1"/>
    <w:uiPriority w:val="2"/>
    <w:rsid w:val="0074276C"/>
    <w:pPr>
      <w:numPr>
        <w:numId w:val="0"/>
      </w:numPr>
      <w:ind w:left="340"/>
    </w:pPr>
  </w:style>
  <w:style w:type="paragraph" w:customStyle="1" w:styleId="ListemitBullet2Fortsetzung">
    <w:name w:val="Liste mit Bullet 2 Fortsetzung"/>
    <w:basedOn w:val="ListemitBullet1Fortsetzung"/>
    <w:uiPriority w:val="2"/>
    <w:rsid w:val="00293D32"/>
    <w:pPr>
      <w:ind w:left="680"/>
    </w:pPr>
  </w:style>
  <w:style w:type="paragraph" w:customStyle="1" w:styleId="ListemitBullet3Fortsetzung">
    <w:name w:val="Liste mit Bullet 3 Fortsetzung"/>
    <w:basedOn w:val="ListemitBullet1Fortsetzung"/>
    <w:uiPriority w:val="2"/>
    <w:rsid w:val="00293D32"/>
    <w:pPr>
      <w:ind w:left="1021"/>
    </w:pPr>
  </w:style>
  <w:style w:type="paragraph" w:customStyle="1" w:styleId="ListemitBullet4Fortsetzung">
    <w:name w:val="Liste mit Bullet 4 Fortsetzung"/>
    <w:basedOn w:val="ListemitBullet1Fortsetzung"/>
    <w:uiPriority w:val="2"/>
    <w:rsid w:val="00293D32"/>
    <w:pPr>
      <w:ind w:left="1361"/>
    </w:pPr>
  </w:style>
  <w:style w:type="paragraph" w:customStyle="1" w:styleId="ListemitBullet5Fortsetzung">
    <w:name w:val="Liste mit Bullet 5 Fortsetzung"/>
    <w:basedOn w:val="ListemitBullet1Fortsetzung"/>
    <w:uiPriority w:val="2"/>
    <w:rsid w:val="0074276C"/>
    <w:pPr>
      <w:ind w:left="1701"/>
    </w:pPr>
  </w:style>
  <w:style w:type="paragraph" w:styleId="Beschriftung">
    <w:name w:val="caption"/>
    <w:basedOn w:val="Standard"/>
    <w:next w:val="Standard"/>
    <w:uiPriority w:val="5"/>
    <w:qFormat/>
    <w:rsid w:val="00C36CED"/>
    <w:pPr>
      <w:tabs>
        <w:tab w:val="left" w:pos="851"/>
      </w:tabs>
      <w:spacing w:before="160" w:after="400"/>
    </w:pPr>
    <w:rPr>
      <w:iCs/>
      <w:sz w:val="16"/>
      <w:szCs w:val="20"/>
    </w:rPr>
  </w:style>
  <w:style w:type="table" w:styleId="Gitternetztabelle1hellAkzent1">
    <w:name w:val="Grid Table 1 Light Accent 1"/>
    <w:basedOn w:val="NormaleTabelle"/>
    <w:uiPriority w:val="46"/>
    <w:rsid w:val="00D3735F"/>
    <w:tblPr>
      <w:tblStyleRowBandSize w:val="1"/>
      <w:tblStyleColBandSize w:val="1"/>
      <w:tblBorders>
        <w:top w:val="single" w:sz="4" w:space="0" w:color="A8E7E2" w:themeColor="accent1" w:themeTint="66"/>
        <w:left w:val="single" w:sz="4" w:space="0" w:color="A8E7E2" w:themeColor="accent1" w:themeTint="66"/>
        <w:bottom w:val="single" w:sz="4" w:space="0" w:color="A8E7E2" w:themeColor="accent1" w:themeTint="66"/>
        <w:right w:val="single" w:sz="4" w:space="0" w:color="A8E7E2" w:themeColor="accent1" w:themeTint="66"/>
        <w:insideH w:val="single" w:sz="4" w:space="0" w:color="A8E7E2" w:themeColor="accent1" w:themeTint="66"/>
        <w:insideV w:val="single" w:sz="4" w:space="0" w:color="A8E7E2" w:themeColor="accent1" w:themeTint="66"/>
      </w:tblBorders>
    </w:tblPr>
    <w:tblStylePr w:type="firstRow">
      <w:rPr>
        <w:b/>
        <w:bCs/>
      </w:rPr>
      <w:tblPr/>
      <w:tcPr>
        <w:tcBorders>
          <w:bottom w:val="single" w:sz="12" w:space="0" w:color="7DDCD4" w:themeColor="accent1" w:themeTint="99"/>
        </w:tcBorders>
      </w:tcPr>
    </w:tblStylePr>
    <w:tblStylePr w:type="lastRow">
      <w:rPr>
        <w:b/>
        <w:bCs/>
      </w:rPr>
      <w:tblPr/>
      <w:tcPr>
        <w:tcBorders>
          <w:top w:val="double" w:sz="2" w:space="0" w:color="7DDCD4"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3036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30366D"/>
    <w:tblPr>
      <w:tblStyleRowBandSize w:val="1"/>
      <w:tblStyleColBandSize w:val="1"/>
      <w:tblBorders>
        <w:top w:val="single" w:sz="4" w:space="0" w:color="F7EAE5" w:themeColor="accent3" w:themeTint="66"/>
        <w:left w:val="single" w:sz="4" w:space="0" w:color="F7EAE5" w:themeColor="accent3" w:themeTint="66"/>
        <w:bottom w:val="single" w:sz="4" w:space="0" w:color="F7EAE5" w:themeColor="accent3" w:themeTint="66"/>
        <w:right w:val="single" w:sz="4" w:space="0" w:color="F7EAE5" w:themeColor="accent3" w:themeTint="66"/>
        <w:insideH w:val="single" w:sz="4" w:space="0" w:color="F7EAE5" w:themeColor="accent3" w:themeTint="66"/>
        <w:insideV w:val="single" w:sz="4" w:space="0" w:color="F7EAE5" w:themeColor="accent3" w:themeTint="66"/>
      </w:tblBorders>
    </w:tblPr>
    <w:tblStylePr w:type="firstRow">
      <w:rPr>
        <w:b/>
        <w:bCs/>
      </w:rPr>
      <w:tblPr/>
      <w:tcPr>
        <w:tcBorders>
          <w:bottom w:val="single" w:sz="12" w:space="0" w:color="F3E0D8" w:themeColor="accent3" w:themeTint="99"/>
        </w:tcBorders>
      </w:tcPr>
    </w:tblStylePr>
    <w:tblStylePr w:type="lastRow">
      <w:rPr>
        <w:b/>
        <w:bCs/>
      </w:rPr>
      <w:tblPr/>
      <w:tcPr>
        <w:tcBorders>
          <w:top w:val="double" w:sz="2" w:space="0" w:color="F3E0D8" w:themeColor="accent3"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3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036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el">
    <w:name w:val="Title"/>
    <w:basedOn w:val="Standard"/>
    <w:next w:val="Standard"/>
    <w:link w:val="TitelZchn"/>
    <w:semiHidden/>
    <w:unhideWhenUsed/>
    <w:qFormat/>
    <w:rsid w:val="005C32EE"/>
    <w:pPr>
      <w:spacing w:line="216" w:lineRule="auto"/>
      <w:contextualSpacing/>
    </w:pPr>
    <w:rPr>
      <w:rFonts w:asciiTheme="majorHAnsi" w:eastAsiaTheme="majorEastAsia" w:hAnsiTheme="majorHAnsi" w:cstheme="majorBidi"/>
      <w:caps/>
      <w:color w:val="FFFFFF" w:themeColor="background1"/>
      <w:kern w:val="28"/>
      <w:sz w:val="60"/>
      <w:szCs w:val="56"/>
    </w:rPr>
  </w:style>
  <w:style w:type="character" w:customStyle="1" w:styleId="TitelZchn">
    <w:name w:val="Titel Zchn"/>
    <w:basedOn w:val="Absatz-Standardschriftart"/>
    <w:link w:val="Titel"/>
    <w:semiHidden/>
    <w:rsid w:val="005C32EE"/>
    <w:rPr>
      <w:rFonts w:asciiTheme="majorHAnsi" w:eastAsiaTheme="majorEastAsia" w:hAnsiTheme="majorHAnsi" w:cstheme="majorBidi"/>
      <w:caps/>
      <w:color w:val="FFFFFF" w:themeColor="background1"/>
      <w:kern w:val="28"/>
      <w:sz w:val="60"/>
      <w:szCs w:val="56"/>
    </w:rPr>
  </w:style>
  <w:style w:type="paragraph" w:styleId="Untertitel">
    <w:name w:val="Subtitle"/>
    <w:basedOn w:val="Titel"/>
    <w:next w:val="Standard"/>
    <w:link w:val="UntertitelZchn"/>
    <w:semiHidden/>
    <w:unhideWhenUsed/>
    <w:qFormat/>
    <w:rsid w:val="005C32EE"/>
    <w:pPr>
      <w:numPr>
        <w:ilvl w:val="1"/>
      </w:numPr>
      <w:spacing w:after="160"/>
    </w:pPr>
    <w:rPr>
      <w:rFonts w:asciiTheme="minorHAnsi" w:eastAsiaTheme="minorEastAsia" w:hAnsiTheme="minorHAnsi" w:cstheme="minorBidi"/>
      <w:szCs w:val="22"/>
    </w:rPr>
  </w:style>
  <w:style w:type="character" w:customStyle="1" w:styleId="UntertitelZchn">
    <w:name w:val="Untertitel Zchn"/>
    <w:basedOn w:val="Absatz-Standardschriftart"/>
    <w:link w:val="Untertitel"/>
    <w:semiHidden/>
    <w:rsid w:val="005C32EE"/>
    <w:rPr>
      <w:rFonts w:asciiTheme="minorHAnsi" w:eastAsiaTheme="minorEastAsia" w:hAnsiTheme="minorHAnsi" w:cstheme="minorBidi"/>
      <w:caps/>
      <w:color w:val="FFFFFF" w:themeColor="background1"/>
      <w:kern w:val="28"/>
      <w:sz w:val="60"/>
      <w:szCs w:val="22"/>
    </w:rPr>
  </w:style>
  <w:style w:type="character" w:styleId="BesuchterLink">
    <w:name w:val="FollowedHyperlink"/>
    <w:basedOn w:val="Hyperlink"/>
    <w:uiPriority w:val="16"/>
    <w:rsid w:val="005F6EDD"/>
    <w:rPr>
      <w:rFonts w:asciiTheme="minorHAnsi" w:hAnsiTheme="minorHAnsi"/>
      <w:color w:val="00739F" w:themeColor="followedHyperlink"/>
      <w:u w:val="single"/>
    </w:rPr>
  </w:style>
  <w:style w:type="paragraph" w:customStyle="1" w:styleId="TitelVersionStandStatus">
    <w:name w:val="Titel Version Stand Status"/>
    <w:basedOn w:val="Standard"/>
    <w:link w:val="TitelVersionStandStatusZchn"/>
    <w:semiHidden/>
    <w:qFormat/>
    <w:rsid w:val="009B01A9"/>
    <w:pPr>
      <w:tabs>
        <w:tab w:val="left" w:pos="851"/>
      </w:tabs>
    </w:pPr>
    <w:rPr>
      <w:color w:val="FFFFFF" w:themeColor="background1"/>
      <w:sz w:val="28"/>
    </w:rPr>
  </w:style>
  <w:style w:type="character" w:customStyle="1" w:styleId="TitelVersionStandStatusZchn">
    <w:name w:val="Titel Version Stand Status Zchn"/>
    <w:basedOn w:val="Absatz-Standardschriftart"/>
    <w:link w:val="TitelVersionStandStatus"/>
    <w:semiHidden/>
    <w:rsid w:val="00CA462C"/>
    <w:rPr>
      <w:rFonts w:ascii="Tele-GroteskNor" w:hAnsi="Tele-GroteskNor"/>
      <w:color w:val="FFFFFF" w:themeColor="background1"/>
      <w:sz w:val="28"/>
      <w:szCs w:val="24"/>
    </w:rPr>
  </w:style>
  <w:style w:type="character" w:styleId="Platzhaltertext">
    <w:name w:val="Placeholder Text"/>
    <w:basedOn w:val="Absatz-Standardschriftart"/>
    <w:uiPriority w:val="99"/>
    <w:semiHidden/>
    <w:rsid w:val="006414D0"/>
    <w:rPr>
      <w:color w:val="808080"/>
    </w:rPr>
  </w:style>
  <w:style w:type="paragraph" w:customStyle="1" w:styleId="VerzeichnisimIHV">
    <w:name w:val="Verzeichnis im IHV"/>
    <w:uiPriority w:val="7"/>
    <w:qFormat/>
    <w:rsid w:val="00596111"/>
    <w:pPr>
      <w:spacing w:before="120" w:after="600" w:line="199" w:lineRule="auto"/>
      <w:outlineLvl w:val="0"/>
    </w:pPr>
    <w:rPr>
      <w:rFonts w:asciiTheme="majorHAnsi" w:hAnsiTheme="majorHAnsi"/>
      <w:color w:val="E20074" w:themeColor="text2"/>
      <w:kern w:val="2"/>
      <w:sz w:val="40"/>
      <w:szCs w:val="32"/>
    </w:rPr>
  </w:style>
  <w:style w:type="paragraph" w:customStyle="1" w:styleId="VerzeichnisnichtimIHV">
    <w:name w:val="Verzeichnis nicht im IHV"/>
    <w:basedOn w:val="VerzeichnisimIHV"/>
    <w:uiPriority w:val="7"/>
    <w:qFormat/>
    <w:rsid w:val="00596111"/>
    <w:pPr>
      <w:outlineLvl w:val="9"/>
    </w:pPr>
  </w:style>
  <w:style w:type="character" w:styleId="Funotenzeichen">
    <w:name w:val="footnote reference"/>
    <w:basedOn w:val="Absatz-Standardschriftart"/>
    <w:uiPriority w:val="6"/>
    <w:unhideWhenUsed/>
    <w:rsid w:val="00B619E8"/>
    <w:rPr>
      <w:vertAlign w:val="superscript"/>
    </w:rPr>
  </w:style>
  <w:style w:type="paragraph" w:customStyle="1" w:styleId="TabelleText">
    <w:name w:val="Tabelle Text"/>
    <w:basedOn w:val="Standard"/>
    <w:uiPriority w:val="4"/>
    <w:qFormat/>
    <w:rsid w:val="00AA5358"/>
    <w:rPr>
      <w:sz w:val="16"/>
      <w:szCs w:val="20"/>
    </w:rPr>
  </w:style>
  <w:style w:type="paragraph" w:customStyle="1" w:styleId="TabellenkopfText">
    <w:name w:val="Tabellenkopf Text"/>
    <w:basedOn w:val="TabelleText"/>
    <w:next w:val="TabelleText"/>
    <w:uiPriority w:val="4"/>
    <w:qFormat/>
    <w:rsid w:val="00DC44BB"/>
    <w:pPr>
      <w:spacing w:line="227" w:lineRule="exact"/>
    </w:pPr>
    <w:rPr>
      <w:rFonts w:asciiTheme="majorHAnsi" w:hAnsiTheme="majorHAnsi"/>
      <w:color w:val="E20074" w:themeColor="text2"/>
      <w:spacing w:val="-10"/>
      <w:u w:color="E20074" w:themeColor="text2"/>
    </w:rPr>
  </w:style>
  <w:style w:type="character" w:styleId="Kommentarzeichen">
    <w:name w:val="annotation reference"/>
    <w:basedOn w:val="Absatz-Standardschriftart"/>
    <w:semiHidden/>
    <w:unhideWhenUsed/>
    <w:rsid w:val="00B1767B"/>
    <w:rPr>
      <w:sz w:val="16"/>
      <w:szCs w:val="16"/>
    </w:rPr>
  </w:style>
  <w:style w:type="paragraph" w:styleId="Kommentartext">
    <w:name w:val="annotation text"/>
    <w:link w:val="KommentartextZchn"/>
    <w:semiHidden/>
    <w:rsid w:val="00C02084"/>
  </w:style>
  <w:style w:type="character" w:customStyle="1" w:styleId="KommentartextZchn">
    <w:name w:val="Kommentartext Zchn"/>
    <w:basedOn w:val="Absatz-Standardschriftart"/>
    <w:link w:val="Kommentartext"/>
    <w:semiHidden/>
    <w:rsid w:val="00B2423A"/>
    <w:rPr>
      <w:rFonts w:ascii="Tele-GroteskNor" w:hAnsi="Tele-GroteskNor"/>
      <w:color w:val="000000" w:themeColor="text1"/>
    </w:rPr>
  </w:style>
  <w:style w:type="paragraph" w:styleId="Kommentarthema">
    <w:name w:val="annotation subject"/>
    <w:basedOn w:val="Kommentartext"/>
    <w:next w:val="Kommentartext"/>
    <w:link w:val="KommentarthemaZchn"/>
    <w:semiHidden/>
    <w:unhideWhenUsed/>
    <w:rsid w:val="00C02084"/>
    <w:pPr>
      <w:spacing w:before="120" w:after="60"/>
    </w:pPr>
    <w:rPr>
      <w:b/>
      <w:bCs/>
    </w:rPr>
  </w:style>
  <w:style w:type="character" w:customStyle="1" w:styleId="KommentarthemaZchn">
    <w:name w:val="Kommentarthema Zchn"/>
    <w:basedOn w:val="KommentartextZchn"/>
    <w:link w:val="Kommentarthema"/>
    <w:semiHidden/>
    <w:rsid w:val="00CA5380"/>
    <w:rPr>
      <w:rFonts w:ascii="Tele-GroteskNor" w:hAnsi="Tele-GroteskNor"/>
      <w:b/>
      <w:bCs/>
      <w:color w:val="000000" w:themeColor="text1"/>
    </w:rPr>
  </w:style>
  <w:style w:type="paragraph" w:styleId="Sprechblasentext">
    <w:name w:val="Balloon Text"/>
    <w:basedOn w:val="Standard"/>
    <w:link w:val="SprechblasentextZchn"/>
    <w:semiHidden/>
    <w:rsid w:val="00B1767B"/>
    <w:rPr>
      <w:rFonts w:ascii="Segoe UI" w:hAnsi="Segoe UI" w:cs="Segoe UI"/>
      <w:sz w:val="18"/>
      <w:szCs w:val="18"/>
    </w:rPr>
  </w:style>
  <w:style w:type="character" w:customStyle="1" w:styleId="SprechblasentextZchn">
    <w:name w:val="Sprechblasentext Zchn"/>
    <w:basedOn w:val="Absatz-Standardschriftart"/>
    <w:link w:val="Sprechblasentext"/>
    <w:semiHidden/>
    <w:rsid w:val="00B2423A"/>
    <w:rPr>
      <w:rFonts w:ascii="Segoe UI" w:hAnsi="Segoe UI" w:cs="Segoe UI"/>
      <w:color w:val="000000" w:themeColor="text1"/>
      <w:sz w:val="18"/>
      <w:szCs w:val="18"/>
    </w:rPr>
  </w:style>
  <w:style w:type="paragraph" w:styleId="StandardWeb">
    <w:name w:val="Normal (Web)"/>
    <w:basedOn w:val="Standard"/>
    <w:uiPriority w:val="99"/>
    <w:semiHidden/>
    <w:rsid w:val="00B1767B"/>
    <w:pPr>
      <w:spacing w:before="100" w:beforeAutospacing="1" w:after="100" w:afterAutospacing="1"/>
    </w:pPr>
    <w:rPr>
      <w:rFonts w:ascii="Times New Roman" w:hAnsi="Times New Roman"/>
      <w:color w:val="auto"/>
    </w:rPr>
  </w:style>
  <w:style w:type="paragraph" w:customStyle="1" w:styleId="TabelleZahl">
    <w:name w:val="Tabelle Zahl"/>
    <w:basedOn w:val="TabelleText"/>
    <w:uiPriority w:val="4"/>
    <w:qFormat/>
    <w:rsid w:val="00AA5358"/>
    <w:pPr>
      <w:jc w:val="right"/>
    </w:pPr>
  </w:style>
  <w:style w:type="paragraph" w:customStyle="1" w:styleId="TabellenkopfZahl">
    <w:name w:val="Tabellenkopf Zahl"/>
    <w:basedOn w:val="TabellenkopfText"/>
    <w:uiPriority w:val="4"/>
    <w:qFormat/>
    <w:rsid w:val="004A0AAC"/>
    <w:pPr>
      <w:jc w:val="right"/>
    </w:pPr>
  </w:style>
  <w:style w:type="paragraph" w:customStyle="1" w:styleId="Absatzberschrift">
    <w:name w:val="Absatzüberschrift"/>
    <w:basedOn w:val="Standard"/>
    <w:uiPriority w:val="1"/>
    <w:qFormat/>
    <w:rsid w:val="000033B1"/>
    <w:pPr>
      <w:spacing w:line="199" w:lineRule="auto"/>
    </w:pPr>
    <w:rPr>
      <w:b/>
      <w:color w:val="E20074" w:themeColor="text2"/>
    </w:rPr>
  </w:style>
  <w:style w:type="paragraph" w:styleId="berarbeitung">
    <w:name w:val="Revision"/>
    <w:hidden/>
    <w:uiPriority w:val="99"/>
    <w:semiHidden/>
    <w:rsid w:val="00A6476F"/>
  </w:style>
  <w:style w:type="paragraph" w:customStyle="1" w:styleId="Flietext">
    <w:name w:val="Fließtext"/>
    <w:basedOn w:val="Standard"/>
    <w:uiPriority w:val="1"/>
    <w:qFormat/>
    <w:rsid w:val="000033B1"/>
  </w:style>
  <w:style w:type="character" w:customStyle="1" w:styleId="FunotentextZchn">
    <w:name w:val="Fußnotentext Zchn"/>
    <w:basedOn w:val="Absatz-Standardschriftart"/>
    <w:link w:val="Funotentext"/>
    <w:uiPriority w:val="6"/>
    <w:rsid w:val="0006492E"/>
    <w:rPr>
      <w:sz w:val="20"/>
      <w:szCs w:val="20"/>
    </w:rPr>
  </w:style>
  <w:style w:type="paragraph" w:customStyle="1" w:styleId="ListemitBullet2">
    <w:name w:val="Liste mit Bullet 2"/>
    <w:basedOn w:val="ListemitBullet1"/>
    <w:uiPriority w:val="2"/>
    <w:rsid w:val="00490A2A"/>
    <w:pPr>
      <w:numPr>
        <w:ilvl w:val="1"/>
      </w:numPr>
    </w:pPr>
  </w:style>
  <w:style w:type="paragraph" w:customStyle="1" w:styleId="ListemitBullet3">
    <w:name w:val="Liste mit Bullet 3"/>
    <w:basedOn w:val="ListemitBullet1"/>
    <w:uiPriority w:val="2"/>
    <w:rsid w:val="00293D32"/>
    <w:pPr>
      <w:numPr>
        <w:ilvl w:val="2"/>
      </w:numPr>
    </w:pPr>
  </w:style>
  <w:style w:type="paragraph" w:customStyle="1" w:styleId="ListemitBullet4">
    <w:name w:val="Liste mit Bullet 4"/>
    <w:basedOn w:val="ListemitBullet1"/>
    <w:uiPriority w:val="2"/>
    <w:rsid w:val="00293D32"/>
    <w:pPr>
      <w:numPr>
        <w:ilvl w:val="3"/>
      </w:numPr>
    </w:pPr>
  </w:style>
  <w:style w:type="paragraph" w:customStyle="1" w:styleId="ListemitBullet5">
    <w:name w:val="Liste mit Bullet 5"/>
    <w:basedOn w:val="ListemitBullet1"/>
    <w:uiPriority w:val="2"/>
    <w:rsid w:val="0074276C"/>
    <w:pPr>
      <w:numPr>
        <w:ilvl w:val="4"/>
      </w:numPr>
    </w:pPr>
  </w:style>
  <w:style w:type="paragraph" w:customStyle="1" w:styleId="Titelseite-Geheimhaltungsvereinbarung">
    <w:name w:val="Titelseite - Geheimhaltungsvereinbarung"/>
    <w:basedOn w:val="Standard"/>
    <w:uiPriority w:val="1"/>
    <w:qFormat/>
    <w:rsid w:val="007A07FC"/>
    <w:rPr>
      <w:rFonts w:asciiTheme="majorHAnsi" w:hAnsiTheme="majorHAnsi"/>
      <w:i/>
      <w:color w:val="FFFFFF" w:themeColor="background1"/>
      <w:sz w:val="36"/>
      <w:szCs w:val="36"/>
    </w:rPr>
  </w:style>
  <w:style w:type="paragraph" w:customStyle="1" w:styleId="Formatvorlage">
    <w:name w:val="Formatvorlage"/>
    <w:basedOn w:val="VerzeichnisnichtimIHV"/>
    <w:semiHidden/>
    <w:rsid w:val="00D66261"/>
    <w:rPr>
      <w:rFonts w:asciiTheme="minorHAnsi" w:hAnsiTheme="minorHAnsi"/>
    </w:rPr>
  </w:style>
  <w:style w:type="paragraph" w:customStyle="1" w:styleId="TitelseiteTitel">
    <w:name w:val="Titelseite – Titel"/>
    <w:basedOn w:val="Standard"/>
    <w:uiPriority w:val="1"/>
    <w:qFormat/>
    <w:rsid w:val="0000065A"/>
    <w:pPr>
      <w:spacing w:after="120"/>
    </w:pPr>
    <w:rPr>
      <w:rFonts w:asciiTheme="majorHAnsi" w:hAnsiTheme="majorHAnsi"/>
      <w:color w:val="FFFFFF" w:themeColor="background1"/>
      <w:sz w:val="72"/>
      <w:szCs w:val="72"/>
    </w:rPr>
  </w:style>
  <w:style w:type="paragraph" w:customStyle="1" w:styleId="TitelseiteUntertitel">
    <w:name w:val="Titelseite – Untertitel"/>
    <w:basedOn w:val="Standard"/>
    <w:uiPriority w:val="1"/>
    <w:qFormat/>
    <w:rsid w:val="0000065A"/>
    <w:pPr>
      <w:spacing w:after="600"/>
    </w:pPr>
    <w:rPr>
      <w:color w:val="FFFFFF" w:themeColor="background1"/>
      <w:sz w:val="52"/>
      <w:szCs w:val="52"/>
    </w:rPr>
  </w:style>
  <w:style w:type="paragraph" w:customStyle="1" w:styleId="TitelseiteVersion">
    <w:name w:val="Titelseite – Version"/>
    <w:basedOn w:val="Standard"/>
    <w:uiPriority w:val="1"/>
    <w:qFormat/>
    <w:rsid w:val="00C87F88"/>
    <w:rPr>
      <w:rFonts w:asciiTheme="majorHAnsi" w:hAnsiTheme="majorHAnsi"/>
      <w:bCs/>
      <w:color w:val="FFFFFF" w:themeColor="background1"/>
      <w:sz w:val="36"/>
      <w:szCs w:val="36"/>
    </w:rPr>
  </w:style>
  <w:style w:type="character" w:customStyle="1" w:styleId="TitelseiteStatus">
    <w:name w:val="Titelseite – Status"/>
    <w:basedOn w:val="Absatz-Standardschriftart"/>
    <w:uiPriority w:val="1"/>
    <w:qFormat/>
    <w:rsid w:val="0000065A"/>
    <w:rPr>
      <w:rFonts w:asciiTheme="minorHAnsi" w:hAnsiTheme="minorHAnsi"/>
      <w:sz w:val="36"/>
    </w:rPr>
  </w:style>
  <w:style w:type="paragraph" w:customStyle="1" w:styleId="TitelseiteDatum">
    <w:name w:val="Titelseite – Datum"/>
    <w:basedOn w:val="Standard"/>
    <w:uiPriority w:val="1"/>
    <w:qFormat/>
    <w:rsid w:val="0000065A"/>
    <w:pPr>
      <w:spacing w:after="480"/>
    </w:pPr>
    <w:rPr>
      <w:color w:val="FFFFFF" w:themeColor="background1"/>
      <w:sz w:val="36"/>
      <w:szCs w:val="36"/>
    </w:rPr>
  </w:style>
  <w:style w:type="paragraph" w:customStyle="1" w:styleId="TitelseiteUntertitel2">
    <w:name w:val="Titelseite – Untertitel 2"/>
    <w:basedOn w:val="TitelseiteUntertitel"/>
    <w:uiPriority w:val="1"/>
    <w:qFormat/>
    <w:rsid w:val="00C87F88"/>
    <w:rPr>
      <w:color w:val="000000" w:themeColor="text1"/>
    </w:rPr>
  </w:style>
  <w:style w:type="paragraph" w:customStyle="1" w:styleId="TitelseiteVersion2">
    <w:name w:val="Titelseite – Version 2"/>
    <w:basedOn w:val="TitelseiteVersion"/>
    <w:uiPriority w:val="1"/>
    <w:qFormat/>
    <w:rsid w:val="00C87F88"/>
    <w:rPr>
      <w:color w:val="000000" w:themeColor="text1"/>
    </w:rPr>
  </w:style>
  <w:style w:type="paragraph" w:customStyle="1" w:styleId="Titelseite-Geheimhaltungsvereinbarung2">
    <w:name w:val="Titelseite - Geheimhaltungsvereinbarung 2"/>
    <w:basedOn w:val="Titelseite-Geheimhaltungsvereinbarung"/>
    <w:uiPriority w:val="1"/>
    <w:qFormat/>
    <w:rsid w:val="00C87F88"/>
    <w:rPr>
      <w:color w:val="000000" w:themeColor="text1"/>
    </w:rPr>
  </w:style>
  <w:style w:type="character" w:customStyle="1" w:styleId="TitelseiteStatusmagenta">
    <w:name w:val="Titelseite – Status magenta"/>
    <w:basedOn w:val="TitelseiteStatus"/>
    <w:uiPriority w:val="1"/>
    <w:qFormat/>
    <w:rsid w:val="00F356FB"/>
    <w:rPr>
      <w:rFonts w:asciiTheme="minorHAnsi" w:hAnsiTheme="minorHAnsi"/>
      <w:color w:val="E20074" w:themeColor="text2"/>
      <w:sz w:val="36"/>
    </w:rPr>
  </w:style>
  <w:style w:type="character" w:customStyle="1" w:styleId="TitelseiteGeheimhaltungsvereinbarungschwarz">
    <w:name w:val="Titelseite – Geheimhaltungsvereinbarung schwarz"/>
    <w:basedOn w:val="Absatz-Standardschriftart"/>
    <w:uiPriority w:val="1"/>
    <w:qFormat/>
    <w:rsid w:val="00F356FB"/>
    <w:rPr>
      <w:color w:val="000000" w:themeColor="text1"/>
    </w:rPr>
  </w:style>
  <w:style w:type="paragraph" w:customStyle="1" w:styleId="TitelseiteTitelmag">
    <w:name w:val="Titelseite – Titel mag"/>
    <w:basedOn w:val="TitelseiteVersion"/>
    <w:uiPriority w:val="1"/>
    <w:qFormat/>
    <w:rsid w:val="00C87F88"/>
    <w:rPr>
      <w:color w:val="E20074" w:themeColor="text2"/>
      <w:sz w:val="72"/>
    </w:rPr>
  </w:style>
  <w:style w:type="paragraph" w:customStyle="1" w:styleId="TitelseiteDatum2">
    <w:name w:val="Titelseite – Datum 2"/>
    <w:basedOn w:val="TitelseiteDatum"/>
    <w:uiPriority w:val="1"/>
    <w:qFormat/>
    <w:rsid w:val="00C87F88"/>
    <w:rPr>
      <w:color w:val="E20074" w:themeColor="text2"/>
    </w:rPr>
  </w:style>
  <w:style w:type="character" w:styleId="NichtaufgelsteErwhnung">
    <w:name w:val="Unresolved Mention"/>
    <w:basedOn w:val="Absatz-Standardschriftart"/>
    <w:uiPriority w:val="99"/>
    <w:semiHidden/>
    <w:unhideWhenUsed/>
    <w:rsid w:val="006E35FD"/>
    <w:rPr>
      <w:color w:val="605E5C"/>
      <w:shd w:val="clear" w:color="auto" w:fill="E1DFDD"/>
    </w:rPr>
  </w:style>
  <w:style w:type="paragraph" w:customStyle="1" w:styleId="Strer">
    <w:name w:val="Störer"/>
    <w:basedOn w:val="Standard"/>
    <w:uiPriority w:val="1"/>
    <w:qFormat/>
    <w:rsid w:val="00F6496A"/>
    <w:pPr>
      <w:jc w:val="center"/>
    </w:pPr>
    <w:rPr>
      <w:rFonts w:asciiTheme="majorHAnsi" w:hAnsiTheme="majorHAnsi"/>
      <w:sz w:val="36"/>
      <w:szCs w:val="36"/>
    </w:rPr>
  </w:style>
  <w:style w:type="paragraph" w:customStyle="1" w:styleId="KontaktEnde">
    <w:name w:val="Kontakt Ende"/>
    <w:basedOn w:val="Standard"/>
    <w:uiPriority w:val="1"/>
    <w:qFormat/>
    <w:rsid w:val="00A917B2"/>
    <w:pPr>
      <w:spacing w:line="250" w:lineRule="auto"/>
      <w:ind w:left="284"/>
    </w:pPr>
    <w:rPr>
      <w:color w:val="FFFFFF" w:themeColor="background1"/>
      <w:sz w:val="20"/>
      <w:szCs w:val="20"/>
      <w:lang w:val="en-US"/>
    </w:rPr>
  </w:style>
  <w:style w:type="paragraph" w:customStyle="1" w:styleId="Titel3">
    <w:name w:val="Titel 3"/>
    <w:basedOn w:val="Standard"/>
    <w:rsid w:val="00886FC7"/>
    <w:pPr>
      <w:spacing w:after="340" w:line="340" w:lineRule="exact"/>
      <w:jc w:val="both"/>
    </w:pPr>
    <w:rPr>
      <w:rFonts w:ascii="Arial" w:hAnsi="Arial"/>
      <w:color w:val="auto"/>
      <w:kern w:val="0"/>
      <w:sz w:val="29"/>
      <w:szCs w:val="29"/>
      <w:lang w:val="de-CH"/>
    </w:rPr>
  </w:style>
  <w:style w:type="paragraph" w:styleId="Listenabsatz">
    <w:name w:val="List Paragraph"/>
    <w:basedOn w:val="Standard"/>
    <w:uiPriority w:val="34"/>
    <w:unhideWhenUsed/>
    <w:qFormat/>
    <w:rsid w:val="003268D0"/>
    <w:pPr>
      <w:ind w:left="720"/>
      <w:contextualSpacing/>
    </w:pPr>
  </w:style>
  <w:style w:type="character" w:customStyle="1" w:styleId="berschrift2Zchn">
    <w:name w:val="Überschrift 2 Zchn"/>
    <w:basedOn w:val="Absatz-Standardschriftart"/>
    <w:link w:val="berschrift2"/>
    <w:rsid w:val="00F92EDE"/>
    <w:rPr>
      <w:rFonts w:asciiTheme="minorHAnsi" w:hAnsiTheme="minorHAns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422192">
      <w:bodyDiv w:val="1"/>
      <w:marLeft w:val="0"/>
      <w:marRight w:val="0"/>
      <w:marTop w:val="0"/>
      <w:marBottom w:val="0"/>
      <w:divBdr>
        <w:top w:val="none" w:sz="0" w:space="0" w:color="auto"/>
        <w:left w:val="none" w:sz="0" w:space="0" w:color="auto"/>
        <w:bottom w:val="none" w:sz="0" w:space="0" w:color="auto"/>
        <w:right w:val="none" w:sz="0" w:space="0" w:color="auto"/>
      </w:divBdr>
    </w:div>
    <w:div w:id="492379004">
      <w:bodyDiv w:val="1"/>
      <w:marLeft w:val="0"/>
      <w:marRight w:val="0"/>
      <w:marTop w:val="0"/>
      <w:marBottom w:val="0"/>
      <w:divBdr>
        <w:top w:val="none" w:sz="0" w:space="0" w:color="auto"/>
        <w:left w:val="none" w:sz="0" w:space="0" w:color="auto"/>
        <w:bottom w:val="none" w:sz="0" w:space="0" w:color="auto"/>
        <w:right w:val="none" w:sz="0" w:space="0" w:color="auto"/>
      </w:divBdr>
    </w:div>
    <w:div w:id="881328790">
      <w:bodyDiv w:val="1"/>
      <w:marLeft w:val="0"/>
      <w:marRight w:val="0"/>
      <w:marTop w:val="0"/>
      <w:marBottom w:val="0"/>
      <w:divBdr>
        <w:top w:val="none" w:sz="0" w:space="0" w:color="auto"/>
        <w:left w:val="none" w:sz="0" w:space="0" w:color="auto"/>
        <w:bottom w:val="none" w:sz="0" w:space="0" w:color="auto"/>
        <w:right w:val="none" w:sz="0" w:space="0" w:color="auto"/>
      </w:divBdr>
      <w:divsChild>
        <w:div w:id="1218275003">
          <w:marLeft w:val="0"/>
          <w:marRight w:val="0"/>
          <w:marTop w:val="0"/>
          <w:marBottom w:val="0"/>
          <w:divBdr>
            <w:top w:val="none" w:sz="0" w:space="0" w:color="auto"/>
            <w:left w:val="none" w:sz="0" w:space="0" w:color="auto"/>
            <w:bottom w:val="none" w:sz="0" w:space="0" w:color="auto"/>
            <w:right w:val="none" w:sz="0" w:space="0" w:color="auto"/>
          </w:divBdr>
          <w:divsChild>
            <w:div w:id="787116679">
              <w:marLeft w:val="0"/>
              <w:marRight w:val="0"/>
              <w:marTop w:val="0"/>
              <w:marBottom w:val="0"/>
              <w:divBdr>
                <w:top w:val="none" w:sz="0" w:space="0" w:color="auto"/>
                <w:left w:val="none" w:sz="0" w:space="0" w:color="auto"/>
                <w:bottom w:val="none" w:sz="0" w:space="0" w:color="auto"/>
                <w:right w:val="none" w:sz="0" w:space="0" w:color="auto"/>
              </w:divBdr>
            </w:div>
            <w:div w:id="1587348544">
              <w:marLeft w:val="0"/>
              <w:marRight w:val="0"/>
              <w:marTop w:val="0"/>
              <w:marBottom w:val="0"/>
              <w:divBdr>
                <w:top w:val="none" w:sz="0" w:space="0" w:color="auto"/>
                <w:left w:val="none" w:sz="0" w:space="0" w:color="auto"/>
                <w:bottom w:val="none" w:sz="0" w:space="0" w:color="auto"/>
                <w:right w:val="none" w:sz="0" w:space="0" w:color="auto"/>
              </w:divBdr>
            </w:div>
            <w:div w:id="613558641">
              <w:marLeft w:val="0"/>
              <w:marRight w:val="0"/>
              <w:marTop w:val="0"/>
              <w:marBottom w:val="0"/>
              <w:divBdr>
                <w:top w:val="none" w:sz="0" w:space="0" w:color="auto"/>
                <w:left w:val="none" w:sz="0" w:space="0" w:color="auto"/>
                <w:bottom w:val="none" w:sz="0" w:space="0" w:color="auto"/>
                <w:right w:val="none" w:sz="0" w:space="0" w:color="auto"/>
              </w:divBdr>
            </w:div>
            <w:div w:id="1518500680">
              <w:marLeft w:val="0"/>
              <w:marRight w:val="0"/>
              <w:marTop w:val="0"/>
              <w:marBottom w:val="0"/>
              <w:divBdr>
                <w:top w:val="none" w:sz="0" w:space="0" w:color="auto"/>
                <w:left w:val="none" w:sz="0" w:space="0" w:color="auto"/>
                <w:bottom w:val="none" w:sz="0" w:space="0" w:color="auto"/>
                <w:right w:val="none" w:sz="0" w:space="0" w:color="auto"/>
              </w:divBdr>
            </w:div>
            <w:div w:id="912009483">
              <w:marLeft w:val="0"/>
              <w:marRight w:val="0"/>
              <w:marTop w:val="0"/>
              <w:marBottom w:val="0"/>
              <w:divBdr>
                <w:top w:val="none" w:sz="0" w:space="0" w:color="auto"/>
                <w:left w:val="none" w:sz="0" w:space="0" w:color="auto"/>
                <w:bottom w:val="none" w:sz="0" w:space="0" w:color="auto"/>
                <w:right w:val="none" w:sz="0" w:space="0" w:color="auto"/>
              </w:divBdr>
            </w:div>
            <w:div w:id="236474863">
              <w:marLeft w:val="0"/>
              <w:marRight w:val="0"/>
              <w:marTop w:val="0"/>
              <w:marBottom w:val="0"/>
              <w:divBdr>
                <w:top w:val="none" w:sz="0" w:space="0" w:color="auto"/>
                <w:left w:val="none" w:sz="0" w:space="0" w:color="auto"/>
                <w:bottom w:val="none" w:sz="0" w:space="0" w:color="auto"/>
                <w:right w:val="none" w:sz="0" w:space="0" w:color="auto"/>
              </w:divBdr>
            </w:div>
            <w:div w:id="1281113518">
              <w:marLeft w:val="0"/>
              <w:marRight w:val="0"/>
              <w:marTop w:val="0"/>
              <w:marBottom w:val="0"/>
              <w:divBdr>
                <w:top w:val="none" w:sz="0" w:space="0" w:color="auto"/>
                <w:left w:val="none" w:sz="0" w:space="0" w:color="auto"/>
                <w:bottom w:val="none" w:sz="0" w:space="0" w:color="auto"/>
                <w:right w:val="none" w:sz="0" w:space="0" w:color="auto"/>
              </w:divBdr>
            </w:div>
            <w:div w:id="1671904403">
              <w:marLeft w:val="0"/>
              <w:marRight w:val="0"/>
              <w:marTop w:val="0"/>
              <w:marBottom w:val="0"/>
              <w:divBdr>
                <w:top w:val="none" w:sz="0" w:space="0" w:color="auto"/>
                <w:left w:val="none" w:sz="0" w:space="0" w:color="auto"/>
                <w:bottom w:val="none" w:sz="0" w:space="0" w:color="auto"/>
                <w:right w:val="none" w:sz="0" w:space="0" w:color="auto"/>
              </w:divBdr>
            </w:div>
            <w:div w:id="2025206358">
              <w:marLeft w:val="0"/>
              <w:marRight w:val="0"/>
              <w:marTop w:val="0"/>
              <w:marBottom w:val="0"/>
              <w:divBdr>
                <w:top w:val="none" w:sz="0" w:space="0" w:color="auto"/>
                <w:left w:val="none" w:sz="0" w:space="0" w:color="auto"/>
                <w:bottom w:val="none" w:sz="0" w:space="0" w:color="auto"/>
                <w:right w:val="none" w:sz="0" w:space="0" w:color="auto"/>
              </w:divBdr>
            </w:div>
            <w:div w:id="323435909">
              <w:marLeft w:val="0"/>
              <w:marRight w:val="0"/>
              <w:marTop w:val="0"/>
              <w:marBottom w:val="0"/>
              <w:divBdr>
                <w:top w:val="none" w:sz="0" w:space="0" w:color="auto"/>
                <w:left w:val="none" w:sz="0" w:space="0" w:color="auto"/>
                <w:bottom w:val="none" w:sz="0" w:space="0" w:color="auto"/>
                <w:right w:val="none" w:sz="0" w:space="0" w:color="auto"/>
              </w:divBdr>
            </w:div>
            <w:div w:id="782263310">
              <w:marLeft w:val="0"/>
              <w:marRight w:val="0"/>
              <w:marTop w:val="0"/>
              <w:marBottom w:val="0"/>
              <w:divBdr>
                <w:top w:val="none" w:sz="0" w:space="0" w:color="auto"/>
                <w:left w:val="none" w:sz="0" w:space="0" w:color="auto"/>
                <w:bottom w:val="none" w:sz="0" w:space="0" w:color="auto"/>
                <w:right w:val="none" w:sz="0" w:space="0" w:color="auto"/>
              </w:divBdr>
            </w:div>
            <w:div w:id="295524008">
              <w:marLeft w:val="0"/>
              <w:marRight w:val="0"/>
              <w:marTop w:val="0"/>
              <w:marBottom w:val="0"/>
              <w:divBdr>
                <w:top w:val="none" w:sz="0" w:space="0" w:color="auto"/>
                <w:left w:val="none" w:sz="0" w:space="0" w:color="auto"/>
                <w:bottom w:val="none" w:sz="0" w:space="0" w:color="auto"/>
                <w:right w:val="none" w:sz="0" w:space="0" w:color="auto"/>
              </w:divBdr>
            </w:div>
            <w:div w:id="106968411">
              <w:marLeft w:val="0"/>
              <w:marRight w:val="0"/>
              <w:marTop w:val="0"/>
              <w:marBottom w:val="0"/>
              <w:divBdr>
                <w:top w:val="none" w:sz="0" w:space="0" w:color="auto"/>
                <w:left w:val="none" w:sz="0" w:space="0" w:color="auto"/>
                <w:bottom w:val="none" w:sz="0" w:space="0" w:color="auto"/>
                <w:right w:val="none" w:sz="0" w:space="0" w:color="auto"/>
              </w:divBdr>
            </w:div>
            <w:div w:id="1803616625">
              <w:marLeft w:val="0"/>
              <w:marRight w:val="0"/>
              <w:marTop w:val="0"/>
              <w:marBottom w:val="0"/>
              <w:divBdr>
                <w:top w:val="none" w:sz="0" w:space="0" w:color="auto"/>
                <w:left w:val="none" w:sz="0" w:space="0" w:color="auto"/>
                <w:bottom w:val="none" w:sz="0" w:space="0" w:color="auto"/>
                <w:right w:val="none" w:sz="0" w:space="0" w:color="auto"/>
              </w:divBdr>
            </w:div>
            <w:div w:id="1478768605">
              <w:marLeft w:val="0"/>
              <w:marRight w:val="0"/>
              <w:marTop w:val="0"/>
              <w:marBottom w:val="0"/>
              <w:divBdr>
                <w:top w:val="none" w:sz="0" w:space="0" w:color="auto"/>
                <w:left w:val="none" w:sz="0" w:space="0" w:color="auto"/>
                <w:bottom w:val="none" w:sz="0" w:space="0" w:color="auto"/>
                <w:right w:val="none" w:sz="0" w:space="0" w:color="auto"/>
              </w:divBdr>
            </w:div>
            <w:div w:id="593248301">
              <w:marLeft w:val="0"/>
              <w:marRight w:val="0"/>
              <w:marTop w:val="0"/>
              <w:marBottom w:val="0"/>
              <w:divBdr>
                <w:top w:val="none" w:sz="0" w:space="0" w:color="auto"/>
                <w:left w:val="none" w:sz="0" w:space="0" w:color="auto"/>
                <w:bottom w:val="none" w:sz="0" w:space="0" w:color="auto"/>
                <w:right w:val="none" w:sz="0" w:space="0" w:color="auto"/>
              </w:divBdr>
            </w:div>
            <w:div w:id="433945103">
              <w:marLeft w:val="0"/>
              <w:marRight w:val="0"/>
              <w:marTop w:val="0"/>
              <w:marBottom w:val="0"/>
              <w:divBdr>
                <w:top w:val="none" w:sz="0" w:space="0" w:color="auto"/>
                <w:left w:val="none" w:sz="0" w:space="0" w:color="auto"/>
                <w:bottom w:val="none" w:sz="0" w:space="0" w:color="auto"/>
                <w:right w:val="none" w:sz="0" w:space="0" w:color="auto"/>
              </w:divBdr>
            </w:div>
            <w:div w:id="1311129832">
              <w:marLeft w:val="0"/>
              <w:marRight w:val="0"/>
              <w:marTop w:val="0"/>
              <w:marBottom w:val="0"/>
              <w:divBdr>
                <w:top w:val="none" w:sz="0" w:space="0" w:color="auto"/>
                <w:left w:val="none" w:sz="0" w:space="0" w:color="auto"/>
                <w:bottom w:val="none" w:sz="0" w:space="0" w:color="auto"/>
                <w:right w:val="none" w:sz="0" w:space="0" w:color="auto"/>
              </w:divBdr>
            </w:div>
            <w:div w:id="469136583">
              <w:marLeft w:val="0"/>
              <w:marRight w:val="0"/>
              <w:marTop w:val="0"/>
              <w:marBottom w:val="0"/>
              <w:divBdr>
                <w:top w:val="none" w:sz="0" w:space="0" w:color="auto"/>
                <w:left w:val="none" w:sz="0" w:space="0" w:color="auto"/>
                <w:bottom w:val="none" w:sz="0" w:space="0" w:color="auto"/>
                <w:right w:val="none" w:sz="0" w:space="0" w:color="auto"/>
              </w:divBdr>
            </w:div>
            <w:div w:id="439682618">
              <w:marLeft w:val="0"/>
              <w:marRight w:val="0"/>
              <w:marTop w:val="0"/>
              <w:marBottom w:val="0"/>
              <w:divBdr>
                <w:top w:val="none" w:sz="0" w:space="0" w:color="auto"/>
                <w:left w:val="none" w:sz="0" w:space="0" w:color="auto"/>
                <w:bottom w:val="none" w:sz="0" w:space="0" w:color="auto"/>
                <w:right w:val="none" w:sz="0" w:space="0" w:color="auto"/>
              </w:divBdr>
            </w:div>
            <w:div w:id="1951011238">
              <w:marLeft w:val="0"/>
              <w:marRight w:val="0"/>
              <w:marTop w:val="0"/>
              <w:marBottom w:val="0"/>
              <w:divBdr>
                <w:top w:val="none" w:sz="0" w:space="0" w:color="auto"/>
                <w:left w:val="none" w:sz="0" w:space="0" w:color="auto"/>
                <w:bottom w:val="none" w:sz="0" w:space="0" w:color="auto"/>
                <w:right w:val="none" w:sz="0" w:space="0" w:color="auto"/>
              </w:divBdr>
            </w:div>
            <w:div w:id="330958852">
              <w:marLeft w:val="0"/>
              <w:marRight w:val="0"/>
              <w:marTop w:val="0"/>
              <w:marBottom w:val="0"/>
              <w:divBdr>
                <w:top w:val="none" w:sz="0" w:space="0" w:color="auto"/>
                <w:left w:val="none" w:sz="0" w:space="0" w:color="auto"/>
                <w:bottom w:val="none" w:sz="0" w:space="0" w:color="auto"/>
                <w:right w:val="none" w:sz="0" w:space="0" w:color="auto"/>
              </w:divBdr>
            </w:div>
            <w:div w:id="2057268993">
              <w:marLeft w:val="0"/>
              <w:marRight w:val="0"/>
              <w:marTop w:val="0"/>
              <w:marBottom w:val="0"/>
              <w:divBdr>
                <w:top w:val="none" w:sz="0" w:space="0" w:color="auto"/>
                <w:left w:val="none" w:sz="0" w:space="0" w:color="auto"/>
                <w:bottom w:val="none" w:sz="0" w:space="0" w:color="auto"/>
                <w:right w:val="none" w:sz="0" w:space="0" w:color="auto"/>
              </w:divBdr>
            </w:div>
            <w:div w:id="868879148">
              <w:marLeft w:val="0"/>
              <w:marRight w:val="0"/>
              <w:marTop w:val="0"/>
              <w:marBottom w:val="0"/>
              <w:divBdr>
                <w:top w:val="none" w:sz="0" w:space="0" w:color="auto"/>
                <w:left w:val="none" w:sz="0" w:space="0" w:color="auto"/>
                <w:bottom w:val="none" w:sz="0" w:space="0" w:color="auto"/>
                <w:right w:val="none" w:sz="0" w:space="0" w:color="auto"/>
              </w:divBdr>
            </w:div>
            <w:div w:id="556860066">
              <w:marLeft w:val="0"/>
              <w:marRight w:val="0"/>
              <w:marTop w:val="0"/>
              <w:marBottom w:val="0"/>
              <w:divBdr>
                <w:top w:val="none" w:sz="0" w:space="0" w:color="auto"/>
                <w:left w:val="none" w:sz="0" w:space="0" w:color="auto"/>
                <w:bottom w:val="none" w:sz="0" w:space="0" w:color="auto"/>
                <w:right w:val="none" w:sz="0" w:space="0" w:color="auto"/>
              </w:divBdr>
            </w:div>
            <w:div w:id="2058700580">
              <w:marLeft w:val="0"/>
              <w:marRight w:val="0"/>
              <w:marTop w:val="0"/>
              <w:marBottom w:val="0"/>
              <w:divBdr>
                <w:top w:val="none" w:sz="0" w:space="0" w:color="auto"/>
                <w:left w:val="none" w:sz="0" w:space="0" w:color="auto"/>
                <w:bottom w:val="none" w:sz="0" w:space="0" w:color="auto"/>
                <w:right w:val="none" w:sz="0" w:space="0" w:color="auto"/>
              </w:divBdr>
            </w:div>
            <w:div w:id="1338580024">
              <w:marLeft w:val="0"/>
              <w:marRight w:val="0"/>
              <w:marTop w:val="0"/>
              <w:marBottom w:val="0"/>
              <w:divBdr>
                <w:top w:val="none" w:sz="0" w:space="0" w:color="auto"/>
                <w:left w:val="none" w:sz="0" w:space="0" w:color="auto"/>
                <w:bottom w:val="none" w:sz="0" w:space="0" w:color="auto"/>
                <w:right w:val="none" w:sz="0" w:space="0" w:color="auto"/>
              </w:divBdr>
            </w:div>
            <w:div w:id="795686207">
              <w:marLeft w:val="0"/>
              <w:marRight w:val="0"/>
              <w:marTop w:val="0"/>
              <w:marBottom w:val="0"/>
              <w:divBdr>
                <w:top w:val="none" w:sz="0" w:space="0" w:color="auto"/>
                <w:left w:val="none" w:sz="0" w:space="0" w:color="auto"/>
                <w:bottom w:val="none" w:sz="0" w:space="0" w:color="auto"/>
                <w:right w:val="none" w:sz="0" w:space="0" w:color="auto"/>
              </w:divBdr>
            </w:div>
            <w:div w:id="1229150224">
              <w:marLeft w:val="0"/>
              <w:marRight w:val="0"/>
              <w:marTop w:val="0"/>
              <w:marBottom w:val="0"/>
              <w:divBdr>
                <w:top w:val="none" w:sz="0" w:space="0" w:color="auto"/>
                <w:left w:val="none" w:sz="0" w:space="0" w:color="auto"/>
                <w:bottom w:val="none" w:sz="0" w:space="0" w:color="auto"/>
                <w:right w:val="none" w:sz="0" w:space="0" w:color="auto"/>
              </w:divBdr>
            </w:div>
            <w:div w:id="21630915">
              <w:marLeft w:val="0"/>
              <w:marRight w:val="0"/>
              <w:marTop w:val="0"/>
              <w:marBottom w:val="0"/>
              <w:divBdr>
                <w:top w:val="none" w:sz="0" w:space="0" w:color="auto"/>
                <w:left w:val="none" w:sz="0" w:space="0" w:color="auto"/>
                <w:bottom w:val="none" w:sz="0" w:space="0" w:color="auto"/>
                <w:right w:val="none" w:sz="0" w:space="0" w:color="auto"/>
              </w:divBdr>
            </w:div>
            <w:div w:id="1095203752">
              <w:marLeft w:val="0"/>
              <w:marRight w:val="0"/>
              <w:marTop w:val="0"/>
              <w:marBottom w:val="0"/>
              <w:divBdr>
                <w:top w:val="none" w:sz="0" w:space="0" w:color="auto"/>
                <w:left w:val="none" w:sz="0" w:space="0" w:color="auto"/>
                <w:bottom w:val="none" w:sz="0" w:space="0" w:color="auto"/>
                <w:right w:val="none" w:sz="0" w:space="0" w:color="auto"/>
              </w:divBdr>
            </w:div>
            <w:div w:id="160464010">
              <w:marLeft w:val="0"/>
              <w:marRight w:val="0"/>
              <w:marTop w:val="0"/>
              <w:marBottom w:val="0"/>
              <w:divBdr>
                <w:top w:val="none" w:sz="0" w:space="0" w:color="auto"/>
                <w:left w:val="none" w:sz="0" w:space="0" w:color="auto"/>
                <w:bottom w:val="none" w:sz="0" w:space="0" w:color="auto"/>
                <w:right w:val="none" w:sz="0" w:space="0" w:color="auto"/>
              </w:divBdr>
            </w:div>
            <w:div w:id="1951278894">
              <w:marLeft w:val="0"/>
              <w:marRight w:val="0"/>
              <w:marTop w:val="0"/>
              <w:marBottom w:val="0"/>
              <w:divBdr>
                <w:top w:val="none" w:sz="0" w:space="0" w:color="auto"/>
                <w:left w:val="none" w:sz="0" w:space="0" w:color="auto"/>
                <w:bottom w:val="none" w:sz="0" w:space="0" w:color="auto"/>
                <w:right w:val="none" w:sz="0" w:space="0" w:color="auto"/>
              </w:divBdr>
            </w:div>
            <w:div w:id="378285091">
              <w:marLeft w:val="0"/>
              <w:marRight w:val="0"/>
              <w:marTop w:val="0"/>
              <w:marBottom w:val="0"/>
              <w:divBdr>
                <w:top w:val="none" w:sz="0" w:space="0" w:color="auto"/>
                <w:left w:val="none" w:sz="0" w:space="0" w:color="auto"/>
                <w:bottom w:val="none" w:sz="0" w:space="0" w:color="auto"/>
                <w:right w:val="none" w:sz="0" w:space="0" w:color="auto"/>
              </w:divBdr>
            </w:div>
            <w:div w:id="1148403788">
              <w:marLeft w:val="0"/>
              <w:marRight w:val="0"/>
              <w:marTop w:val="0"/>
              <w:marBottom w:val="0"/>
              <w:divBdr>
                <w:top w:val="none" w:sz="0" w:space="0" w:color="auto"/>
                <w:left w:val="none" w:sz="0" w:space="0" w:color="auto"/>
                <w:bottom w:val="none" w:sz="0" w:space="0" w:color="auto"/>
                <w:right w:val="none" w:sz="0" w:space="0" w:color="auto"/>
              </w:divBdr>
            </w:div>
            <w:div w:id="1240750385">
              <w:marLeft w:val="0"/>
              <w:marRight w:val="0"/>
              <w:marTop w:val="0"/>
              <w:marBottom w:val="0"/>
              <w:divBdr>
                <w:top w:val="none" w:sz="0" w:space="0" w:color="auto"/>
                <w:left w:val="none" w:sz="0" w:space="0" w:color="auto"/>
                <w:bottom w:val="none" w:sz="0" w:space="0" w:color="auto"/>
                <w:right w:val="none" w:sz="0" w:space="0" w:color="auto"/>
              </w:divBdr>
            </w:div>
            <w:div w:id="1487472517">
              <w:marLeft w:val="0"/>
              <w:marRight w:val="0"/>
              <w:marTop w:val="0"/>
              <w:marBottom w:val="0"/>
              <w:divBdr>
                <w:top w:val="none" w:sz="0" w:space="0" w:color="auto"/>
                <w:left w:val="none" w:sz="0" w:space="0" w:color="auto"/>
                <w:bottom w:val="none" w:sz="0" w:space="0" w:color="auto"/>
                <w:right w:val="none" w:sz="0" w:space="0" w:color="auto"/>
              </w:divBdr>
            </w:div>
            <w:div w:id="2113935942">
              <w:marLeft w:val="0"/>
              <w:marRight w:val="0"/>
              <w:marTop w:val="0"/>
              <w:marBottom w:val="0"/>
              <w:divBdr>
                <w:top w:val="none" w:sz="0" w:space="0" w:color="auto"/>
                <w:left w:val="none" w:sz="0" w:space="0" w:color="auto"/>
                <w:bottom w:val="none" w:sz="0" w:space="0" w:color="auto"/>
                <w:right w:val="none" w:sz="0" w:space="0" w:color="auto"/>
              </w:divBdr>
            </w:div>
            <w:div w:id="232131441">
              <w:marLeft w:val="0"/>
              <w:marRight w:val="0"/>
              <w:marTop w:val="0"/>
              <w:marBottom w:val="0"/>
              <w:divBdr>
                <w:top w:val="none" w:sz="0" w:space="0" w:color="auto"/>
                <w:left w:val="none" w:sz="0" w:space="0" w:color="auto"/>
                <w:bottom w:val="none" w:sz="0" w:space="0" w:color="auto"/>
                <w:right w:val="none" w:sz="0" w:space="0" w:color="auto"/>
              </w:divBdr>
            </w:div>
            <w:div w:id="177817719">
              <w:marLeft w:val="0"/>
              <w:marRight w:val="0"/>
              <w:marTop w:val="0"/>
              <w:marBottom w:val="0"/>
              <w:divBdr>
                <w:top w:val="none" w:sz="0" w:space="0" w:color="auto"/>
                <w:left w:val="none" w:sz="0" w:space="0" w:color="auto"/>
                <w:bottom w:val="none" w:sz="0" w:space="0" w:color="auto"/>
                <w:right w:val="none" w:sz="0" w:space="0" w:color="auto"/>
              </w:divBdr>
            </w:div>
            <w:div w:id="223611245">
              <w:marLeft w:val="0"/>
              <w:marRight w:val="0"/>
              <w:marTop w:val="0"/>
              <w:marBottom w:val="0"/>
              <w:divBdr>
                <w:top w:val="none" w:sz="0" w:space="0" w:color="auto"/>
                <w:left w:val="none" w:sz="0" w:space="0" w:color="auto"/>
                <w:bottom w:val="none" w:sz="0" w:space="0" w:color="auto"/>
                <w:right w:val="none" w:sz="0" w:space="0" w:color="auto"/>
              </w:divBdr>
            </w:div>
            <w:div w:id="362944662">
              <w:marLeft w:val="0"/>
              <w:marRight w:val="0"/>
              <w:marTop w:val="0"/>
              <w:marBottom w:val="0"/>
              <w:divBdr>
                <w:top w:val="none" w:sz="0" w:space="0" w:color="auto"/>
                <w:left w:val="none" w:sz="0" w:space="0" w:color="auto"/>
                <w:bottom w:val="none" w:sz="0" w:space="0" w:color="auto"/>
                <w:right w:val="none" w:sz="0" w:space="0" w:color="auto"/>
              </w:divBdr>
            </w:div>
            <w:div w:id="1233277369">
              <w:marLeft w:val="0"/>
              <w:marRight w:val="0"/>
              <w:marTop w:val="0"/>
              <w:marBottom w:val="0"/>
              <w:divBdr>
                <w:top w:val="none" w:sz="0" w:space="0" w:color="auto"/>
                <w:left w:val="none" w:sz="0" w:space="0" w:color="auto"/>
                <w:bottom w:val="none" w:sz="0" w:space="0" w:color="auto"/>
                <w:right w:val="none" w:sz="0" w:space="0" w:color="auto"/>
              </w:divBdr>
            </w:div>
            <w:div w:id="1008873754">
              <w:marLeft w:val="0"/>
              <w:marRight w:val="0"/>
              <w:marTop w:val="0"/>
              <w:marBottom w:val="0"/>
              <w:divBdr>
                <w:top w:val="none" w:sz="0" w:space="0" w:color="auto"/>
                <w:left w:val="none" w:sz="0" w:space="0" w:color="auto"/>
                <w:bottom w:val="none" w:sz="0" w:space="0" w:color="auto"/>
                <w:right w:val="none" w:sz="0" w:space="0" w:color="auto"/>
              </w:divBdr>
            </w:div>
            <w:div w:id="1546407569">
              <w:marLeft w:val="0"/>
              <w:marRight w:val="0"/>
              <w:marTop w:val="0"/>
              <w:marBottom w:val="0"/>
              <w:divBdr>
                <w:top w:val="none" w:sz="0" w:space="0" w:color="auto"/>
                <w:left w:val="none" w:sz="0" w:space="0" w:color="auto"/>
                <w:bottom w:val="none" w:sz="0" w:space="0" w:color="auto"/>
                <w:right w:val="none" w:sz="0" w:space="0" w:color="auto"/>
              </w:divBdr>
            </w:div>
            <w:div w:id="836506080">
              <w:marLeft w:val="0"/>
              <w:marRight w:val="0"/>
              <w:marTop w:val="0"/>
              <w:marBottom w:val="0"/>
              <w:divBdr>
                <w:top w:val="none" w:sz="0" w:space="0" w:color="auto"/>
                <w:left w:val="none" w:sz="0" w:space="0" w:color="auto"/>
                <w:bottom w:val="none" w:sz="0" w:space="0" w:color="auto"/>
                <w:right w:val="none" w:sz="0" w:space="0" w:color="auto"/>
              </w:divBdr>
            </w:div>
            <w:div w:id="1213930602">
              <w:marLeft w:val="0"/>
              <w:marRight w:val="0"/>
              <w:marTop w:val="0"/>
              <w:marBottom w:val="0"/>
              <w:divBdr>
                <w:top w:val="none" w:sz="0" w:space="0" w:color="auto"/>
                <w:left w:val="none" w:sz="0" w:space="0" w:color="auto"/>
                <w:bottom w:val="none" w:sz="0" w:space="0" w:color="auto"/>
                <w:right w:val="none" w:sz="0" w:space="0" w:color="auto"/>
              </w:divBdr>
            </w:div>
            <w:div w:id="387806752">
              <w:marLeft w:val="0"/>
              <w:marRight w:val="0"/>
              <w:marTop w:val="0"/>
              <w:marBottom w:val="0"/>
              <w:divBdr>
                <w:top w:val="none" w:sz="0" w:space="0" w:color="auto"/>
                <w:left w:val="none" w:sz="0" w:space="0" w:color="auto"/>
                <w:bottom w:val="none" w:sz="0" w:space="0" w:color="auto"/>
                <w:right w:val="none" w:sz="0" w:space="0" w:color="auto"/>
              </w:divBdr>
            </w:div>
            <w:div w:id="1463501404">
              <w:marLeft w:val="0"/>
              <w:marRight w:val="0"/>
              <w:marTop w:val="0"/>
              <w:marBottom w:val="0"/>
              <w:divBdr>
                <w:top w:val="none" w:sz="0" w:space="0" w:color="auto"/>
                <w:left w:val="none" w:sz="0" w:space="0" w:color="auto"/>
                <w:bottom w:val="none" w:sz="0" w:space="0" w:color="auto"/>
                <w:right w:val="none" w:sz="0" w:space="0" w:color="auto"/>
              </w:divBdr>
            </w:div>
            <w:div w:id="1589118199">
              <w:marLeft w:val="0"/>
              <w:marRight w:val="0"/>
              <w:marTop w:val="0"/>
              <w:marBottom w:val="0"/>
              <w:divBdr>
                <w:top w:val="none" w:sz="0" w:space="0" w:color="auto"/>
                <w:left w:val="none" w:sz="0" w:space="0" w:color="auto"/>
                <w:bottom w:val="none" w:sz="0" w:space="0" w:color="auto"/>
                <w:right w:val="none" w:sz="0" w:space="0" w:color="auto"/>
              </w:divBdr>
            </w:div>
            <w:div w:id="1846289134">
              <w:marLeft w:val="0"/>
              <w:marRight w:val="0"/>
              <w:marTop w:val="0"/>
              <w:marBottom w:val="0"/>
              <w:divBdr>
                <w:top w:val="none" w:sz="0" w:space="0" w:color="auto"/>
                <w:left w:val="none" w:sz="0" w:space="0" w:color="auto"/>
                <w:bottom w:val="none" w:sz="0" w:space="0" w:color="auto"/>
                <w:right w:val="none" w:sz="0" w:space="0" w:color="auto"/>
              </w:divBdr>
            </w:div>
            <w:div w:id="445078821">
              <w:marLeft w:val="0"/>
              <w:marRight w:val="0"/>
              <w:marTop w:val="0"/>
              <w:marBottom w:val="0"/>
              <w:divBdr>
                <w:top w:val="none" w:sz="0" w:space="0" w:color="auto"/>
                <w:left w:val="none" w:sz="0" w:space="0" w:color="auto"/>
                <w:bottom w:val="none" w:sz="0" w:space="0" w:color="auto"/>
                <w:right w:val="none" w:sz="0" w:space="0" w:color="auto"/>
              </w:divBdr>
            </w:div>
            <w:div w:id="1732651173">
              <w:marLeft w:val="0"/>
              <w:marRight w:val="0"/>
              <w:marTop w:val="0"/>
              <w:marBottom w:val="0"/>
              <w:divBdr>
                <w:top w:val="none" w:sz="0" w:space="0" w:color="auto"/>
                <w:left w:val="none" w:sz="0" w:space="0" w:color="auto"/>
                <w:bottom w:val="none" w:sz="0" w:space="0" w:color="auto"/>
                <w:right w:val="none" w:sz="0" w:space="0" w:color="auto"/>
              </w:divBdr>
            </w:div>
            <w:div w:id="1518301495">
              <w:marLeft w:val="0"/>
              <w:marRight w:val="0"/>
              <w:marTop w:val="0"/>
              <w:marBottom w:val="0"/>
              <w:divBdr>
                <w:top w:val="none" w:sz="0" w:space="0" w:color="auto"/>
                <w:left w:val="none" w:sz="0" w:space="0" w:color="auto"/>
                <w:bottom w:val="none" w:sz="0" w:space="0" w:color="auto"/>
                <w:right w:val="none" w:sz="0" w:space="0" w:color="auto"/>
              </w:divBdr>
            </w:div>
            <w:div w:id="2041782256">
              <w:marLeft w:val="0"/>
              <w:marRight w:val="0"/>
              <w:marTop w:val="0"/>
              <w:marBottom w:val="0"/>
              <w:divBdr>
                <w:top w:val="none" w:sz="0" w:space="0" w:color="auto"/>
                <w:left w:val="none" w:sz="0" w:space="0" w:color="auto"/>
                <w:bottom w:val="none" w:sz="0" w:space="0" w:color="auto"/>
                <w:right w:val="none" w:sz="0" w:space="0" w:color="auto"/>
              </w:divBdr>
            </w:div>
            <w:div w:id="1100951997">
              <w:marLeft w:val="0"/>
              <w:marRight w:val="0"/>
              <w:marTop w:val="0"/>
              <w:marBottom w:val="0"/>
              <w:divBdr>
                <w:top w:val="none" w:sz="0" w:space="0" w:color="auto"/>
                <w:left w:val="none" w:sz="0" w:space="0" w:color="auto"/>
                <w:bottom w:val="none" w:sz="0" w:space="0" w:color="auto"/>
                <w:right w:val="none" w:sz="0" w:space="0" w:color="auto"/>
              </w:divBdr>
            </w:div>
            <w:div w:id="891694215">
              <w:marLeft w:val="0"/>
              <w:marRight w:val="0"/>
              <w:marTop w:val="0"/>
              <w:marBottom w:val="0"/>
              <w:divBdr>
                <w:top w:val="none" w:sz="0" w:space="0" w:color="auto"/>
                <w:left w:val="none" w:sz="0" w:space="0" w:color="auto"/>
                <w:bottom w:val="none" w:sz="0" w:space="0" w:color="auto"/>
                <w:right w:val="none" w:sz="0" w:space="0" w:color="auto"/>
              </w:divBdr>
            </w:div>
            <w:div w:id="1248729182">
              <w:marLeft w:val="0"/>
              <w:marRight w:val="0"/>
              <w:marTop w:val="0"/>
              <w:marBottom w:val="0"/>
              <w:divBdr>
                <w:top w:val="none" w:sz="0" w:space="0" w:color="auto"/>
                <w:left w:val="none" w:sz="0" w:space="0" w:color="auto"/>
                <w:bottom w:val="none" w:sz="0" w:space="0" w:color="auto"/>
                <w:right w:val="none" w:sz="0" w:space="0" w:color="auto"/>
              </w:divBdr>
            </w:div>
            <w:div w:id="1832477907">
              <w:marLeft w:val="0"/>
              <w:marRight w:val="0"/>
              <w:marTop w:val="0"/>
              <w:marBottom w:val="0"/>
              <w:divBdr>
                <w:top w:val="none" w:sz="0" w:space="0" w:color="auto"/>
                <w:left w:val="none" w:sz="0" w:space="0" w:color="auto"/>
                <w:bottom w:val="none" w:sz="0" w:space="0" w:color="auto"/>
                <w:right w:val="none" w:sz="0" w:space="0" w:color="auto"/>
              </w:divBdr>
            </w:div>
            <w:div w:id="471218696">
              <w:marLeft w:val="0"/>
              <w:marRight w:val="0"/>
              <w:marTop w:val="0"/>
              <w:marBottom w:val="0"/>
              <w:divBdr>
                <w:top w:val="none" w:sz="0" w:space="0" w:color="auto"/>
                <w:left w:val="none" w:sz="0" w:space="0" w:color="auto"/>
                <w:bottom w:val="none" w:sz="0" w:space="0" w:color="auto"/>
                <w:right w:val="none" w:sz="0" w:space="0" w:color="auto"/>
              </w:divBdr>
            </w:div>
            <w:div w:id="1445079995">
              <w:marLeft w:val="0"/>
              <w:marRight w:val="0"/>
              <w:marTop w:val="0"/>
              <w:marBottom w:val="0"/>
              <w:divBdr>
                <w:top w:val="none" w:sz="0" w:space="0" w:color="auto"/>
                <w:left w:val="none" w:sz="0" w:space="0" w:color="auto"/>
                <w:bottom w:val="none" w:sz="0" w:space="0" w:color="auto"/>
                <w:right w:val="none" w:sz="0" w:space="0" w:color="auto"/>
              </w:divBdr>
            </w:div>
            <w:div w:id="826868294">
              <w:marLeft w:val="0"/>
              <w:marRight w:val="0"/>
              <w:marTop w:val="0"/>
              <w:marBottom w:val="0"/>
              <w:divBdr>
                <w:top w:val="none" w:sz="0" w:space="0" w:color="auto"/>
                <w:left w:val="none" w:sz="0" w:space="0" w:color="auto"/>
                <w:bottom w:val="none" w:sz="0" w:space="0" w:color="auto"/>
                <w:right w:val="none" w:sz="0" w:space="0" w:color="auto"/>
              </w:divBdr>
            </w:div>
            <w:div w:id="841310821">
              <w:marLeft w:val="0"/>
              <w:marRight w:val="0"/>
              <w:marTop w:val="0"/>
              <w:marBottom w:val="0"/>
              <w:divBdr>
                <w:top w:val="none" w:sz="0" w:space="0" w:color="auto"/>
                <w:left w:val="none" w:sz="0" w:space="0" w:color="auto"/>
                <w:bottom w:val="none" w:sz="0" w:space="0" w:color="auto"/>
                <w:right w:val="none" w:sz="0" w:space="0" w:color="auto"/>
              </w:divBdr>
            </w:div>
            <w:div w:id="1373312823">
              <w:marLeft w:val="0"/>
              <w:marRight w:val="0"/>
              <w:marTop w:val="0"/>
              <w:marBottom w:val="0"/>
              <w:divBdr>
                <w:top w:val="none" w:sz="0" w:space="0" w:color="auto"/>
                <w:left w:val="none" w:sz="0" w:space="0" w:color="auto"/>
                <w:bottom w:val="none" w:sz="0" w:space="0" w:color="auto"/>
                <w:right w:val="none" w:sz="0" w:space="0" w:color="auto"/>
              </w:divBdr>
            </w:div>
            <w:div w:id="577635207">
              <w:marLeft w:val="0"/>
              <w:marRight w:val="0"/>
              <w:marTop w:val="0"/>
              <w:marBottom w:val="0"/>
              <w:divBdr>
                <w:top w:val="none" w:sz="0" w:space="0" w:color="auto"/>
                <w:left w:val="none" w:sz="0" w:space="0" w:color="auto"/>
                <w:bottom w:val="none" w:sz="0" w:space="0" w:color="auto"/>
                <w:right w:val="none" w:sz="0" w:space="0" w:color="auto"/>
              </w:divBdr>
            </w:div>
            <w:div w:id="1501920287">
              <w:marLeft w:val="0"/>
              <w:marRight w:val="0"/>
              <w:marTop w:val="0"/>
              <w:marBottom w:val="0"/>
              <w:divBdr>
                <w:top w:val="none" w:sz="0" w:space="0" w:color="auto"/>
                <w:left w:val="none" w:sz="0" w:space="0" w:color="auto"/>
                <w:bottom w:val="none" w:sz="0" w:space="0" w:color="auto"/>
                <w:right w:val="none" w:sz="0" w:space="0" w:color="auto"/>
              </w:divBdr>
            </w:div>
            <w:div w:id="1513032509">
              <w:marLeft w:val="0"/>
              <w:marRight w:val="0"/>
              <w:marTop w:val="0"/>
              <w:marBottom w:val="0"/>
              <w:divBdr>
                <w:top w:val="none" w:sz="0" w:space="0" w:color="auto"/>
                <w:left w:val="none" w:sz="0" w:space="0" w:color="auto"/>
                <w:bottom w:val="none" w:sz="0" w:space="0" w:color="auto"/>
                <w:right w:val="none" w:sz="0" w:space="0" w:color="auto"/>
              </w:divBdr>
            </w:div>
            <w:div w:id="515341351">
              <w:marLeft w:val="0"/>
              <w:marRight w:val="0"/>
              <w:marTop w:val="0"/>
              <w:marBottom w:val="0"/>
              <w:divBdr>
                <w:top w:val="none" w:sz="0" w:space="0" w:color="auto"/>
                <w:left w:val="none" w:sz="0" w:space="0" w:color="auto"/>
                <w:bottom w:val="none" w:sz="0" w:space="0" w:color="auto"/>
                <w:right w:val="none" w:sz="0" w:space="0" w:color="auto"/>
              </w:divBdr>
            </w:div>
            <w:div w:id="167255170">
              <w:marLeft w:val="0"/>
              <w:marRight w:val="0"/>
              <w:marTop w:val="0"/>
              <w:marBottom w:val="0"/>
              <w:divBdr>
                <w:top w:val="none" w:sz="0" w:space="0" w:color="auto"/>
                <w:left w:val="none" w:sz="0" w:space="0" w:color="auto"/>
                <w:bottom w:val="none" w:sz="0" w:space="0" w:color="auto"/>
                <w:right w:val="none" w:sz="0" w:space="0" w:color="auto"/>
              </w:divBdr>
            </w:div>
            <w:div w:id="1255163969">
              <w:marLeft w:val="0"/>
              <w:marRight w:val="0"/>
              <w:marTop w:val="0"/>
              <w:marBottom w:val="0"/>
              <w:divBdr>
                <w:top w:val="none" w:sz="0" w:space="0" w:color="auto"/>
                <w:left w:val="none" w:sz="0" w:space="0" w:color="auto"/>
                <w:bottom w:val="none" w:sz="0" w:space="0" w:color="auto"/>
                <w:right w:val="none" w:sz="0" w:space="0" w:color="auto"/>
              </w:divBdr>
            </w:div>
            <w:div w:id="20516182">
              <w:marLeft w:val="0"/>
              <w:marRight w:val="0"/>
              <w:marTop w:val="0"/>
              <w:marBottom w:val="0"/>
              <w:divBdr>
                <w:top w:val="none" w:sz="0" w:space="0" w:color="auto"/>
                <w:left w:val="none" w:sz="0" w:space="0" w:color="auto"/>
                <w:bottom w:val="none" w:sz="0" w:space="0" w:color="auto"/>
                <w:right w:val="none" w:sz="0" w:space="0" w:color="auto"/>
              </w:divBdr>
            </w:div>
            <w:div w:id="409354944">
              <w:marLeft w:val="0"/>
              <w:marRight w:val="0"/>
              <w:marTop w:val="0"/>
              <w:marBottom w:val="0"/>
              <w:divBdr>
                <w:top w:val="none" w:sz="0" w:space="0" w:color="auto"/>
                <w:left w:val="none" w:sz="0" w:space="0" w:color="auto"/>
                <w:bottom w:val="none" w:sz="0" w:space="0" w:color="auto"/>
                <w:right w:val="none" w:sz="0" w:space="0" w:color="auto"/>
              </w:divBdr>
            </w:div>
            <w:div w:id="1807164811">
              <w:marLeft w:val="0"/>
              <w:marRight w:val="0"/>
              <w:marTop w:val="0"/>
              <w:marBottom w:val="0"/>
              <w:divBdr>
                <w:top w:val="none" w:sz="0" w:space="0" w:color="auto"/>
                <w:left w:val="none" w:sz="0" w:space="0" w:color="auto"/>
                <w:bottom w:val="none" w:sz="0" w:space="0" w:color="auto"/>
                <w:right w:val="none" w:sz="0" w:space="0" w:color="auto"/>
              </w:divBdr>
            </w:div>
            <w:div w:id="1398281617">
              <w:marLeft w:val="0"/>
              <w:marRight w:val="0"/>
              <w:marTop w:val="0"/>
              <w:marBottom w:val="0"/>
              <w:divBdr>
                <w:top w:val="none" w:sz="0" w:space="0" w:color="auto"/>
                <w:left w:val="none" w:sz="0" w:space="0" w:color="auto"/>
                <w:bottom w:val="none" w:sz="0" w:space="0" w:color="auto"/>
                <w:right w:val="none" w:sz="0" w:space="0" w:color="auto"/>
              </w:divBdr>
            </w:div>
            <w:div w:id="2074042218">
              <w:marLeft w:val="0"/>
              <w:marRight w:val="0"/>
              <w:marTop w:val="0"/>
              <w:marBottom w:val="0"/>
              <w:divBdr>
                <w:top w:val="none" w:sz="0" w:space="0" w:color="auto"/>
                <w:left w:val="none" w:sz="0" w:space="0" w:color="auto"/>
                <w:bottom w:val="none" w:sz="0" w:space="0" w:color="auto"/>
                <w:right w:val="none" w:sz="0" w:space="0" w:color="auto"/>
              </w:divBdr>
            </w:div>
            <w:div w:id="2443437">
              <w:marLeft w:val="0"/>
              <w:marRight w:val="0"/>
              <w:marTop w:val="0"/>
              <w:marBottom w:val="0"/>
              <w:divBdr>
                <w:top w:val="none" w:sz="0" w:space="0" w:color="auto"/>
                <w:left w:val="none" w:sz="0" w:space="0" w:color="auto"/>
                <w:bottom w:val="none" w:sz="0" w:space="0" w:color="auto"/>
                <w:right w:val="none" w:sz="0" w:space="0" w:color="auto"/>
              </w:divBdr>
            </w:div>
            <w:div w:id="662246744">
              <w:marLeft w:val="0"/>
              <w:marRight w:val="0"/>
              <w:marTop w:val="0"/>
              <w:marBottom w:val="0"/>
              <w:divBdr>
                <w:top w:val="none" w:sz="0" w:space="0" w:color="auto"/>
                <w:left w:val="none" w:sz="0" w:space="0" w:color="auto"/>
                <w:bottom w:val="none" w:sz="0" w:space="0" w:color="auto"/>
                <w:right w:val="none" w:sz="0" w:space="0" w:color="auto"/>
              </w:divBdr>
            </w:div>
            <w:div w:id="1877353816">
              <w:marLeft w:val="0"/>
              <w:marRight w:val="0"/>
              <w:marTop w:val="0"/>
              <w:marBottom w:val="0"/>
              <w:divBdr>
                <w:top w:val="none" w:sz="0" w:space="0" w:color="auto"/>
                <w:left w:val="none" w:sz="0" w:space="0" w:color="auto"/>
                <w:bottom w:val="none" w:sz="0" w:space="0" w:color="auto"/>
                <w:right w:val="none" w:sz="0" w:space="0" w:color="auto"/>
              </w:divBdr>
            </w:div>
            <w:div w:id="1059597754">
              <w:marLeft w:val="0"/>
              <w:marRight w:val="0"/>
              <w:marTop w:val="0"/>
              <w:marBottom w:val="0"/>
              <w:divBdr>
                <w:top w:val="none" w:sz="0" w:space="0" w:color="auto"/>
                <w:left w:val="none" w:sz="0" w:space="0" w:color="auto"/>
                <w:bottom w:val="none" w:sz="0" w:space="0" w:color="auto"/>
                <w:right w:val="none" w:sz="0" w:space="0" w:color="auto"/>
              </w:divBdr>
            </w:div>
            <w:div w:id="1034506283">
              <w:marLeft w:val="0"/>
              <w:marRight w:val="0"/>
              <w:marTop w:val="0"/>
              <w:marBottom w:val="0"/>
              <w:divBdr>
                <w:top w:val="none" w:sz="0" w:space="0" w:color="auto"/>
                <w:left w:val="none" w:sz="0" w:space="0" w:color="auto"/>
                <w:bottom w:val="none" w:sz="0" w:space="0" w:color="auto"/>
                <w:right w:val="none" w:sz="0" w:space="0" w:color="auto"/>
              </w:divBdr>
            </w:div>
            <w:div w:id="710425305">
              <w:marLeft w:val="0"/>
              <w:marRight w:val="0"/>
              <w:marTop w:val="0"/>
              <w:marBottom w:val="0"/>
              <w:divBdr>
                <w:top w:val="none" w:sz="0" w:space="0" w:color="auto"/>
                <w:left w:val="none" w:sz="0" w:space="0" w:color="auto"/>
                <w:bottom w:val="none" w:sz="0" w:space="0" w:color="auto"/>
                <w:right w:val="none" w:sz="0" w:space="0" w:color="auto"/>
              </w:divBdr>
            </w:div>
            <w:div w:id="880215046">
              <w:marLeft w:val="0"/>
              <w:marRight w:val="0"/>
              <w:marTop w:val="0"/>
              <w:marBottom w:val="0"/>
              <w:divBdr>
                <w:top w:val="none" w:sz="0" w:space="0" w:color="auto"/>
                <w:left w:val="none" w:sz="0" w:space="0" w:color="auto"/>
                <w:bottom w:val="none" w:sz="0" w:space="0" w:color="auto"/>
                <w:right w:val="none" w:sz="0" w:space="0" w:color="auto"/>
              </w:divBdr>
            </w:div>
            <w:div w:id="1858619777">
              <w:marLeft w:val="0"/>
              <w:marRight w:val="0"/>
              <w:marTop w:val="0"/>
              <w:marBottom w:val="0"/>
              <w:divBdr>
                <w:top w:val="none" w:sz="0" w:space="0" w:color="auto"/>
                <w:left w:val="none" w:sz="0" w:space="0" w:color="auto"/>
                <w:bottom w:val="none" w:sz="0" w:space="0" w:color="auto"/>
                <w:right w:val="none" w:sz="0" w:space="0" w:color="auto"/>
              </w:divBdr>
            </w:div>
            <w:div w:id="46226040">
              <w:marLeft w:val="0"/>
              <w:marRight w:val="0"/>
              <w:marTop w:val="0"/>
              <w:marBottom w:val="0"/>
              <w:divBdr>
                <w:top w:val="none" w:sz="0" w:space="0" w:color="auto"/>
                <w:left w:val="none" w:sz="0" w:space="0" w:color="auto"/>
                <w:bottom w:val="none" w:sz="0" w:space="0" w:color="auto"/>
                <w:right w:val="none" w:sz="0" w:space="0" w:color="auto"/>
              </w:divBdr>
            </w:div>
            <w:div w:id="1233541426">
              <w:marLeft w:val="0"/>
              <w:marRight w:val="0"/>
              <w:marTop w:val="0"/>
              <w:marBottom w:val="0"/>
              <w:divBdr>
                <w:top w:val="none" w:sz="0" w:space="0" w:color="auto"/>
                <w:left w:val="none" w:sz="0" w:space="0" w:color="auto"/>
                <w:bottom w:val="none" w:sz="0" w:space="0" w:color="auto"/>
                <w:right w:val="none" w:sz="0" w:space="0" w:color="auto"/>
              </w:divBdr>
            </w:div>
            <w:div w:id="1986204971">
              <w:marLeft w:val="0"/>
              <w:marRight w:val="0"/>
              <w:marTop w:val="0"/>
              <w:marBottom w:val="0"/>
              <w:divBdr>
                <w:top w:val="none" w:sz="0" w:space="0" w:color="auto"/>
                <w:left w:val="none" w:sz="0" w:space="0" w:color="auto"/>
                <w:bottom w:val="none" w:sz="0" w:space="0" w:color="auto"/>
                <w:right w:val="none" w:sz="0" w:space="0" w:color="auto"/>
              </w:divBdr>
            </w:div>
            <w:div w:id="798034536">
              <w:marLeft w:val="0"/>
              <w:marRight w:val="0"/>
              <w:marTop w:val="0"/>
              <w:marBottom w:val="0"/>
              <w:divBdr>
                <w:top w:val="none" w:sz="0" w:space="0" w:color="auto"/>
                <w:left w:val="none" w:sz="0" w:space="0" w:color="auto"/>
                <w:bottom w:val="none" w:sz="0" w:space="0" w:color="auto"/>
                <w:right w:val="none" w:sz="0" w:space="0" w:color="auto"/>
              </w:divBdr>
            </w:div>
            <w:div w:id="1383165917">
              <w:marLeft w:val="0"/>
              <w:marRight w:val="0"/>
              <w:marTop w:val="0"/>
              <w:marBottom w:val="0"/>
              <w:divBdr>
                <w:top w:val="none" w:sz="0" w:space="0" w:color="auto"/>
                <w:left w:val="none" w:sz="0" w:space="0" w:color="auto"/>
                <w:bottom w:val="none" w:sz="0" w:space="0" w:color="auto"/>
                <w:right w:val="none" w:sz="0" w:space="0" w:color="auto"/>
              </w:divBdr>
            </w:div>
            <w:div w:id="665984314">
              <w:marLeft w:val="0"/>
              <w:marRight w:val="0"/>
              <w:marTop w:val="0"/>
              <w:marBottom w:val="0"/>
              <w:divBdr>
                <w:top w:val="none" w:sz="0" w:space="0" w:color="auto"/>
                <w:left w:val="none" w:sz="0" w:space="0" w:color="auto"/>
                <w:bottom w:val="none" w:sz="0" w:space="0" w:color="auto"/>
                <w:right w:val="none" w:sz="0" w:space="0" w:color="auto"/>
              </w:divBdr>
            </w:div>
            <w:div w:id="996493829">
              <w:marLeft w:val="0"/>
              <w:marRight w:val="0"/>
              <w:marTop w:val="0"/>
              <w:marBottom w:val="0"/>
              <w:divBdr>
                <w:top w:val="none" w:sz="0" w:space="0" w:color="auto"/>
                <w:left w:val="none" w:sz="0" w:space="0" w:color="auto"/>
                <w:bottom w:val="none" w:sz="0" w:space="0" w:color="auto"/>
                <w:right w:val="none" w:sz="0" w:space="0" w:color="auto"/>
              </w:divBdr>
            </w:div>
            <w:div w:id="1230774708">
              <w:marLeft w:val="0"/>
              <w:marRight w:val="0"/>
              <w:marTop w:val="0"/>
              <w:marBottom w:val="0"/>
              <w:divBdr>
                <w:top w:val="none" w:sz="0" w:space="0" w:color="auto"/>
                <w:left w:val="none" w:sz="0" w:space="0" w:color="auto"/>
                <w:bottom w:val="none" w:sz="0" w:space="0" w:color="auto"/>
                <w:right w:val="none" w:sz="0" w:space="0" w:color="auto"/>
              </w:divBdr>
            </w:div>
            <w:div w:id="115611091">
              <w:marLeft w:val="0"/>
              <w:marRight w:val="0"/>
              <w:marTop w:val="0"/>
              <w:marBottom w:val="0"/>
              <w:divBdr>
                <w:top w:val="none" w:sz="0" w:space="0" w:color="auto"/>
                <w:left w:val="none" w:sz="0" w:space="0" w:color="auto"/>
                <w:bottom w:val="none" w:sz="0" w:space="0" w:color="auto"/>
                <w:right w:val="none" w:sz="0" w:space="0" w:color="auto"/>
              </w:divBdr>
            </w:div>
            <w:div w:id="1601520464">
              <w:marLeft w:val="0"/>
              <w:marRight w:val="0"/>
              <w:marTop w:val="0"/>
              <w:marBottom w:val="0"/>
              <w:divBdr>
                <w:top w:val="none" w:sz="0" w:space="0" w:color="auto"/>
                <w:left w:val="none" w:sz="0" w:space="0" w:color="auto"/>
                <w:bottom w:val="none" w:sz="0" w:space="0" w:color="auto"/>
                <w:right w:val="none" w:sz="0" w:space="0" w:color="auto"/>
              </w:divBdr>
            </w:div>
            <w:div w:id="1643850737">
              <w:marLeft w:val="0"/>
              <w:marRight w:val="0"/>
              <w:marTop w:val="0"/>
              <w:marBottom w:val="0"/>
              <w:divBdr>
                <w:top w:val="none" w:sz="0" w:space="0" w:color="auto"/>
                <w:left w:val="none" w:sz="0" w:space="0" w:color="auto"/>
                <w:bottom w:val="none" w:sz="0" w:space="0" w:color="auto"/>
                <w:right w:val="none" w:sz="0" w:space="0" w:color="auto"/>
              </w:divBdr>
            </w:div>
            <w:div w:id="1194735765">
              <w:marLeft w:val="0"/>
              <w:marRight w:val="0"/>
              <w:marTop w:val="0"/>
              <w:marBottom w:val="0"/>
              <w:divBdr>
                <w:top w:val="none" w:sz="0" w:space="0" w:color="auto"/>
                <w:left w:val="none" w:sz="0" w:space="0" w:color="auto"/>
                <w:bottom w:val="none" w:sz="0" w:space="0" w:color="auto"/>
                <w:right w:val="none" w:sz="0" w:space="0" w:color="auto"/>
              </w:divBdr>
            </w:div>
            <w:div w:id="945506479">
              <w:marLeft w:val="0"/>
              <w:marRight w:val="0"/>
              <w:marTop w:val="0"/>
              <w:marBottom w:val="0"/>
              <w:divBdr>
                <w:top w:val="none" w:sz="0" w:space="0" w:color="auto"/>
                <w:left w:val="none" w:sz="0" w:space="0" w:color="auto"/>
                <w:bottom w:val="none" w:sz="0" w:space="0" w:color="auto"/>
                <w:right w:val="none" w:sz="0" w:space="0" w:color="auto"/>
              </w:divBdr>
            </w:div>
            <w:div w:id="1842887534">
              <w:marLeft w:val="0"/>
              <w:marRight w:val="0"/>
              <w:marTop w:val="0"/>
              <w:marBottom w:val="0"/>
              <w:divBdr>
                <w:top w:val="none" w:sz="0" w:space="0" w:color="auto"/>
                <w:left w:val="none" w:sz="0" w:space="0" w:color="auto"/>
                <w:bottom w:val="none" w:sz="0" w:space="0" w:color="auto"/>
                <w:right w:val="none" w:sz="0" w:space="0" w:color="auto"/>
              </w:divBdr>
            </w:div>
            <w:div w:id="2128310131">
              <w:marLeft w:val="0"/>
              <w:marRight w:val="0"/>
              <w:marTop w:val="0"/>
              <w:marBottom w:val="0"/>
              <w:divBdr>
                <w:top w:val="none" w:sz="0" w:space="0" w:color="auto"/>
                <w:left w:val="none" w:sz="0" w:space="0" w:color="auto"/>
                <w:bottom w:val="none" w:sz="0" w:space="0" w:color="auto"/>
                <w:right w:val="none" w:sz="0" w:space="0" w:color="auto"/>
              </w:divBdr>
            </w:div>
            <w:div w:id="958530097">
              <w:marLeft w:val="0"/>
              <w:marRight w:val="0"/>
              <w:marTop w:val="0"/>
              <w:marBottom w:val="0"/>
              <w:divBdr>
                <w:top w:val="none" w:sz="0" w:space="0" w:color="auto"/>
                <w:left w:val="none" w:sz="0" w:space="0" w:color="auto"/>
                <w:bottom w:val="none" w:sz="0" w:space="0" w:color="auto"/>
                <w:right w:val="none" w:sz="0" w:space="0" w:color="auto"/>
              </w:divBdr>
            </w:div>
            <w:div w:id="271938685">
              <w:marLeft w:val="0"/>
              <w:marRight w:val="0"/>
              <w:marTop w:val="0"/>
              <w:marBottom w:val="0"/>
              <w:divBdr>
                <w:top w:val="none" w:sz="0" w:space="0" w:color="auto"/>
                <w:left w:val="none" w:sz="0" w:space="0" w:color="auto"/>
                <w:bottom w:val="none" w:sz="0" w:space="0" w:color="auto"/>
                <w:right w:val="none" w:sz="0" w:space="0" w:color="auto"/>
              </w:divBdr>
            </w:div>
            <w:div w:id="308288183">
              <w:marLeft w:val="0"/>
              <w:marRight w:val="0"/>
              <w:marTop w:val="0"/>
              <w:marBottom w:val="0"/>
              <w:divBdr>
                <w:top w:val="none" w:sz="0" w:space="0" w:color="auto"/>
                <w:left w:val="none" w:sz="0" w:space="0" w:color="auto"/>
                <w:bottom w:val="none" w:sz="0" w:space="0" w:color="auto"/>
                <w:right w:val="none" w:sz="0" w:space="0" w:color="auto"/>
              </w:divBdr>
            </w:div>
            <w:div w:id="2022471072">
              <w:marLeft w:val="0"/>
              <w:marRight w:val="0"/>
              <w:marTop w:val="0"/>
              <w:marBottom w:val="0"/>
              <w:divBdr>
                <w:top w:val="none" w:sz="0" w:space="0" w:color="auto"/>
                <w:left w:val="none" w:sz="0" w:space="0" w:color="auto"/>
                <w:bottom w:val="none" w:sz="0" w:space="0" w:color="auto"/>
                <w:right w:val="none" w:sz="0" w:space="0" w:color="auto"/>
              </w:divBdr>
            </w:div>
            <w:div w:id="508565742">
              <w:marLeft w:val="0"/>
              <w:marRight w:val="0"/>
              <w:marTop w:val="0"/>
              <w:marBottom w:val="0"/>
              <w:divBdr>
                <w:top w:val="none" w:sz="0" w:space="0" w:color="auto"/>
                <w:left w:val="none" w:sz="0" w:space="0" w:color="auto"/>
                <w:bottom w:val="none" w:sz="0" w:space="0" w:color="auto"/>
                <w:right w:val="none" w:sz="0" w:space="0" w:color="auto"/>
              </w:divBdr>
            </w:div>
            <w:div w:id="1885868179">
              <w:marLeft w:val="0"/>
              <w:marRight w:val="0"/>
              <w:marTop w:val="0"/>
              <w:marBottom w:val="0"/>
              <w:divBdr>
                <w:top w:val="none" w:sz="0" w:space="0" w:color="auto"/>
                <w:left w:val="none" w:sz="0" w:space="0" w:color="auto"/>
                <w:bottom w:val="none" w:sz="0" w:space="0" w:color="auto"/>
                <w:right w:val="none" w:sz="0" w:space="0" w:color="auto"/>
              </w:divBdr>
            </w:div>
            <w:div w:id="1794134296">
              <w:marLeft w:val="0"/>
              <w:marRight w:val="0"/>
              <w:marTop w:val="0"/>
              <w:marBottom w:val="0"/>
              <w:divBdr>
                <w:top w:val="none" w:sz="0" w:space="0" w:color="auto"/>
                <w:left w:val="none" w:sz="0" w:space="0" w:color="auto"/>
                <w:bottom w:val="none" w:sz="0" w:space="0" w:color="auto"/>
                <w:right w:val="none" w:sz="0" w:space="0" w:color="auto"/>
              </w:divBdr>
            </w:div>
            <w:div w:id="511140401">
              <w:marLeft w:val="0"/>
              <w:marRight w:val="0"/>
              <w:marTop w:val="0"/>
              <w:marBottom w:val="0"/>
              <w:divBdr>
                <w:top w:val="none" w:sz="0" w:space="0" w:color="auto"/>
                <w:left w:val="none" w:sz="0" w:space="0" w:color="auto"/>
                <w:bottom w:val="none" w:sz="0" w:space="0" w:color="auto"/>
                <w:right w:val="none" w:sz="0" w:space="0" w:color="auto"/>
              </w:divBdr>
            </w:div>
            <w:div w:id="482164394">
              <w:marLeft w:val="0"/>
              <w:marRight w:val="0"/>
              <w:marTop w:val="0"/>
              <w:marBottom w:val="0"/>
              <w:divBdr>
                <w:top w:val="none" w:sz="0" w:space="0" w:color="auto"/>
                <w:left w:val="none" w:sz="0" w:space="0" w:color="auto"/>
                <w:bottom w:val="none" w:sz="0" w:space="0" w:color="auto"/>
                <w:right w:val="none" w:sz="0" w:space="0" w:color="auto"/>
              </w:divBdr>
            </w:div>
            <w:div w:id="499545085">
              <w:marLeft w:val="0"/>
              <w:marRight w:val="0"/>
              <w:marTop w:val="0"/>
              <w:marBottom w:val="0"/>
              <w:divBdr>
                <w:top w:val="none" w:sz="0" w:space="0" w:color="auto"/>
                <w:left w:val="none" w:sz="0" w:space="0" w:color="auto"/>
                <w:bottom w:val="none" w:sz="0" w:space="0" w:color="auto"/>
                <w:right w:val="none" w:sz="0" w:space="0" w:color="auto"/>
              </w:divBdr>
            </w:div>
            <w:div w:id="1571892262">
              <w:marLeft w:val="0"/>
              <w:marRight w:val="0"/>
              <w:marTop w:val="0"/>
              <w:marBottom w:val="0"/>
              <w:divBdr>
                <w:top w:val="none" w:sz="0" w:space="0" w:color="auto"/>
                <w:left w:val="none" w:sz="0" w:space="0" w:color="auto"/>
                <w:bottom w:val="none" w:sz="0" w:space="0" w:color="auto"/>
                <w:right w:val="none" w:sz="0" w:space="0" w:color="auto"/>
              </w:divBdr>
            </w:div>
            <w:div w:id="971406382">
              <w:marLeft w:val="0"/>
              <w:marRight w:val="0"/>
              <w:marTop w:val="0"/>
              <w:marBottom w:val="0"/>
              <w:divBdr>
                <w:top w:val="none" w:sz="0" w:space="0" w:color="auto"/>
                <w:left w:val="none" w:sz="0" w:space="0" w:color="auto"/>
                <w:bottom w:val="none" w:sz="0" w:space="0" w:color="auto"/>
                <w:right w:val="none" w:sz="0" w:space="0" w:color="auto"/>
              </w:divBdr>
            </w:div>
            <w:div w:id="492381830">
              <w:marLeft w:val="0"/>
              <w:marRight w:val="0"/>
              <w:marTop w:val="0"/>
              <w:marBottom w:val="0"/>
              <w:divBdr>
                <w:top w:val="none" w:sz="0" w:space="0" w:color="auto"/>
                <w:left w:val="none" w:sz="0" w:space="0" w:color="auto"/>
                <w:bottom w:val="none" w:sz="0" w:space="0" w:color="auto"/>
                <w:right w:val="none" w:sz="0" w:space="0" w:color="auto"/>
              </w:divBdr>
            </w:div>
            <w:div w:id="1672445188">
              <w:marLeft w:val="0"/>
              <w:marRight w:val="0"/>
              <w:marTop w:val="0"/>
              <w:marBottom w:val="0"/>
              <w:divBdr>
                <w:top w:val="none" w:sz="0" w:space="0" w:color="auto"/>
                <w:left w:val="none" w:sz="0" w:space="0" w:color="auto"/>
                <w:bottom w:val="none" w:sz="0" w:space="0" w:color="auto"/>
                <w:right w:val="none" w:sz="0" w:space="0" w:color="auto"/>
              </w:divBdr>
            </w:div>
            <w:div w:id="625279229">
              <w:marLeft w:val="0"/>
              <w:marRight w:val="0"/>
              <w:marTop w:val="0"/>
              <w:marBottom w:val="0"/>
              <w:divBdr>
                <w:top w:val="none" w:sz="0" w:space="0" w:color="auto"/>
                <w:left w:val="none" w:sz="0" w:space="0" w:color="auto"/>
                <w:bottom w:val="none" w:sz="0" w:space="0" w:color="auto"/>
                <w:right w:val="none" w:sz="0" w:space="0" w:color="auto"/>
              </w:divBdr>
            </w:div>
            <w:div w:id="1983074562">
              <w:marLeft w:val="0"/>
              <w:marRight w:val="0"/>
              <w:marTop w:val="0"/>
              <w:marBottom w:val="0"/>
              <w:divBdr>
                <w:top w:val="none" w:sz="0" w:space="0" w:color="auto"/>
                <w:left w:val="none" w:sz="0" w:space="0" w:color="auto"/>
                <w:bottom w:val="none" w:sz="0" w:space="0" w:color="auto"/>
                <w:right w:val="none" w:sz="0" w:space="0" w:color="auto"/>
              </w:divBdr>
            </w:div>
            <w:div w:id="1557623443">
              <w:marLeft w:val="0"/>
              <w:marRight w:val="0"/>
              <w:marTop w:val="0"/>
              <w:marBottom w:val="0"/>
              <w:divBdr>
                <w:top w:val="none" w:sz="0" w:space="0" w:color="auto"/>
                <w:left w:val="none" w:sz="0" w:space="0" w:color="auto"/>
                <w:bottom w:val="none" w:sz="0" w:space="0" w:color="auto"/>
                <w:right w:val="none" w:sz="0" w:space="0" w:color="auto"/>
              </w:divBdr>
            </w:div>
            <w:div w:id="752817500">
              <w:marLeft w:val="0"/>
              <w:marRight w:val="0"/>
              <w:marTop w:val="0"/>
              <w:marBottom w:val="0"/>
              <w:divBdr>
                <w:top w:val="none" w:sz="0" w:space="0" w:color="auto"/>
                <w:left w:val="none" w:sz="0" w:space="0" w:color="auto"/>
                <w:bottom w:val="none" w:sz="0" w:space="0" w:color="auto"/>
                <w:right w:val="none" w:sz="0" w:space="0" w:color="auto"/>
              </w:divBdr>
            </w:div>
            <w:div w:id="1891648939">
              <w:marLeft w:val="0"/>
              <w:marRight w:val="0"/>
              <w:marTop w:val="0"/>
              <w:marBottom w:val="0"/>
              <w:divBdr>
                <w:top w:val="none" w:sz="0" w:space="0" w:color="auto"/>
                <w:left w:val="none" w:sz="0" w:space="0" w:color="auto"/>
                <w:bottom w:val="none" w:sz="0" w:space="0" w:color="auto"/>
                <w:right w:val="none" w:sz="0" w:space="0" w:color="auto"/>
              </w:divBdr>
            </w:div>
            <w:div w:id="1609000537">
              <w:marLeft w:val="0"/>
              <w:marRight w:val="0"/>
              <w:marTop w:val="0"/>
              <w:marBottom w:val="0"/>
              <w:divBdr>
                <w:top w:val="none" w:sz="0" w:space="0" w:color="auto"/>
                <w:left w:val="none" w:sz="0" w:space="0" w:color="auto"/>
                <w:bottom w:val="none" w:sz="0" w:space="0" w:color="auto"/>
                <w:right w:val="none" w:sz="0" w:space="0" w:color="auto"/>
              </w:divBdr>
            </w:div>
            <w:div w:id="120877914">
              <w:marLeft w:val="0"/>
              <w:marRight w:val="0"/>
              <w:marTop w:val="0"/>
              <w:marBottom w:val="0"/>
              <w:divBdr>
                <w:top w:val="none" w:sz="0" w:space="0" w:color="auto"/>
                <w:left w:val="none" w:sz="0" w:space="0" w:color="auto"/>
                <w:bottom w:val="none" w:sz="0" w:space="0" w:color="auto"/>
                <w:right w:val="none" w:sz="0" w:space="0" w:color="auto"/>
              </w:divBdr>
            </w:div>
            <w:div w:id="1790197047">
              <w:marLeft w:val="0"/>
              <w:marRight w:val="0"/>
              <w:marTop w:val="0"/>
              <w:marBottom w:val="0"/>
              <w:divBdr>
                <w:top w:val="none" w:sz="0" w:space="0" w:color="auto"/>
                <w:left w:val="none" w:sz="0" w:space="0" w:color="auto"/>
                <w:bottom w:val="none" w:sz="0" w:space="0" w:color="auto"/>
                <w:right w:val="none" w:sz="0" w:space="0" w:color="auto"/>
              </w:divBdr>
            </w:div>
            <w:div w:id="1922179752">
              <w:marLeft w:val="0"/>
              <w:marRight w:val="0"/>
              <w:marTop w:val="0"/>
              <w:marBottom w:val="0"/>
              <w:divBdr>
                <w:top w:val="none" w:sz="0" w:space="0" w:color="auto"/>
                <w:left w:val="none" w:sz="0" w:space="0" w:color="auto"/>
                <w:bottom w:val="none" w:sz="0" w:space="0" w:color="auto"/>
                <w:right w:val="none" w:sz="0" w:space="0" w:color="auto"/>
              </w:divBdr>
            </w:div>
            <w:div w:id="251620863">
              <w:marLeft w:val="0"/>
              <w:marRight w:val="0"/>
              <w:marTop w:val="0"/>
              <w:marBottom w:val="0"/>
              <w:divBdr>
                <w:top w:val="none" w:sz="0" w:space="0" w:color="auto"/>
                <w:left w:val="none" w:sz="0" w:space="0" w:color="auto"/>
                <w:bottom w:val="none" w:sz="0" w:space="0" w:color="auto"/>
                <w:right w:val="none" w:sz="0" w:space="0" w:color="auto"/>
              </w:divBdr>
            </w:div>
            <w:div w:id="1977904458">
              <w:marLeft w:val="0"/>
              <w:marRight w:val="0"/>
              <w:marTop w:val="0"/>
              <w:marBottom w:val="0"/>
              <w:divBdr>
                <w:top w:val="none" w:sz="0" w:space="0" w:color="auto"/>
                <w:left w:val="none" w:sz="0" w:space="0" w:color="auto"/>
                <w:bottom w:val="none" w:sz="0" w:space="0" w:color="auto"/>
                <w:right w:val="none" w:sz="0" w:space="0" w:color="auto"/>
              </w:divBdr>
            </w:div>
            <w:div w:id="1405419852">
              <w:marLeft w:val="0"/>
              <w:marRight w:val="0"/>
              <w:marTop w:val="0"/>
              <w:marBottom w:val="0"/>
              <w:divBdr>
                <w:top w:val="none" w:sz="0" w:space="0" w:color="auto"/>
                <w:left w:val="none" w:sz="0" w:space="0" w:color="auto"/>
                <w:bottom w:val="none" w:sz="0" w:space="0" w:color="auto"/>
                <w:right w:val="none" w:sz="0" w:space="0" w:color="auto"/>
              </w:divBdr>
            </w:div>
            <w:div w:id="1098059883">
              <w:marLeft w:val="0"/>
              <w:marRight w:val="0"/>
              <w:marTop w:val="0"/>
              <w:marBottom w:val="0"/>
              <w:divBdr>
                <w:top w:val="none" w:sz="0" w:space="0" w:color="auto"/>
                <w:left w:val="none" w:sz="0" w:space="0" w:color="auto"/>
                <w:bottom w:val="none" w:sz="0" w:space="0" w:color="auto"/>
                <w:right w:val="none" w:sz="0" w:space="0" w:color="auto"/>
              </w:divBdr>
            </w:div>
            <w:div w:id="1545942449">
              <w:marLeft w:val="0"/>
              <w:marRight w:val="0"/>
              <w:marTop w:val="0"/>
              <w:marBottom w:val="0"/>
              <w:divBdr>
                <w:top w:val="none" w:sz="0" w:space="0" w:color="auto"/>
                <w:left w:val="none" w:sz="0" w:space="0" w:color="auto"/>
                <w:bottom w:val="none" w:sz="0" w:space="0" w:color="auto"/>
                <w:right w:val="none" w:sz="0" w:space="0" w:color="auto"/>
              </w:divBdr>
            </w:div>
            <w:div w:id="1915554221">
              <w:marLeft w:val="0"/>
              <w:marRight w:val="0"/>
              <w:marTop w:val="0"/>
              <w:marBottom w:val="0"/>
              <w:divBdr>
                <w:top w:val="none" w:sz="0" w:space="0" w:color="auto"/>
                <w:left w:val="none" w:sz="0" w:space="0" w:color="auto"/>
                <w:bottom w:val="none" w:sz="0" w:space="0" w:color="auto"/>
                <w:right w:val="none" w:sz="0" w:space="0" w:color="auto"/>
              </w:divBdr>
            </w:div>
            <w:div w:id="932320865">
              <w:marLeft w:val="0"/>
              <w:marRight w:val="0"/>
              <w:marTop w:val="0"/>
              <w:marBottom w:val="0"/>
              <w:divBdr>
                <w:top w:val="none" w:sz="0" w:space="0" w:color="auto"/>
                <w:left w:val="none" w:sz="0" w:space="0" w:color="auto"/>
                <w:bottom w:val="none" w:sz="0" w:space="0" w:color="auto"/>
                <w:right w:val="none" w:sz="0" w:space="0" w:color="auto"/>
              </w:divBdr>
            </w:div>
            <w:div w:id="504174706">
              <w:marLeft w:val="0"/>
              <w:marRight w:val="0"/>
              <w:marTop w:val="0"/>
              <w:marBottom w:val="0"/>
              <w:divBdr>
                <w:top w:val="none" w:sz="0" w:space="0" w:color="auto"/>
                <w:left w:val="none" w:sz="0" w:space="0" w:color="auto"/>
                <w:bottom w:val="none" w:sz="0" w:space="0" w:color="auto"/>
                <w:right w:val="none" w:sz="0" w:space="0" w:color="auto"/>
              </w:divBdr>
            </w:div>
            <w:div w:id="1860586961">
              <w:marLeft w:val="0"/>
              <w:marRight w:val="0"/>
              <w:marTop w:val="0"/>
              <w:marBottom w:val="0"/>
              <w:divBdr>
                <w:top w:val="none" w:sz="0" w:space="0" w:color="auto"/>
                <w:left w:val="none" w:sz="0" w:space="0" w:color="auto"/>
                <w:bottom w:val="none" w:sz="0" w:space="0" w:color="auto"/>
                <w:right w:val="none" w:sz="0" w:space="0" w:color="auto"/>
              </w:divBdr>
            </w:div>
            <w:div w:id="1733191185">
              <w:marLeft w:val="0"/>
              <w:marRight w:val="0"/>
              <w:marTop w:val="0"/>
              <w:marBottom w:val="0"/>
              <w:divBdr>
                <w:top w:val="none" w:sz="0" w:space="0" w:color="auto"/>
                <w:left w:val="none" w:sz="0" w:space="0" w:color="auto"/>
                <w:bottom w:val="none" w:sz="0" w:space="0" w:color="auto"/>
                <w:right w:val="none" w:sz="0" w:space="0" w:color="auto"/>
              </w:divBdr>
            </w:div>
            <w:div w:id="1297947876">
              <w:marLeft w:val="0"/>
              <w:marRight w:val="0"/>
              <w:marTop w:val="0"/>
              <w:marBottom w:val="0"/>
              <w:divBdr>
                <w:top w:val="none" w:sz="0" w:space="0" w:color="auto"/>
                <w:left w:val="none" w:sz="0" w:space="0" w:color="auto"/>
                <w:bottom w:val="none" w:sz="0" w:space="0" w:color="auto"/>
                <w:right w:val="none" w:sz="0" w:space="0" w:color="auto"/>
              </w:divBdr>
            </w:div>
            <w:div w:id="1466855697">
              <w:marLeft w:val="0"/>
              <w:marRight w:val="0"/>
              <w:marTop w:val="0"/>
              <w:marBottom w:val="0"/>
              <w:divBdr>
                <w:top w:val="none" w:sz="0" w:space="0" w:color="auto"/>
                <w:left w:val="none" w:sz="0" w:space="0" w:color="auto"/>
                <w:bottom w:val="none" w:sz="0" w:space="0" w:color="auto"/>
                <w:right w:val="none" w:sz="0" w:space="0" w:color="auto"/>
              </w:divBdr>
            </w:div>
            <w:div w:id="869951889">
              <w:marLeft w:val="0"/>
              <w:marRight w:val="0"/>
              <w:marTop w:val="0"/>
              <w:marBottom w:val="0"/>
              <w:divBdr>
                <w:top w:val="none" w:sz="0" w:space="0" w:color="auto"/>
                <w:left w:val="none" w:sz="0" w:space="0" w:color="auto"/>
                <w:bottom w:val="none" w:sz="0" w:space="0" w:color="auto"/>
                <w:right w:val="none" w:sz="0" w:space="0" w:color="auto"/>
              </w:divBdr>
            </w:div>
            <w:div w:id="94637874">
              <w:marLeft w:val="0"/>
              <w:marRight w:val="0"/>
              <w:marTop w:val="0"/>
              <w:marBottom w:val="0"/>
              <w:divBdr>
                <w:top w:val="none" w:sz="0" w:space="0" w:color="auto"/>
                <w:left w:val="none" w:sz="0" w:space="0" w:color="auto"/>
                <w:bottom w:val="none" w:sz="0" w:space="0" w:color="auto"/>
                <w:right w:val="none" w:sz="0" w:space="0" w:color="auto"/>
              </w:divBdr>
            </w:div>
            <w:div w:id="112672729">
              <w:marLeft w:val="0"/>
              <w:marRight w:val="0"/>
              <w:marTop w:val="0"/>
              <w:marBottom w:val="0"/>
              <w:divBdr>
                <w:top w:val="none" w:sz="0" w:space="0" w:color="auto"/>
                <w:left w:val="none" w:sz="0" w:space="0" w:color="auto"/>
                <w:bottom w:val="none" w:sz="0" w:space="0" w:color="auto"/>
                <w:right w:val="none" w:sz="0" w:space="0" w:color="auto"/>
              </w:divBdr>
            </w:div>
            <w:div w:id="354116173">
              <w:marLeft w:val="0"/>
              <w:marRight w:val="0"/>
              <w:marTop w:val="0"/>
              <w:marBottom w:val="0"/>
              <w:divBdr>
                <w:top w:val="none" w:sz="0" w:space="0" w:color="auto"/>
                <w:left w:val="none" w:sz="0" w:space="0" w:color="auto"/>
                <w:bottom w:val="none" w:sz="0" w:space="0" w:color="auto"/>
                <w:right w:val="none" w:sz="0" w:space="0" w:color="auto"/>
              </w:divBdr>
            </w:div>
            <w:div w:id="1398437331">
              <w:marLeft w:val="0"/>
              <w:marRight w:val="0"/>
              <w:marTop w:val="0"/>
              <w:marBottom w:val="0"/>
              <w:divBdr>
                <w:top w:val="none" w:sz="0" w:space="0" w:color="auto"/>
                <w:left w:val="none" w:sz="0" w:space="0" w:color="auto"/>
                <w:bottom w:val="none" w:sz="0" w:space="0" w:color="auto"/>
                <w:right w:val="none" w:sz="0" w:space="0" w:color="auto"/>
              </w:divBdr>
            </w:div>
            <w:div w:id="1422533613">
              <w:marLeft w:val="0"/>
              <w:marRight w:val="0"/>
              <w:marTop w:val="0"/>
              <w:marBottom w:val="0"/>
              <w:divBdr>
                <w:top w:val="none" w:sz="0" w:space="0" w:color="auto"/>
                <w:left w:val="none" w:sz="0" w:space="0" w:color="auto"/>
                <w:bottom w:val="none" w:sz="0" w:space="0" w:color="auto"/>
                <w:right w:val="none" w:sz="0" w:space="0" w:color="auto"/>
              </w:divBdr>
            </w:div>
            <w:div w:id="1403212214">
              <w:marLeft w:val="0"/>
              <w:marRight w:val="0"/>
              <w:marTop w:val="0"/>
              <w:marBottom w:val="0"/>
              <w:divBdr>
                <w:top w:val="none" w:sz="0" w:space="0" w:color="auto"/>
                <w:left w:val="none" w:sz="0" w:space="0" w:color="auto"/>
                <w:bottom w:val="none" w:sz="0" w:space="0" w:color="auto"/>
                <w:right w:val="none" w:sz="0" w:space="0" w:color="auto"/>
              </w:divBdr>
            </w:div>
            <w:div w:id="1313409309">
              <w:marLeft w:val="0"/>
              <w:marRight w:val="0"/>
              <w:marTop w:val="0"/>
              <w:marBottom w:val="0"/>
              <w:divBdr>
                <w:top w:val="none" w:sz="0" w:space="0" w:color="auto"/>
                <w:left w:val="none" w:sz="0" w:space="0" w:color="auto"/>
                <w:bottom w:val="none" w:sz="0" w:space="0" w:color="auto"/>
                <w:right w:val="none" w:sz="0" w:space="0" w:color="auto"/>
              </w:divBdr>
            </w:div>
            <w:div w:id="903636627">
              <w:marLeft w:val="0"/>
              <w:marRight w:val="0"/>
              <w:marTop w:val="0"/>
              <w:marBottom w:val="0"/>
              <w:divBdr>
                <w:top w:val="none" w:sz="0" w:space="0" w:color="auto"/>
                <w:left w:val="none" w:sz="0" w:space="0" w:color="auto"/>
                <w:bottom w:val="none" w:sz="0" w:space="0" w:color="auto"/>
                <w:right w:val="none" w:sz="0" w:space="0" w:color="auto"/>
              </w:divBdr>
            </w:div>
            <w:div w:id="906648587">
              <w:marLeft w:val="0"/>
              <w:marRight w:val="0"/>
              <w:marTop w:val="0"/>
              <w:marBottom w:val="0"/>
              <w:divBdr>
                <w:top w:val="none" w:sz="0" w:space="0" w:color="auto"/>
                <w:left w:val="none" w:sz="0" w:space="0" w:color="auto"/>
                <w:bottom w:val="none" w:sz="0" w:space="0" w:color="auto"/>
                <w:right w:val="none" w:sz="0" w:space="0" w:color="auto"/>
              </w:divBdr>
            </w:div>
            <w:div w:id="899710258">
              <w:marLeft w:val="0"/>
              <w:marRight w:val="0"/>
              <w:marTop w:val="0"/>
              <w:marBottom w:val="0"/>
              <w:divBdr>
                <w:top w:val="none" w:sz="0" w:space="0" w:color="auto"/>
                <w:left w:val="none" w:sz="0" w:space="0" w:color="auto"/>
                <w:bottom w:val="none" w:sz="0" w:space="0" w:color="auto"/>
                <w:right w:val="none" w:sz="0" w:space="0" w:color="auto"/>
              </w:divBdr>
            </w:div>
            <w:div w:id="485438075">
              <w:marLeft w:val="0"/>
              <w:marRight w:val="0"/>
              <w:marTop w:val="0"/>
              <w:marBottom w:val="0"/>
              <w:divBdr>
                <w:top w:val="none" w:sz="0" w:space="0" w:color="auto"/>
                <w:left w:val="none" w:sz="0" w:space="0" w:color="auto"/>
                <w:bottom w:val="none" w:sz="0" w:space="0" w:color="auto"/>
                <w:right w:val="none" w:sz="0" w:space="0" w:color="auto"/>
              </w:divBdr>
            </w:div>
            <w:div w:id="535196267">
              <w:marLeft w:val="0"/>
              <w:marRight w:val="0"/>
              <w:marTop w:val="0"/>
              <w:marBottom w:val="0"/>
              <w:divBdr>
                <w:top w:val="none" w:sz="0" w:space="0" w:color="auto"/>
                <w:left w:val="none" w:sz="0" w:space="0" w:color="auto"/>
                <w:bottom w:val="none" w:sz="0" w:space="0" w:color="auto"/>
                <w:right w:val="none" w:sz="0" w:space="0" w:color="auto"/>
              </w:divBdr>
            </w:div>
            <w:div w:id="584800513">
              <w:marLeft w:val="0"/>
              <w:marRight w:val="0"/>
              <w:marTop w:val="0"/>
              <w:marBottom w:val="0"/>
              <w:divBdr>
                <w:top w:val="none" w:sz="0" w:space="0" w:color="auto"/>
                <w:left w:val="none" w:sz="0" w:space="0" w:color="auto"/>
                <w:bottom w:val="none" w:sz="0" w:space="0" w:color="auto"/>
                <w:right w:val="none" w:sz="0" w:space="0" w:color="auto"/>
              </w:divBdr>
            </w:div>
            <w:div w:id="730881946">
              <w:marLeft w:val="0"/>
              <w:marRight w:val="0"/>
              <w:marTop w:val="0"/>
              <w:marBottom w:val="0"/>
              <w:divBdr>
                <w:top w:val="none" w:sz="0" w:space="0" w:color="auto"/>
                <w:left w:val="none" w:sz="0" w:space="0" w:color="auto"/>
                <w:bottom w:val="none" w:sz="0" w:space="0" w:color="auto"/>
                <w:right w:val="none" w:sz="0" w:space="0" w:color="auto"/>
              </w:divBdr>
            </w:div>
            <w:div w:id="1111364096">
              <w:marLeft w:val="0"/>
              <w:marRight w:val="0"/>
              <w:marTop w:val="0"/>
              <w:marBottom w:val="0"/>
              <w:divBdr>
                <w:top w:val="none" w:sz="0" w:space="0" w:color="auto"/>
                <w:left w:val="none" w:sz="0" w:space="0" w:color="auto"/>
                <w:bottom w:val="none" w:sz="0" w:space="0" w:color="auto"/>
                <w:right w:val="none" w:sz="0" w:space="0" w:color="auto"/>
              </w:divBdr>
            </w:div>
            <w:div w:id="495850735">
              <w:marLeft w:val="0"/>
              <w:marRight w:val="0"/>
              <w:marTop w:val="0"/>
              <w:marBottom w:val="0"/>
              <w:divBdr>
                <w:top w:val="none" w:sz="0" w:space="0" w:color="auto"/>
                <w:left w:val="none" w:sz="0" w:space="0" w:color="auto"/>
                <w:bottom w:val="none" w:sz="0" w:space="0" w:color="auto"/>
                <w:right w:val="none" w:sz="0" w:space="0" w:color="auto"/>
              </w:divBdr>
            </w:div>
            <w:div w:id="523176785">
              <w:marLeft w:val="0"/>
              <w:marRight w:val="0"/>
              <w:marTop w:val="0"/>
              <w:marBottom w:val="0"/>
              <w:divBdr>
                <w:top w:val="none" w:sz="0" w:space="0" w:color="auto"/>
                <w:left w:val="none" w:sz="0" w:space="0" w:color="auto"/>
                <w:bottom w:val="none" w:sz="0" w:space="0" w:color="auto"/>
                <w:right w:val="none" w:sz="0" w:space="0" w:color="auto"/>
              </w:divBdr>
            </w:div>
            <w:div w:id="791677543">
              <w:marLeft w:val="0"/>
              <w:marRight w:val="0"/>
              <w:marTop w:val="0"/>
              <w:marBottom w:val="0"/>
              <w:divBdr>
                <w:top w:val="none" w:sz="0" w:space="0" w:color="auto"/>
                <w:left w:val="none" w:sz="0" w:space="0" w:color="auto"/>
                <w:bottom w:val="none" w:sz="0" w:space="0" w:color="auto"/>
                <w:right w:val="none" w:sz="0" w:space="0" w:color="auto"/>
              </w:divBdr>
            </w:div>
            <w:div w:id="422996968">
              <w:marLeft w:val="0"/>
              <w:marRight w:val="0"/>
              <w:marTop w:val="0"/>
              <w:marBottom w:val="0"/>
              <w:divBdr>
                <w:top w:val="none" w:sz="0" w:space="0" w:color="auto"/>
                <w:left w:val="none" w:sz="0" w:space="0" w:color="auto"/>
                <w:bottom w:val="none" w:sz="0" w:space="0" w:color="auto"/>
                <w:right w:val="none" w:sz="0" w:space="0" w:color="auto"/>
              </w:divBdr>
            </w:div>
            <w:div w:id="1055003511">
              <w:marLeft w:val="0"/>
              <w:marRight w:val="0"/>
              <w:marTop w:val="0"/>
              <w:marBottom w:val="0"/>
              <w:divBdr>
                <w:top w:val="none" w:sz="0" w:space="0" w:color="auto"/>
                <w:left w:val="none" w:sz="0" w:space="0" w:color="auto"/>
                <w:bottom w:val="none" w:sz="0" w:space="0" w:color="auto"/>
                <w:right w:val="none" w:sz="0" w:space="0" w:color="auto"/>
              </w:divBdr>
            </w:div>
            <w:div w:id="1437676194">
              <w:marLeft w:val="0"/>
              <w:marRight w:val="0"/>
              <w:marTop w:val="0"/>
              <w:marBottom w:val="0"/>
              <w:divBdr>
                <w:top w:val="none" w:sz="0" w:space="0" w:color="auto"/>
                <w:left w:val="none" w:sz="0" w:space="0" w:color="auto"/>
                <w:bottom w:val="none" w:sz="0" w:space="0" w:color="auto"/>
                <w:right w:val="none" w:sz="0" w:space="0" w:color="auto"/>
              </w:divBdr>
            </w:div>
            <w:div w:id="390034038">
              <w:marLeft w:val="0"/>
              <w:marRight w:val="0"/>
              <w:marTop w:val="0"/>
              <w:marBottom w:val="0"/>
              <w:divBdr>
                <w:top w:val="none" w:sz="0" w:space="0" w:color="auto"/>
                <w:left w:val="none" w:sz="0" w:space="0" w:color="auto"/>
                <w:bottom w:val="none" w:sz="0" w:space="0" w:color="auto"/>
                <w:right w:val="none" w:sz="0" w:space="0" w:color="auto"/>
              </w:divBdr>
            </w:div>
            <w:div w:id="825323953">
              <w:marLeft w:val="0"/>
              <w:marRight w:val="0"/>
              <w:marTop w:val="0"/>
              <w:marBottom w:val="0"/>
              <w:divBdr>
                <w:top w:val="none" w:sz="0" w:space="0" w:color="auto"/>
                <w:left w:val="none" w:sz="0" w:space="0" w:color="auto"/>
                <w:bottom w:val="none" w:sz="0" w:space="0" w:color="auto"/>
                <w:right w:val="none" w:sz="0" w:space="0" w:color="auto"/>
              </w:divBdr>
            </w:div>
            <w:div w:id="771359748">
              <w:marLeft w:val="0"/>
              <w:marRight w:val="0"/>
              <w:marTop w:val="0"/>
              <w:marBottom w:val="0"/>
              <w:divBdr>
                <w:top w:val="none" w:sz="0" w:space="0" w:color="auto"/>
                <w:left w:val="none" w:sz="0" w:space="0" w:color="auto"/>
                <w:bottom w:val="none" w:sz="0" w:space="0" w:color="auto"/>
                <w:right w:val="none" w:sz="0" w:space="0" w:color="auto"/>
              </w:divBdr>
            </w:div>
            <w:div w:id="552230447">
              <w:marLeft w:val="0"/>
              <w:marRight w:val="0"/>
              <w:marTop w:val="0"/>
              <w:marBottom w:val="0"/>
              <w:divBdr>
                <w:top w:val="none" w:sz="0" w:space="0" w:color="auto"/>
                <w:left w:val="none" w:sz="0" w:space="0" w:color="auto"/>
                <w:bottom w:val="none" w:sz="0" w:space="0" w:color="auto"/>
                <w:right w:val="none" w:sz="0" w:space="0" w:color="auto"/>
              </w:divBdr>
            </w:div>
            <w:div w:id="1136410573">
              <w:marLeft w:val="0"/>
              <w:marRight w:val="0"/>
              <w:marTop w:val="0"/>
              <w:marBottom w:val="0"/>
              <w:divBdr>
                <w:top w:val="none" w:sz="0" w:space="0" w:color="auto"/>
                <w:left w:val="none" w:sz="0" w:space="0" w:color="auto"/>
                <w:bottom w:val="none" w:sz="0" w:space="0" w:color="auto"/>
                <w:right w:val="none" w:sz="0" w:space="0" w:color="auto"/>
              </w:divBdr>
            </w:div>
            <w:div w:id="702828932">
              <w:marLeft w:val="0"/>
              <w:marRight w:val="0"/>
              <w:marTop w:val="0"/>
              <w:marBottom w:val="0"/>
              <w:divBdr>
                <w:top w:val="none" w:sz="0" w:space="0" w:color="auto"/>
                <w:left w:val="none" w:sz="0" w:space="0" w:color="auto"/>
                <w:bottom w:val="none" w:sz="0" w:space="0" w:color="auto"/>
                <w:right w:val="none" w:sz="0" w:space="0" w:color="auto"/>
              </w:divBdr>
            </w:div>
            <w:div w:id="1740135196">
              <w:marLeft w:val="0"/>
              <w:marRight w:val="0"/>
              <w:marTop w:val="0"/>
              <w:marBottom w:val="0"/>
              <w:divBdr>
                <w:top w:val="none" w:sz="0" w:space="0" w:color="auto"/>
                <w:left w:val="none" w:sz="0" w:space="0" w:color="auto"/>
                <w:bottom w:val="none" w:sz="0" w:space="0" w:color="auto"/>
                <w:right w:val="none" w:sz="0" w:space="0" w:color="auto"/>
              </w:divBdr>
            </w:div>
            <w:div w:id="1380670058">
              <w:marLeft w:val="0"/>
              <w:marRight w:val="0"/>
              <w:marTop w:val="0"/>
              <w:marBottom w:val="0"/>
              <w:divBdr>
                <w:top w:val="none" w:sz="0" w:space="0" w:color="auto"/>
                <w:left w:val="none" w:sz="0" w:space="0" w:color="auto"/>
                <w:bottom w:val="none" w:sz="0" w:space="0" w:color="auto"/>
                <w:right w:val="none" w:sz="0" w:space="0" w:color="auto"/>
              </w:divBdr>
            </w:div>
            <w:div w:id="761336539">
              <w:marLeft w:val="0"/>
              <w:marRight w:val="0"/>
              <w:marTop w:val="0"/>
              <w:marBottom w:val="0"/>
              <w:divBdr>
                <w:top w:val="none" w:sz="0" w:space="0" w:color="auto"/>
                <w:left w:val="none" w:sz="0" w:space="0" w:color="auto"/>
                <w:bottom w:val="none" w:sz="0" w:space="0" w:color="auto"/>
                <w:right w:val="none" w:sz="0" w:space="0" w:color="auto"/>
              </w:divBdr>
            </w:div>
            <w:div w:id="1908110698">
              <w:marLeft w:val="0"/>
              <w:marRight w:val="0"/>
              <w:marTop w:val="0"/>
              <w:marBottom w:val="0"/>
              <w:divBdr>
                <w:top w:val="none" w:sz="0" w:space="0" w:color="auto"/>
                <w:left w:val="none" w:sz="0" w:space="0" w:color="auto"/>
                <w:bottom w:val="none" w:sz="0" w:space="0" w:color="auto"/>
                <w:right w:val="none" w:sz="0" w:space="0" w:color="auto"/>
              </w:divBdr>
            </w:div>
            <w:div w:id="3024315">
              <w:marLeft w:val="0"/>
              <w:marRight w:val="0"/>
              <w:marTop w:val="0"/>
              <w:marBottom w:val="0"/>
              <w:divBdr>
                <w:top w:val="none" w:sz="0" w:space="0" w:color="auto"/>
                <w:left w:val="none" w:sz="0" w:space="0" w:color="auto"/>
                <w:bottom w:val="none" w:sz="0" w:space="0" w:color="auto"/>
                <w:right w:val="none" w:sz="0" w:space="0" w:color="auto"/>
              </w:divBdr>
            </w:div>
            <w:div w:id="376900236">
              <w:marLeft w:val="0"/>
              <w:marRight w:val="0"/>
              <w:marTop w:val="0"/>
              <w:marBottom w:val="0"/>
              <w:divBdr>
                <w:top w:val="none" w:sz="0" w:space="0" w:color="auto"/>
                <w:left w:val="none" w:sz="0" w:space="0" w:color="auto"/>
                <w:bottom w:val="none" w:sz="0" w:space="0" w:color="auto"/>
                <w:right w:val="none" w:sz="0" w:space="0" w:color="auto"/>
              </w:divBdr>
            </w:div>
            <w:div w:id="491288610">
              <w:marLeft w:val="0"/>
              <w:marRight w:val="0"/>
              <w:marTop w:val="0"/>
              <w:marBottom w:val="0"/>
              <w:divBdr>
                <w:top w:val="none" w:sz="0" w:space="0" w:color="auto"/>
                <w:left w:val="none" w:sz="0" w:space="0" w:color="auto"/>
                <w:bottom w:val="none" w:sz="0" w:space="0" w:color="auto"/>
                <w:right w:val="none" w:sz="0" w:space="0" w:color="auto"/>
              </w:divBdr>
            </w:div>
            <w:div w:id="1684164101">
              <w:marLeft w:val="0"/>
              <w:marRight w:val="0"/>
              <w:marTop w:val="0"/>
              <w:marBottom w:val="0"/>
              <w:divBdr>
                <w:top w:val="none" w:sz="0" w:space="0" w:color="auto"/>
                <w:left w:val="none" w:sz="0" w:space="0" w:color="auto"/>
                <w:bottom w:val="none" w:sz="0" w:space="0" w:color="auto"/>
                <w:right w:val="none" w:sz="0" w:space="0" w:color="auto"/>
              </w:divBdr>
            </w:div>
            <w:div w:id="734085122">
              <w:marLeft w:val="0"/>
              <w:marRight w:val="0"/>
              <w:marTop w:val="0"/>
              <w:marBottom w:val="0"/>
              <w:divBdr>
                <w:top w:val="none" w:sz="0" w:space="0" w:color="auto"/>
                <w:left w:val="none" w:sz="0" w:space="0" w:color="auto"/>
                <w:bottom w:val="none" w:sz="0" w:space="0" w:color="auto"/>
                <w:right w:val="none" w:sz="0" w:space="0" w:color="auto"/>
              </w:divBdr>
            </w:div>
            <w:div w:id="444008875">
              <w:marLeft w:val="0"/>
              <w:marRight w:val="0"/>
              <w:marTop w:val="0"/>
              <w:marBottom w:val="0"/>
              <w:divBdr>
                <w:top w:val="none" w:sz="0" w:space="0" w:color="auto"/>
                <w:left w:val="none" w:sz="0" w:space="0" w:color="auto"/>
                <w:bottom w:val="none" w:sz="0" w:space="0" w:color="auto"/>
                <w:right w:val="none" w:sz="0" w:space="0" w:color="auto"/>
              </w:divBdr>
            </w:div>
            <w:div w:id="1930119909">
              <w:marLeft w:val="0"/>
              <w:marRight w:val="0"/>
              <w:marTop w:val="0"/>
              <w:marBottom w:val="0"/>
              <w:divBdr>
                <w:top w:val="none" w:sz="0" w:space="0" w:color="auto"/>
                <w:left w:val="none" w:sz="0" w:space="0" w:color="auto"/>
                <w:bottom w:val="none" w:sz="0" w:space="0" w:color="auto"/>
                <w:right w:val="none" w:sz="0" w:space="0" w:color="auto"/>
              </w:divBdr>
            </w:div>
            <w:div w:id="1345206460">
              <w:marLeft w:val="0"/>
              <w:marRight w:val="0"/>
              <w:marTop w:val="0"/>
              <w:marBottom w:val="0"/>
              <w:divBdr>
                <w:top w:val="none" w:sz="0" w:space="0" w:color="auto"/>
                <w:left w:val="none" w:sz="0" w:space="0" w:color="auto"/>
                <w:bottom w:val="none" w:sz="0" w:space="0" w:color="auto"/>
                <w:right w:val="none" w:sz="0" w:space="0" w:color="auto"/>
              </w:divBdr>
            </w:div>
            <w:div w:id="317271970">
              <w:marLeft w:val="0"/>
              <w:marRight w:val="0"/>
              <w:marTop w:val="0"/>
              <w:marBottom w:val="0"/>
              <w:divBdr>
                <w:top w:val="none" w:sz="0" w:space="0" w:color="auto"/>
                <w:left w:val="none" w:sz="0" w:space="0" w:color="auto"/>
                <w:bottom w:val="none" w:sz="0" w:space="0" w:color="auto"/>
                <w:right w:val="none" w:sz="0" w:space="0" w:color="auto"/>
              </w:divBdr>
            </w:div>
            <w:div w:id="1636328571">
              <w:marLeft w:val="0"/>
              <w:marRight w:val="0"/>
              <w:marTop w:val="0"/>
              <w:marBottom w:val="0"/>
              <w:divBdr>
                <w:top w:val="none" w:sz="0" w:space="0" w:color="auto"/>
                <w:left w:val="none" w:sz="0" w:space="0" w:color="auto"/>
                <w:bottom w:val="none" w:sz="0" w:space="0" w:color="auto"/>
                <w:right w:val="none" w:sz="0" w:space="0" w:color="auto"/>
              </w:divBdr>
            </w:div>
            <w:div w:id="1822229186">
              <w:marLeft w:val="0"/>
              <w:marRight w:val="0"/>
              <w:marTop w:val="0"/>
              <w:marBottom w:val="0"/>
              <w:divBdr>
                <w:top w:val="none" w:sz="0" w:space="0" w:color="auto"/>
                <w:left w:val="none" w:sz="0" w:space="0" w:color="auto"/>
                <w:bottom w:val="none" w:sz="0" w:space="0" w:color="auto"/>
                <w:right w:val="none" w:sz="0" w:space="0" w:color="auto"/>
              </w:divBdr>
            </w:div>
            <w:div w:id="1670476782">
              <w:marLeft w:val="0"/>
              <w:marRight w:val="0"/>
              <w:marTop w:val="0"/>
              <w:marBottom w:val="0"/>
              <w:divBdr>
                <w:top w:val="none" w:sz="0" w:space="0" w:color="auto"/>
                <w:left w:val="none" w:sz="0" w:space="0" w:color="auto"/>
                <w:bottom w:val="none" w:sz="0" w:space="0" w:color="auto"/>
                <w:right w:val="none" w:sz="0" w:space="0" w:color="auto"/>
              </w:divBdr>
            </w:div>
            <w:div w:id="215313161">
              <w:marLeft w:val="0"/>
              <w:marRight w:val="0"/>
              <w:marTop w:val="0"/>
              <w:marBottom w:val="0"/>
              <w:divBdr>
                <w:top w:val="none" w:sz="0" w:space="0" w:color="auto"/>
                <w:left w:val="none" w:sz="0" w:space="0" w:color="auto"/>
                <w:bottom w:val="none" w:sz="0" w:space="0" w:color="auto"/>
                <w:right w:val="none" w:sz="0" w:space="0" w:color="auto"/>
              </w:divBdr>
            </w:div>
            <w:div w:id="1442266664">
              <w:marLeft w:val="0"/>
              <w:marRight w:val="0"/>
              <w:marTop w:val="0"/>
              <w:marBottom w:val="0"/>
              <w:divBdr>
                <w:top w:val="none" w:sz="0" w:space="0" w:color="auto"/>
                <w:left w:val="none" w:sz="0" w:space="0" w:color="auto"/>
                <w:bottom w:val="none" w:sz="0" w:space="0" w:color="auto"/>
                <w:right w:val="none" w:sz="0" w:space="0" w:color="auto"/>
              </w:divBdr>
            </w:div>
            <w:div w:id="808353788">
              <w:marLeft w:val="0"/>
              <w:marRight w:val="0"/>
              <w:marTop w:val="0"/>
              <w:marBottom w:val="0"/>
              <w:divBdr>
                <w:top w:val="none" w:sz="0" w:space="0" w:color="auto"/>
                <w:left w:val="none" w:sz="0" w:space="0" w:color="auto"/>
                <w:bottom w:val="none" w:sz="0" w:space="0" w:color="auto"/>
                <w:right w:val="none" w:sz="0" w:space="0" w:color="auto"/>
              </w:divBdr>
            </w:div>
            <w:div w:id="29305970">
              <w:marLeft w:val="0"/>
              <w:marRight w:val="0"/>
              <w:marTop w:val="0"/>
              <w:marBottom w:val="0"/>
              <w:divBdr>
                <w:top w:val="none" w:sz="0" w:space="0" w:color="auto"/>
                <w:left w:val="none" w:sz="0" w:space="0" w:color="auto"/>
                <w:bottom w:val="none" w:sz="0" w:space="0" w:color="auto"/>
                <w:right w:val="none" w:sz="0" w:space="0" w:color="auto"/>
              </w:divBdr>
            </w:div>
            <w:div w:id="556086655">
              <w:marLeft w:val="0"/>
              <w:marRight w:val="0"/>
              <w:marTop w:val="0"/>
              <w:marBottom w:val="0"/>
              <w:divBdr>
                <w:top w:val="none" w:sz="0" w:space="0" w:color="auto"/>
                <w:left w:val="none" w:sz="0" w:space="0" w:color="auto"/>
                <w:bottom w:val="none" w:sz="0" w:space="0" w:color="auto"/>
                <w:right w:val="none" w:sz="0" w:space="0" w:color="auto"/>
              </w:divBdr>
            </w:div>
            <w:div w:id="1810899511">
              <w:marLeft w:val="0"/>
              <w:marRight w:val="0"/>
              <w:marTop w:val="0"/>
              <w:marBottom w:val="0"/>
              <w:divBdr>
                <w:top w:val="none" w:sz="0" w:space="0" w:color="auto"/>
                <w:left w:val="none" w:sz="0" w:space="0" w:color="auto"/>
                <w:bottom w:val="none" w:sz="0" w:space="0" w:color="auto"/>
                <w:right w:val="none" w:sz="0" w:space="0" w:color="auto"/>
              </w:divBdr>
            </w:div>
            <w:div w:id="395855021">
              <w:marLeft w:val="0"/>
              <w:marRight w:val="0"/>
              <w:marTop w:val="0"/>
              <w:marBottom w:val="0"/>
              <w:divBdr>
                <w:top w:val="none" w:sz="0" w:space="0" w:color="auto"/>
                <w:left w:val="none" w:sz="0" w:space="0" w:color="auto"/>
                <w:bottom w:val="none" w:sz="0" w:space="0" w:color="auto"/>
                <w:right w:val="none" w:sz="0" w:space="0" w:color="auto"/>
              </w:divBdr>
            </w:div>
            <w:div w:id="792990042">
              <w:marLeft w:val="0"/>
              <w:marRight w:val="0"/>
              <w:marTop w:val="0"/>
              <w:marBottom w:val="0"/>
              <w:divBdr>
                <w:top w:val="none" w:sz="0" w:space="0" w:color="auto"/>
                <w:left w:val="none" w:sz="0" w:space="0" w:color="auto"/>
                <w:bottom w:val="none" w:sz="0" w:space="0" w:color="auto"/>
                <w:right w:val="none" w:sz="0" w:space="0" w:color="auto"/>
              </w:divBdr>
            </w:div>
            <w:div w:id="1124544118">
              <w:marLeft w:val="0"/>
              <w:marRight w:val="0"/>
              <w:marTop w:val="0"/>
              <w:marBottom w:val="0"/>
              <w:divBdr>
                <w:top w:val="none" w:sz="0" w:space="0" w:color="auto"/>
                <w:left w:val="none" w:sz="0" w:space="0" w:color="auto"/>
                <w:bottom w:val="none" w:sz="0" w:space="0" w:color="auto"/>
                <w:right w:val="none" w:sz="0" w:space="0" w:color="auto"/>
              </w:divBdr>
            </w:div>
            <w:div w:id="1758135735">
              <w:marLeft w:val="0"/>
              <w:marRight w:val="0"/>
              <w:marTop w:val="0"/>
              <w:marBottom w:val="0"/>
              <w:divBdr>
                <w:top w:val="none" w:sz="0" w:space="0" w:color="auto"/>
                <w:left w:val="none" w:sz="0" w:space="0" w:color="auto"/>
                <w:bottom w:val="none" w:sz="0" w:space="0" w:color="auto"/>
                <w:right w:val="none" w:sz="0" w:space="0" w:color="auto"/>
              </w:divBdr>
            </w:div>
            <w:div w:id="1024747505">
              <w:marLeft w:val="0"/>
              <w:marRight w:val="0"/>
              <w:marTop w:val="0"/>
              <w:marBottom w:val="0"/>
              <w:divBdr>
                <w:top w:val="none" w:sz="0" w:space="0" w:color="auto"/>
                <w:left w:val="none" w:sz="0" w:space="0" w:color="auto"/>
                <w:bottom w:val="none" w:sz="0" w:space="0" w:color="auto"/>
                <w:right w:val="none" w:sz="0" w:space="0" w:color="auto"/>
              </w:divBdr>
            </w:div>
            <w:div w:id="764691120">
              <w:marLeft w:val="0"/>
              <w:marRight w:val="0"/>
              <w:marTop w:val="0"/>
              <w:marBottom w:val="0"/>
              <w:divBdr>
                <w:top w:val="none" w:sz="0" w:space="0" w:color="auto"/>
                <w:left w:val="none" w:sz="0" w:space="0" w:color="auto"/>
                <w:bottom w:val="none" w:sz="0" w:space="0" w:color="auto"/>
                <w:right w:val="none" w:sz="0" w:space="0" w:color="auto"/>
              </w:divBdr>
            </w:div>
            <w:div w:id="1764450906">
              <w:marLeft w:val="0"/>
              <w:marRight w:val="0"/>
              <w:marTop w:val="0"/>
              <w:marBottom w:val="0"/>
              <w:divBdr>
                <w:top w:val="none" w:sz="0" w:space="0" w:color="auto"/>
                <w:left w:val="none" w:sz="0" w:space="0" w:color="auto"/>
                <w:bottom w:val="none" w:sz="0" w:space="0" w:color="auto"/>
                <w:right w:val="none" w:sz="0" w:space="0" w:color="auto"/>
              </w:divBdr>
            </w:div>
            <w:div w:id="695929789">
              <w:marLeft w:val="0"/>
              <w:marRight w:val="0"/>
              <w:marTop w:val="0"/>
              <w:marBottom w:val="0"/>
              <w:divBdr>
                <w:top w:val="none" w:sz="0" w:space="0" w:color="auto"/>
                <w:left w:val="none" w:sz="0" w:space="0" w:color="auto"/>
                <w:bottom w:val="none" w:sz="0" w:space="0" w:color="auto"/>
                <w:right w:val="none" w:sz="0" w:space="0" w:color="auto"/>
              </w:divBdr>
            </w:div>
            <w:div w:id="1671984132">
              <w:marLeft w:val="0"/>
              <w:marRight w:val="0"/>
              <w:marTop w:val="0"/>
              <w:marBottom w:val="0"/>
              <w:divBdr>
                <w:top w:val="none" w:sz="0" w:space="0" w:color="auto"/>
                <w:left w:val="none" w:sz="0" w:space="0" w:color="auto"/>
                <w:bottom w:val="none" w:sz="0" w:space="0" w:color="auto"/>
                <w:right w:val="none" w:sz="0" w:space="0" w:color="auto"/>
              </w:divBdr>
            </w:div>
            <w:div w:id="1541744207">
              <w:marLeft w:val="0"/>
              <w:marRight w:val="0"/>
              <w:marTop w:val="0"/>
              <w:marBottom w:val="0"/>
              <w:divBdr>
                <w:top w:val="none" w:sz="0" w:space="0" w:color="auto"/>
                <w:left w:val="none" w:sz="0" w:space="0" w:color="auto"/>
                <w:bottom w:val="none" w:sz="0" w:space="0" w:color="auto"/>
                <w:right w:val="none" w:sz="0" w:space="0" w:color="auto"/>
              </w:divBdr>
            </w:div>
            <w:div w:id="1237863188">
              <w:marLeft w:val="0"/>
              <w:marRight w:val="0"/>
              <w:marTop w:val="0"/>
              <w:marBottom w:val="0"/>
              <w:divBdr>
                <w:top w:val="none" w:sz="0" w:space="0" w:color="auto"/>
                <w:left w:val="none" w:sz="0" w:space="0" w:color="auto"/>
                <w:bottom w:val="none" w:sz="0" w:space="0" w:color="auto"/>
                <w:right w:val="none" w:sz="0" w:space="0" w:color="auto"/>
              </w:divBdr>
            </w:div>
            <w:div w:id="1412001661">
              <w:marLeft w:val="0"/>
              <w:marRight w:val="0"/>
              <w:marTop w:val="0"/>
              <w:marBottom w:val="0"/>
              <w:divBdr>
                <w:top w:val="none" w:sz="0" w:space="0" w:color="auto"/>
                <w:left w:val="none" w:sz="0" w:space="0" w:color="auto"/>
                <w:bottom w:val="none" w:sz="0" w:space="0" w:color="auto"/>
                <w:right w:val="none" w:sz="0" w:space="0" w:color="auto"/>
              </w:divBdr>
            </w:div>
            <w:div w:id="1076972689">
              <w:marLeft w:val="0"/>
              <w:marRight w:val="0"/>
              <w:marTop w:val="0"/>
              <w:marBottom w:val="0"/>
              <w:divBdr>
                <w:top w:val="none" w:sz="0" w:space="0" w:color="auto"/>
                <w:left w:val="none" w:sz="0" w:space="0" w:color="auto"/>
                <w:bottom w:val="none" w:sz="0" w:space="0" w:color="auto"/>
                <w:right w:val="none" w:sz="0" w:space="0" w:color="auto"/>
              </w:divBdr>
            </w:div>
            <w:div w:id="2077971062">
              <w:marLeft w:val="0"/>
              <w:marRight w:val="0"/>
              <w:marTop w:val="0"/>
              <w:marBottom w:val="0"/>
              <w:divBdr>
                <w:top w:val="none" w:sz="0" w:space="0" w:color="auto"/>
                <w:left w:val="none" w:sz="0" w:space="0" w:color="auto"/>
                <w:bottom w:val="none" w:sz="0" w:space="0" w:color="auto"/>
                <w:right w:val="none" w:sz="0" w:space="0" w:color="auto"/>
              </w:divBdr>
            </w:div>
            <w:div w:id="182405231">
              <w:marLeft w:val="0"/>
              <w:marRight w:val="0"/>
              <w:marTop w:val="0"/>
              <w:marBottom w:val="0"/>
              <w:divBdr>
                <w:top w:val="none" w:sz="0" w:space="0" w:color="auto"/>
                <w:left w:val="none" w:sz="0" w:space="0" w:color="auto"/>
                <w:bottom w:val="none" w:sz="0" w:space="0" w:color="auto"/>
                <w:right w:val="none" w:sz="0" w:space="0" w:color="auto"/>
              </w:divBdr>
            </w:div>
            <w:div w:id="1901282159">
              <w:marLeft w:val="0"/>
              <w:marRight w:val="0"/>
              <w:marTop w:val="0"/>
              <w:marBottom w:val="0"/>
              <w:divBdr>
                <w:top w:val="none" w:sz="0" w:space="0" w:color="auto"/>
                <w:left w:val="none" w:sz="0" w:space="0" w:color="auto"/>
                <w:bottom w:val="none" w:sz="0" w:space="0" w:color="auto"/>
                <w:right w:val="none" w:sz="0" w:space="0" w:color="auto"/>
              </w:divBdr>
            </w:div>
            <w:div w:id="565916406">
              <w:marLeft w:val="0"/>
              <w:marRight w:val="0"/>
              <w:marTop w:val="0"/>
              <w:marBottom w:val="0"/>
              <w:divBdr>
                <w:top w:val="none" w:sz="0" w:space="0" w:color="auto"/>
                <w:left w:val="none" w:sz="0" w:space="0" w:color="auto"/>
                <w:bottom w:val="none" w:sz="0" w:space="0" w:color="auto"/>
                <w:right w:val="none" w:sz="0" w:space="0" w:color="auto"/>
              </w:divBdr>
            </w:div>
            <w:div w:id="410852223">
              <w:marLeft w:val="0"/>
              <w:marRight w:val="0"/>
              <w:marTop w:val="0"/>
              <w:marBottom w:val="0"/>
              <w:divBdr>
                <w:top w:val="none" w:sz="0" w:space="0" w:color="auto"/>
                <w:left w:val="none" w:sz="0" w:space="0" w:color="auto"/>
                <w:bottom w:val="none" w:sz="0" w:space="0" w:color="auto"/>
                <w:right w:val="none" w:sz="0" w:space="0" w:color="auto"/>
              </w:divBdr>
            </w:div>
            <w:div w:id="1598100231">
              <w:marLeft w:val="0"/>
              <w:marRight w:val="0"/>
              <w:marTop w:val="0"/>
              <w:marBottom w:val="0"/>
              <w:divBdr>
                <w:top w:val="none" w:sz="0" w:space="0" w:color="auto"/>
                <w:left w:val="none" w:sz="0" w:space="0" w:color="auto"/>
                <w:bottom w:val="none" w:sz="0" w:space="0" w:color="auto"/>
                <w:right w:val="none" w:sz="0" w:space="0" w:color="auto"/>
              </w:divBdr>
            </w:div>
            <w:div w:id="97649916">
              <w:marLeft w:val="0"/>
              <w:marRight w:val="0"/>
              <w:marTop w:val="0"/>
              <w:marBottom w:val="0"/>
              <w:divBdr>
                <w:top w:val="none" w:sz="0" w:space="0" w:color="auto"/>
                <w:left w:val="none" w:sz="0" w:space="0" w:color="auto"/>
                <w:bottom w:val="none" w:sz="0" w:space="0" w:color="auto"/>
                <w:right w:val="none" w:sz="0" w:space="0" w:color="auto"/>
              </w:divBdr>
            </w:div>
            <w:div w:id="889998303">
              <w:marLeft w:val="0"/>
              <w:marRight w:val="0"/>
              <w:marTop w:val="0"/>
              <w:marBottom w:val="0"/>
              <w:divBdr>
                <w:top w:val="none" w:sz="0" w:space="0" w:color="auto"/>
                <w:left w:val="none" w:sz="0" w:space="0" w:color="auto"/>
                <w:bottom w:val="none" w:sz="0" w:space="0" w:color="auto"/>
                <w:right w:val="none" w:sz="0" w:space="0" w:color="auto"/>
              </w:divBdr>
            </w:div>
            <w:div w:id="1430198779">
              <w:marLeft w:val="0"/>
              <w:marRight w:val="0"/>
              <w:marTop w:val="0"/>
              <w:marBottom w:val="0"/>
              <w:divBdr>
                <w:top w:val="none" w:sz="0" w:space="0" w:color="auto"/>
                <w:left w:val="none" w:sz="0" w:space="0" w:color="auto"/>
                <w:bottom w:val="none" w:sz="0" w:space="0" w:color="auto"/>
                <w:right w:val="none" w:sz="0" w:space="0" w:color="auto"/>
              </w:divBdr>
            </w:div>
            <w:div w:id="1159154331">
              <w:marLeft w:val="0"/>
              <w:marRight w:val="0"/>
              <w:marTop w:val="0"/>
              <w:marBottom w:val="0"/>
              <w:divBdr>
                <w:top w:val="none" w:sz="0" w:space="0" w:color="auto"/>
                <w:left w:val="none" w:sz="0" w:space="0" w:color="auto"/>
                <w:bottom w:val="none" w:sz="0" w:space="0" w:color="auto"/>
                <w:right w:val="none" w:sz="0" w:space="0" w:color="auto"/>
              </w:divBdr>
            </w:div>
            <w:div w:id="976689644">
              <w:marLeft w:val="0"/>
              <w:marRight w:val="0"/>
              <w:marTop w:val="0"/>
              <w:marBottom w:val="0"/>
              <w:divBdr>
                <w:top w:val="none" w:sz="0" w:space="0" w:color="auto"/>
                <w:left w:val="none" w:sz="0" w:space="0" w:color="auto"/>
                <w:bottom w:val="none" w:sz="0" w:space="0" w:color="auto"/>
                <w:right w:val="none" w:sz="0" w:space="0" w:color="auto"/>
              </w:divBdr>
            </w:div>
            <w:div w:id="1928685091">
              <w:marLeft w:val="0"/>
              <w:marRight w:val="0"/>
              <w:marTop w:val="0"/>
              <w:marBottom w:val="0"/>
              <w:divBdr>
                <w:top w:val="none" w:sz="0" w:space="0" w:color="auto"/>
                <w:left w:val="none" w:sz="0" w:space="0" w:color="auto"/>
                <w:bottom w:val="none" w:sz="0" w:space="0" w:color="auto"/>
                <w:right w:val="none" w:sz="0" w:space="0" w:color="auto"/>
              </w:divBdr>
            </w:div>
            <w:div w:id="1808663892">
              <w:marLeft w:val="0"/>
              <w:marRight w:val="0"/>
              <w:marTop w:val="0"/>
              <w:marBottom w:val="0"/>
              <w:divBdr>
                <w:top w:val="none" w:sz="0" w:space="0" w:color="auto"/>
                <w:left w:val="none" w:sz="0" w:space="0" w:color="auto"/>
                <w:bottom w:val="none" w:sz="0" w:space="0" w:color="auto"/>
                <w:right w:val="none" w:sz="0" w:space="0" w:color="auto"/>
              </w:divBdr>
            </w:div>
            <w:div w:id="744448">
              <w:marLeft w:val="0"/>
              <w:marRight w:val="0"/>
              <w:marTop w:val="0"/>
              <w:marBottom w:val="0"/>
              <w:divBdr>
                <w:top w:val="none" w:sz="0" w:space="0" w:color="auto"/>
                <w:left w:val="none" w:sz="0" w:space="0" w:color="auto"/>
                <w:bottom w:val="none" w:sz="0" w:space="0" w:color="auto"/>
                <w:right w:val="none" w:sz="0" w:space="0" w:color="auto"/>
              </w:divBdr>
            </w:div>
            <w:div w:id="210459100">
              <w:marLeft w:val="0"/>
              <w:marRight w:val="0"/>
              <w:marTop w:val="0"/>
              <w:marBottom w:val="0"/>
              <w:divBdr>
                <w:top w:val="none" w:sz="0" w:space="0" w:color="auto"/>
                <w:left w:val="none" w:sz="0" w:space="0" w:color="auto"/>
                <w:bottom w:val="none" w:sz="0" w:space="0" w:color="auto"/>
                <w:right w:val="none" w:sz="0" w:space="0" w:color="auto"/>
              </w:divBdr>
            </w:div>
            <w:div w:id="1598099151">
              <w:marLeft w:val="0"/>
              <w:marRight w:val="0"/>
              <w:marTop w:val="0"/>
              <w:marBottom w:val="0"/>
              <w:divBdr>
                <w:top w:val="none" w:sz="0" w:space="0" w:color="auto"/>
                <w:left w:val="none" w:sz="0" w:space="0" w:color="auto"/>
                <w:bottom w:val="none" w:sz="0" w:space="0" w:color="auto"/>
                <w:right w:val="none" w:sz="0" w:space="0" w:color="auto"/>
              </w:divBdr>
            </w:div>
            <w:div w:id="416827570">
              <w:marLeft w:val="0"/>
              <w:marRight w:val="0"/>
              <w:marTop w:val="0"/>
              <w:marBottom w:val="0"/>
              <w:divBdr>
                <w:top w:val="none" w:sz="0" w:space="0" w:color="auto"/>
                <w:left w:val="none" w:sz="0" w:space="0" w:color="auto"/>
                <w:bottom w:val="none" w:sz="0" w:space="0" w:color="auto"/>
                <w:right w:val="none" w:sz="0" w:space="0" w:color="auto"/>
              </w:divBdr>
            </w:div>
            <w:div w:id="1946880508">
              <w:marLeft w:val="0"/>
              <w:marRight w:val="0"/>
              <w:marTop w:val="0"/>
              <w:marBottom w:val="0"/>
              <w:divBdr>
                <w:top w:val="none" w:sz="0" w:space="0" w:color="auto"/>
                <w:left w:val="none" w:sz="0" w:space="0" w:color="auto"/>
                <w:bottom w:val="none" w:sz="0" w:space="0" w:color="auto"/>
                <w:right w:val="none" w:sz="0" w:space="0" w:color="auto"/>
              </w:divBdr>
            </w:div>
            <w:div w:id="306478166">
              <w:marLeft w:val="0"/>
              <w:marRight w:val="0"/>
              <w:marTop w:val="0"/>
              <w:marBottom w:val="0"/>
              <w:divBdr>
                <w:top w:val="none" w:sz="0" w:space="0" w:color="auto"/>
                <w:left w:val="none" w:sz="0" w:space="0" w:color="auto"/>
                <w:bottom w:val="none" w:sz="0" w:space="0" w:color="auto"/>
                <w:right w:val="none" w:sz="0" w:space="0" w:color="auto"/>
              </w:divBdr>
            </w:div>
            <w:div w:id="731390274">
              <w:marLeft w:val="0"/>
              <w:marRight w:val="0"/>
              <w:marTop w:val="0"/>
              <w:marBottom w:val="0"/>
              <w:divBdr>
                <w:top w:val="none" w:sz="0" w:space="0" w:color="auto"/>
                <w:left w:val="none" w:sz="0" w:space="0" w:color="auto"/>
                <w:bottom w:val="none" w:sz="0" w:space="0" w:color="auto"/>
                <w:right w:val="none" w:sz="0" w:space="0" w:color="auto"/>
              </w:divBdr>
            </w:div>
            <w:div w:id="1800145742">
              <w:marLeft w:val="0"/>
              <w:marRight w:val="0"/>
              <w:marTop w:val="0"/>
              <w:marBottom w:val="0"/>
              <w:divBdr>
                <w:top w:val="none" w:sz="0" w:space="0" w:color="auto"/>
                <w:left w:val="none" w:sz="0" w:space="0" w:color="auto"/>
                <w:bottom w:val="none" w:sz="0" w:space="0" w:color="auto"/>
                <w:right w:val="none" w:sz="0" w:space="0" w:color="auto"/>
              </w:divBdr>
            </w:div>
            <w:div w:id="1004894308">
              <w:marLeft w:val="0"/>
              <w:marRight w:val="0"/>
              <w:marTop w:val="0"/>
              <w:marBottom w:val="0"/>
              <w:divBdr>
                <w:top w:val="none" w:sz="0" w:space="0" w:color="auto"/>
                <w:left w:val="none" w:sz="0" w:space="0" w:color="auto"/>
                <w:bottom w:val="none" w:sz="0" w:space="0" w:color="auto"/>
                <w:right w:val="none" w:sz="0" w:space="0" w:color="auto"/>
              </w:divBdr>
            </w:div>
            <w:div w:id="791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0001">
      <w:bodyDiv w:val="1"/>
      <w:marLeft w:val="0"/>
      <w:marRight w:val="0"/>
      <w:marTop w:val="0"/>
      <w:marBottom w:val="0"/>
      <w:divBdr>
        <w:top w:val="none" w:sz="0" w:space="0" w:color="auto"/>
        <w:left w:val="none" w:sz="0" w:space="0" w:color="auto"/>
        <w:bottom w:val="none" w:sz="0" w:space="0" w:color="auto"/>
        <w:right w:val="none" w:sz="0" w:space="0" w:color="auto"/>
      </w:divBdr>
    </w:div>
    <w:div w:id="1543517217">
      <w:bodyDiv w:val="1"/>
      <w:marLeft w:val="0"/>
      <w:marRight w:val="0"/>
      <w:marTop w:val="0"/>
      <w:marBottom w:val="0"/>
      <w:divBdr>
        <w:top w:val="none" w:sz="0" w:space="0" w:color="auto"/>
        <w:left w:val="none" w:sz="0" w:space="0" w:color="auto"/>
        <w:bottom w:val="none" w:sz="0" w:space="0" w:color="auto"/>
        <w:right w:val="none" w:sz="0" w:space="0" w:color="auto"/>
      </w:divBdr>
    </w:div>
    <w:div w:id="1580940917">
      <w:bodyDiv w:val="1"/>
      <w:marLeft w:val="0"/>
      <w:marRight w:val="0"/>
      <w:marTop w:val="0"/>
      <w:marBottom w:val="0"/>
      <w:divBdr>
        <w:top w:val="none" w:sz="0" w:space="0" w:color="auto"/>
        <w:left w:val="none" w:sz="0" w:space="0" w:color="auto"/>
        <w:bottom w:val="none" w:sz="0" w:space="0" w:color="auto"/>
        <w:right w:val="none" w:sz="0" w:space="0" w:color="auto"/>
      </w:divBdr>
    </w:div>
    <w:div w:id="204239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hermes.admin.ch/" TargetMode="External"/><Relationship Id="rId42" Type="http://schemas.openxmlformats.org/officeDocument/2006/relationships/hyperlink" Target="https://steadybit.com/" TargetMode="Externa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http://www.mvps.org/word"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hyperlink" Target="mailto:Justin.Winistoerfer@t-systems.com" TargetMode="Externa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hyperlink" Target="https://hermes.admin.ch/" TargetMode="External"/><Relationship Id="rId37" Type="http://schemas.openxmlformats.org/officeDocument/2006/relationships/image" Target="media/image14.png"/><Relationship Id="rId40" Type="http://schemas.openxmlformats.org/officeDocument/2006/relationships/hyperlink" Target="https://netflix.github.io/chaosmonkey/" TargetMode="External"/><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chaos-mesh.org/docs/production-installationusing-"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mailto:Mathias.Hirth@t-systems.com" TargetMode="External"/><Relationship Id="rId35" Type="http://schemas.openxmlformats.org/officeDocument/2006/relationships/hyperlink" Target="https://registry.terraform.io/providers/hashicorp/aws/latest/docs" TargetMode="External"/><Relationship Id="rId43" Type="http://schemas.openxmlformats.org/officeDocument/2006/relationships/image" Target="media/image17.png"/><Relationship Id="rId48" Type="http://schemas.openxmlformats.org/officeDocument/2006/relationships/hyperlink" Target="https://developer.hashicorp.com/terraform/install" TargetMode="External"/><Relationship Id="rId56" Type="http://schemas.openxmlformats.org/officeDocument/2006/relationships/image" Target="media/image28.png"/><Relationship Id="rId8" Type="http://schemas.openxmlformats.org/officeDocument/2006/relationships/styles" Target="style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hermes.admin.ch/"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hyperlink" Target="https://litmuschaos.io/"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sv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9.svg"/><Relationship Id="rId10" Type="http://schemas.openxmlformats.org/officeDocument/2006/relationships/webSettings" Target="webSettings.xml"/><Relationship Id="rId31" Type="http://schemas.openxmlformats.org/officeDocument/2006/relationships/hyperlink" Target="https://hermes.admin.ch/"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hat.openai.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nnismalzahn/Desktop/T_manuskripte_berichte_basis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429C70BB05F43BDFC2D88471C0568"/>
        <w:category>
          <w:name w:val="Allgemein"/>
          <w:gallery w:val="placeholder"/>
        </w:category>
        <w:types>
          <w:type w:val="bbPlcHdr"/>
        </w:types>
        <w:behaviors>
          <w:behavior w:val="content"/>
        </w:behaviors>
        <w:guid w:val="{5F7DA23C-B705-9C4F-BD57-121861BC4E92}"/>
      </w:docPartPr>
      <w:docPartBody>
        <w:p w:rsidR="00253418" w:rsidRDefault="000153E4">
          <w:pPr>
            <w:pStyle w:val="6B8429C70BB05F43BDFC2D88471C0568"/>
          </w:pPr>
          <w:r w:rsidRPr="00B75033">
            <w:rPr>
              <w:rStyle w:val="Platzhaltertext"/>
            </w:rPr>
            <w:t>Klicken oder tippen Sie, um ein Datum einzugeben.</w:t>
          </w:r>
        </w:p>
      </w:docPartBody>
    </w:docPart>
    <w:docPart>
      <w:docPartPr>
        <w:name w:val="B43D0528C51D8446AD8EEEC6B5571078"/>
        <w:category>
          <w:name w:val="Allgemein"/>
          <w:gallery w:val="placeholder"/>
        </w:category>
        <w:types>
          <w:type w:val="bbPlcHdr"/>
        </w:types>
        <w:behaviors>
          <w:behavior w:val="content"/>
        </w:behaviors>
        <w:guid w:val="{43317A9F-1B5F-CF4C-B97D-DF9EA4FF50AE}"/>
      </w:docPartPr>
      <w:docPartBody>
        <w:p w:rsidR="00253418" w:rsidRDefault="000153E4">
          <w:pPr>
            <w:pStyle w:val="B43D0528C51D8446AD8EEEC6B5571078"/>
          </w:pPr>
          <w:r w:rsidRPr="00982485">
            <w:rPr>
              <w:rStyle w:val="Platzhaltertext"/>
            </w:rPr>
            <w:t>[Autor]</w:t>
          </w:r>
        </w:p>
      </w:docPartBody>
    </w:docPart>
    <w:docPart>
      <w:docPartPr>
        <w:name w:val="C881E4A43584FC4DA11429E448EB2C5F"/>
        <w:category>
          <w:name w:val="Allgemein"/>
          <w:gallery w:val="placeholder"/>
        </w:category>
        <w:types>
          <w:type w:val="bbPlcHdr"/>
        </w:types>
        <w:behaviors>
          <w:behavior w:val="content"/>
        </w:behaviors>
        <w:guid w:val="{6D9EF1B1-03C6-2043-B34A-7458C63B44AC}"/>
      </w:docPartPr>
      <w:docPartBody>
        <w:p w:rsidR="00253418" w:rsidRDefault="000153E4">
          <w:pPr>
            <w:pStyle w:val="C881E4A43584FC4DA11429E448EB2C5F"/>
          </w:pPr>
          <w:r w:rsidRPr="000C5A75">
            <w:rPr>
              <w:rStyle w:val="Platzhaltertext"/>
            </w:rPr>
            <w:t>Klicken oder tippen Sie, um ein Datum einzugeben.</w:t>
          </w:r>
        </w:p>
      </w:docPartBody>
    </w:docPart>
    <w:docPart>
      <w:docPartPr>
        <w:name w:val="FC82716CA059C14898ABDC9B3AB84831"/>
        <w:category>
          <w:name w:val="Allgemein"/>
          <w:gallery w:val="placeholder"/>
        </w:category>
        <w:types>
          <w:type w:val="bbPlcHdr"/>
        </w:types>
        <w:behaviors>
          <w:behavior w:val="content"/>
        </w:behaviors>
        <w:guid w:val="{71DCE2DB-7B35-904A-9067-227A6DF518C2}"/>
      </w:docPartPr>
      <w:docPartBody>
        <w:p w:rsidR="00253418" w:rsidRDefault="000153E4">
          <w:pPr>
            <w:pStyle w:val="FC82716CA059C14898ABDC9B3AB84831"/>
          </w:pPr>
          <w:r>
            <w:t>Wählen Sie einen Geheimhaltungsvermerk aus</w:t>
          </w:r>
        </w:p>
      </w:docPartBody>
    </w:docPart>
    <w:docPart>
      <w:docPartPr>
        <w:name w:val="868A8B02D60E4B4C84E95EE4BE33A756"/>
        <w:category>
          <w:name w:val="Allgemein"/>
          <w:gallery w:val="placeholder"/>
        </w:category>
        <w:types>
          <w:type w:val="bbPlcHdr"/>
        </w:types>
        <w:behaviors>
          <w:behavior w:val="content"/>
        </w:behaviors>
        <w:guid w:val="{E29EB549-CAA8-2642-B320-19AB84141CAE}"/>
      </w:docPartPr>
      <w:docPartBody>
        <w:p w:rsidR="00253418" w:rsidRDefault="000153E4">
          <w:pPr>
            <w:pStyle w:val="868A8B02D60E4B4C84E95EE4BE33A756"/>
          </w:pPr>
          <w:r w:rsidRPr="00CB7C83">
            <w:rPr>
              <w:rStyle w:val="Platzhaltertext"/>
            </w:rPr>
            <w:t>[Firma]</w:t>
          </w:r>
        </w:p>
      </w:docPartBody>
    </w:docPart>
    <w:docPart>
      <w:docPartPr>
        <w:name w:val="8F67F00B6D37C848AE4A91FF0A4D3BD4"/>
        <w:category>
          <w:name w:val="Allgemein"/>
          <w:gallery w:val="placeholder"/>
        </w:category>
        <w:types>
          <w:type w:val="bbPlcHdr"/>
        </w:types>
        <w:behaviors>
          <w:behavior w:val="content"/>
        </w:behaviors>
        <w:guid w:val="{45716DB0-AB71-2B48-AE6C-4E4ABC282D60}"/>
      </w:docPartPr>
      <w:docPartBody>
        <w:p w:rsidR="00253418" w:rsidRDefault="000153E4">
          <w:pPr>
            <w:pStyle w:val="8F67F00B6D37C848AE4A91FF0A4D3BD4"/>
          </w:pPr>
          <w:r w:rsidRPr="0062350E">
            <w:t>Klicken Sie hier, um ein Datum einzugeben.</w:t>
          </w:r>
        </w:p>
      </w:docPartBody>
    </w:docPart>
    <w:docPart>
      <w:docPartPr>
        <w:name w:val="F1FB2B6C392B9F4CBD8B0C9E1186102A"/>
        <w:category>
          <w:name w:val="Allgemein"/>
          <w:gallery w:val="placeholder"/>
        </w:category>
        <w:types>
          <w:type w:val="bbPlcHdr"/>
        </w:types>
        <w:behaviors>
          <w:behavior w:val="content"/>
        </w:behaviors>
        <w:guid w:val="{372A01DA-826A-B34E-AB64-C3AF32C4534D}"/>
      </w:docPartPr>
      <w:docPartBody>
        <w:p w:rsidR="00253418" w:rsidRDefault="000153E4">
          <w:pPr>
            <w:pStyle w:val="F1FB2B6C392B9F4CBD8B0C9E1186102A"/>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eleNeo Office">
    <w:altName w:val="Calibri"/>
    <w:panose1 w:val="020B0604020202020204"/>
    <w:charset w:val="00"/>
    <w:family w:val="swiss"/>
    <w:pitch w:val="variable"/>
    <w:sig w:usb0="00000287" w:usb1="00000001"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C60"/>
    <w:rsid w:val="000153E4"/>
    <w:rsid w:val="001574B6"/>
    <w:rsid w:val="00187CB8"/>
    <w:rsid w:val="00253418"/>
    <w:rsid w:val="002653F8"/>
    <w:rsid w:val="00271C60"/>
    <w:rsid w:val="00287CBE"/>
    <w:rsid w:val="00353507"/>
    <w:rsid w:val="005F6CB0"/>
    <w:rsid w:val="00622AB0"/>
    <w:rsid w:val="00AF13A9"/>
    <w:rsid w:val="00C54F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B8429C70BB05F43BDFC2D88471C0568">
    <w:name w:val="6B8429C70BB05F43BDFC2D88471C0568"/>
  </w:style>
  <w:style w:type="paragraph" w:customStyle="1" w:styleId="B43D0528C51D8446AD8EEEC6B5571078">
    <w:name w:val="B43D0528C51D8446AD8EEEC6B5571078"/>
  </w:style>
  <w:style w:type="paragraph" w:customStyle="1" w:styleId="C881E4A43584FC4DA11429E448EB2C5F">
    <w:name w:val="C881E4A43584FC4DA11429E448EB2C5F"/>
  </w:style>
  <w:style w:type="paragraph" w:customStyle="1" w:styleId="FC82716CA059C14898ABDC9B3AB84831">
    <w:name w:val="FC82716CA059C14898ABDC9B3AB84831"/>
  </w:style>
  <w:style w:type="paragraph" w:customStyle="1" w:styleId="868A8B02D60E4B4C84E95EE4BE33A756">
    <w:name w:val="868A8B02D60E4B4C84E95EE4BE33A756"/>
  </w:style>
  <w:style w:type="paragraph" w:customStyle="1" w:styleId="8F67F00B6D37C848AE4A91FF0A4D3BD4">
    <w:name w:val="8F67F00B6D37C848AE4A91FF0A4D3BD4"/>
  </w:style>
  <w:style w:type="paragraph" w:customStyle="1" w:styleId="F1FB2B6C392B9F4CBD8B0C9E1186102A">
    <w:name w:val="F1FB2B6C392B9F4CBD8B0C9E11861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lekom Liquid Wordvorlage">
      <a:dk1>
        <a:sysClr val="windowText" lastClr="000000"/>
      </a:dk1>
      <a:lt1>
        <a:sysClr val="window" lastClr="FFFFFF"/>
      </a:lt1>
      <a:dk2>
        <a:srgbClr val="E20074"/>
      </a:dk2>
      <a:lt2>
        <a:srgbClr val="A3A3A3"/>
      </a:lt2>
      <a:accent1>
        <a:srgbClr val="32B9AF"/>
      </a:accent1>
      <a:accent2>
        <a:srgbClr val="A4DEEE"/>
      </a:accent2>
      <a:accent3>
        <a:srgbClr val="ECCCBF"/>
      </a:accent3>
      <a:accent4>
        <a:srgbClr val="F0E68C"/>
      </a:accent4>
      <a:accent5>
        <a:srgbClr val="00A8E6"/>
      </a:accent5>
      <a:accent6>
        <a:srgbClr val="6E648C"/>
      </a:accent6>
      <a:hlink>
        <a:srgbClr val="00739F"/>
      </a:hlink>
      <a:folHlink>
        <a:srgbClr val="00739F"/>
      </a:folHlink>
    </a:clrScheme>
    <a:fontScheme name="Benutzerdefiniert 6">
      <a:majorFont>
        <a:latin typeface="TeleNeo Office ExtraBold"/>
        <a:ea typeface=""/>
        <a:cs typeface=""/>
      </a:majorFont>
      <a:minorFont>
        <a:latin typeface="TeleNeo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2"/>
        </a:solidFill>
        <a:ln>
          <a:solidFill>
            <a:schemeClr val="tx2"/>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noFill/>
        </a:ln>
      </a:spPr>
      <a:bodyPr wrap="square" rtlCol="0"/>
      <a:lstStyle/>
    </a:txDef>
  </a:objectDefaults>
  <a:extraClrSchemeLst/>
  <a:custClrLst>
    <a:custClr name="Smaragd">
      <a:srgbClr val="078C82"/>
    </a:custClr>
    <a:custClr name="Ozean">
      <a:srgbClr val="5AB4C8"/>
    </a:custClr>
    <a:custClr name="Cappuccino">
      <a:srgbClr val="BD968C"/>
    </a:custClr>
    <a:custClr name="Curry">
      <a:srgbClr val="C8B45A"/>
    </a:custClr>
    <a:custClr name="Jeans">
      <a:srgbClr val="0478BE"/>
    </a:custClr>
    <a:custClr name="Aubergine">
      <a:srgbClr val="3C325A"/>
    </a:custClr>
    <a:custClr name="Leer">
      <a:srgbClr val="FFFFFF"/>
    </a:custClr>
    <a:custClr name="Leer">
      <a:srgbClr val="FFFFFF"/>
    </a:custClr>
    <a:custClr name="Leer">
      <a:srgbClr val="FFFFFF"/>
    </a:custClr>
    <a:custClr name="Leer">
      <a:srgbClr val="FFFFFF"/>
    </a:custClr>
    <a:custClr name="Mint">
      <a:srgbClr val="86CBC4"/>
    </a:custClr>
    <a:custClr name="Himmel">
      <a:srgbClr val="CBE8F4"/>
    </a:custClr>
    <a:custClr name="Pfirsich">
      <a:srgbClr val="FAE2D8"/>
    </a:custClr>
    <a:custClr name="Vanille">
      <a:srgbClr val="F5EBAF"/>
    </a:custClr>
    <a:custClr name="Azur">
      <a:srgbClr val="45C1F1"/>
    </a:custClr>
    <a:custClr name="Flieder">
      <a:srgbClr val="9C9BB9"/>
    </a:custClr>
    <a:custClr name="Leer">
      <a:srgbClr val="FFFFFF"/>
    </a:custClr>
    <a:custClr name="Leer">
      <a:srgbClr val="FFFFFF"/>
    </a:custClr>
    <a:custClr name="Leer">
      <a:srgbClr val="FFFFFF"/>
    </a:custClr>
    <a:custClr name="Leer">
      <a:srgbClr val="FFFFFF"/>
    </a:custClr>
    <a:custClr name="Grau 38">
      <a:srgbClr val="262626"/>
    </a:custClr>
    <a:custClr name="Grau 75">
      <a:srgbClr val="4B4B4B"/>
    </a:custClr>
    <a:custClr name="Grau 115">
      <a:srgbClr val="737373"/>
    </a:custClr>
    <a:custClr name="Grau 178">
      <a:srgbClr val="B2B2B2"/>
    </a:custClr>
    <a:custClr name="Grau 220">
      <a:srgbClr val="DCDCDC"/>
    </a:custClr>
    <a:custClr name="Leer">
      <a:srgbClr val="FFFFFF"/>
    </a:custClr>
    <a:custClr name="Leer">
      <a:srgbClr val="FFFFFF"/>
    </a:custClr>
    <a:custClr name="Rot">
      <a:srgbClr val="D90000"/>
    </a:custClr>
    <a:custClr name="Gelb">
      <a:srgbClr val="FECB00"/>
    </a:custClr>
    <a:custClr name="Grün">
      <a:srgbClr val="46A800"/>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B8AA9FE22821C444B5C12422817F5432" ma:contentTypeVersion="8" ma:contentTypeDescription="Ein neues Dokument erstellen." ma:contentTypeScope="" ma:versionID="68f9424decef2a127824e9b1e026ff7c">
  <xsd:schema xmlns:xsd="http://www.w3.org/2001/XMLSchema" xmlns:xs="http://www.w3.org/2001/XMLSchema" xmlns:p="http://schemas.microsoft.com/office/2006/metadata/properties" xmlns:ns2="200feb0e-c3d9-494e-b57f-99a8f3f1c6ea" targetNamespace="http://schemas.microsoft.com/office/2006/metadata/properties" ma:root="true" ma:fieldsID="20c86916581cf1d3227fd77759085141" ns2:_="">
    <xsd:import namespace="200feb0e-c3d9-494e-b57f-99a8f3f1c6e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feb0e-c3d9-494e-b57f-99a8f3f1c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telekom xmlns="https://www.telekom.com">
  <Titel>&lt;?xml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w14:paraId="593DE24F" w14:textId="02E1C8E9" w:rsidR="00271D7C" w:rsidRDefault="00271D7C"&gt;&lt;w:r w:rsidRPr="00EB16FA"&gt;&lt;w:rPr&gt;&lt;w:lang w:val="de-CH"/&gt;&lt;/w:rPr&gt;&lt;w:t&gt;Betrie&lt;/w:t&gt;&lt;/w:r&gt;&lt;w:r w:rsidRPr="00EB16FA"&gt;&lt;w:rPr&gt;&lt;w:lang w:val="de-CH"/&gt;&lt;/w:rPr&gt;&lt;w:t xml:space="preserve"&gt;b: &lt;/w:t&gt;&lt;/w:r&gt;&lt;w:r w:rsidRPr="00EB16FA"&gt;&lt;w:rPr&gt;&lt;w:lang w:val="de-CH"/&gt;&lt;/w:rPr&gt;&lt;w:t xml:space="preserve"&gt;T-Systems &lt;/w:t&gt;&lt;/w:r&gt;&lt;w:r w:rsidRPr="00EB16FA"&gt;&lt;w:rPr&gt;&lt;w:lang w:val="de-CH"/&gt;&lt;/w:rPr&gt;&lt;w:t&gt;Sc&lt;/w:t&gt;&lt;/w:r&gt;&lt;w:r w:rsidRPr="00EB16FA"&gt;&lt;w:rPr&gt;&lt;w:lang w:val="de-CH"/&gt;&lt;/w:rPr&gt;&lt;w:t&gt;hweiz AG&lt;/w:t&gt;&lt;/w:r&gt;&lt;w:r&gt;&lt;w:rPr&gt;&lt;w:lang w:val="de-CH"/&gt;&lt;/w:rPr&gt;&lt;w:br/&gt;&lt;w:t&gt;Abteilung: CORE Ser&lt;/w:t&gt;&lt;/w:r&gt;&lt;w:r&gt;&lt;w:rPr&gt;&lt;w:lang w:val="de-CH"/&gt;&lt;/w:rPr&gt;&lt;w:t&gt;vices&lt;/w:t&gt;&lt;/w:r&gt;&lt;/w:p&gt;&lt;w:sectPr w:rsidR="00271D7C"&gt;&lt;w:pgSz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w:val="1"/&gt;&lt;w:qFormat/&gt;&lt;w:pPr&gt;&lt;w:spacing w:line="240" w:lineRule="auto"/&gt;&lt;/w:pPr&gt;&lt;w:rPr&gt;&lt;w:rFonts w:asciiTheme="minorHAnsi" w:hAnsiTheme="minorHAnsi"/&gt;&lt;w:kern w:val="2"/&gt;&lt;/w:rPr&gt;&lt;/w:style&gt;&lt;w:style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w:val="99"/&gt;&lt;w:semiHidden/&gt;&lt;w:unhideWhenUsed/&gt;&lt;/w:style&gt;&lt;/w:styles&gt;&lt;/pkg:xmlData&gt;&lt;/pkg:part&gt;&lt;/pkg:package&gt;
</Titel>
  <Untertitel/>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w:rsidRDefault="004177FB"&gt;&lt;w:r&gt;&lt;w:t&gt;0.0&lt;/w:t&gt;&lt;/w:r&gt;&lt;/w:p&gt;&lt;w:sectPr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Version>
  <Statu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w:rsidRDefault="004177FB"&gt;&lt;w:r&gt;&lt;w:t&gt;Status&lt;/w:t&gt;&lt;/w:r&gt;&lt;/w:p&gt;&lt;w:sectPr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Status>
  <Datum>2024-04-22T00:00:00</Datum>
  <Geheimhaltung/>
</telekom>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453056-DDFE-42D1-808D-67EE76555A73}">
  <ds:schemaRefs>
    <ds:schemaRef ds:uri="http://schemas.openxmlformats.org/officeDocument/2006/bibliography"/>
  </ds:schemaRefs>
</ds:datastoreItem>
</file>

<file path=customXml/itemProps3.xml><?xml version="1.0" encoding="utf-8"?>
<ds:datastoreItem xmlns:ds="http://schemas.openxmlformats.org/officeDocument/2006/customXml" ds:itemID="{1DB2BECD-1E56-4A09-8B34-84BEEF21E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0feb0e-c3d9-494e-b57f-99a8f3f1c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1534AE-F3D8-443D-9A76-BE3E60833330}">
  <ds:schemaRefs>
    <ds:schemaRef ds:uri="http://schemas.microsoft.com/sharepoint/v3/contenttype/forms"/>
  </ds:schemaRefs>
</ds:datastoreItem>
</file>

<file path=customXml/itemProps5.xml><?xml version="1.0" encoding="utf-8"?>
<ds:datastoreItem xmlns:ds="http://schemas.openxmlformats.org/officeDocument/2006/customXml" ds:itemID="{92DA254E-B917-4FB8-A732-ECFD8DB1F599}">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DFD67573-F507-4C7D-8FB8-3737D792FC46}">
  <ds:schemaRefs>
    <ds:schemaRef ds:uri="https://www.telekom.com"/>
  </ds:schemaRefs>
</ds:datastoreItem>
</file>

<file path=docProps/app.xml><?xml version="1.0" encoding="utf-8"?>
<Properties xmlns="http://schemas.openxmlformats.org/officeDocument/2006/extended-properties" xmlns:vt="http://schemas.openxmlformats.org/officeDocument/2006/docPropsVTypes">
  <Template>T_manuskripte_berichte_basis_dokument_de.dotx</Template>
  <TotalTime>0</TotalTime>
  <Pages>76</Pages>
  <Words>13780</Words>
  <Characters>96755</Characters>
  <Application>Microsoft Office Word</Application>
  <DocSecurity>0</DocSecurity>
  <Lines>806</Lines>
  <Paragraphs>220</Paragraphs>
  <ScaleCrop>false</ScaleCrop>
  <HeadingPairs>
    <vt:vector size="2" baseType="variant">
      <vt:variant>
        <vt:lpstr>Titel</vt:lpstr>
      </vt:variant>
      <vt:variant>
        <vt:i4>1</vt:i4>
      </vt:variant>
    </vt:vector>
  </HeadingPairs>
  <TitlesOfParts>
    <vt:vector size="1" baseType="lpstr">
      <vt:lpstr>Titel hier eintragen, bei mehr als 2 Zeilen Titellayout anpassen</vt:lpstr>
    </vt:vector>
  </TitlesOfParts>
  <Company>Legaleinheit hier eintragen</Company>
  <LinksUpToDate>false</LinksUpToDate>
  <CharactersWithSpaces>110315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hier eintragen, bei mehr als 2 Zeilen Titellayout anpassen</dc:title>
  <dc:subject>Untertitel hier eintragen, bei mehr Text Titellayout anpassen</dc:subject>
  <dc:creator>Microsoft Office User</dc:creator>
  <cp:keywords/>
  <dc:description/>
  <cp:lastModifiedBy>Justin Winistörfer</cp:lastModifiedBy>
  <cp:revision>2</cp:revision>
  <cp:lastPrinted>2007-11-19T09:50:00Z</cp:lastPrinted>
  <dcterms:created xsi:type="dcterms:W3CDTF">2024-04-26T14:35:00Z</dcterms:created>
  <dcterms:modified xsi:type="dcterms:W3CDTF">2024-04-26T14:35:00Z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Entwurf</vt:lpwstr>
  </property>
  <property fmtid="{D5CDD505-2E9C-101B-9397-08002B2CF9AE}" pid="3" name="Versionsnummer">
    <vt:lpwstr>01</vt:lpwstr>
  </property>
  <property fmtid="{D5CDD505-2E9C-101B-9397-08002B2CF9AE}" pid="4" name="Legaleinheit">
    <vt:lpwstr>Legaleinheit</vt:lpwstr>
  </property>
  <property fmtid="{D5CDD505-2E9C-101B-9397-08002B2CF9AE}" pid="5" name="Gerichtsstand">
    <vt:lpwstr>Gerichtsstand</vt:lpwstr>
  </property>
  <property fmtid="{D5CDD505-2E9C-101B-9397-08002B2CF9AE}" pid="6" name="Geheimhaltungsvermerk">
    <vt:lpwstr>Geheimhaltungsvermerk</vt:lpwstr>
  </property>
  <property fmtid="{D5CDD505-2E9C-101B-9397-08002B2CF9AE}" pid="7" name="Veröffentlichungsdatum">
    <vt:lpwstr>01.05.2018</vt:lpwstr>
  </property>
  <property fmtid="{D5CDD505-2E9C-101B-9397-08002B2CF9AE}" pid="8" name="ContentTypeId">
    <vt:lpwstr>0x010100B8AA9FE22821C444B5C12422817F5432</vt:lpwstr>
  </property>
</Properties>
</file>