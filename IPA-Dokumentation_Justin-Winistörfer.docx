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468FB" w14:textId="62C75A7C" w:rsidR="00295A3D" w:rsidRPr="00E35FA7" w:rsidRDefault="00886FC7" w:rsidP="00886FC7">
      <w:pPr>
        <w:rPr>
          <w:color w:val="FFFFFF" w:themeColor="background1"/>
          <w14:textFill>
            <w14:noFill/>
          </w14:textFill>
        </w:rPr>
        <w:sectPr w:rsidR="00295A3D" w:rsidRPr="00E35FA7" w:rsidSect="00A54840">
          <w:footerReference w:type="default" r:id="rId13"/>
          <w:type w:val="continuous"/>
          <w:pgSz w:w="11900" w:h="16840"/>
          <w:pgMar w:top="1247" w:right="1247" w:bottom="1247" w:left="1247" w:header="595" w:footer="595" w:gutter="0"/>
          <w:cols w:space="708"/>
          <w:titlePg/>
        </w:sectPr>
      </w:pPr>
      <w:r>
        <w:rPr>
          <w:noProof/>
        </w:rPr>
        <mc:AlternateContent>
          <mc:Choice Requires="wps">
            <w:drawing>
              <wp:anchor distT="0" distB="0" distL="114300" distR="114300" simplePos="0" relativeHeight="251705344" behindDoc="0" locked="0" layoutInCell="1" allowOverlap="1" wp14:anchorId="6FB1E411" wp14:editId="42341CBB">
                <wp:simplePos x="0" y="0"/>
                <wp:positionH relativeFrom="page">
                  <wp:posOffset>427990</wp:posOffset>
                </wp:positionH>
                <wp:positionV relativeFrom="page">
                  <wp:posOffset>4057015</wp:posOffset>
                </wp:positionV>
                <wp:extent cx="6695440" cy="6167203"/>
                <wp:effectExtent l="0" t="0" r="0" b="5080"/>
                <wp:wrapNone/>
                <wp:docPr id="787560830" name="Grafi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5440" cy="6167203"/>
                        </a:xfrm>
                        <a:custGeom>
                          <a:avLst/>
                          <a:gdLst>
                            <a:gd name="connsiteX0" fmla="*/ 5021961 w 5021960"/>
                            <a:gd name="connsiteY0" fmla="*/ 1238726 h 4597050"/>
                            <a:gd name="connsiteX1" fmla="*/ 5021961 w 5021960"/>
                            <a:gd name="connsiteY1" fmla="*/ 4597051 h 4597050"/>
                            <a:gd name="connsiteX2" fmla="*/ 0 w 5021960"/>
                            <a:gd name="connsiteY2" fmla="*/ 4597051 h 4597050"/>
                            <a:gd name="connsiteX3" fmla="*/ 0 w 5021960"/>
                            <a:gd name="connsiteY3" fmla="*/ 589407 h 4597050"/>
                            <a:gd name="connsiteX4" fmla="*/ 1721072 w 5021960"/>
                            <a:gd name="connsiteY4" fmla="*/ 589407 h 4597050"/>
                            <a:gd name="connsiteX5" fmla="*/ 2016157 w 5021960"/>
                            <a:gd name="connsiteY5" fmla="*/ 294323 h 4597050"/>
                            <a:gd name="connsiteX6" fmla="*/ 2016157 w 5021960"/>
                            <a:gd name="connsiteY6" fmla="*/ 281083 h 4597050"/>
                            <a:gd name="connsiteX7" fmla="*/ 2297240 w 5021960"/>
                            <a:gd name="connsiteY7" fmla="*/ 0 h 4597050"/>
                            <a:gd name="connsiteX8" fmla="*/ 4347591 w 5021960"/>
                            <a:gd name="connsiteY8" fmla="*/ 0 h 4597050"/>
                            <a:gd name="connsiteX9" fmla="*/ 4642676 w 5021960"/>
                            <a:gd name="connsiteY9" fmla="*/ 295085 h 4597050"/>
                            <a:gd name="connsiteX10" fmla="*/ 4642676 w 5021960"/>
                            <a:gd name="connsiteY10" fmla="*/ 943547 h 4597050"/>
                            <a:gd name="connsiteX11" fmla="*/ 4937855 w 5021960"/>
                            <a:gd name="connsiteY11" fmla="*/ 1238726 h 4597050"/>
                            <a:gd name="connsiteX12" fmla="*/ 5021961 w 5021960"/>
                            <a:gd name="connsiteY12" fmla="*/ 1238726 h 4597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021960" h="4597050">
                              <a:moveTo>
                                <a:pt x="5021961" y="1238726"/>
                              </a:moveTo>
                              <a:lnTo>
                                <a:pt x="5021961" y="4597051"/>
                              </a:lnTo>
                              <a:lnTo>
                                <a:pt x="0" y="4597051"/>
                              </a:lnTo>
                              <a:lnTo>
                                <a:pt x="0" y="589407"/>
                              </a:lnTo>
                              <a:lnTo>
                                <a:pt x="1721072" y="589407"/>
                              </a:lnTo>
                              <a:cubicBezTo>
                                <a:pt x="1884045" y="589407"/>
                                <a:pt x="2016157" y="457295"/>
                                <a:pt x="2016157" y="294323"/>
                              </a:cubicBezTo>
                              <a:lnTo>
                                <a:pt x="2016157" y="281083"/>
                              </a:lnTo>
                              <a:cubicBezTo>
                                <a:pt x="2016157" y="125825"/>
                                <a:pt x="2141982" y="0"/>
                                <a:pt x="2297240" y="0"/>
                              </a:cubicBezTo>
                              <a:lnTo>
                                <a:pt x="4347591" y="0"/>
                              </a:lnTo>
                              <a:cubicBezTo>
                                <a:pt x="4510564" y="0"/>
                                <a:pt x="4642676" y="132112"/>
                                <a:pt x="4642676" y="295085"/>
                              </a:cubicBezTo>
                              <a:lnTo>
                                <a:pt x="4642676" y="943547"/>
                              </a:lnTo>
                              <a:cubicBezTo>
                                <a:pt x="4642676" y="1106519"/>
                                <a:pt x="4774788" y="1238726"/>
                                <a:pt x="4937855" y="1238726"/>
                              </a:cubicBezTo>
                              <a:lnTo>
                                <a:pt x="5021961" y="1238726"/>
                              </a:lnTo>
                              <a:close/>
                            </a:path>
                          </a:pathLst>
                        </a:custGeom>
                        <a:solidFill>
                          <a:srgbClr val="E20074"/>
                        </a:solidFill>
                        <a:ln w="9525" cap="flat">
                          <a:noFill/>
                          <a:prstDash val="solid"/>
                          <a:miter/>
                        </a:ln>
                      </wps:spPr>
                      <wps:txbx>
                        <w:txbxContent>
                          <w:p w14:paraId="61F8A8B5" w14:textId="0E2B52B7" w:rsidR="00886FC7" w:rsidRDefault="00886FC7" w:rsidP="00886FC7">
                            <w:pPr>
                              <w:pStyle w:val="Titelseite-Geheimhaltungsvereinbarung"/>
                            </w:pPr>
                            <w:r w:rsidRPr="00886FC7">
                              <w:rPr>
                                <w:b/>
                                <w:bCs/>
                                <w:i w:val="0"/>
                                <w:iCs/>
                                <w:sz w:val="48"/>
                                <w:szCs w:val="48"/>
                              </w:rPr>
                              <w:t>Betrieb</w:t>
                            </w:r>
                            <w:r>
                              <w:t>:</w:t>
                            </w:r>
                            <w:r w:rsidRPr="00886FC7">
                              <w:rPr>
                                <w:i w:val="0"/>
                                <w:iCs/>
                              </w:rPr>
                              <w:t xml:space="preserve"> </w:t>
                            </w:r>
                            <w:r>
                              <w:rPr>
                                <w:i w:val="0"/>
                                <w:iCs/>
                              </w:rPr>
                              <w:tab/>
                            </w:r>
                            <w:r>
                              <w:rPr>
                                <w:i w:val="0"/>
                                <w:iCs/>
                              </w:rPr>
                              <w:tab/>
                            </w:r>
                            <w:r w:rsidRPr="00886FC7">
                              <w:rPr>
                                <w:i w:val="0"/>
                                <w:iCs/>
                              </w:rPr>
                              <w:t>T-Systems Schweiz AG</w:t>
                            </w:r>
                            <w:r>
                              <w:br/>
                            </w:r>
                            <w:r w:rsidRPr="00886FC7">
                              <w:rPr>
                                <w:b/>
                                <w:bCs/>
                                <w:i w:val="0"/>
                                <w:iCs/>
                                <w:sz w:val="48"/>
                                <w:szCs w:val="48"/>
                              </w:rPr>
                              <w:t>Abteilung</w:t>
                            </w:r>
                            <w:r>
                              <w:t xml:space="preserve">: </w:t>
                            </w:r>
                            <w:r>
                              <w:tab/>
                            </w:r>
                            <w:r>
                              <w:tab/>
                            </w:r>
                            <w:r w:rsidRPr="00886FC7">
                              <w:rPr>
                                <w:i w:val="0"/>
                                <w:iCs/>
                              </w:rPr>
                              <w:t>CORE Services</w:t>
                            </w:r>
                            <w:r>
                              <w:br/>
                            </w:r>
                          </w:p>
                          <w:tbl>
                            <w:tblPr>
                              <w:tblW w:w="9781" w:type="dxa"/>
                              <w:tblInd w:w="-142" w:type="dxa"/>
                              <w:tblLayout w:type="fixed"/>
                              <w:tblCellMar>
                                <w:top w:w="28" w:type="dxa"/>
                                <w:left w:w="28" w:type="dxa"/>
                                <w:bottom w:w="28" w:type="dxa"/>
                                <w:right w:w="28" w:type="dxa"/>
                              </w:tblCellMar>
                              <w:tblLook w:val="01E0" w:firstRow="1" w:lastRow="1" w:firstColumn="1" w:lastColumn="1" w:noHBand="0" w:noVBand="0"/>
                            </w:tblPr>
                            <w:tblGrid>
                              <w:gridCol w:w="2977"/>
                              <w:gridCol w:w="2127"/>
                              <w:gridCol w:w="2835"/>
                              <w:gridCol w:w="1842"/>
                            </w:tblGrid>
                            <w:tr w:rsidR="00886FC7" w:rsidRPr="008F3D36" w14:paraId="41DE263E" w14:textId="77777777" w:rsidTr="001016FD">
                              <w:trPr>
                                <w:trHeight w:val="340"/>
                              </w:trPr>
                              <w:tc>
                                <w:tcPr>
                                  <w:tcW w:w="2977" w:type="dxa"/>
                                  <w:tcBorders>
                                    <w:bottom w:val="single" w:sz="4" w:space="0" w:color="FFFFFF" w:themeColor="background1"/>
                                  </w:tcBorders>
                                  <w:shd w:val="clear" w:color="auto" w:fill="auto"/>
                                  <w:vAlign w:val="center"/>
                                </w:tcPr>
                                <w:p w14:paraId="1B6D135A"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Version: </w:t>
                                  </w:r>
                                </w:p>
                              </w:tc>
                              <w:tc>
                                <w:tcPr>
                                  <w:tcW w:w="2127" w:type="dxa"/>
                                  <w:tcBorders>
                                    <w:bottom w:val="single" w:sz="4" w:space="0" w:color="FFFFFF" w:themeColor="background1"/>
                                  </w:tcBorders>
                                  <w:shd w:val="clear" w:color="auto" w:fill="auto"/>
                                  <w:vAlign w:val="center"/>
                                </w:tcPr>
                                <w:p w14:paraId="428C373E"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1.0</w:t>
                                  </w:r>
                                </w:p>
                              </w:tc>
                              <w:tc>
                                <w:tcPr>
                                  <w:tcW w:w="2835" w:type="dxa"/>
                                  <w:tcBorders>
                                    <w:bottom w:val="single" w:sz="4" w:space="0" w:color="FFFFFF" w:themeColor="background1"/>
                                  </w:tcBorders>
                                  <w:shd w:val="clear" w:color="auto" w:fill="auto"/>
                                  <w:vAlign w:val="center"/>
                                </w:tcPr>
                                <w:p w14:paraId="18300D4F"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bottom w:val="single" w:sz="4" w:space="0" w:color="FFFFFF" w:themeColor="background1"/>
                                  </w:tcBorders>
                                  <w:shd w:val="clear" w:color="auto" w:fill="auto"/>
                                  <w:vAlign w:val="center"/>
                                </w:tcPr>
                                <w:p w14:paraId="067B43A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1CC120D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026DFF8E"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Berufsfachschule:</w:t>
                                  </w:r>
                                </w:p>
                              </w:tc>
                              <w:tc>
                                <w:tcPr>
                                  <w:tcW w:w="2127" w:type="dxa"/>
                                  <w:tcBorders>
                                    <w:top w:val="single" w:sz="4" w:space="0" w:color="FFFFFF" w:themeColor="background1"/>
                                    <w:bottom w:val="single" w:sz="4" w:space="0" w:color="FFFFFF" w:themeColor="background1"/>
                                  </w:tcBorders>
                                  <w:shd w:val="clear" w:color="auto" w:fill="auto"/>
                                  <w:vAlign w:val="center"/>
                                </w:tcPr>
                                <w:p w14:paraId="50F194B2" w14:textId="28D5E411"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gibb Bern</w:t>
                                  </w:r>
                                </w:p>
                              </w:tc>
                              <w:tc>
                                <w:tcPr>
                                  <w:tcW w:w="2835" w:type="dxa"/>
                                  <w:tcBorders>
                                    <w:top w:val="single" w:sz="4" w:space="0" w:color="FFFFFF" w:themeColor="background1"/>
                                    <w:bottom w:val="single" w:sz="4" w:space="0" w:color="FFFFFF" w:themeColor="background1"/>
                                  </w:tcBorders>
                                  <w:shd w:val="clear" w:color="auto" w:fill="auto"/>
                                  <w:vAlign w:val="center"/>
                                </w:tcPr>
                                <w:p w14:paraId="5EE24DA7"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2AC9DA1C"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4B72E72D"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38169D12"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Klassifizierung: </w:t>
                                  </w:r>
                                </w:p>
                              </w:tc>
                              <w:tc>
                                <w:tcPr>
                                  <w:tcW w:w="2127" w:type="dxa"/>
                                  <w:tcBorders>
                                    <w:top w:val="single" w:sz="4" w:space="0" w:color="FFFFFF" w:themeColor="background1"/>
                                    <w:bottom w:val="single" w:sz="4" w:space="0" w:color="FFFFFF" w:themeColor="background1"/>
                                  </w:tcBorders>
                                  <w:shd w:val="clear" w:color="auto" w:fill="auto"/>
                                  <w:vAlign w:val="center"/>
                                </w:tcPr>
                                <w:p w14:paraId="56948CC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Vertraulich</w:t>
                                  </w:r>
                                </w:p>
                              </w:tc>
                              <w:tc>
                                <w:tcPr>
                                  <w:tcW w:w="2835" w:type="dxa"/>
                                  <w:tcBorders>
                                    <w:top w:val="single" w:sz="4" w:space="0" w:color="FFFFFF" w:themeColor="background1"/>
                                    <w:bottom w:val="single" w:sz="4" w:space="0" w:color="FFFFFF" w:themeColor="background1"/>
                                  </w:tcBorders>
                                  <w:shd w:val="clear" w:color="auto" w:fill="auto"/>
                                  <w:vAlign w:val="center"/>
                                </w:tcPr>
                                <w:p w14:paraId="1BE8EAC9"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5183E19B"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B8453C0" w14:textId="77777777" w:rsidTr="001016FD">
                              <w:trPr>
                                <w:trHeight w:val="181"/>
                              </w:trPr>
                              <w:tc>
                                <w:tcPr>
                                  <w:tcW w:w="2977" w:type="dxa"/>
                                  <w:tcBorders>
                                    <w:top w:val="single" w:sz="4" w:space="0" w:color="FFFFFF" w:themeColor="background1"/>
                                    <w:bottom w:val="single" w:sz="4" w:space="0" w:color="FFFFFF" w:themeColor="background1"/>
                                  </w:tcBorders>
                                  <w:shd w:val="clear" w:color="auto" w:fill="auto"/>
                                  <w:vAlign w:val="center"/>
                                </w:tcPr>
                                <w:p w14:paraId="121B8A75"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p>
                              </w:tc>
                              <w:tc>
                                <w:tcPr>
                                  <w:tcW w:w="2127" w:type="dxa"/>
                                  <w:tcBorders>
                                    <w:top w:val="single" w:sz="4" w:space="0" w:color="FFFFFF" w:themeColor="background1"/>
                                    <w:bottom w:val="single" w:sz="4" w:space="0" w:color="FFFFFF" w:themeColor="background1"/>
                                  </w:tcBorders>
                                  <w:shd w:val="clear" w:color="auto" w:fill="auto"/>
                                  <w:vAlign w:val="center"/>
                                </w:tcPr>
                                <w:p w14:paraId="459B6D9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2835" w:type="dxa"/>
                                  <w:tcBorders>
                                    <w:top w:val="single" w:sz="4" w:space="0" w:color="FFFFFF" w:themeColor="background1"/>
                                    <w:bottom w:val="single" w:sz="4" w:space="0" w:color="FFFFFF" w:themeColor="background1"/>
                                  </w:tcBorders>
                                  <w:shd w:val="clear" w:color="auto" w:fill="auto"/>
                                  <w:vAlign w:val="center"/>
                                </w:tcPr>
                                <w:p w14:paraId="76C71CF4"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4FAEAF35"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130A022"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1E8DE23D"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Validexperte:</w:t>
                                  </w:r>
                                </w:p>
                              </w:tc>
                              <w:tc>
                                <w:tcPr>
                                  <w:tcW w:w="2127" w:type="dxa"/>
                                  <w:tcBorders>
                                    <w:top w:val="single" w:sz="4" w:space="0" w:color="FFFFFF" w:themeColor="background1"/>
                                    <w:bottom w:val="single" w:sz="4" w:space="0" w:color="FFFFFF" w:themeColor="background1"/>
                                  </w:tcBorders>
                                  <w:shd w:val="clear" w:color="auto" w:fill="auto"/>
                                  <w:vAlign w:val="center"/>
                                </w:tcPr>
                                <w:p w14:paraId="442D10CE" w14:textId="096B4C4E"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Erich Iseli</w:t>
                                  </w:r>
                                </w:p>
                              </w:tc>
                              <w:tc>
                                <w:tcPr>
                                  <w:tcW w:w="2835" w:type="dxa"/>
                                  <w:tcBorders>
                                    <w:top w:val="single" w:sz="4" w:space="0" w:color="FFFFFF" w:themeColor="background1"/>
                                    <w:bottom w:val="single" w:sz="4" w:space="0" w:color="FFFFFF" w:themeColor="background1"/>
                                  </w:tcBorders>
                                  <w:shd w:val="clear" w:color="auto" w:fill="auto"/>
                                  <w:vAlign w:val="center"/>
                                </w:tcPr>
                                <w:p w14:paraId="0FEA9617"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Fachrichtung: </w:t>
                                  </w:r>
                                </w:p>
                              </w:tc>
                              <w:tc>
                                <w:tcPr>
                                  <w:tcW w:w="1842" w:type="dxa"/>
                                  <w:tcBorders>
                                    <w:top w:val="single" w:sz="4" w:space="0" w:color="FFFFFF" w:themeColor="background1"/>
                                    <w:bottom w:val="single" w:sz="4" w:space="0" w:color="FFFFFF" w:themeColor="background1"/>
                                  </w:tcBorders>
                                  <w:shd w:val="clear" w:color="auto" w:fill="auto"/>
                                  <w:vAlign w:val="center"/>
                                </w:tcPr>
                                <w:p w14:paraId="358CAF5F" w14:textId="10444852" w:rsidR="00886FC7" w:rsidRPr="008F3D36" w:rsidRDefault="00886FC7" w:rsidP="00886FC7">
                                  <w:pPr>
                                    <w:pStyle w:val="Titel3"/>
                                    <w:spacing w:after="0" w:line="240" w:lineRule="auto"/>
                                    <w:ind w:left="-31" w:firstLine="31"/>
                                    <w:jc w:val="left"/>
                                    <w:rPr>
                                      <w:rFonts w:asciiTheme="minorHAnsi" w:hAnsiTheme="minorHAnsi"/>
                                      <w:color w:val="FFFFFF" w:themeColor="background1"/>
                                      <w:sz w:val="24"/>
                                      <w:szCs w:val="24"/>
                                    </w:rPr>
                                  </w:pPr>
                                  <w:r>
                                    <w:rPr>
                                      <w:rFonts w:asciiTheme="minorHAnsi" w:hAnsiTheme="minorHAnsi"/>
                                      <w:color w:val="FFFFFF" w:themeColor="background1"/>
                                      <w:sz w:val="24"/>
                                      <w:szCs w:val="24"/>
                                    </w:rPr>
                                    <w:t>Systemtechnik</w:t>
                                  </w:r>
                                </w:p>
                              </w:tc>
                            </w:tr>
                            <w:tr w:rsidR="00886FC7" w:rsidRPr="008F3D36" w14:paraId="016369E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717C2346"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Hauptexperte:</w:t>
                                  </w:r>
                                </w:p>
                              </w:tc>
                              <w:tc>
                                <w:tcPr>
                                  <w:tcW w:w="2127" w:type="dxa"/>
                                  <w:tcBorders>
                                    <w:top w:val="single" w:sz="4" w:space="0" w:color="FFFFFF" w:themeColor="background1"/>
                                    <w:bottom w:val="single" w:sz="4" w:space="0" w:color="FFFFFF" w:themeColor="background1"/>
                                  </w:tcBorders>
                                  <w:shd w:val="clear" w:color="auto" w:fill="auto"/>
                                  <w:vAlign w:val="center"/>
                                </w:tcPr>
                                <w:p w14:paraId="42621610" w14:textId="03009FD3"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Alex Krämer</w:t>
                                  </w:r>
                                </w:p>
                              </w:tc>
                              <w:tc>
                                <w:tcPr>
                                  <w:tcW w:w="2835" w:type="dxa"/>
                                  <w:tcBorders>
                                    <w:top w:val="single" w:sz="4" w:space="0" w:color="FFFFFF" w:themeColor="background1"/>
                                    <w:bottom w:val="single" w:sz="4" w:space="0" w:color="FFFFFF" w:themeColor="background1"/>
                                  </w:tcBorders>
                                  <w:shd w:val="clear" w:color="auto" w:fill="auto"/>
                                  <w:vAlign w:val="center"/>
                                </w:tcPr>
                                <w:p w14:paraId="47F5315D"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Projektvorgehensmodell: </w:t>
                                  </w:r>
                                </w:p>
                              </w:tc>
                              <w:tc>
                                <w:tcPr>
                                  <w:tcW w:w="1842" w:type="dxa"/>
                                  <w:tcBorders>
                                    <w:top w:val="single" w:sz="4" w:space="0" w:color="FFFFFF" w:themeColor="background1"/>
                                    <w:bottom w:val="single" w:sz="4" w:space="0" w:color="FFFFFF" w:themeColor="background1"/>
                                  </w:tcBorders>
                                  <w:shd w:val="clear" w:color="auto" w:fill="auto"/>
                                  <w:vAlign w:val="center"/>
                                </w:tcPr>
                                <w:p w14:paraId="2473968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Hermes 5.1</w:t>
                                  </w:r>
                                </w:p>
                              </w:tc>
                            </w:tr>
                            <w:tr w:rsidR="00886FC7" w:rsidRPr="008F3D36" w14:paraId="53A226DC" w14:textId="77777777" w:rsidTr="001016FD">
                              <w:trPr>
                                <w:trHeight w:val="476"/>
                              </w:trPr>
                              <w:tc>
                                <w:tcPr>
                                  <w:tcW w:w="2977" w:type="dxa"/>
                                  <w:tcBorders>
                                    <w:top w:val="single" w:sz="4" w:space="0" w:color="FFFFFF" w:themeColor="background1"/>
                                    <w:bottom w:val="single" w:sz="4" w:space="0" w:color="FFFFFF" w:themeColor="background1"/>
                                  </w:tcBorders>
                                  <w:shd w:val="clear" w:color="auto" w:fill="auto"/>
                                  <w:vAlign w:val="center"/>
                                </w:tcPr>
                                <w:p w14:paraId="5DE3869B"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Nebenexperte:</w:t>
                                  </w:r>
                                </w:p>
                              </w:tc>
                              <w:tc>
                                <w:tcPr>
                                  <w:tcW w:w="2127" w:type="dxa"/>
                                  <w:tcBorders>
                                    <w:top w:val="single" w:sz="4" w:space="0" w:color="FFFFFF" w:themeColor="background1"/>
                                    <w:bottom w:val="single" w:sz="4" w:space="0" w:color="FFFFFF" w:themeColor="background1"/>
                                  </w:tcBorders>
                                  <w:shd w:val="clear" w:color="auto" w:fill="auto"/>
                                  <w:vAlign w:val="center"/>
                                </w:tcPr>
                                <w:p w14:paraId="7CAFDC85" w14:textId="03CAD1F6"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Kevin Waldspurger</w:t>
                                  </w:r>
                                </w:p>
                              </w:tc>
                              <w:tc>
                                <w:tcPr>
                                  <w:tcW w:w="2835" w:type="dxa"/>
                                  <w:tcBorders>
                                    <w:top w:val="single" w:sz="4" w:space="0" w:color="FFFFFF" w:themeColor="background1"/>
                                    <w:bottom w:val="single" w:sz="4" w:space="0" w:color="FFFFFF" w:themeColor="background1"/>
                                  </w:tcBorders>
                                  <w:shd w:val="clear" w:color="auto" w:fill="auto"/>
                                  <w:vAlign w:val="center"/>
                                </w:tcPr>
                                <w:p w14:paraId="01ABDB6C"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Jahrgang der IPA-Durchführung: </w:t>
                                  </w:r>
                                </w:p>
                              </w:tc>
                              <w:tc>
                                <w:tcPr>
                                  <w:tcW w:w="1842" w:type="dxa"/>
                                  <w:tcBorders>
                                    <w:top w:val="single" w:sz="4" w:space="0" w:color="FFFFFF" w:themeColor="background1"/>
                                    <w:bottom w:val="single" w:sz="4" w:space="0" w:color="FFFFFF" w:themeColor="background1"/>
                                  </w:tcBorders>
                                  <w:shd w:val="clear" w:color="auto" w:fill="auto"/>
                                  <w:vAlign w:val="center"/>
                                </w:tcPr>
                                <w:p w14:paraId="390D708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2024</w:t>
                                  </w:r>
                                </w:p>
                              </w:tc>
                            </w:tr>
                            <w:tr w:rsidR="00886FC7" w:rsidRPr="008F3D36" w14:paraId="07AB46D5" w14:textId="77777777" w:rsidTr="001016FD">
                              <w:trPr>
                                <w:trHeight w:val="413"/>
                              </w:trPr>
                              <w:tc>
                                <w:tcPr>
                                  <w:tcW w:w="2977" w:type="dxa"/>
                                  <w:tcBorders>
                                    <w:top w:val="single" w:sz="4" w:space="0" w:color="FFFFFF" w:themeColor="background1"/>
                                    <w:bottom w:val="single" w:sz="4" w:space="0" w:color="FFFFFF" w:themeColor="background1"/>
                                  </w:tcBorders>
                                  <w:shd w:val="clear" w:color="auto" w:fill="auto"/>
                                  <w:vAlign w:val="center"/>
                                </w:tcPr>
                                <w:p w14:paraId="0EB9AB87"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Verantwortliche Fachkraft:</w:t>
                                  </w:r>
                                </w:p>
                              </w:tc>
                              <w:tc>
                                <w:tcPr>
                                  <w:tcW w:w="2127" w:type="dxa"/>
                                  <w:tcBorders>
                                    <w:top w:val="single" w:sz="4" w:space="0" w:color="FFFFFF" w:themeColor="background1"/>
                                    <w:bottom w:val="single" w:sz="4" w:space="0" w:color="FFFFFF" w:themeColor="background1"/>
                                  </w:tcBorders>
                                  <w:shd w:val="clear" w:color="auto" w:fill="auto"/>
                                  <w:vAlign w:val="center"/>
                                </w:tcPr>
                                <w:p w14:paraId="03F61936" w14:textId="3EE46D49"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Mathias Hirth</w:t>
                                  </w:r>
                                </w:p>
                              </w:tc>
                              <w:tc>
                                <w:tcPr>
                                  <w:tcW w:w="2835" w:type="dxa"/>
                                  <w:tcBorders>
                                    <w:top w:val="single" w:sz="4" w:space="0" w:color="FFFFFF" w:themeColor="background1"/>
                                    <w:bottom w:val="single" w:sz="4" w:space="0" w:color="FFFFFF" w:themeColor="background1"/>
                                  </w:tcBorders>
                                  <w:shd w:val="clear" w:color="auto" w:fill="auto"/>
                                  <w:vAlign w:val="center"/>
                                </w:tcPr>
                                <w:p w14:paraId="1331E4D1"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Kanton:</w:t>
                                  </w:r>
                                </w:p>
                              </w:tc>
                              <w:tc>
                                <w:tcPr>
                                  <w:tcW w:w="1842" w:type="dxa"/>
                                  <w:tcBorders>
                                    <w:top w:val="single" w:sz="4" w:space="0" w:color="FFFFFF" w:themeColor="background1"/>
                                    <w:bottom w:val="single" w:sz="4" w:space="0" w:color="FFFFFF" w:themeColor="background1"/>
                                  </w:tcBorders>
                                  <w:shd w:val="clear" w:color="auto" w:fill="auto"/>
                                  <w:vAlign w:val="center"/>
                                </w:tcPr>
                                <w:p w14:paraId="7C23E23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Bern</w:t>
                                  </w:r>
                                </w:p>
                              </w:tc>
                            </w:tr>
                            <w:tr w:rsidR="00886FC7" w:rsidRPr="008F3D36" w14:paraId="2E0A8588"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50C918D8"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Berufsbildner:</w:t>
                                  </w:r>
                                </w:p>
                              </w:tc>
                              <w:tc>
                                <w:tcPr>
                                  <w:tcW w:w="2127" w:type="dxa"/>
                                  <w:tcBorders>
                                    <w:top w:val="single" w:sz="4" w:space="0" w:color="FFFFFF" w:themeColor="background1"/>
                                    <w:bottom w:val="single" w:sz="4" w:space="0" w:color="FFFFFF" w:themeColor="background1"/>
                                  </w:tcBorders>
                                  <w:shd w:val="clear" w:color="auto" w:fill="auto"/>
                                  <w:vAlign w:val="center"/>
                                </w:tcPr>
                                <w:p w14:paraId="4DCAEA8A"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Martin Gerber</w:t>
                                  </w:r>
                                </w:p>
                              </w:tc>
                              <w:tc>
                                <w:tcPr>
                                  <w:tcW w:w="2835" w:type="dxa"/>
                                  <w:tcBorders>
                                    <w:top w:val="single" w:sz="4" w:space="0" w:color="FFFFFF" w:themeColor="background1"/>
                                    <w:bottom w:val="single" w:sz="4" w:space="0" w:color="FFFFFF" w:themeColor="background1"/>
                                  </w:tcBorders>
                                  <w:shd w:val="clear" w:color="auto" w:fill="auto"/>
                                  <w:vAlign w:val="center"/>
                                </w:tcPr>
                                <w:p w14:paraId="7C948253"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Ausgabedatum:</w:t>
                                  </w:r>
                                </w:p>
                              </w:tc>
                              <w:tc>
                                <w:tcPr>
                                  <w:tcW w:w="1842" w:type="dxa"/>
                                  <w:tcBorders>
                                    <w:top w:val="single" w:sz="4" w:space="0" w:color="FFFFFF" w:themeColor="background1"/>
                                    <w:left w:val="nil"/>
                                    <w:bottom w:val="single" w:sz="4" w:space="0" w:color="FFFFFF" w:themeColor="background1"/>
                                  </w:tcBorders>
                                  <w:shd w:val="clear" w:color="auto" w:fill="auto"/>
                                  <w:vAlign w:val="center"/>
                                </w:tcPr>
                                <w:p w14:paraId="6858B451" w14:textId="6F92E6B5"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22.04.2024</w:t>
                                  </w:r>
                                </w:p>
                              </w:tc>
                            </w:tr>
                          </w:tbl>
                          <w:p w14:paraId="64B180C8" w14:textId="77777777" w:rsidR="00886FC7" w:rsidRPr="00EF35F4" w:rsidRDefault="00886FC7" w:rsidP="00886FC7">
                            <w:pPr>
                              <w:pStyle w:val="Titelseite-Geheimhaltungsvereinbarung"/>
                            </w:pPr>
                          </w:p>
                        </w:txbxContent>
                      </wps:txbx>
                      <wps:bodyPr rot="0" spcFirstLastPara="0" vertOverflow="overflow" horzOverflow="overflow" vert="horz" wrap="square" lIns="360000" tIns="1440000" rIns="432000" bIns="43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1E411" id="Grafik 1" o:spid="_x0000_s1026" style="position:absolute;margin-left:33.7pt;margin-top:319.45pt;width:527.2pt;height:485.6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5021960,459705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" adj="-11796480,,5400" path="m5021961,1238726r,3358325l,4597051,,589407r1721072,c1884045,589407,2016157,457295,2016157,294323r,-13240c2016157,125825,2141982,,2297240,l4347591,v162973,,295085,132112,295085,295085l4642676,943547v,162972,132112,295179,295179,295179l5021961,1238726xe" fillcolor="#e20074" stroked="f">
                <v:stroke joinstyle="miter"/>
                <v:formulas/>
                <v:path arrowok="t" o:connecttype="custom" o:connectlocs="6695441,1661821;6695441,6167204;0,6167204;0,790723;2294589,790723;2688006,394851;2688006,377089;3062755,0;5796349,0;6189766,395873;6189766,1265822;6583308,1661821;6695441,1661821" o:connectangles="0,0,0,0,0,0,0,0,0,0,0,0,0" textboxrect="0,0,5021960,4597050"/>
                <v:textbox inset="10mm,40mm,12mm,12mm">
                  <w:txbxContent>
                    <w:p w14:paraId="61F8A8B5" w14:textId="0E2B52B7" w:rsidR="00886FC7" w:rsidRDefault="00886FC7" w:rsidP="00886FC7">
                      <w:pPr>
                        <w:pStyle w:val="Titelseite-Geheimhaltungsvereinbarung"/>
                      </w:pPr>
                      <w:r w:rsidRPr="00886FC7">
                        <w:rPr>
                          <w:b/>
                          <w:bCs/>
                          <w:i w:val="0"/>
                          <w:iCs/>
                          <w:sz w:val="48"/>
                          <w:szCs w:val="48"/>
                        </w:rPr>
                        <w:t>Betrieb</w:t>
                      </w:r>
                      <w:r>
                        <w:t>:</w:t>
                      </w:r>
                      <w:r w:rsidRPr="00886FC7">
                        <w:rPr>
                          <w:i w:val="0"/>
                          <w:iCs/>
                        </w:rPr>
                        <w:t xml:space="preserve"> </w:t>
                      </w:r>
                      <w:r>
                        <w:rPr>
                          <w:i w:val="0"/>
                          <w:iCs/>
                        </w:rPr>
                        <w:tab/>
                      </w:r>
                      <w:r>
                        <w:rPr>
                          <w:i w:val="0"/>
                          <w:iCs/>
                        </w:rPr>
                        <w:tab/>
                      </w:r>
                      <w:r w:rsidRPr="00886FC7">
                        <w:rPr>
                          <w:i w:val="0"/>
                          <w:iCs/>
                        </w:rPr>
                        <w:t>T-Systems Schweiz AG</w:t>
                      </w:r>
                      <w:r>
                        <w:br/>
                      </w:r>
                      <w:r w:rsidRPr="00886FC7">
                        <w:rPr>
                          <w:b/>
                          <w:bCs/>
                          <w:i w:val="0"/>
                          <w:iCs/>
                          <w:sz w:val="48"/>
                          <w:szCs w:val="48"/>
                        </w:rPr>
                        <w:t>Abteilung</w:t>
                      </w:r>
                      <w:r>
                        <w:t xml:space="preserve">: </w:t>
                      </w:r>
                      <w:r>
                        <w:tab/>
                      </w:r>
                      <w:r>
                        <w:tab/>
                      </w:r>
                      <w:r w:rsidRPr="00886FC7">
                        <w:rPr>
                          <w:i w:val="0"/>
                          <w:iCs/>
                        </w:rPr>
                        <w:t>CORE Services</w:t>
                      </w:r>
                      <w:r>
                        <w:br/>
                      </w:r>
                    </w:p>
                    <w:tbl>
                      <w:tblPr>
                        <w:tblW w:w="9781" w:type="dxa"/>
                        <w:tblInd w:w="-142" w:type="dxa"/>
                        <w:tblLayout w:type="fixed"/>
                        <w:tblCellMar>
                          <w:top w:w="28" w:type="dxa"/>
                          <w:left w:w="28" w:type="dxa"/>
                          <w:bottom w:w="28" w:type="dxa"/>
                          <w:right w:w="28" w:type="dxa"/>
                        </w:tblCellMar>
                        <w:tblLook w:val="01E0" w:firstRow="1" w:lastRow="1" w:firstColumn="1" w:lastColumn="1" w:noHBand="0" w:noVBand="0"/>
                      </w:tblPr>
                      <w:tblGrid>
                        <w:gridCol w:w="2977"/>
                        <w:gridCol w:w="2127"/>
                        <w:gridCol w:w="2835"/>
                        <w:gridCol w:w="1842"/>
                      </w:tblGrid>
                      <w:tr w:rsidR="00886FC7" w:rsidRPr="008F3D36" w14:paraId="41DE263E" w14:textId="77777777" w:rsidTr="001016FD">
                        <w:trPr>
                          <w:trHeight w:val="340"/>
                        </w:trPr>
                        <w:tc>
                          <w:tcPr>
                            <w:tcW w:w="2977" w:type="dxa"/>
                            <w:tcBorders>
                              <w:bottom w:val="single" w:sz="4" w:space="0" w:color="FFFFFF" w:themeColor="background1"/>
                            </w:tcBorders>
                            <w:shd w:val="clear" w:color="auto" w:fill="auto"/>
                            <w:vAlign w:val="center"/>
                          </w:tcPr>
                          <w:p w14:paraId="1B6D135A"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Version: </w:t>
                            </w:r>
                          </w:p>
                        </w:tc>
                        <w:tc>
                          <w:tcPr>
                            <w:tcW w:w="2127" w:type="dxa"/>
                            <w:tcBorders>
                              <w:bottom w:val="single" w:sz="4" w:space="0" w:color="FFFFFF" w:themeColor="background1"/>
                            </w:tcBorders>
                            <w:shd w:val="clear" w:color="auto" w:fill="auto"/>
                            <w:vAlign w:val="center"/>
                          </w:tcPr>
                          <w:p w14:paraId="428C373E"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1.0</w:t>
                            </w:r>
                          </w:p>
                        </w:tc>
                        <w:tc>
                          <w:tcPr>
                            <w:tcW w:w="2835" w:type="dxa"/>
                            <w:tcBorders>
                              <w:bottom w:val="single" w:sz="4" w:space="0" w:color="FFFFFF" w:themeColor="background1"/>
                            </w:tcBorders>
                            <w:shd w:val="clear" w:color="auto" w:fill="auto"/>
                            <w:vAlign w:val="center"/>
                          </w:tcPr>
                          <w:p w14:paraId="18300D4F"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bottom w:val="single" w:sz="4" w:space="0" w:color="FFFFFF" w:themeColor="background1"/>
                            </w:tcBorders>
                            <w:shd w:val="clear" w:color="auto" w:fill="auto"/>
                            <w:vAlign w:val="center"/>
                          </w:tcPr>
                          <w:p w14:paraId="067B43A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1CC120D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026DFF8E"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Berufsfachschule:</w:t>
                            </w:r>
                          </w:p>
                        </w:tc>
                        <w:tc>
                          <w:tcPr>
                            <w:tcW w:w="2127" w:type="dxa"/>
                            <w:tcBorders>
                              <w:top w:val="single" w:sz="4" w:space="0" w:color="FFFFFF" w:themeColor="background1"/>
                              <w:bottom w:val="single" w:sz="4" w:space="0" w:color="FFFFFF" w:themeColor="background1"/>
                            </w:tcBorders>
                            <w:shd w:val="clear" w:color="auto" w:fill="auto"/>
                            <w:vAlign w:val="center"/>
                          </w:tcPr>
                          <w:p w14:paraId="50F194B2" w14:textId="28D5E411"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gibb Bern</w:t>
                            </w:r>
                          </w:p>
                        </w:tc>
                        <w:tc>
                          <w:tcPr>
                            <w:tcW w:w="2835" w:type="dxa"/>
                            <w:tcBorders>
                              <w:top w:val="single" w:sz="4" w:space="0" w:color="FFFFFF" w:themeColor="background1"/>
                              <w:bottom w:val="single" w:sz="4" w:space="0" w:color="FFFFFF" w:themeColor="background1"/>
                            </w:tcBorders>
                            <w:shd w:val="clear" w:color="auto" w:fill="auto"/>
                            <w:vAlign w:val="center"/>
                          </w:tcPr>
                          <w:p w14:paraId="5EE24DA7"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2AC9DA1C"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4B72E72D"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38169D12"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Klassifizierung: </w:t>
                            </w:r>
                          </w:p>
                        </w:tc>
                        <w:tc>
                          <w:tcPr>
                            <w:tcW w:w="2127" w:type="dxa"/>
                            <w:tcBorders>
                              <w:top w:val="single" w:sz="4" w:space="0" w:color="FFFFFF" w:themeColor="background1"/>
                              <w:bottom w:val="single" w:sz="4" w:space="0" w:color="FFFFFF" w:themeColor="background1"/>
                            </w:tcBorders>
                            <w:shd w:val="clear" w:color="auto" w:fill="auto"/>
                            <w:vAlign w:val="center"/>
                          </w:tcPr>
                          <w:p w14:paraId="56948CC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Vertraulich</w:t>
                            </w:r>
                          </w:p>
                        </w:tc>
                        <w:tc>
                          <w:tcPr>
                            <w:tcW w:w="2835" w:type="dxa"/>
                            <w:tcBorders>
                              <w:top w:val="single" w:sz="4" w:space="0" w:color="FFFFFF" w:themeColor="background1"/>
                              <w:bottom w:val="single" w:sz="4" w:space="0" w:color="FFFFFF" w:themeColor="background1"/>
                            </w:tcBorders>
                            <w:shd w:val="clear" w:color="auto" w:fill="auto"/>
                            <w:vAlign w:val="center"/>
                          </w:tcPr>
                          <w:p w14:paraId="1BE8EAC9"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5183E19B"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B8453C0" w14:textId="77777777" w:rsidTr="001016FD">
                        <w:trPr>
                          <w:trHeight w:val="181"/>
                        </w:trPr>
                        <w:tc>
                          <w:tcPr>
                            <w:tcW w:w="2977" w:type="dxa"/>
                            <w:tcBorders>
                              <w:top w:val="single" w:sz="4" w:space="0" w:color="FFFFFF" w:themeColor="background1"/>
                              <w:bottom w:val="single" w:sz="4" w:space="0" w:color="FFFFFF" w:themeColor="background1"/>
                            </w:tcBorders>
                            <w:shd w:val="clear" w:color="auto" w:fill="auto"/>
                            <w:vAlign w:val="center"/>
                          </w:tcPr>
                          <w:p w14:paraId="121B8A75"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p>
                        </w:tc>
                        <w:tc>
                          <w:tcPr>
                            <w:tcW w:w="2127" w:type="dxa"/>
                            <w:tcBorders>
                              <w:top w:val="single" w:sz="4" w:space="0" w:color="FFFFFF" w:themeColor="background1"/>
                              <w:bottom w:val="single" w:sz="4" w:space="0" w:color="FFFFFF" w:themeColor="background1"/>
                            </w:tcBorders>
                            <w:shd w:val="clear" w:color="auto" w:fill="auto"/>
                            <w:vAlign w:val="center"/>
                          </w:tcPr>
                          <w:p w14:paraId="459B6D9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2835" w:type="dxa"/>
                            <w:tcBorders>
                              <w:top w:val="single" w:sz="4" w:space="0" w:color="FFFFFF" w:themeColor="background1"/>
                              <w:bottom w:val="single" w:sz="4" w:space="0" w:color="FFFFFF" w:themeColor="background1"/>
                            </w:tcBorders>
                            <w:shd w:val="clear" w:color="auto" w:fill="auto"/>
                            <w:vAlign w:val="center"/>
                          </w:tcPr>
                          <w:p w14:paraId="76C71CF4"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4FAEAF35"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130A022"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1E8DE23D"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Validexperte:</w:t>
                            </w:r>
                          </w:p>
                        </w:tc>
                        <w:tc>
                          <w:tcPr>
                            <w:tcW w:w="2127" w:type="dxa"/>
                            <w:tcBorders>
                              <w:top w:val="single" w:sz="4" w:space="0" w:color="FFFFFF" w:themeColor="background1"/>
                              <w:bottom w:val="single" w:sz="4" w:space="0" w:color="FFFFFF" w:themeColor="background1"/>
                            </w:tcBorders>
                            <w:shd w:val="clear" w:color="auto" w:fill="auto"/>
                            <w:vAlign w:val="center"/>
                          </w:tcPr>
                          <w:p w14:paraId="442D10CE" w14:textId="096B4C4E"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Erich Iseli</w:t>
                            </w:r>
                          </w:p>
                        </w:tc>
                        <w:tc>
                          <w:tcPr>
                            <w:tcW w:w="2835" w:type="dxa"/>
                            <w:tcBorders>
                              <w:top w:val="single" w:sz="4" w:space="0" w:color="FFFFFF" w:themeColor="background1"/>
                              <w:bottom w:val="single" w:sz="4" w:space="0" w:color="FFFFFF" w:themeColor="background1"/>
                            </w:tcBorders>
                            <w:shd w:val="clear" w:color="auto" w:fill="auto"/>
                            <w:vAlign w:val="center"/>
                          </w:tcPr>
                          <w:p w14:paraId="0FEA9617"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Fachrichtung: </w:t>
                            </w:r>
                          </w:p>
                        </w:tc>
                        <w:tc>
                          <w:tcPr>
                            <w:tcW w:w="1842" w:type="dxa"/>
                            <w:tcBorders>
                              <w:top w:val="single" w:sz="4" w:space="0" w:color="FFFFFF" w:themeColor="background1"/>
                              <w:bottom w:val="single" w:sz="4" w:space="0" w:color="FFFFFF" w:themeColor="background1"/>
                            </w:tcBorders>
                            <w:shd w:val="clear" w:color="auto" w:fill="auto"/>
                            <w:vAlign w:val="center"/>
                          </w:tcPr>
                          <w:p w14:paraId="358CAF5F" w14:textId="10444852" w:rsidR="00886FC7" w:rsidRPr="008F3D36" w:rsidRDefault="00886FC7" w:rsidP="00886FC7">
                            <w:pPr>
                              <w:pStyle w:val="Titel3"/>
                              <w:spacing w:after="0" w:line="240" w:lineRule="auto"/>
                              <w:ind w:left="-31" w:firstLine="31"/>
                              <w:jc w:val="left"/>
                              <w:rPr>
                                <w:rFonts w:asciiTheme="minorHAnsi" w:hAnsiTheme="minorHAnsi"/>
                                <w:color w:val="FFFFFF" w:themeColor="background1"/>
                                <w:sz w:val="24"/>
                                <w:szCs w:val="24"/>
                              </w:rPr>
                            </w:pPr>
                            <w:r>
                              <w:rPr>
                                <w:rFonts w:asciiTheme="minorHAnsi" w:hAnsiTheme="minorHAnsi"/>
                                <w:color w:val="FFFFFF" w:themeColor="background1"/>
                                <w:sz w:val="24"/>
                                <w:szCs w:val="24"/>
                              </w:rPr>
                              <w:t>Systemtechnik</w:t>
                            </w:r>
                          </w:p>
                        </w:tc>
                      </w:tr>
                      <w:tr w:rsidR="00886FC7" w:rsidRPr="008F3D36" w14:paraId="016369E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717C2346"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Hauptexperte:</w:t>
                            </w:r>
                          </w:p>
                        </w:tc>
                        <w:tc>
                          <w:tcPr>
                            <w:tcW w:w="2127" w:type="dxa"/>
                            <w:tcBorders>
                              <w:top w:val="single" w:sz="4" w:space="0" w:color="FFFFFF" w:themeColor="background1"/>
                              <w:bottom w:val="single" w:sz="4" w:space="0" w:color="FFFFFF" w:themeColor="background1"/>
                            </w:tcBorders>
                            <w:shd w:val="clear" w:color="auto" w:fill="auto"/>
                            <w:vAlign w:val="center"/>
                          </w:tcPr>
                          <w:p w14:paraId="42621610" w14:textId="03009FD3"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Alex Krämer</w:t>
                            </w:r>
                          </w:p>
                        </w:tc>
                        <w:tc>
                          <w:tcPr>
                            <w:tcW w:w="2835" w:type="dxa"/>
                            <w:tcBorders>
                              <w:top w:val="single" w:sz="4" w:space="0" w:color="FFFFFF" w:themeColor="background1"/>
                              <w:bottom w:val="single" w:sz="4" w:space="0" w:color="FFFFFF" w:themeColor="background1"/>
                            </w:tcBorders>
                            <w:shd w:val="clear" w:color="auto" w:fill="auto"/>
                            <w:vAlign w:val="center"/>
                          </w:tcPr>
                          <w:p w14:paraId="47F5315D"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Projektvorgehensmodell: </w:t>
                            </w:r>
                          </w:p>
                        </w:tc>
                        <w:tc>
                          <w:tcPr>
                            <w:tcW w:w="1842" w:type="dxa"/>
                            <w:tcBorders>
                              <w:top w:val="single" w:sz="4" w:space="0" w:color="FFFFFF" w:themeColor="background1"/>
                              <w:bottom w:val="single" w:sz="4" w:space="0" w:color="FFFFFF" w:themeColor="background1"/>
                            </w:tcBorders>
                            <w:shd w:val="clear" w:color="auto" w:fill="auto"/>
                            <w:vAlign w:val="center"/>
                          </w:tcPr>
                          <w:p w14:paraId="2473968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Hermes 5.1</w:t>
                            </w:r>
                          </w:p>
                        </w:tc>
                      </w:tr>
                      <w:tr w:rsidR="00886FC7" w:rsidRPr="008F3D36" w14:paraId="53A226DC" w14:textId="77777777" w:rsidTr="001016FD">
                        <w:trPr>
                          <w:trHeight w:val="476"/>
                        </w:trPr>
                        <w:tc>
                          <w:tcPr>
                            <w:tcW w:w="2977" w:type="dxa"/>
                            <w:tcBorders>
                              <w:top w:val="single" w:sz="4" w:space="0" w:color="FFFFFF" w:themeColor="background1"/>
                              <w:bottom w:val="single" w:sz="4" w:space="0" w:color="FFFFFF" w:themeColor="background1"/>
                            </w:tcBorders>
                            <w:shd w:val="clear" w:color="auto" w:fill="auto"/>
                            <w:vAlign w:val="center"/>
                          </w:tcPr>
                          <w:p w14:paraId="5DE3869B"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Nebenexperte:</w:t>
                            </w:r>
                          </w:p>
                        </w:tc>
                        <w:tc>
                          <w:tcPr>
                            <w:tcW w:w="2127" w:type="dxa"/>
                            <w:tcBorders>
                              <w:top w:val="single" w:sz="4" w:space="0" w:color="FFFFFF" w:themeColor="background1"/>
                              <w:bottom w:val="single" w:sz="4" w:space="0" w:color="FFFFFF" w:themeColor="background1"/>
                            </w:tcBorders>
                            <w:shd w:val="clear" w:color="auto" w:fill="auto"/>
                            <w:vAlign w:val="center"/>
                          </w:tcPr>
                          <w:p w14:paraId="7CAFDC85" w14:textId="03CAD1F6"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Kevin Waldspurger</w:t>
                            </w:r>
                          </w:p>
                        </w:tc>
                        <w:tc>
                          <w:tcPr>
                            <w:tcW w:w="2835" w:type="dxa"/>
                            <w:tcBorders>
                              <w:top w:val="single" w:sz="4" w:space="0" w:color="FFFFFF" w:themeColor="background1"/>
                              <w:bottom w:val="single" w:sz="4" w:space="0" w:color="FFFFFF" w:themeColor="background1"/>
                            </w:tcBorders>
                            <w:shd w:val="clear" w:color="auto" w:fill="auto"/>
                            <w:vAlign w:val="center"/>
                          </w:tcPr>
                          <w:p w14:paraId="01ABDB6C"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Jahrgang der IPA-Durchführung: </w:t>
                            </w:r>
                          </w:p>
                        </w:tc>
                        <w:tc>
                          <w:tcPr>
                            <w:tcW w:w="1842" w:type="dxa"/>
                            <w:tcBorders>
                              <w:top w:val="single" w:sz="4" w:space="0" w:color="FFFFFF" w:themeColor="background1"/>
                              <w:bottom w:val="single" w:sz="4" w:space="0" w:color="FFFFFF" w:themeColor="background1"/>
                            </w:tcBorders>
                            <w:shd w:val="clear" w:color="auto" w:fill="auto"/>
                            <w:vAlign w:val="center"/>
                          </w:tcPr>
                          <w:p w14:paraId="390D708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2024</w:t>
                            </w:r>
                          </w:p>
                        </w:tc>
                      </w:tr>
                      <w:tr w:rsidR="00886FC7" w:rsidRPr="008F3D36" w14:paraId="07AB46D5" w14:textId="77777777" w:rsidTr="001016FD">
                        <w:trPr>
                          <w:trHeight w:val="413"/>
                        </w:trPr>
                        <w:tc>
                          <w:tcPr>
                            <w:tcW w:w="2977" w:type="dxa"/>
                            <w:tcBorders>
                              <w:top w:val="single" w:sz="4" w:space="0" w:color="FFFFFF" w:themeColor="background1"/>
                              <w:bottom w:val="single" w:sz="4" w:space="0" w:color="FFFFFF" w:themeColor="background1"/>
                            </w:tcBorders>
                            <w:shd w:val="clear" w:color="auto" w:fill="auto"/>
                            <w:vAlign w:val="center"/>
                          </w:tcPr>
                          <w:p w14:paraId="0EB9AB87"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Verantwortliche Fachkraft:</w:t>
                            </w:r>
                          </w:p>
                        </w:tc>
                        <w:tc>
                          <w:tcPr>
                            <w:tcW w:w="2127" w:type="dxa"/>
                            <w:tcBorders>
                              <w:top w:val="single" w:sz="4" w:space="0" w:color="FFFFFF" w:themeColor="background1"/>
                              <w:bottom w:val="single" w:sz="4" w:space="0" w:color="FFFFFF" w:themeColor="background1"/>
                            </w:tcBorders>
                            <w:shd w:val="clear" w:color="auto" w:fill="auto"/>
                            <w:vAlign w:val="center"/>
                          </w:tcPr>
                          <w:p w14:paraId="03F61936" w14:textId="3EE46D49"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Mathias Hirth</w:t>
                            </w:r>
                          </w:p>
                        </w:tc>
                        <w:tc>
                          <w:tcPr>
                            <w:tcW w:w="2835" w:type="dxa"/>
                            <w:tcBorders>
                              <w:top w:val="single" w:sz="4" w:space="0" w:color="FFFFFF" w:themeColor="background1"/>
                              <w:bottom w:val="single" w:sz="4" w:space="0" w:color="FFFFFF" w:themeColor="background1"/>
                            </w:tcBorders>
                            <w:shd w:val="clear" w:color="auto" w:fill="auto"/>
                            <w:vAlign w:val="center"/>
                          </w:tcPr>
                          <w:p w14:paraId="1331E4D1"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Kanton:</w:t>
                            </w:r>
                          </w:p>
                        </w:tc>
                        <w:tc>
                          <w:tcPr>
                            <w:tcW w:w="1842" w:type="dxa"/>
                            <w:tcBorders>
                              <w:top w:val="single" w:sz="4" w:space="0" w:color="FFFFFF" w:themeColor="background1"/>
                              <w:bottom w:val="single" w:sz="4" w:space="0" w:color="FFFFFF" w:themeColor="background1"/>
                            </w:tcBorders>
                            <w:shd w:val="clear" w:color="auto" w:fill="auto"/>
                            <w:vAlign w:val="center"/>
                          </w:tcPr>
                          <w:p w14:paraId="7C23E23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Bern</w:t>
                            </w:r>
                          </w:p>
                        </w:tc>
                      </w:tr>
                      <w:tr w:rsidR="00886FC7" w:rsidRPr="008F3D36" w14:paraId="2E0A8588"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50C918D8"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Berufsbildner:</w:t>
                            </w:r>
                          </w:p>
                        </w:tc>
                        <w:tc>
                          <w:tcPr>
                            <w:tcW w:w="2127" w:type="dxa"/>
                            <w:tcBorders>
                              <w:top w:val="single" w:sz="4" w:space="0" w:color="FFFFFF" w:themeColor="background1"/>
                              <w:bottom w:val="single" w:sz="4" w:space="0" w:color="FFFFFF" w:themeColor="background1"/>
                            </w:tcBorders>
                            <w:shd w:val="clear" w:color="auto" w:fill="auto"/>
                            <w:vAlign w:val="center"/>
                          </w:tcPr>
                          <w:p w14:paraId="4DCAEA8A"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Martin Gerber</w:t>
                            </w:r>
                          </w:p>
                        </w:tc>
                        <w:tc>
                          <w:tcPr>
                            <w:tcW w:w="2835" w:type="dxa"/>
                            <w:tcBorders>
                              <w:top w:val="single" w:sz="4" w:space="0" w:color="FFFFFF" w:themeColor="background1"/>
                              <w:bottom w:val="single" w:sz="4" w:space="0" w:color="FFFFFF" w:themeColor="background1"/>
                            </w:tcBorders>
                            <w:shd w:val="clear" w:color="auto" w:fill="auto"/>
                            <w:vAlign w:val="center"/>
                          </w:tcPr>
                          <w:p w14:paraId="7C948253"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Ausgabedatum:</w:t>
                            </w:r>
                          </w:p>
                        </w:tc>
                        <w:tc>
                          <w:tcPr>
                            <w:tcW w:w="1842" w:type="dxa"/>
                            <w:tcBorders>
                              <w:top w:val="single" w:sz="4" w:space="0" w:color="FFFFFF" w:themeColor="background1"/>
                              <w:left w:val="nil"/>
                              <w:bottom w:val="single" w:sz="4" w:space="0" w:color="FFFFFF" w:themeColor="background1"/>
                            </w:tcBorders>
                            <w:shd w:val="clear" w:color="auto" w:fill="auto"/>
                            <w:vAlign w:val="center"/>
                          </w:tcPr>
                          <w:p w14:paraId="6858B451" w14:textId="6F92E6B5"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22.04.2024</w:t>
                            </w:r>
                          </w:p>
                        </w:tc>
                      </w:tr>
                    </w:tbl>
                    <w:p w14:paraId="64B180C8" w14:textId="77777777" w:rsidR="00886FC7" w:rsidRPr="00EF35F4" w:rsidRDefault="00886FC7" w:rsidP="00886FC7">
                      <w:pPr>
                        <w:pStyle w:val="Titelseite-Geheimhaltungsvereinbarung"/>
                      </w:pPr>
                    </w:p>
                  </w:txbxContent>
                </v:textbox>
                <w10:wrap anchorx="page" anchory="page"/>
              </v:shape>
            </w:pict>
          </mc:Fallback>
        </mc:AlternateContent>
      </w:r>
      <w:r w:rsidR="008458F4">
        <w:rPr>
          <w:noProof/>
        </w:rPr>
        <w:drawing>
          <wp:anchor distT="0" distB="0" distL="114300" distR="114300" simplePos="0" relativeHeight="251701248" behindDoc="0" locked="1" layoutInCell="1" allowOverlap="1" wp14:anchorId="479F8DBA" wp14:editId="7121DB42">
            <wp:simplePos x="0" y="0"/>
            <wp:positionH relativeFrom="margin">
              <wp:posOffset>3285</wp:posOffset>
            </wp:positionH>
            <wp:positionV relativeFrom="page">
              <wp:posOffset>9395791</wp:posOffset>
            </wp:positionV>
            <wp:extent cx="1306800" cy="396000"/>
            <wp:effectExtent l="0" t="0" r="1905" b="0"/>
            <wp:wrapNone/>
            <wp:docPr id="1069157737" name="Grafik 106915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l="-1" t="-728" r="-1074" b="-3982"/>
                    <a:stretch/>
                  </pic:blipFill>
                  <pic:spPr bwMode="auto">
                    <a:xfrm>
                      <a:off x="0" y="0"/>
                      <a:ext cx="1306800" cy="3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6A05">
        <w:rPr>
          <w:noProof/>
        </w:rPr>
        <mc:AlternateContent>
          <mc:Choice Requires="wps">
            <w:drawing>
              <wp:anchor distT="0" distB="0" distL="114300" distR="114300" simplePos="0" relativeHeight="251684864" behindDoc="0" locked="0" layoutInCell="1" allowOverlap="1" wp14:anchorId="17DA00DD" wp14:editId="7CC4E391">
                <wp:simplePos x="0" y="0"/>
                <wp:positionH relativeFrom="page">
                  <wp:posOffset>431800</wp:posOffset>
                </wp:positionH>
                <wp:positionV relativeFrom="page">
                  <wp:posOffset>4104640</wp:posOffset>
                </wp:positionV>
                <wp:extent cx="6696000" cy="6120000"/>
                <wp:effectExtent l="0" t="0" r="0" b="0"/>
                <wp:wrapNone/>
                <wp:docPr id="2" name="Grafi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6000" cy="6120000"/>
                        </a:xfrm>
                        <a:custGeom>
                          <a:avLst/>
                          <a:gdLst>
                            <a:gd name="connsiteX0" fmla="*/ 5021961 w 5021960"/>
                            <a:gd name="connsiteY0" fmla="*/ 1238726 h 4597050"/>
                            <a:gd name="connsiteX1" fmla="*/ 5021961 w 5021960"/>
                            <a:gd name="connsiteY1" fmla="*/ 4597051 h 4597050"/>
                            <a:gd name="connsiteX2" fmla="*/ 0 w 5021960"/>
                            <a:gd name="connsiteY2" fmla="*/ 4597051 h 4597050"/>
                            <a:gd name="connsiteX3" fmla="*/ 0 w 5021960"/>
                            <a:gd name="connsiteY3" fmla="*/ 589407 h 4597050"/>
                            <a:gd name="connsiteX4" fmla="*/ 1721072 w 5021960"/>
                            <a:gd name="connsiteY4" fmla="*/ 589407 h 4597050"/>
                            <a:gd name="connsiteX5" fmla="*/ 2016157 w 5021960"/>
                            <a:gd name="connsiteY5" fmla="*/ 294323 h 4597050"/>
                            <a:gd name="connsiteX6" fmla="*/ 2016157 w 5021960"/>
                            <a:gd name="connsiteY6" fmla="*/ 281083 h 4597050"/>
                            <a:gd name="connsiteX7" fmla="*/ 2297240 w 5021960"/>
                            <a:gd name="connsiteY7" fmla="*/ 0 h 4597050"/>
                            <a:gd name="connsiteX8" fmla="*/ 4347591 w 5021960"/>
                            <a:gd name="connsiteY8" fmla="*/ 0 h 4597050"/>
                            <a:gd name="connsiteX9" fmla="*/ 4642676 w 5021960"/>
                            <a:gd name="connsiteY9" fmla="*/ 295085 h 4597050"/>
                            <a:gd name="connsiteX10" fmla="*/ 4642676 w 5021960"/>
                            <a:gd name="connsiteY10" fmla="*/ 943547 h 4597050"/>
                            <a:gd name="connsiteX11" fmla="*/ 4937855 w 5021960"/>
                            <a:gd name="connsiteY11" fmla="*/ 1238726 h 4597050"/>
                            <a:gd name="connsiteX12" fmla="*/ 5021961 w 5021960"/>
                            <a:gd name="connsiteY12" fmla="*/ 1238726 h 4597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021960" h="4597050">
                              <a:moveTo>
                                <a:pt x="5021961" y="1238726"/>
                              </a:moveTo>
                              <a:lnTo>
                                <a:pt x="5021961" y="4597051"/>
                              </a:lnTo>
                              <a:lnTo>
                                <a:pt x="0" y="4597051"/>
                              </a:lnTo>
                              <a:lnTo>
                                <a:pt x="0" y="589407"/>
                              </a:lnTo>
                              <a:lnTo>
                                <a:pt x="1721072" y="589407"/>
                              </a:lnTo>
                              <a:cubicBezTo>
                                <a:pt x="1884045" y="589407"/>
                                <a:pt x="2016157" y="457295"/>
                                <a:pt x="2016157" y="294323"/>
                              </a:cubicBezTo>
                              <a:lnTo>
                                <a:pt x="2016157" y="281083"/>
                              </a:lnTo>
                              <a:cubicBezTo>
                                <a:pt x="2016157" y="125825"/>
                                <a:pt x="2141982" y="0"/>
                                <a:pt x="2297240" y="0"/>
                              </a:cubicBezTo>
                              <a:lnTo>
                                <a:pt x="4347591" y="0"/>
                              </a:lnTo>
                              <a:cubicBezTo>
                                <a:pt x="4510564" y="0"/>
                                <a:pt x="4642676" y="132112"/>
                                <a:pt x="4642676" y="295085"/>
                              </a:cubicBezTo>
                              <a:lnTo>
                                <a:pt x="4642676" y="943547"/>
                              </a:lnTo>
                              <a:cubicBezTo>
                                <a:pt x="4642676" y="1106519"/>
                                <a:pt x="4774788" y="1238726"/>
                                <a:pt x="4937855" y="1238726"/>
                              </a:cubicBezTo>
                              <a:lnTo>
                                <a:pt x="5021961" y="1238726"/>
                              </a:lnTo>
                              <a:close/>
                            </a:path>
                          </a:pathLst>
                        </a:custGeom>
                        <a:solidFill>
                          <a:srgbClr val="E20074"/>
                        </a:solidFill>
                        <a:ln w="9525" cap="flat">
                          <a:noFill/>
                          <a:prstDash val="solid"/>
                          <a:miter/>
                        </a:ln>
                      </wps:spPr>
                      <wps:txbx>
                        <w:txbxContent>
                          <w:bookmarkStart w:id="0" w:name="_Hlk53483377"/>
                          <w:p w14:paraId="593DE24F" w14:textId="02E1C8E9" w:rsidR="00274E77" w:rsidRPr="00EB16FA" w:rsidRDefault="00000000" w:rsidP="00C87F88">
                            <w:pPr>
                              <w:pStyle w:val="TitelseiteTitel"/>
                              <w:rPr>
                                <w:lang w:val="de-CH"/>
                              </w:rPr>
                            </w:pPr>
                            <w:sdt>
                              <w:sdtPr>
                                <w:alias w:val="Überschrift"/>
                                <w:tag w:val="Überschrift"/>
                                <w:id w:val="-2102250103"/>
                                <w15:dataBinding w:prefixMappings="xmlns:ns0='https://www.telekom.com' " w:xpath="/ns0:telekom[1]/ns0:Titel[1]" w:storeItemID="{DFD67573-F507-4C7D-8FB8-3737D792FC46}" w16sdtdh:storeItemChecksum="HPEZnw=="/>
                              </w:sdtPr>
                              <w:sdtContent>
                                <w:r w:rsidR="00EB16FA" w:rsidRPr="00EB16FA">
                                  <w:rPr>
                                    <w:lang w:val="de-CH"/>
                                  </w:rPr>
                                  <w:t>Betrieb: T-Systems Schweiz AG</w:t>
                                </w:r>
                                <w:r w:rsidR="00EB16FA">
                                  <w:rPr>
                                    <w:lang w:val="de-CH"/>
                                  </w:rPr>
                                  <w:br/>
                                  <w:t>Abteilung: CORE Services</w:t>
                                </w:r>
                              </w:sdtContent>
                            </w:sdt>
                            <w:bookmarkEnd w:id="0"/>
                          </w:p>
                          <w:tbl>
                            <w:tblPr>
                              <w:tblStyle w:val="Tabellenraster"/>
                              <w:tblW w:w="0" w:type="auto"/>
                              <w:tblLook w:val="04A0" w:firstRow="1" w:lastRow="0" w:firstColumn="1" w:lastColumn="0" w:noHBand="0" w:noVBand="1"/>
                            </w:tblPr>
                            <w:tblGrid>
                              <w:gridCol w:w="2324"/>
                              <w:gridCol w:w="2324"/>
                              <w:gridCol w:w="2324"/>
                              <w:gridCol w:w="2325"/>
                            </w:tblGrid>
                            <w:tr w:rsidR="00EB16FA" w14:paraId="68FBBF6E" w14:textId="77777777" w:rsidTr="00EB1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7A84BDA1" w14:textId="190F1560" w:rsidR="00EB16FA" w:rsidRDefault="00EB16FA" w:rsidP="004C6A05">
                                  <w:pPr>
                                    <w:pStyle w:val="TitelseiteUntertitel"/>
                                  </w:pPr>
                                </w:p>
                              </w:tc>
                              <w:tc>
                                <w:tcPr>
                                  <w:tcW w:w="2324" w:type="dxa"/>
                                </w:tcPr>
                                <w:p w14:paraId="516BD3CE"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4" w:type="dxa"/>
                                </w:tcPr>
                                <w:p w14:paraId="30A96B84"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5" w:type="dxa"/>
                                </w:tcPr>
                                <w:p w14:paraId="6E8E6D15"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r>
                            <w:tr w:rsidR="00EB16FA" w14:paraId="0228FAD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CEBC218" w14:textId="77777777" w:rsidR="00EB16FA" w:rsidRDefault="00EB16FA" w:rsidP="004C6A05">
                                  <w:pPr>
                                    <w:pStyle w:val="TitelseiteUntertitel"/>
                                  </w:pPr>
                                </w:p>
                              </w:tc>
                              <w:tc>
                                <w:tcPr>
                                  <w:tcW w:w="2324" w:type="dxa"/>
                                </w:tcPr>
                                <w:p w14:paraId="1B81D21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66494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1515D8C0"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0F685BAA"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792AFF2F" w14:textId="77777777" w:rsidR="00EB16FA" w:rsidRDefault="00EB16FA" w:rsidP="004C6A05">
                                  <w:pPr>
                                    <w:pStyle w:val="TitelseiteUntertitel"/>
                                  </w:pPr>
                                </w:p>
                              </w:tc>
                              <w:tc>
                                <w:tcPr>
                                  <w:tcW w:w="2324" w:type="dxa"/>
                                </w:tcPr>
                                <w:p w14:paraId="018CB76D"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0E6572B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EDBC94"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56F2B3A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191351E" w14:textId="77777777" w:rsidR="00EB16FA" w:rsidRDefault="00EB16FA" w:rsidP="004C6A05">
                                  <w:pPr>
                                    <w:pStyle w:val="TitelseiteUntertitel"/>
                                  </w:pPr>
                                </w:p>
                              </w:tc>
                              <w:tc>
                                <w:tcPr>
                                  <w:tcW w:w="2324" w:type="dxa"/>
                                </w:tcPr>
                                <w:p w14:paraId="2AAF87C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2AF7D85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0134858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76B6BD4"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7E1F471" w14:textId="77777777" w:rsidR="00EB16FA" w:rsidRDefault="00EB16FA" w:rsidP="004C6A05">
                                  <w:pPr>
                                    <w:pStyle w:val="TitelseiteUntertitel"/>
                                  </w:pPr>
                                </w:p>
                              </w:tc>
                              <w:tc>
                                <w:tcPr>
                                  <w:tcW w:w="2324" w:type="dxa"/>
                                </w:tcPr>
                                <w:p w14:paraId="726B66E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1D5742D9"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37AC48A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1B9AFEF"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F14A352" w14:textId="77777777" w:rsidR="00EB16FA" w:rsidRDefault="00EB16FA" w:rsidP="004C6A05">
                                  <w:pPr>
                                    <w:pStyle w:val="TitelseiteUntertitel"/>
                                  </w:pPr>
                                </w:p>
                              </w:tc>
                              <w:tc>
                                <w:tcPr>
                                  <w:tcW w:w="2324" w:type="dxa"/>
                                </w:tcPr>
                                <w:p w14:paraId="75CA4B91"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CC1DE27"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746E5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249316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B9F43BC" w14:textId="77777777" w:rsidR="00EB16FA" w:rsidRDefault="00EB16FA" w:rsidP="004C6A05">
                                  <w:pPr>
                                    <w:pStyle w:val="TitelseiteUntertitel"/>
                                  </w:pPr>
                                </w:p>
                              </w:tc>
                              <w:tc>
                                <w:tcPr>
                                  <w:tcW w:w="2324" w:type="dxa"/>
                                </w:tcPr>
                                <w:p w14:paraId="17F649F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7FFA7E"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EB9A058"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1FD6133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CF80ED0" w14:textId="77777777" w:rsidR="00EB16FA" w:rsidRDefault="00EB16FA" w:rsidP="004C6A05">
                                  <w:pPr>
                                    <w:pStyle w:val="TitelseiteUntertitel"/>
                                  </w:pPr>
                                </w:p>
                              </w:tc>
                              <w:tc>
                                <w:tcPr>
                                  <w:tcW w:w="2324" w:type="dxa"/>
                                </w:tcPr>
                                <w:p w14:paraId="435CFA5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0FD691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74B6B1F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bl>
                          <w:p w14:paraId="361FE211" w14:textId="35114697" w:rsidR="00274E77" w:rsidRDefault="00274E77" w:rsidP="004C6A05">
                            <w:pPr>
                              <w:pStyle w:val="TitelseiteUntertitel"/>
                            </w:pPr>
                          </w:p>
                          <w:p w14:paraId="00307933" w14:textId="77777777" w:rsidR="00274E77" w:rsidRPr="00EF35F4" w:rsidRDefault="00274E77" w:rsidP="00C87F88">
                            <w:pPr>
                              <w:pStyle w:val="TitelseiteVersion"/>
                            </w:pPr>
                            <w:r w:rsidRPr="00C87F88">
                              <w:t xml:space="preserve">Version </w:t>
                            </w:r>
                            <w:sdt>
                              <w:sdtPr>
                                <w:alias w:val="Version"/>
                                <w:tag w:val="Version"/>
                                <w:id w:val="-546290417"/>
                                <w15:dataBinding w:prefixMappings="xmlns:ns0='https://www.telekom.com' " w:xpath="/ns0:telekom[1]/ns0:Version[1]" w:storeItemID="{DFD67573-F507-4C7D-8FB8-3737D792FC46}" w16sdtdh:storeItemChecksum="HPEZnw=="/>
                              </w:sdtPr>
                              <w:sdtContent>
                                <w:r w:rsidR="00AF3672">
                                  <w:t>0.0</w:t>
                                </w:r>
                              </w:sdtContent>
                            </w:sdt>
                            <w:r w:rsidRPr="00EF35F4">
                              <w:t xml:space="preserve"> </w:t>
                            </w:r>
                            <w:r w:rsidRPr="0000065A">
                              <w:rPr>
                                <w:rStyle w:val="TitelseiteStatus"/>
                              </w:rPr>
                              <w:t>(</w:t>
                            </w:r>
                            <w:sdt>
                              <w:sdtPr>
                                <w:rPr>
                                  <w:rStyle w:val="TitelseiteStatus"/>
                                </w:rPr>
                                <w:alias w:val="Status"/>
                                <w:tag w:val="Status"/>
                                <w:id w:val="-1829509639"/>
                                <w15:dataBinding w:prefixMappings="xmlns:ns0='https://www.telekom.com' " w:xpath="/ns0:telekom[1]/ns0:Status[1]" w:storeItemID="{DFD67573-F507-4C7D-8FB8-3737D792FC46}" w16sdtdh:storeItemChecksum="HPEZnw=="/>
                              </w:sdtPr>
                              <w:sdtContent>
                                <w:r w:rsidR="00AF3672">
                                  <w:t>Status</w:t>
                                </w:r>
                              </w:sdtContent>
                            </w:sdt>
                            <w:r w:rsidRPr="0000065A">
                              <w:rPr>
                                <w:rStyle w:val="TitelseiteStatus"/>
                              </w:rPr>
                              <w:t>)</w:t>
                            </w:r>
                          </w:p>
                          <w:p w14:paraId="5EA656E4" w14:textId="09A65F0C" w:rsidR="00274E77" w:rsidRDefault="00274E77" w:rsidP="004C6A05">
                            <w:pPr>
                              <w:pStyle w:val="TitelseiteDatum"/>
                            </w:pPr>
                            <w:r w:rsidRPr="00EF35F4">
                              <w:t xml:space="preserve">vom </w:t>
                            </w:r>
                            <w:sdt>
                              <w:sdtPr>
                                <w:alias w:val="Datum"/>
                                <w:tag w:val="Datum"/>
                                <w:id w:val="-420405897"/>
                                <w:dataBinding w:prefixMappings="xmlns:ns0='https://www.telekom.com' " w:xpath="/ns0:telekom[1]/ns0:Datum[1]" w:storeItemID="{DFD67573-F507-4C7D-8FB8-3737D792FC46}"/>
                                <w:date w:fullDate="2024-04-22T00:00:00Z">
                                  <w:dateFormat w:val="dd.MM.yyyy"/>
                                  <w:lid w:val="de-DE"/>
                                  <w:storeMappedDataAs w:val="dateTime"/>
                                  <w:calendar w:val="gregorian"/>
                                </w:date>
                              </w:sdtPr>
                              <w:sdtContent>
                                <w:r w:rsidR="00EB16FA">
                                  <w:t>22.04.2024</w:t>
                                </w:r>
                              </w:sdtContent>
                            </w:sdt>
                          </w:p>
                          <w:sdt>
                            <w:sdtPr>
                              <w:alias w:val="Geheimhaltungsvermerk"/>
                              <w:tag w:val="Geheimhaltungsvermerk"/>
                              <w:id w:val="-1348097128"/>
                              <w:placeholder>
                                <w:docPart w:val="FC82716CA059C14898ABDC9B3AB84831"/>
                              </w:placeholder>
                              <w:showingPlcHdr/>
                              <w:dataBinding w:prefixMappings="xmlns:ns0='https://www.telekom.com' " w:xpath="/ns0:telekom[1]/ns0:Geheimhaltung[1]" w:storeItemID="{DFD67573-F507-4C7D-8FB8-3737D792FC46}"/>
                              <w:dropDownList w:lastValue="">
                                <w:listItem w:value="Wählen Sie ein Element aus."/>
                                <w:listItem w:displayText="Vertraulich" w:value="Vertraulich"/>
                                <w:listItem w:displayText="Intern" w:value="Intern"/>
                                <w:listItem w:displayText="Öffentlich" w:value="Öffentlich"/>
                              </w:dropDownList>
                            </w:sdtPr>
                            <w:sdtContent>
                              <w:p w14:paraId="2E605FF8" w14:textId="77777777" w:rsidR="00274E77" w:rsidRPr="00EF35F4" w:rsidRDefault="00274E77" w:rsidP="004C6A05">
                                <w:pPr>
                                  <w:pStyle w:val="Titelseite-Geheimhaltungsvereinbarung"/>
                                </w:pPr>
                                <w:r>
                                  <w:t>Wählen Sie einen Geheimhaltungsvermerk aus</w:t>
                                </w:r>
                              </w:p>
                            </w:sdtContent>
                          </w:sdt>
                        </w:txbxContent>
                      </wps:txbx>
                      <wps:bodyPr rot="0" spcFirstLastPara="0" vertOverflow="overflow" horzOverflow="overflow" vert="horz" wrap="square" lIns="360000" tIns="1440000" rIns="432000" bIns="43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A00DD" id="_x0000_s1027" style="position:absolute;margin-left:34pt;margin-top:323.2pt;width:527.25pt;height:481.9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5021960,459705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" adj="-11796480,,5400" path="m5021961,1238726r,3358325l,4597051,,589407r1721072,c1884045,589407,2016157,457295,2016157,294323r,-13240c2016157,125825,2141982,,2297240,l4347591,v162973,,295085,132112,295085,295085l4642676,943547v,162972,132112,295179,295179,295179l5021961,1238726xe" fillcolor="#e20074" stroked="f">
                <v:stroke joinstyle="miter"/>
                <v:formulas/>
                <v:path arrowok="t" o:connecttype="custom" o:connectlocs="6696001,1649102;6696001,6120001;0,6120001;0,784671;2294781,784671;2688231,391829;2688231,374203;3063011,0;5796834,0;6190284,392843;6190284,1256133;6583859,1649102;6696001,1649102" o:connectangles="0,0,0,0,0,0,0,0,0,0,0,0,0" textboxrect="0,0,5021960,4597050"/>
                <v:textbox inset="10mm,40mm,12mm,12mm">
                  <w:txbxContent>
                    <w:bookmarkStart w:id="1" w:name="_Hlk53483377"/>
                    <w:p w14:paraId="593DE24F" w14:textId="02E1C8E9" w:rsidR="00274E77" w:rsidRPr="00EB16FA" w:rsidRDefault="00000000" w:rsidP="00C87F88">
                      <w:pPr>
                        <w:pStyle w:val="TitelseiteTitel"/>
                        <w:rPr>
                          <w:lang w:val="de-CH"/>
                        </w:rPr>
                      </w:pPr>
                      <w:sdt>
                        <w:sdtPr>
                          <w:alias w:val="Überschrift"/>
                          <w:tag w:val="Überschrift"/>
                          <w:id w:val="-2102250103"/>
                          <w15:dataBinding w:prefixMappings="xmlns:ns0='https://www.telekom.com' " w:xpath="/ns0:telekom[1]/ns0:Titel[1]" w:storeItemID="{DFD67573-F507-4C7D-8FB8-3737D792FC46}" w16sdtdh:storeItemChecksum="HPEZnw=="/>
                        </w:sdtPr>
                        <w:sdtContent>
                          <w:r w:rsidR="00EB16FA" w:rsidRPr="00EB16FA">
                            <w:rPr>
                              <w:lang w:val="de-CH"/>
                            </w:rPr>
                            <w:t>Betrieb: T-Systems Schweiz AG</w:t>
                          </w:r>
                          <w:r w:rsidR="00EB16FA">
                            <w:rPr>
                              <w:lang w:val="de-CH"/>
                            </w:rPr>
                            <w:br/>
                            <w:t>Abteilung: CORE Services</w:t>
                          </w:r>
                        </w:sdtContent>
                      </w:sdt>
                      <w:bookmarkEnd w:id="1"/>
                    </w:p>
                    <w:tbl>
                      <w:tblPr>
                        <w:tblStyle w:val="Tabellenraster"/>
                        <w:tblW w:w="0" w:type="auto"/>
                        <w:tblLook w:val="04A0" w:firstRow="1" w:lastRow="0" w:firstColumn="1" w:lastColumn="0" w:noHBand="0" w:noVBand="1"/>
                      </w:tblPr>
                      <w:tblGrid>
                        <w:gridCol w:w="2324"/>
                        <w:gridCol w:w="2324"/>
                        <w:gridCol w:w="2324"/>
                        <w:gridCol w:w="2325"/>
                      </w:tblGrid>
                      <w:tr w:rsidR="00EB16FA" w14:paraId="68FBBF6E" w14:textId="77777777" w:rsidTr="00EB1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7A84BDA1" w14:textId="190F1560" w:rsidR="00EB16FA" w:rsidRDefault="00EB16FA" w:rsidP="004C6A05">
                            <w:pPr>
                              <w:pStyle w:val="TitelseiteUntertitel"/>
                            </w:pPr>
                          </w:p>
                        </w:tc>
                        <w:tc>
                          <w:tcPr>
                            <w:tcW w:w="2324" w:type="dxa"/>
                          </w:tcPr>
                          <w:p w14:paraId="516BD3CE"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4" w:type="dxa"/>
                          </w:tcPr>
                          <w:p w14:paraId="30A96B84"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5" w:type="dxa"/>
                          </w:tcPr>
                          <w:p w14:paraId="6E8E6D15"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r>
                      <w:tr w:rsidR="00EB16FA" w14:paraId="0228FAD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CEBC218" w14:textId="77777777" w:rsidR="00EB16FA" w:rsidRDefault="00EB16FA" w:rsidP="004C6A05">
                            <w:pPr>
                              <w:pStyle w:val="TitelseiteUntertitel"/>
                            </w:pPr>
                          </w:p>
                        </w:tc>
                        <w:tc>
                          <w:tcPr>
                            <w:tcW w:w="2324" w:type="dxa"/>
                          </w:tcPr>
                          <w:p w14:paraId="1B81D21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66494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1515D8C0"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0F685BAA"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792AFF2F" w14:textId="77777777" w:rsidR="00EB16FA" w:rsidRDefault="00EB16FA" w:rsidP="004C6A05">
                            <w:pPr>
                              <w:pStyle w:val="TitelseiteUntertitel"/>
                            </w:pPr>
                          </w:p>
                        </w:tc>
                        <w:tc>
                          <w:tcPr>
                            <w:tcW w:w="2324" w:type="dxa"/>
                          </w:tcPr>
                          <w:p w14:paraId="018CB76D"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0E6572B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EDBC94"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56F2B3A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191351E" w14:textId="77777777" w:rsidR="00EB16FA" w:rsidRDefault="00EB16FA" w:rsidP="004C6A05">
                            <w:pPr>
                              <w:pStyle w:val="TitelseiteUntertitel"/>
                            </w:pPr>
                          </w:p>
                        </w:tc>
                        <w:tc>
                          <w:tcPr>
                            <w:tcW w:w="2324" w:type="dxa"/>
                          </w:tcPr>
                          <w:p w14:paraId="2AAF87C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2AF7D85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0134858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76B6BD4"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7E1F471" w14:textId="77777777" w:rsidR="00EB16FA" w:rsidRDefault="00EB16FA" w:rsidP="004C6A05">
                            <w:pPr>
                              <w:pStyle w:val="TitelseiteUntertitel"/>
                            </w:pPr>
                          </w:p>
                        </w:tc>
                        <w:tc>
                          <w:tcPr>
                            <w:tcW w:w="2324" w:type="dxa"/>
                          </w:tcPr>
                          <w:p w14:paraId="726B66E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1D5742D9"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37AC48A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1B9AFEF"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F14A352" w14:textId="77777777" w:rsidR="00EB16FA" w:rsidRDefault="00EB16FA" w:rsidP="004C6A05">
                            <w:pPr>
                              <w:pStyle w:val="TitelseiteUntertitel"/>
                            </w:pPr>
                          </w:p>
                        </w:tc>
                        <w:tc>
                          <w:tcPr>
                            <w:tcW w:w="2324" w:type="dxa"/>
                          </w:tcPr>
                          <w:p w14:paraId="75CA4B91"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CC1DE27"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746E5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249316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B9F43BC" w14:textId="77777777" w:rsidR="00EB16FA" w:rsidRDefault="00EB16FA" w:rsidP="004C6A05">
                            <w:pPr>
                              <w:pStyle w:val="TitelseiteUntertitel"/>
                            </w:pPr>
                          </w:p>
                        </w:tc>
                        <w:tc>
                          <w:tcPr>
                            <w:tcW w:w="2324" w:type="dxa"/>
                          </w:tcPr>
                          <w:p w14:paraId="17F649F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7FFA7E"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EB9A058"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1FD6133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CF80ED0" w14:textId="77777777" w:rsidR="00EB16FA" w:rsidRDefault="00EB16FA" w:rsidP="004C6A05">
                            <w:pPr>
                              <w:pStyle w:val="TitelseiteUntertitel"/>
                            </w:pPr>
                          </w:p>
                        </w:tc>
                        <w:tc>
                          <w:tcPr>
                            <w:tcW w:w="2324" w:type="dxa"/>
                          </w:tcPr>
                          <w:p w14:paraId="435CFA5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0FD691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74B6B1F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bl>
                    <w:p w14:paraId="361FE211" w14:textId="35114697" w:rsidR="00274E77" w:rsidRDefault="00274E77" w:rsidP="004C6A05">
                      <w:pPr>
                        <w:pStyle w:val="TitelseiteUntertitel"/>
                      </w:pPr>
                    </w:p>
                    <w:p w14:paraId="00307933" w14:textId="77777777" w:rsidR="00274E77" w:rsidRPr="00EF35F4" w:rsidRDefault="00274E77" w:rsidP="00C87F88">
                      <w:pPr>
                        <w:pStyle w:val="TitelseiteVersion"/>
                      </w:pPr>
                      <w:r w:rsidRPr="00C87F88">
                        <w:t xml:space="preserve">Version </w:t>
                      </w:r>
                      <w:sdt>
                        <w:sdtPr>
                          <w:alias w:val="Version"/>
                          <w:tag w:val="Version"/>
                          <w:id w:val="-546290417"/>
                          <w15:dataBinding w:prefixMappings="xmlns:ns0='https://www.telekom.com' " w:xpath="/ns0:telekom[1]/ns0:Version[1]" w:storeItemID="{DFD67573-F507-4C7D-8FB8-3737D792FC46}" w16sdtdh:storeItemChecksum="HPEZnw=="/>
                        </w:sdtPr>
                        <w:sdtContent>
                          <w:r w:rsidR="00AF3672">
                            <w:t>0.0</w:t>
                          </w:r>
                        </w:sdtContent>
                      </w:sdt>
                      <w:r w:rsidRPr="00EF35F4">
                        <w:t xml:space="preserve"> </w:t>
                      </w:r>
                      <w:r w:rsidRPr="0000065A">
                        <w:rPr>
                          <w:rStyle w:val="TitelseiteStatus"/>
                        </w:rPr>
                        <w:t>(</w:t>
                      </w:r>
                      <w:sdt>
                        <w:sdtPr>
                          <w:rPr>
                            <w:rStyle w:val="TitelseiteStatus"/>
                          </w:rPr>
                          <w:alias w:val="Status"/>
                          <w:tag w:val="Status"/>
                          <w:id w:val="-1829509639"/>
                          <w15:dataBinding w:prefixMappings="xmlns:ns0='https://www.telekom.com' " w:xpath="/ns0:telekom[1]/ns0:Status[1]" w:storeItemID="{DFD67573-F507-4C7D-8FB8-3737D792FC46}" w16sdtdh:storeItemChecksum="HPEZnw=="/>
                        </w:sdtPr>
                        <w:sdtContent>
                          <w:r w:rsidR="00AF3672">
                            <w:t>Status</w:t>
                          </w:r>
                        </w:sdtContent>
                      </w:sdt>
                      <w:r w:rsidRPr="0000065A">
                        <w:rPr>
                          <w:rStyle w:val="TitelseiteStatus"/>
                        </w:rPr>
                        <w:t>)</w:t>
                      </w:r>
                    </w:p>
                    <w:p w14:paraId="5EA656E4" w14:textId="09A65F0C" w:rsidR="00274E77" w:rsidRDefault="00274E77" w:rsidP="004C6A05">
                      <w:pPr>
                        <w:pStyle w:val="TitelseiteDatum"/>
                      </w:pPr>
                      <w:r w:rsidRPr="00EF35F4">
                        <w:t xml:space="preserve">vom </w:t>
                      </w:r>
                      <w:sdt>
                        <w:sdtPr>
                          <w:alias w:val="Datum"/>
                          <w:tag w:val="Datum"/>
                          <w:id w:val="-420405897"/>
                          <w:dataBinding w:prefixMappings="xmlns:ns0='https://www.telekom.com' " w:xpath="/ns0:telekom[1]/ns0:Datum[1]" w:storeItemID="{DFD67573-F507-4C7D-8FB8-3737D792FC46}"/>
                          <w:date w:fullDate="2024-04-22T00:00:00Z">
                            <w:dateFormat w:val="dd.MM.yyyy"/>
                            <w:lid w:val="de-DE"/>
                            <w:storeMappedDataAs w:val="dateTime"/>
                            <w:calendar w:val="gregorian"/>
                          </w:date>
                        </w:sdtPr>
                        <w:sdtContent>
                          <w:r w:rsidR="00EB16FA">
                            <w:t>22.04.2024</w:t>
                          </w:r>
                        </w:sdtContent>
                      </w:sdt>
                    </w:p>
                    <w:sdt>
                      <w:sdtPr>
                        <w:alias w:val="Geheimhaltungsvermerk"/>
                        <w:tag w:val="Geheimhaltungsvermerk"/>
                        <w:id w:val="-1348097128"/>
                        <w:placeholder>
                          <w:docPart w:val="FC82716CA059C14898ABDC9B3AB84831"/>
                        </w:placeholder>
                        <w:showingPlcHdr/>
                        <w:dataBinding w:prefixMappings="xmlns:ns0='https://www.telekom.com' " w:xpath="/ns0:telekom[1]/ns0:Geheimhaltung[1]" w:storeItemID="{DFD67573-F507-4C7D-8FB8-3737D792FC46}"/>
                        <w:dropDownList w:lastValue="">
                          <w:listItem w:value="Wählen Sie ein Element aus."/>
                          <w:listItem w:displayText="Vertraulich" w:value="Vertraulich"/>
                          <w:listItem w:displayText="Intern" w:value="Intern"/>
                          <w:listItem w:displayText="Öffentlich" w:value="Öffentlich"/>
                        </w:dropDownList>
                      </w:sdtPr>
                      <w:sdtContent>
                        <w:p w14:paraId="2E605FF8" w14:textId="77777777" w:rsidR="00274E77" w:rsidRPr="00EF35F4" w:rsidRDefault="00274E77" w:rsidP="004C6A05">
                          <w:pPr>
                            <w:pStyle w:val="Titelseite-Geheimhaltungsvereinbarung"/>
                          </w:pPr>
                          <w:r>
                            <w:t>Wählen Sie einen Geheimhaltungsvermerk aus</w:t>
                          </w:r>
                        </w:p>
                      </w:sdtContent>
                    </w:sdt>
                  </w:txbxContent>
                </v:textbox>
                <w10:wrap anchorx="page" anchory="page"/>
              </v:shape>
            </w:pict>
          </mc:Fallback>
        </mc:AlternateContent>
      </w:r>
      <w:r w:rsidR="007A07FC">
        <w:rPr>
          <w:noProof/>
        </w:rPr>
        <w:drawing>
          <wp:anchor distT="0" distB="0" distL="114300" distR="114300" simplePos="0" relativeHeight="251682816" behindDoc="1" locked="1" layoutInCell="1" allowOverlap="1" wp14:anchorId="7729930A" wp14:editId="10FADB26">
            <wp:simplePos x="0" y="0"/>
            <wp:positionH relativeFrom="margin">
              <wp:align>center</wp:align>
            </wp:positionH>
            <wp:positionV relativeFrom="page">
              <wp:posOffset>431800</wp:posOffset>
            </wp:positionV>
            <wp:extent cx="6695440" cy="9809480"/>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rotWithShape="1">
                    <a:blip r:embed="rId16">
                      <a:extLst>
                        <a:ext uri="{28A0092B-C50C-407E-A947-70E740481C1C}">
                          <a14:useLocalDpi xmlns:a14="http://schemas.microsoft.com/office/drawing/2010/main" val="0"/>
                        </a:ext>
                      </a:extLst>
                    </a:blip>
                    <a:srcRect l="27248" t="14071" r="27248" b="-14071"/>
                    <a:stretch/>
                  </pic:blipFill>
                  <pic:spPr bwMode="auto">
                    <a:xfrm>
                      <a:off x="0" y="0"/>
                      <a:ext cx="6696000" cy="981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 w:name="_Toc470635550"/>
      <w:bookmarkStart w:id="3" w:name="_Toc470638370"/>
      <w:bookmarkStart w:id="4" w:name="_Toc470638539"/>
    </w:p>
    <w:p w14:paraId="672BD47D" w14:textId="77777777" w:rsidR="00942B67" w:rsidRPr="00C92F97" w:rsidRDefault="000033B1" w:rsidP="00C622CB">
      <w:pPr>
        <w:pStyle w:val="VerzeichnisnichtimIHV"/>
      </w:pPr>
      <w:bookmarkStart w:id="5" w:name="_Toc470635551"/>
      <w:bookmarkStart w:id="6" w:name="_Toc470638371"/>
      <w:bookmarkStart w:id="7" w:name="_Toc470638540"/>
      <w:bookmarkEnd w:id="2"/>
      <w:bookmarkEnd w:id="3"/>
      <w:bookmarkEnd w:id="4"/>
      <w:r w:rsidRPr="00C622CB">
        <w:lastRenderedPageBreak/>
        <w:t>Ä</w:t>
      </w:r>
      <w:r w:rsidR="00942B67" w:rsidRPr="00C622CB">
        <w:t>nderungshistorie</w:t>
      </w:r>
      <w:bookmarkEnd w:id="5"/>
      <w:bookmarkEnd w:id="6"/>
      <w:bookmarkEnd w:id="7"/>
    </w:p>
    <w:tbl>
      <w:tblPr>
        <w:tblStyle w:val="TelekomTabelleTest"/>
        <w:tblW w:w="5000" w:type="pct"/>
        <w:tblLayout w:type="fixed"/>
        <w:tblLook w:val="03A0" w:firstRow="1" w:lastRow="0" w:firstColumn="1" w:lastColumn="1" w:noHBand="1" w:noVBand="0"/>
      </w:tblPr>
      <w:tblGrid>
        <w:gridCol w:w="1043"/>
        <w:gridCol w:w="1084"/>
        <w:gridCol w:w="2385"/>
        <w:gridCol w:w="4894"/>
      </w:tblGrid>
      <w:tr w:rsidR="00DE5ADA" w:rsidRPr="003E46DE" w14:paraId="281A8FA3" w14:textId="77777777" w:rsidTr="003A7C83">
        <w:trPr>
          <w:cnfStyle w:val="100000000000" w:firstRow="1" w:lastRow="0" w:firstColumn="0" w:lastColumn="0" w:oddVBand="0" w:evenVBand="0" w:oddHBand="0" w:evenHBand="0" w:firstRowFirstColumn="0" w:firstRowLastColumn="0" w:lastRowFirstColumn="0" w:lastRowLastColumn="0"/>
        </w:trPr>
        <w:tc>
          <w:tcPr>
            <w:tcW w:w="1052" w:type="dxa"/>
          </w:tcPr>
          <w:p w14:paraId="1783B128" w14:textId="77777777" w:rsidR="00942B67" w:rsidRPr="002560F4" w:rsidRDefault="00942B67" w:rsidP="002560F4">
            <w:pPr>
              <w:pStyle w:val="TabellenkopfText"/>
            </w:pPr>
            <w:r w:rsidRPr="002560F4">
              <w:t>Version</w:t>
            </w:r>
          </w:p>
        </w:tc>
        <w:tc>
          <w:tcPr>
            <w:tcW w:w="1093" w:type="dxa"/>
          </w:tcPr>
          <w:p w14:paraId="3230024E" w14:textId="77777777" w:rsidR="00942B67" w:rsidRPr="002560F4" w:rsidRDefault="00942B67" w:rsidP="002560F4">
            <w:pPr>
              <w:pStyle w:val="TabellenkopfText"/>
            </w:pPr>
            <w:r w:rsidRPr="002560F4">
              <w:t>Stand</w:t>
            </w:r>
          </w:p>
        </w:tc>
        <w:tc>
          <w:tcPr>
            <w:tcW w:w="2405" w:type="dxa"/>
          </w:tcPr>
          <w:p w14:paraId="76D53BB4" w14:textId="26AA411F" w:rsidR="00942B67" w:rsidRPr="002560F4" w:rsidRDefault="00942B67" w:rsidP="002560F4">
            <w:pPr>
              <w:pStyle w:val="TabellenkopfText"/>
            </w:pPr>
            <w:r w:rsidRPr="002560F4">
              <w:t>Bearbeiter</w:t>
            </w:r>
            <w:r w:rsidR="00FC78F6">
              <w:t>*in</w:t>
            </w:r>
          </w:p>
        </w:tc>
        <w:tc>
          <w:tcPr>
            <w:tcW w:w="4936" w:type="dxa"/>
          </w:tcPr>
          <w:p w14:paraId="6D6072A2" w14:textId="77777777" w:rsidR="00942B67" w:rsidRPr="002560F4" w:rsidRDefault="00942B67" w:rsidP="002560F4">
            <w:pPr>
              <w:pStyle w:val="TabellenkopfText"/>
            </w:pPr>
            <w:r w:rsidRPr="002560F4">
              <w:t>Änderungen/Kommentar</w:t>
            </w:r>
          </w:p>
        </w:tc>
      </w:tr>
      <w:tr w:rsidR="00DE5ADA" w:rsidRPr="003E46DE" w14:paraId="62146E0F" w14:textId="77777777" w:rsidTr="003A7C83">
        <w:tc>
          <w:tcPr>
            <w:tcW w:w="1052" w:type="dxa"/>
          </w:tcPr>
          <w:p w14:paraId="1E053184" w14:textId="64EF7743" w:rsidR="00942B67" w:rsidRPr="003E46DE" w:rsidRDefault="00886FC7" w:rsidP="00337368">
            <w:pPr>
              <w:pStyle w:val="TabelleText"/>
            </w:pPr>
            <w:r>
              <w:t>0.01</w:t>
            </w:r>
          </w:p>
        </w:tc>
        <w:sdt>
          <w:sdtPr>
            <w:id w:val="-71971734"/>
            <w:placeholder>
              <w:docPart w:val="C881E4A43584FC4DA11429E448EB2C5F"/>
            </w:placeholder>
            <w:date w:fullDate="2024-04-22T00:00:00Z">
              <w:dateFormat w:val="dd.MM.yyyy"/>
              <w:lid w:val="de-DE"/>
              <w:storeMappedDataAs w:val="dateTime"/>
              <w:calendar w:val="gregorian"/>
            </w:date>
          </w:sdtPr>
          <w:sdtContent>
            <w:tc>
              <w:tcPr>
                <w:tcW w:w="1093" w:type="dxa"/>
              </w:tcPr>
              <w:p w14:paraId="48494B80" w14:textId="6D8A86C0" w:rsidR="00942B67" w:rsidRPr="003E46DE" w:rsidRDefault="00886FC7" w:rsidP="00337368">
                <w:pPr>
                  <w:pStyle w:val="TabelleText"/>
                </w:pPr>
                <w:r>
                  <w:t>22.04.2024</w:t>
                </w:r>
              </w:p>
            </w:tc>
          </w:sdtContent>
        </w:sdt>
        <w:tc>
          <w:tcPr>
            <w:tcW w:w="2405" w:type="dxa"/>
          </w:tcPr>
          <w:p w14:paraId="3EE25055" w14:textId="0280C989" w:rsidR="00942B67" w:rsidRPr="003E46DE" w:rsidRDefault="00886FC7" w:rsidP="00337368">
            <w:pPr>
              <w:pStyle w:val="TabelleText"/>
            </w:pPr>
            <w:r>
              <w:t>Justin Winistörfer</w:t>
            </w:r>
          </w:p>
        </w:tc>
        <w:tc>
          <w:tcPr>
            <w:tcW w:w="4936" w:type="dxa"/>
          </w:tcPr>
          <w:p w14:paraId="0B3096C3" w14:textId="30B99E42" w:rsidR="00942B67" w:rsidRPr="003E46DE" w:rsidRDefault="0040299A" w:rsidP="00337368">
            <w:pPr>
              <w:pStyle w:val="TabelleText"/>
            </w:pPr>
            <w:r>
              <w:t>-</w:t>
            </w:r>
          </w:p>
        </w:tc>
      </w:tr>
      <w:tr w:rsidR="00DE5ADA" w:rsidRPr="003E46DE" w14:paraId="205CEF51" w14:textId="77777777" w:rsidTr="003A7C83">
        <w:tc>
          <w:tcPr>
            <w:tcW w:w="1052" w:type="dxa"/>
          </w:tcPr>
          <w:p w14:paraId="44CF30A2" w14:textId="6DD77E43" w:rsidR="00942B67" w:rsidRPr="003E46DE" w:rsidRDefault="0040299A" w:rsidP="00337368">
            <w:pPr>
              <w:pStyle w:val="TabelleText"/>
            </w:pPr>
            <w:r>
              <w:t>0.01.5</w:t>
            </w:r>
          </w:p>
        </w:tc>
        <w:tc>
          <w:tcPr>
            <w:tcW w:w="1093" w:type="dxa"/>
          </w:tcPr>
          <w:p w14:paraId="5B898201" w14:textId="4D436C14" w:rsidR="00942B67" w:rsidRPr="003E46DE" w:rsidRDefault="0040299A" w:rsidP="00337368">
            <w:pPr>
              <w:pStyle w:val="TabelleText"/>
            </w:pPr>
            <w:r>
              <w:t>22.04.2024</w:t>
            </w:r>
          </w:p>
        </w:tc>
        <w:tc>
          <w:tcPr>
            <w:tcW w:w="2405" w:type="dxa"/>
          </w:tcPr>
          <w:p w14:paraId="454D4152" w14:textId="2DA2BCFA" w:rsidR="00942B67" w:rsidRPr="003E46DE" w:rsidRDefault="0040299A" w:rsidP="00337368">
            <w:pPr>
              <w:pStyle w:val="TabelleText"/>
            </w:pPr>
            <w:r>
              <w:t>Justin Winistörfer</w:t>
            </w:r>
          </w:p>
        </w:tc>
        <w:tc>
          <w:tcPr>
            <w:tcW w:w="4936" w:type="dxa"/>
          </w:tcPr>
          <w:p w14:paraId="3FCFC247" w14:textId="0902B314" w:rsidR="00942B67" w:rsidRPr="003E46DE" w:rsidRDefault="0040299A" w:rsidP="00337368">
            <w:pPr>
              <w:pStyle w:val="TabelleText"/>
            </w:pPr>
            <w:r>
              <w:t>Test zur Wiederherstellung</w:t>
            </w:r>
          </w:p>
        </w:tc>
      </w:tr>
      <w:tr w:rsidR="00DE5ADA" w:rsidRPr="003E46DE" w14:paraId="27100B3D" w14:textId="77777777" w:rsidTr="003A7C83">
        <w:tc>
          <w:tcPr>
            <w:tcW w:w="1052" w:type="dxa"/>
          </w:tcPr>
          <w:p w14:paraId="2855C1E1" w14:textId="77777777" w:rsidR="00942B67" w:rsidRPr="003E46DE" w:rsidRDefault="00942B67" w:rsidP="00337368">
            <w:pPr>
              <w:pStyle w:val="TabelleText"/>
            </w:pPr>
          </w:p>
        </w:tc>
        <w:tc>
          <w:tcPr>
            <w:tcW w:w="1093" w:type="dxa"/>
          </w:tcPr>
          <w:p w14:paraId="7CFBAB34" w14:textId="77777777" w:rsidR="00942B67" w:rsidRPr="003E46DE" w:rsidRDefault="00942B67" w:rsidP="00337368">
            <w:pPr>
              <w:pStyle w:val="TabelleText"/>
            </w:pPr>
          </w:p>
        </w:tc>
        <w:tc>
          <w:tcPr>
            <w:tcW w:w="2405" w:type="dxa"/>
          </w:tcPr>
          <w:p w14:paraId="5DE3DB41" w14:textId="77777777" w:rsidR="00942B67" w:rsidRPr="003E46DE" w:rsidRDefault="00942B67" w:rsidP="00337368">
            <w:pPr>
              <w:pStyle w:val="TabelleText"/>
            </w:pPr>
          </w:p>
        </w:tc>
        <w:tc>
          <w:tcPr>
            <w:tcW w:w="4936" w:type="dxa"/>
          </w:tcPr>
          <w:p w14:paraId="095F4613" w14:textId="77777777" w:rsidR="00942B67" w:rsidRPr="003E46DE" w:rsidRDefault="00942B67" w:rsidP="00337368">
            <w:pPr>
              <w:pStyle w:val="TabelleText"/>
            </w:pPr>
          </w:p>
        </w:tc>
      </w:tr>
    </w:tbl>
    <w:p w14:paraId="2D8BEFD0" w14:textId="77777777" w:rsidR="00942B67" w:rsidRPr="00F10970" w:rsidRDefault="00942B67" w:rsidP="008D3900"/>
    <w:p w14:paraId="18099E37" w14:textId="77777777" w:rsidR="006A4370" w:rsidRDefault="006A4370" w:rsidP="00D75C16">
      <w:pPr>
        <w:sectPr w:rsidR="006A4370" w:rsidSect="00A54840">
          <w:footerReference w:type="default" r:id="rId17"/>
          <w:footerReference w:type="first" r:id="rId18"/>
          <w:pgSz w:w="11900" w:h="16840" w:code="9"/>
          <w:pgMar w:top="1247" w:right="1247" w:bottom="1247" w:left="1247" w:header="567" w:footer="595" w:gutter="0"/>
          <w:cols w:space="708"/>
          <w:docGrid w:linePitch="299"/>
        </w:sectPr>
      </w:pPr>
    </w:p>
    <w:p w14:paraId="44075283" w14:textId="4A855C92" w:rsidR="00942B67" w:rsidRPr="00C92F97" w:rsidRDefault="003268D0" w:rsidP="00C622CB">
      <w:pPr>
        <w:pStyle w:val="VerzeichnisnichtimIHV"/>
      </w:pPr>
      <w:r>
        <w:lastRenderedPageBreak/>
        <w:t>Kurzfassung des IPA Berichtes</w:t>
      </w:r>
    </w:p>
    <w:p w14:paraId="67F53DB6" w14:textId="77777777" w:rsidR="00B619E8" w:rsidRDefault="00942B67" w:rsidP="008D3900">
      <w:r w:rsidRPr="009A39EA">
        <w:fldChar w:fldCharType="begin"/>
      </w:r>
      <w:r w:rsidRPr="009A39EA">
        <w:instrText>MACROBUTTON NoMacro [Hier klicken und Text für Vorwort eingeben – oder Vorwort löschen]</w:instrText>
      </w:r>
      <w:r w:rsidRPr="009A39EA">
        <w:fldChar w:fldCharType="end"/>
      </w:r>
    </w:p>
    <w:p w14:paraId="464D4BF4" w14:textId="77777777" w:rsidR="00B619E8" w:rsidRDefault="00B619E8" w:rsidP="008D3900"/>
    <w:p w14:paraId="1E67AB81" w14:textId="77777777" w:rsidR="00B619E8" w:rsidRDefault="00B619E8" w:rsidP="008D3900">
      <w:pPr>
        <w:sectPr w:rsidR="00B619E8" w:rsidSect="00A54840">
          <w:pgSz w:w="11900" w:h="16840" w:code="9"/>
          <w:pgMar w:top="1247" w:right="1247" w:bottom="1247" w:left="1247" w:header="595" w:footer="595" w:gutter="0"/>
          <w:cols w:space="708"/>
          <w:docGrid w:linePitch="299"/>
        </w:sectPr>
      </w:pPr>
    </w:p>
    <w:p w14:paraId="0A2B41DE" w14:textId="77777777" w:rsidR="00942B67" w:rsidRPr="00C92F97" w:rsidRDefault="00942B67" w:rsidP="00C622CB">
      <w:pPr>
        <w:pStyle w:val="VerzeichnisnichtimIHV"/>
      </w:pPr>
      <w:bookmarkStart w:id="8" w:name="_Toc470635553"/>
      <w:bookmarkStart w:id="9" w:name="_Toc470638373"/>
      <w:bookmarkStart w:id="10" w:name="_Toc470638542"/>
      <w:r w:rsidRPr="00C92F97">
        <w:lastRenderedPageBreak/>
        <w:t>Inhaltsverzeichnis</w:t>
      </w:r>
      <w:bookmarkEnd w:id="8"/>
      <w:bookmarkEnd w:id="9"/>
      <w:bookmarkEnd w:id="10"/>
    </w:p>
    <w:p w14:paraId="388A987F" w14:textId="77777777" w:rsidR="003B0EA3" w:rsidRDefault="00CF7D1D">
      <w:pPr>
        <w:pStyle w:val="Verzeichnis1"/>
        <w:rPr>
          <w:rFonts w:eastAsiaTheme="minorEastAsia" w:cstheme="minorBidi"/>
          <w:caps/>
          <w:color w:val="auto"/>
          <w:kern w:val="0"/>
          <w:sz w:val="22"/>
          <w:szCs w:val="22"/>
        </w:rPr>
      </w:pPr>
      <w:r>
        <w:fldChar w:fldCharType="begin"/>
      </w:r>
      <w:r>
        <w:instrText xml:space="preserve"> TOC \o "1-3" \h \z \u </w:instrText>
      </w:r>
      <w:r>
        <w:fldChar w:fldCharType="separate"/>
      </w:r>
      <w:hyperlink w:anchor="_Toc51839644" w:history="1">
        <w:r w:rsidR="003B0EA3" w:rsidRPr="00734401">
          <w:rPr>
            <w:rStyle w:val="Hyperlink"/>
          </w:rPr>
          <w:t>Abbildungsverzeichnis</w:t>
        </w:r>
        <w:r w:rsidR="003B0EA3">
          <w:rPr>
            <w:webHidden/>
          </w:rPr>
          <w:tab/>
        </w:r>
        <w:r w:rsidR="003B0EA3">
          <w:rPr>
            <w:webHidden/>
          </w:rPr>
          <w:fldChar w:fldCharType="begin"/>
        </w:r>
        <w:r w:rsidR="003B0EA3">
          <w:rPr>
            <w:webHidden/>
          </w:rPr>
          <w:instrText xml:space="preserve"> PAGEREF _Toc51839644 \h </w:instrText>
        </w:r>
        <w:r w:rsidR="003B0EA3">
          <w:rPr>
            <w:webHidden/>
          </w:rPr>
        </w:r>
        <w:r w:rsidR="003B0EA3">
          <w:rPr>
            <w:webHidden/>
          </w:rPr>
          <w:fldChar w:fldCharType="separate"/>
        </w:r>
        <w:r w:rsidR="00763321">
          <w:rPr>
            <w:webHidden/>
          </w:rPr>
          <w:t>6</w:t>
        </w:r>
        <w:r w:rsidR="003B0EA3">
          <w:rPr>
            <w:webHidden/>
          </w:rPr>
          <w:fldChar w:fldCharType="end"/>
        </w:r>
      </w:hyperlink>
    </w:p>
    <w:p w14:paraId="3809187A" w14:textId="77777777" w:rsidR="003B0EA3" w:rsidRDefault="00000000">
      <w:pPr>
        <w:pStyle w:val="Verzeichnis1"/>
        <w:rPr>
          <w:rFonts w:eastAsiaTheme="minorEastAsia" w:cstheme="minorBidi"/>
          <w:caps/>
          <w:color w:val="auto"/>
          <w:kern w:val="0"/>
          <w:sz w:val="22"/>
          <w:szCs w:val="22"/>
        </w:rPr>
      </w:pPr>
      <w:hyperlink w:anchor="_Toc51839645" w:history="1">
        <w:r w:rsidR="003B0EA3" w:rsidRPr="00734401">
          <w:rPr>
            <w:rStyle w:val="Hyperlink"/>
          </w:rPr>
          <w:t>Tabellenverzeichnis</w:t>
        </w:r>
        <w:r w:rsidR="003B0EA3">
          <w:rPr>
            <w:webHidden/>
          </w:rPr>
          <w:tab/>
        </w:r>
        <w:r w:rsidR="003B0EA3">
          <w:rPr>
            <w:webHidden/>
          </w:rPr>
          <w:fldChar w:fldCharType="begin"/>
        </w:r>
        <w:r w:rsidR="003B0EA3">
          <w:rPr>
            <w:webHidden/>
          </w:rPr>
          <w:instrText xml:space="preserve"> PAGEREF _Toc51839645 \h </w:instrText>
        </w:r>
        <w:r w:rsidR="003B0EA3">
          <w:rPr>
            <w:webHidden/>
          </w:rPr>
        </w:r>
        <w:r w:rsidR="003B0EA3">
          <w:rPr>
            <w:webHidden/>
          </w:rPr>
          <w:fldChar w:fldCharType="separate"/>
        </w:r>
        <w:r w:rsidR="00763321">
          <w:rPr>
            <w:webHidden/>
          </w:rPr>
          <w:t>7</w:t>
        </w:r>
        <w:r w:rsidR="003B0EA3">
          <w:rPr>
            <w:webHidden/>
          </w:rPr>
          <w:fldChar w:fldCharType="end"/>
        </w:r>
      </w:hyperlink>
    </w:p>
    <w:p w14:paraId="4FFCE014" w14:textId="77777777" w:rsidR="003B0EA3" w:rsidRDefault="00000000">
      <w:pPr>
        <w:pStyle w:val="Verzeichnis1"/>
        <w:rPr>
          <w:rFonts w:eastAsiaTheme="minorEastAsia" w:cstheme="minorBidi"/>
          <w:caps/>
          <w:color w:val="auto"/>
          <w:kern w:val="0"/>
          <w:sz w:val="22"/>
          <w:szCs w:val="22"/>
        </w:rPr>
      </w:pPr>
      <w:hyperlink w:anchor="_Toc51839646" w:history="1">
        <w:r w:rsidR="003B0EA3" w:rsidRPr="00734401">
          <w:rPr>
            <w:rStyle w:val="Hyperlink"/>
          </w:rPr>
          <w:t>1</w:t>
        </w:r>
        <w:r w:rsidR="003B0EA3">
          <w:rPr>
            <w:rFonts w:eastAsiaTheme="minorEastAsia" w:cstheme="minorBidi"/>
            <w:caps/>
            <w:color w:val="auto"/>
            <w:kern w:val="0"/>
            <w:sz w:val="22"/>
            <w:szCs w:val="22"/>
          </w:rPr>
          <w:tab/>
        </w:r>
        <w:r w:rsidR="003B0EA3" w:rsidRPr="00734401">
          <w:rPr>
            <w:rStyle w:val="Hyperlink"/>
          </w:rPr>
          <w:t>Einleitung</w:t>
        </w:r>
        <w:r w:rsidR="003B0EA3">
          <w:rPr>
            <w:webHidden/>
          </w:rPr>
          <w:tab/>
        </w:r>
        <w:r w:rsidR="003B0EA3">
          <w:rPr>
            <w:webHidden/>
          </w:rPr>
          <w:fldChar w:fldCharType="begin"/>
        </w:r>
        <w:r w:rsidR="003B0EA3">
          <w:rPr>
            <w:webHidden/>
          </w:rPr>
          <w:instrText xml:space="preserve"> PAGEREF _Toc51839646 \h </w:instrText>
        </w:r>
        <w:r w:rsidR="003B0EA3">
          <w:rPr>
            <w:webHidden/>
          </w:rPr>
        </w:r>
        <w:r w:rsidR="003B0EA3">
          <w:rPr>
            <w:webHidden/>
          </w:rPr>
          <w:fldChar w:fldCharType="separate"/>
        </w:r>
        <w:r w:rsidR="00763321">
          <w:rPr>
            <w:webHidden/>
          </w:rPr>
          <w:t>8</w:t>
        </w:r>
        <w:r w:rsidR="003B0EA3">
          <w:rPr>
            <w:webHidden/>
          </w:rPr>
          <w:fldChar w:fldCharType="end"/>
        </w:r>
      </w:hyperlink>
    </w:p>
    <w:p w14:paraId="332D3E5A" w14:textId="77777777" w:rsidR="003B0EA3" w:rsidRDefault="00000000">
      <w:pPr>
        <w:pStyle w:val="Verzeichnis2"/>
        <w:rPr>
          <w:color w:val="auto"/>
          <w:kern w:val="0"/>
          <w:sz w:val="22"/>
        </w:rPr>
      </w:pPr>
      <w:hyperlink w:anchor="_Toc51839647" w:history="1">
        <w:r w:rsidR="003B0EA3" w:rsidRPr="00734401">
          <w:rPr>
            <w:rStyle w:val="Hyperlink"/>
          </w:rPr>
          <w:t>1.1</w:t>
        </w:r>
        <w:r w:rsidR="003B0EA3">
          <w:rPr>
            <w:color w:val="auto"/>
            <w:kern w:val="0"/>
            <w:sz w:val="22"/>
          </w:rPr>
          <w:tab/>
        </w:r>
        <w:r w:rsidR="003B0EA3" w:rsidRPr="00734401">
          <w:rPr>
            <w:rStyle w:val="Hyperlink"/>
          </w:rPr>
          <w:t>Dokument als Standardvorlage nutzen</w:t>
        </w:r>
        <w:r w:rsidR="003B0EA3">
          <w:rPr>
            <w:webHidden/>
          </w:rPr>
          <w:tab/>
        </w:r>
        <w:r w:rsidR="003B0EA3">
          <w:rPr>
            <w:webHidden/>
          </w:rPr>
          <w:fldChar w:fldCharType="begin"/>
        </w:r>
        <w:r w:rsidR="003B0EA3">
          <w:rPr>
            <w:webHidden/>
          </w:rPr>
          <w:instrText xml:space="preserve"> PAGEREF _Toc51839647 \h </w:instrText>
        </w:r>
        <w:r w:rsidR="003B0EA3">
          <w:rPr>
            <w:webHidden/>
          </w:rPr>
        </w:r>
        <w:r w:rsidR="003B0EA3">
          <w:rPr>
            <w:webHidden/>
          </w:rPr>
          <w:fldChar w:fldCharType="separate"/>
        </w:r>
        <w:r w:rsidR="00763321">
          <w:rPr>
            <w:webHidden/>
          </w:rPr>
          <w:t>8</w:t>
        </w:r>
        <w:r w:rsidR="003B0EA3">
          <w:rPr>
            <w:webHidden/>
          </w:rPr>
          <w:fldChar w:fldCharType="end"/>
        </w:r>
      </w:hyperlink>
    </w:p>
    <w:p w14:paraId="69BDC96D" w14:textId="77777777" w:rsidR="003B0EA3" w:rsidRDefault="00000000">
      <w:pPr>
        <w:pStyle w:val="Verzeichnis2"/>
        <w:rPr>
          <w:color w:val="auto"/>
          <w:kern w:val="0"/>
          <w:sz w:val="22"/>
        </w:rPr>
      </w:pPr>
      <w:hyperlink w:anchor="_Toc51839648" w:history="1">
        <w:r w:rsidR="003B0EA3" w:rsidRPr="00734401">
          <w:rPr>
            <w:rStyle w:val="Hyperlink"/>
          </w:rPr>
          <w:t>1.2</w:t>
        </w:r>
        <w:r w:rsidR="003B0EA3">
          <w:rPr>
            <w:color w:val="auto"/>
            <w:kern w:val="0"/>
            <w:sz w:val="22"/>
          </w:rPr>
          <w:tab/>
        </w:r>
        <w:r w:rsidR="003B0EA3" w:rsidRPr="00734401">
          <w:rPr>
            <w:rStyle w:val="Hyperlink"/>
          </w:rPr>
          <w:t>Übersicht über die wichtigsten Textformatierungen</w:t>
        </w:r>
        <w:r w:rsidR="003B0EA3">
          <w:rPr>
            <w:webHidden/>
          </w:rPr>
          <w:tab/>
        </w:r>
        <w:r w:rsidR="003B0EA3">
          <w:rPr>
            <w:webHidden/>
          </w:rPr>
          <w:fldChar w:fldCharType="begin"/>
        </w:r>
        <w:r w:rsidR="003B0EA3">
          <w:rPr>
            <w:webHidden/>
          </w:rPr>
          <w:instrText xml:space="preserve"> PAGEREF _Toc51839648 \h </w:instrText>
        </w:r>
        <w:r w:rsidR="003B0EA3">
          <w:rPr>
            <w:webHidden/>
          </w:rPr>
        </w:r>
        <w:r w:rsidR="003B0EA3">
          <w:rPr>
            <w:webHidden/>
          </w:rPr>
          <w:fldChar w:fldCharType="separate"/>
        </w:r>
        <w:r w:rsidR="00763321">
          <w:rPr>
            <w:webHidden/>
          </w:rPr>
          <w:t>8</w:t>
        </w:r>
        <w:r w:rsidR="003B0EA3">
          <w:rPr>
            <w:webHidden/>
          </w:rPr>
          <w:fldChar w:fldCharType="end"/>
        </w:r>
      </w:hyperlink>
    </w:p>
    <w:p w14:paraId="30E5466C" w14:textId="77777777" w:rsidR="003B0EA3" w:rsidRDefault="00000000">
      <w:pPr>
        <w:pStyle w:val="Verzeichnis2"/>
        <w:rPr>
          <w:color w:val="auto"/>
          <w:kern w:val="0"/>
          <w:sz w:val="22"/>
        </w:rPr>
      </w:pPr>
      <w:hyperlink w:anchor="_Toc51839649" w:history="1">
        <w:r w:rsidR="003B0EA3" w:rsidRPr="00734401">
          <w:rPr>
            <w:rStyle w:val="Hyperlink"/>
          </w:rPr>
          <w:t>1.3</w:t>
        </w:r>
        <w:r w:rsidR="003B0EA3">
          <w:rPr>
            <w:color w:val="auto"/>
            <w:kern w:val="0"/>
            <w:sz w:val="22"/>
          </w:rPr>
          <w:tab/>
        </w:r>
        <w:r w:rsidR="003B0EA3" w:rsidRPr="00734401">
          <w:rPr>
            <w:rStyle w:val="Hyperlink"/>
          </w:rPr>
          <w:t>Formatierung von Texten</w:t>
        </w:r>
        <w:r w:rsidR="003B0EA3">
          <w:rPr>
            <w:webHidden/>
          </w:rPr>
          <w:tab/>
        </w:r>
        <w:r w:rsidR="003B0EA3">
          <w:rPr>
            <w:webHidden/>
          </w:rPr>
          <w:fldChar w:fldCharType="begin"/>
        </w:r>
        <w:r w:rsidR="003B0EA3">
          <w:rPr>
            <w:webHidden/>
          </w:rPr>
          <w:instrText xml:space="preserve"> PAGEREF _Toc51839649 \h </w:instrText>
        </w:r>
        <w:r w:rsidR="003B0EA3">
          <w:rPr>
            <w:webHidden/>
          </w:rPr>
        </w:r>
        <w:r w:rsidR="003B0EA3">
          <w:rPr>
            <w:webHidden/>
          </w:rPr>
          <w:fldChar w:fldCharType="separate"/>
        </w:r>
        <w:r w:rsidR="00763321">
          <w:rPr>
            <w:webHidden/>
          </w:rPr>
          <w:t>9</w:t>
        </w:r>
        <w:r w:rsidR="003B0EA3">
          <w:rPr>
            <w:webHidden/>
          </w:rPr>
          <w:fldChar w:fldCharType="end"/>
        </w:r>
      </w:hyperlink>
    </w:p>
    <w:p w14:paraId="66CB5F52" w14:textId="77777777" w:rsidR="003B0EA3" w:rsidRDefault="00000000">
      <w:pPr>
        <w:pStyle w:val="Verzeichnis1"/>
        <w:rPr>
          <w:rFonts w:eastAsiaTheme="minorEastAsia" w:cstheme="minorBidi"/>
          <w:caps/>
          <w:color w:val="auto"/>
          <w:kern w:val="0"/>
          <w:sz w:val="22"/>
          <w:szCs w:val="22"/>
        </w:rPr>
      </w:pPr>
      <w:hyperlink w:anchor="_Toc51839650" w:history="1">
        <w:r w:rsidR="003B0EA3" w:rsidRPr="00734401">
          <w:rPr>
            <w:rStyle w:val="Hyperlink"/>
          </w:rPr>
          <w:t>2</w:t>
        </w:r>
        <w:r w:rsidR="003B0EA3">
          <w:rPr>
            <w:rFonts w:eastAsiaTheme="minorEastAsia" w:cstheme="minorBidi"/>
            <w:caps/>
            <w:color w:val="auto"/>
            <w:kern w:val="0"/>
            <w:sz w:val="22"/>
            <w:szCs w:val="22"/>
          </w:rPr>
          <w:tab/>
        </w:r>
        <w:r w:rsidR="003B0EA3" w:rsidRPr="00734401">
          <w:rPr>
            <w:rStyle w:val="Hyperlink"/>
          </w:rPr>
          <w:t>Der Umgang mit Bildern und Tabellen</w:t>
        </w:r>
        <w:r w:rsidR="003B0EA3">
          <w:rPr>
            <w:webHidden/>
          </w:rPr>
          <w:tab/>
        </w:r>
        <w:r w:rsidR="003B0EA3">
          <w:rPr>
            <w:webHidden/>
          </w:rPr>
          <w:fldChar w:fldCharType="begin"/>
        </w:r>
        <w:r w:rsidR="003B0EA3">
          <w:rPr>
            <w:webHidden/>
          </w:rPr>
          <w:instrText xml:space="preserve"> PAGEREF _Toc51839650 \h </w:instrText>
        </w:r>
        <w:r w:rsidR="003B0EA3">
          <w:rPr>
            <w:webHidden/>
          </w:rPr>
        </w:r>
        <w:r w:rsidR="003B0EA3">
          <w:rPr>
            <w:webHidden/>
          </w:rPr>
          <w:fldChar w:fldCharType="separate"/>
        </w:r>
        <w:r w:rsidR="00763321">
          <w:rPr>
            <w:webHidden/>
          </w:rPr>
          <w:t>10</w:t>
        </w:r>
        <w:r w:rsidR="003B0EA3">
          <w:rPr>
            <w:webHidden/>
          </w:rPr>
          <w:fldChar w:fldCharType="end"/>
        </w:r>
      </w:hyperlink>
    </w:p>
    <w:p w14:paraId="2314AE93" w14:textId="77777777" w:rsidR="003B0EA3" w:rsidRDefault="00000000">
      <w:pPr>
        <w:pStyle w:val="Verzeichnis2"/>
        <w:rPr>
          <w:color w:val="auto"/>
          <w:kern w:val="0"/>
          <w:sz w:val="22"/>
        </w:rPr>
      </w:pPr>
      <w:hyperlink w:anchor="_Toc51839651" w:history="1">
        <w:r w:rsidR="003B0EA3" w:rsidRPr="00734401">
          <w:rPr>
            <w:rStyle w:val="Hyperlink"/>
          </w:rPr>
          <w:t>2.1</w:t>
        </w:r>
        <w:r w:rsidR="003B0EA3">
          <w:rPr>
            <w:color w:val="auto"/>
            <w:kern w:val="0"/>
            <w:sz w:val="22"/>
          </w:rPr>
          <w:tab/>
        </w:r>
        <w:r w:rsidR="003B0EA3" w:rsidRPr="00734401">
          <w:rPr>
            <w:rStyle w:val="Hyperlink"/>
          </w:rPr>
          <w:t>Platzierung von Bildern</w:t>
        </w:r>
        <w:r w:rsidR="003B0EA3">
          <w:rPr>
            <w:webHidden/>
          </w:rPr>
          <w:tab/>
        </w:r>
        <w:r w:rsidR="003B0EA3">
          <w:rPr>
            <w:webHidden/>
          </w:rPr>
          <w:fldChar w:fldCharType="begin"/>
        </w:r>
        <w:r w:rsidR="003B0EA3">
          <w:rPr>
            <w:webHidden/>
          </w:rPr>
          <w:instrText xml:space="preserve"> PAGEREF _Toc51839651 \h </w:instrText>
        </w:r>
        <w:r w:rsidR="003B0EA3">
          <w:rPr>
            <w:webHidden/>
          </w:rPr>
        </w:r>
        <w:r w:rsidR="003B0EA3">
          <w:rPr>
            <w:webHidden/>
          </w:rPr>
          <w:fldChar w:fldCharType="separate"/>
        </w:r>
        <w:r w:rsidR="00763321">
          <w:rPr>
            <w:webHidden/>
          </w:rPr>
          <w:t>10</w:t>
        </w:r>
        <w:r w:rsidR="003B0EA3">
          <w:rPr>
            <w:webHidden/>
          </w:rPr>
          <w:fldChar w:fldCharType="end"/>
        </w:r>
      </w:hyperlink>
    </w:p>
    <w:p w14:paraId="6B79F273" w14:textId="77777777" w:rsidR="003B0EA3" w:rsidRDefault="00000000">
      <w:pPr>
        <w:pStyle w:val="Verzeichnis2"/>
        <w:rPr>
          <w:color w:val="auto"/>
          <w:kern w:val="0"/>
          <w:sz w:val="22"/>
        </w:rPr>
      </w:pPr>
      <w:hyperlink w:anchor="_Toc51839652" w:history="1">
        <w:r w:rsidR="003B0EA3" w:rsidRPr="00734401">
          <w:rPr>
            <w:rStyle w:val="Hyperlink"/>
          </w:rPr>
          <w:t>2.2</w:t>
        </w:r>
        <w:r w:rsidR="003B0EA3">
          <w:rPr>
            <w:color w:val="auto"/>
            <w:kern w:val="0"/>
            <w:sz w:val="22"/>
          </w:rPr>
          <w:tab/>
        </w:r>
        <w:r w:rsidR="003B0EA3" w:rsidRPr="00734401">
          <w:rPr>
            <w:rStyle w:val="Hyperlink"/>
          </w:rPr>
          <w:t>Platzierung und Formatierung von Tabellen</w:t>
        </w:r>
        <w:r w:rsidR="003B0EA3">
          <w:rPr>
            <w:webHidden/>
          </w:rPr>
          <w:tab/>
        </w:r>
        <w:r w:rsidR="003B0EA3">
          <w:rPr>
            <w:webHidden/>
          </w:rPr>
          <w:fldChar w:fldCharType="begin"/>
        </w:r>
        <w:r w:rsidR="003B0EA3">
          <w:rPr>
            <w:webHidden/>
          </w:rPr>
          <w:instrText xml:space="preserve"> PAGEREF _Toc51839652 \h </w:instrText>
        </w:r>
        <w:r w:rsidR="003B0EA3">
          <w:rPr>
            <w:webHidden/>
          </w:rPr>
        </w:r>
        <w:r w:rsidR="003B0EA3">
          <w:rPr>
            <w:webHidden/>
          </w:rPr>
          <w:fldChar w:fldCharType="separate"/>
        </w:r>
        <w:r w:rsidR="00763321">
          <w:rPr>
            <w:webHidden/>
          </w:rPr>
          <w:t>11</w:t>
        </w:r>
        <w:r w:rsidR="003B0EA3">
          <w:rPr>
            <w:webHidden/>
          </w:rPr>
          <w:fldChar w:fldCharType="end"/>
        </w:r>
      </w:hyperlink>
    </w:p>
    <w:p w14:paraId="405716B2" w14:textId="77777777" w:rsidR="003B0EA3" w:rsidRDefault="00000000">
      <w:pPr>
        <w:pStyle w:val="Verzeichnis1"/>
        <w:rPr>
          <w:rFonts w:eastAsiaTheme="minorEastAsia" w:cstheme="minorBidi"/>
          <w:caps/>
          <w:color w:val="auto"/>
          <w:kern w:val="0"/>
          <w:sz w:val="22"/>
          <w:szCs w:val="22"/>
        </w:rPr>
      </w:pPr>
      <w:hyperlink w:anchor="_Toc51839653" w:history="1">
        <w:r w:rsidR="003B0EA3" w:rsidRPr="00734401">
          <w:rPr>
            <w:rStyle w:val="Hyperlink"/>
          </w:rPr>
          <w:t>3</w:t>
        </w:r>
        <w:r w:rsidR="003B0EA3">
          <w:rPr>
            <w:rFonts w:eastAsiaTheme="minorEastAsia" w:cstheme="minorBidi"/>
            <w:caps/>
            <w:color w:val="auto"/>
            <w:kern w:val="0"/>
            <w:sz w:val="22"/>
            <w:szCs w:val="22"/>
          </w:rPr>
          <w:tab/>
        </w:r>
        <w:r w:rsidR="003B0EA3" w:rsidRPr="00734401">
          <w:rPr>
            <w:rStyle w:val="Hyperlink"/>
          </w:rPr>
          <w:t>Aufzählungen</w:t>
        </w:r>
        <w:r w:rsidR="003B0EA3">
          <w:rPr>
            <w:webHidden/>
          </w:rPr>
          <w:tab/>
        </w:r>
        <w:r w:rsidR="003B0EA3">
          <w:rPr>
            <w:webHidden/>
          </w:rPr>
          <w:fldChar w:fldCharType="begin"/>
        </w:r>
        <w:r w:rsidR="003B0EA3">
          <w:rPr>
            <w:webHidden/>
          </w:rPr>
          <w:instrText xml:space="preserve"> PAGEREF _Toc51839653 \h </w:instrText>
        </w:r>
        <w:r w:rsidR="003B0EA3">
          <w:rPr>
            <w:webHidden/>
          </w:rPr>
        </w:r>
        <w:r w:rsidR="003B0EA3">
          <w:rPr>
            <w:webHidden/>
          </w:rPr>
          <w:fldChar w:fldCharType="separate"/>
        </w:r>
        <w:r w:rsidR="00763321">
          <w:rPr>
            <w:webHidden/>
          </w:rPr>
          <w:t>12</w:t>
        </w:r>
        <w:r w:rsidR="003B0EA3">
          <w:rPr>
            <w:webHidden/>
          </w:rPr>
          <w:fldChar w:fldCharType="end"/>
        </w:r>
      </w:hyperlink>
    </w:p>
    <w:p w14:paraId="680E7A50" w14:textId="77777777" w:rsidR="003B0EA3" w:rsidRDefault="00000000">
      <w:pPr>
        <w:pStyle w:val="Verzeichnis2"/>
        <w:rPr>
          <w:color w:val="auto"/>
          <w:kern w:val="0"/>
          <w:sz w:val="22"/>
        </w:rPr>
      </w:pPr>
      <w:hyperlink w:anchor="_Toc51839654" w:history="1">
        <w:r w:rsidR="003B0EA3" w:rsidRPr="00734401">
          <w:rPr>
            <w:rStyle w:val="Hyperlink"/>
          </w:rPr>
          <w:t>3.1</w:t>
        </w:r>
        <w:r w:rsidR="003B0EA3">
          <w:rPr>
            <w:color w:val="auto"/>
            <w:kern w:val="0"/>
            <w:sz w:val="22"/>
          </w:rPr>
          <w:tab/>
        </w:r>
        <w:r w:rsidR="003B0EA3" w:rsidRPr="00734401">
          <w:rPr>
            <w:rStyle w:val="Hyperlink"/>
          </w:rPr>
          <w:t>Punktaufzählungen</w:t>
        </w:r>
        <w:r w:rsidR="003B0EA3">
          <w:rPr>
            <w:webHidden/>
          </w:rPr>
          <w:tab/>
        </w:r>
        <w:r w:rsidR="003B0EA3">
          <w:rPr>
            <w:webHidden/>
          </w:rPr>
          <w:fldChar w:fldCharType="begin"/>
        </w:r>
        <w:r w:rsidR="003B0EA3">
          <w:rPr>
            <w:webHidden/>
          </w:rPr>
          <w:instrText xml:space="preserve"> PAGEREF _Toc51839654 \h </w:instrText>
        </w:r>
        <w:r w:rsidR="003B0EA3">
          <w:rPr>
            <w:webHidden/>
          </w:rPr>
        </w:r>
        <w:r w:rsidR="003B0EA3">
          <w:rPr>
            <w:webHidden/>
          </w:rPr>
          <w:fldChar w:fldCharType="separate"/>
        </w:r>
        <w:r w:rsidR="00763321">
          <w:rPr>
            <w:webHidden/>
          </w:rPr>
          <w:t>12</w:t>
        </w:r>
        <w:r w:rsidR="003B0EA3">
          <w:rPr>
            <w:webHidden/>
          </w:rPr>
          <w:fldChar w:fldCharType="end"/>
        </w:r>
      </w:hyperlink>
    </w:p>
    <w:p w14:paraId="0E772C20" w14:textId="77777777" w:rsidR="003B0EA3" w:rsidRDefault="00000000">
      <w:pPr>
        <w:pStyle w:val="Verzeichnis2"/>
        <w:rPr>
          <w:color w:val="auto"/>
          <w:kern w:val="0"/>
          <w:sz w:val="22"/>
        </w:rPr>
      </w:pPr>
      <w:hyperlink w:anchor="_Toc51839655" w:history="1">
        <w:r w:rsidR="003B0EA3" w:rsidRPr="00734401">
          <w:rPr>
            <w:rStyle w:val="Hyperlink"/>
          </w:rPr>
          <w:t>3.2</w:t>
        </w:r>
        <w:r w:rsidR="003B0EA3">
          <w:rPr>
            <w:color w:val="auto"/>
            <w:kern w:val="0"/>
            <w:sz w:val="22"/>
          </w:rPr>
          <w:tab/>
        </w:r>
        <w:r w:rsidR="003B0EA3" w:rsidRPr="00734401">
          <w:rPr>
            <w:rStyle w:val="Hyperlink"/>
          </w:rPr>
          <w:t>Aufzählungen mit Nummerierung</w:t>
        </w:r>
        <w:r w:rsidR="003B0EA3">
          <w:rPr>
            <w:webHidden/>
          </w:rPr>
          <w:tab/>
        </w:r>
        <w:r w:rsidR="003B0EA3">
          <w:rPr>
            <w:webHidden/>
          </w:rPr>
          <w:fldChar w:fldCharType="begin"/>
        </w:r>
        <w:r w:rsidR="003B0EA3">
          <w:rPr>
            <w:webHidden/>
          </w:rPr>
          <w:instrText xml:space="preserve"> PAGEREF _Toc51839655 \h </w:instrText>
        </w:r>
        <w:r w:rsidR="003B0EA3">
          <w:rPr>
            <w:webHidden/>
          </w:rPr>
        </w:r>
        <w:r w:rsidR="003B0EA3">
          <w:rPr>
            <w:webHidden/>
          </w:rPr>
          <w:fldChar w:fldCharType="separate"/>
        </w:r>
        <w:r w:rsidR="00763321">
          <w:rPr>
            <w:webHidden/>
          </w:rPr>
          <w:t>13</w:t>
        </w:r>
        <w:r w:rsidR="003B0EA3">
          <w:rPr>
            <w:webHidden/>
          </w:rPr>
          <w:fldChar w:fldCharType="end"/>
        </w:r>
      </w:hyperlink>
    </w:p>
    <w:p w14:paraId="0CE49208" w14:textId="77777777" w:rsidR="003B0EA3" w:rsidRDefault="00000000">
      <w:pPr>
        <w:pStyle w:val="Verzeichnis3"/>
        <w:rPr>
          <w:rFonts w:eastAsiaTheme="minorEastAsia" w:cstheme="minorBidi"/>
          <w:color w:val="auto"/>
          <w:kern w:val="0"/>
          <w:sz w:val="22"/>
          <w:szCs w:val="22"/>
        </w:rPr>
      </w:pPr>
      <w:hyperlink w:anchor="_Toc51839656" w:history="1">
        <w:r w:rsidR="003B0EA3" w:rsidRPr="00734401">
          <w:rPr>
            <w:rStyle w:val="Hyperlink"/>
          </w:rPr>
          <w:t>3.2.1</w:t>
        </w:r>
        <w:r w:rsidR="003B0EA3">
          <w:rPr>
            <w:rFonts w:eastAsiaTheme="minorEastAsia" w:cstheme="minorBidi"/>
            <w:color w:val="auto"/>
            <w:kern w:val="0"/>
            <w:sz w:val="22"/>
            <w:szCs w:val="22"/>
          </w:rPr>
          <w:tab/>
        </w:r>
        <w:r w:rsidR="003B0EA3" w:rsidRPr="00734401">
          <w:rPr>
            <w:rStyle w:val="Hyperlink"/>
          </w:rPr>
          <w:t>Neubeginn einer Nummerierung</w:t>
        </w:r>
        <w:r w:rsidR="003B0EA3">
          <w:rPr>
            <w:webHidden/>
          </w:rPr>
          <w:tab/>
        </w:r>
        <w:r w:rsidR="003B0EA3">
          <w:rPr>
            <w:webHidden/>
          </w:rPr>
          <w:fldChar w:fldCharType="begin"/>
        </w:r>
        <w:r w:rsidR="003B0EA3">
          <w:rPr>
            <w:webHidden/>
          </w:rPr>
          <w:instrText xml:space="preserve"> PAGEREF _Toc51839656 \h </w:instrText>
        </w:r>
        <w:r w:rsidR="003B0EA3">
          <w:rPr>
            <w:webHidden/>
          </w:rPr>
        </w:r>
        <w:r w:rsidR="003B0EA3">
          <w:rPr>
            <w:webHidden/>
          </w:rPr>
          <w:fldChar w:fldCharType="separate"/>
        </w:r>
        <w:r w:rsidR="00763321">
          <w:rPr>
            <w:webHidden/>
          </w:rPr>
          <w:t>14</w:t>
        </w:r>
        <w:r w:rsidR="003B0EA3">
          <w:rPr>
            <w:webHidden/>
          </w:rPr>
          <w:fldChar w:fldCharType="end"/>
        </w:r>
      </w:hyperlink>
    </w:p>
    <w:p w14:paraId="37C2FE8B" w14:textId="77777777" w:rsidR="003B0EA3" w:rsidRDefault="00000000">
      <w:pPr>
        <w:pStyle w:val="Verzeichnis1"/>
        <w:rPr>
          <w:rFonts w:eastAsiaTheme="minorEastAsia" w:cstheme="minorBidi"/>
          <w:caps/>
          <w:color w:val="auto"/>
          <w:kern w:val="0"/>
          <w:sz w:val="22"/>
          <w:szCs w:val="22"/>
        </w:rPr>
      </w:pPr>
      <w:hyperlink w:anchor="_Toc51839657" w:history="1">
        <w:r w:rsidR="003B0EA3" w:rsidRPr="00734401">
          <w:rPr>
            <w:rStyle w:val="Hyperlink"/>
          </w:rPr>
          <w:t>4</w:t>
        </w:r>
        <w:r w:rsidR="003B0EA3">
          <w:rPr>
            <w:rFonts w:eastAsiaTheme="minorEastAsia" w:cstheme="minorBidi"/>
            <w:caps/>
            <w:color w:val="auto"/>
            <w:kern w:val="0"/>
            <w:sz w:val="22"/>
            <w:szCs w:val="22"/>
          </w:rPr>
          <w:tab/>
        </w:r>
        <w:r w:rsidR="003B0EA3" w:rsidRPr="00734401">
          <w:rPr>
            <w:rStyle w:val="Hyperlink"/>
          </w:rPr>
          <w:t>Beispielanhang</w:t>
        </w:r>
        <w:r w:rsidR="003B0EA3">
          <w:rPr>
            <w:webHidden/>
          </w:rPr>
          <w:tab/>
        </w:r>
        <w:r w:rsidR="003B0EA3">
          <w:rPr>
            <w:webHidden/>
          </w:rPr>
          <w:fldChar w:fldCharType="begin"/>
        </w:r>
        <w:r w:rsidR="003B0EA3">
          <w:rPr>
            <w:webHidden/>
          </w:rPr>
          <w:instrText xml:space="preserve"> PAGEREF _Toc51839657 \h </w:instrText>
        </w:r>
        <w:r w:rsidR="003B0EA3">
          <w:rPr>
            <w:webHidden/>
          </w:rPr>
        </w:r>
        <w:r w:rsidR="003B0EA3">
          <w:rPr>
            <w:webHidden/>
          </w:rPr>
          <w:fldChar w:fldCharType="separate"/>
        </w:r>
        <w:r w:rsidR="00763321">
          <w:rPr>
            <w:webHidden/>
          </w:rPr>
          <w:t>15</w:t>
        </w:r>
        <w:r w:rsidR="003B0EA3">
          <w:rPr>
            <w:webHidden/>
          </w:rPr>
          <w:fldChar w:fldCharType="end"/>
        </w:r>
      </w:hyperlink>
    </w:p>
    <w:p w14:paraId="4EABF8D5" w14:textId="77777777" w:rsidR="003B0EA3" w:rsidRDefault="00000000">
      <w:pPr>
        <w:pStyle w:val="Verzeichnis1"/>
        <w:rPr>
          <w:rFonts w:eastAsiaTheme="minorEastAsia" w:cstheme="minorBidi"/>
          <w:caps/>
          <w:color w:val="auto"/>
          <w:kern w:val="0"/>
          <w:sz w:val="22"/>
          <w:szCs w:val="22"/>
        </w:rPr>
      </w:pPr>
      <w:hyperlink w:anchor="_Toc51839658" w:history="1">
        <w:r w:rsidR="003B0EA3" w:rsidRPr="00734401">
          <w:rPr>
            <w:rStyle w:val="Hyperlink"/>
          </w:rPr>
          <w:t>Mitgeltende Unterlagen</w:t>
        </w:r>
        <w:r w:rsidR="003B0EA3">
          <w:rPr>
            <w:webHidden/>
          </w:rPr>
          <w:tab/>
        </w:r>
        <w:r w:rsidR="003B0EA3">
          <w:rPr>
            <w:webHidden/>
          </w:rPr>
          <w:fldChar w:fldCharType="begin"/>
        </w:r>
        <w:r w:rsidR="003B0EA3">
          <w:rPr>
            <w:webHidden/>
          </w:rPr>
          <w:instrText xml:space="preserve"> PAGEREF _Toc51839658 \h </w:instrText>
        </w:r>
        <w:r w:rsidR="003B0EA3">
          <w:rPr>
            <w:webHidden/>
          </w:rPr>
        </w:r>
        <w:r w:rsidR="003B0EA3">
          <w:rPr>
            <w:webHidden/>
          </w:rPr>
          <w:fldChar w:fldCharType="separate"/>
        </w:r>
        <w:r w:rsidR="00763321">
          <w:rPr>
            <w:webHidden/>
          </w:rPr>
          <w:t>16</w:t>
        </w:r>
        <w:r w:rsidR="003B0EA3">
          <w:rPr>
            <w:webHidden/>
          </w:rPr>
          <w:fldChar w:fldCharType="end"/>
        </w:r>
      </w:hyperlink>
    </w:p>
    <w:p w14:paraId="3675D128" w14:textId="77777777" w:rsidR="003B0EA3" w:rsidRDefault="00000000">
      <w:pPr>
        <w:pStyle w:val="Verzeichnis1"/>
        <w:rPr>
          <w:rFonts w:eastAsiaTheme="minorEastAsia" w:cstheme="minorBidi"/>
          <w:caps/>
          <w:color w:val="auto"/>
          <w:kern w:val="0"/>
          <w:sz w:val="22"/>
          <w:szCs w:val="22"/>
        </w:rPr>
      </w:pPr>
      <w:hyperlink w:anchor="_Toc51839659" w:history="1">
        <w:r w:rsidR="003B0EA3" w:rsidRPr="00734401">
          <w:rPr>
            <w:rStyle w:val="Hyperlink"/>
          </w:rPr>
          <w:t>Abkürzungsverzeichnis/Glossar</w:t>
        </w:r>
        <w:r w:rsidR="003B0EA3">
          <w:rPr>
            <w:webHidden/>
          </w:rPr>
          <w:tab/>
        </w:r>
        <w:r w:rsidR="003B0EA3">
          <w:rPr>
            <w:webHidden/>
          </w:rPr>
          <w:fldChar w:fldCharType="begin"/>
        </w:r>
        <w:r w:rsidR="003B0EA3">
          <w:rPr>
            <w:webHidden/>
          </w:rPr>
          <w:instrText xml:space="preserve"> PAGEREF _Toc51839659 \h </w:instrText>
        </w:r>
        <w:r w:rsidR="003B0EA3">
          <w:rPr>
            <w:webHidden/>
          </w:rPr>
        </w:r>
        <w:r w:rsidR="003B0EA3">
          <w:rPr>
            <w:webHidden/>
          </w:rPr>
          <w:fldChar w:fldCharType="separate"/>
        </w:r>
        <w:r w:rsidR="00763321">
          <w:rPr>
            <w:webHidden/>
          </w:rPr>
          <w:t>17</w:t>
        </w:r>
        <w:r w:rsidR="003B0EA3">
          <w:rPr>
            <w:webHidden/>
          </w:rPr>
          <w:fldChar w:fldCharType="end"/>
        </w:r>
      </w:hyperlink>
    </w:p>
    <w:p w14:paraId="60E5B3D6" w14:textId="77777777" w:rsidR="003B0EA3" w:rsidRDefault="00000000">
      <w:pPr>
        <w:pStyle w:val="Verzeichnis1"/>
        <w:rPr>
          <w:rFonts w:eastAsiaTheme="minorEastAsia" w:cstheme="minorBidi"/>
          <w:caps/>
          <w:color w:val="auto"/>
          <w:kern w:val="0"/>
          <w:sz w:val="22"/>
          <w:szCs w:val="22"/>
        </w:rPr>
      </w:pPr>
      <w:hyperlink w:anchor="_Toc51839660" w:history="1">
        <w:r w:rsidR="003B0EA3" w:rsidRPr="00734401">
          <w:rPr>
            <w:rStyle w:val="Hyperlink"/>
          </w:rPr>
          <w:t>Quellenverzeichnis</w:t>
        </w:r>
        <w:r w:rsidR="003B0EA3">
          <w:rPr>
            <w:webHidden/>
          </w:rPr>
          <w:tab/>
        </w:r>
        <w:r w:rsidR="003B0EA3">
          <w:rPr>
            <w:webHidden/>
          </w:rPr>
          <w:fldChar w:fldCharType="begin"/>
        </w:r>
        <w:r w:rsidR="003B0EA3">
          <w:rPr>
            <w:webHidden/>
          </w:rPr>
          <w:instrText xml:space="preserve"> PAGEREF _Toc51839660 \h </w:instrText>
        </w:r>
        <w:r w:rsidR="003B0EA3">
          <w:rPr>
            <w:webHidden/>
          </w:rPr>
        </w:r>
        <w:r w:rsidR="003B0EA3">
          <w:rPr>
            <w:webHidden/>
          </w:rPr>
          <w:fldChar w:fldCharType="separate"/>
        </w:r>
        <w:r w:rsidR="00763321">
          <w:rPr>
            <w:webHidden/>
          </w:rPr>
          <w:t>18</w:t>
        </w:r>
        <w:r w:rsidR="003B0EA3">
          <w:rPr>
            <w:webHidden/>
          </w:rPr>
          <w:fldChar w:fldCharType="end"/>
        </w:r>
      </w:hyperlink>
    </w:p>
    <w:p w14:paraId="6730FD72" w14:textId="77777777" w:rsidR="00B619E8" w:rsidRDefault="00CF7D1D" w:rsidP="00D75C16">
      <w:pPr>
        <w:sectPr w:rsidR="00B619E8" w:rsidSect="00A54840">
          <w:pgSz w:w="11900" w:h="16840" w:code="9"/>
          <w:pgMar w:top="1247" w:right="1247" w:bottom="1247" w:left="1247" w:header="595" w:footer="595" w:gutter="0"/>
          <w:cols w:space="708"/>
          <w:docGrid w:linePitch="299"/>
        </w:sectPr>
      </w:pPr>
      <w:r>
        <w:fldChar w:fldCharType="end"/>
      </w:r>
    </w:p>
    <w:p w14:paraId="3754AFDD" w14:textId="19B6D947" w:rsidR="003268D0" w:rsidRDefault="003268D0" w:rsidP="003268D0">
      <w:pPr>
        <w:pStyle w:val="berschrift1"/>
      </w:pPr>
      <w:bookmarkStart w:id="11" w:name="_Toc51839644"/>
      <w:r>
        <w:lastRenderedPageBreak/>
        <w:t>Aufgabenstellung</w:t>
      </w:r>
    </w:p>
    <w:p w14:paraId="76BD87CC" w14:textId="61BD6924" w:rsidR="003268D0" w:rsidRDefault="003268D0" w:rsidP="003268D0">
      <w:pPr>
        <w:pStyle w:val="berschrift2"/>
      </w:pPr>
      <w:r>
        <w:t>Titel der Arbeit</w:t>
      </w:r>
    </w:p>
    <w:p w14:paraId="601489D1" w14:textId="50A54266" w:rsidR="003268D0" w:rsidRPr="003268D0" w:rsidRDefault="003268D0" w:rsidP="003268D0">
      <w:pPr>
        <w:rPr>
          <w:lang w:val="en-US"/>
        </w:rPr>
      </w:pPr>
      <w:r w:rsidRPr="003268D0">
        <w:rPr>
          <w:lang w:val="en-US"/>
        </w:rPr>
        <w:t>Chaos-Engineering mit Chaos-Mesh</w:t>
      </w:r>
    </w:p>
    <w:p w14:paraId="1B32115A" w14:textId="6A00C6F2" w:rsidR="003268D0" w:rsidRDefault="003268D0" w:rsidP="003268D0">
      <w:pPr>
        <w:pStyle w:val="berschrift2"/>
      </w:pPr>
      <w:r>
        <w:t>Ausgangslage</w:t>
      </w:r>
    </w:p>
    <w:p w14:paraId="32A0B25B" w14:textId="1890F44F" w:rsidR="003268D0" w:rsidRPr="003268D0" w:rsidRDefault="003268D0" w:rsidP="003268D0">
      <w:r>
        <w:t>Wir von T-Systems sind auf Cloud-Infrastrukturen und Mikroservices spezialisiert. Zudem sind wir gerade im</w:t>
      </w:r>
      <w:r>
        <w:t xml:space="preserve"> </w:t>
      </w:r>
      <w:r>
        <w:t>Aufbau unserer eigenen Cloud Infrastrukur. In der Vergangenheit gab es mehrere Vorfälle, bei denen</w:t>
      </w:r>
      <w:r>
        <w:t xml:space="preserve"> </w:t>
      </w:r>
      <w:r>
        <w:t>unerwartete Systemausfälle zu erheblichen Unterbrechungen der Dienstleistungen führten. Damit die</w:t>
      </w:r>
      <w:r>
        <w:t xml:space="preserve"> </w:t>
      </w:r>
      <w:r>
        <w:t>Zuverlässigkeit und Ausfallsicherheit in Zukunft weiter verbessert werden kann, möchten wir das Tool "Chaos-Mesh" in Betrieb nehmen, um diese in Zukunft für unsere Infrastruktur als Test-Tool verwenden zu können.</w:t>
      </w:r>
      <w:r>
        <w:t xml:space="preserve"> </w:t>
      </w:r>
      <w:r>
        <w:t>Damit die Chaos Experimente angewendet werden können, wird im Voraus der IPA eine Fullstack Applikation</w:t>
      </w:r>
      <w:r>
        <w:t xml:space="preserve"> </w:t>
      </w:r>
      <w:r>
        <w:t>bereitgestellt welche ein Kinoticketverkauf System simuliert. Es gibt verschiedene Filme, für die es die</w:t>
      </w:r>
      <w:r>
        <w:t xml:space="preserve"> </w:t>
      </w:r>
      <w:r>
        <w:t>Möglichkeit gibt, Tickets zu reservieren und zu kaufen. Anhand diesem Use-Case müssen verschiedene</w:t>
      </w:r>
      <w:r>
        <w:t xml:space="preserve"> </w:t>
      </w:r>
      <w:r>
        <w:t>Experimente durchgeführt und der Einfluss auf den Kunden gemessen werden.</w:t>
      </w:r>
    </w:p>
    <w:p w14:paraId="4EB98A08" w14:textId="2FDF7808" w:rsidR="003268D0" w:rsidRDefault="003268D0" w:rsidP="003268D0">
      <w:pPr>
        <w:pStyle w:val="berschrift2"/>
      </w:pPr>
      <w:r>
        <w:t>Detaillierte Aufgabenstellung</w:t>
      </w:r>
    </w:p>
    <w:p w14:paraId="73D76137" w14:textId="281AA972" w:rsidR="003268D0" w:rsidRDefault="003268D0" w:rsidP="003268D0">
      <w:pPr>
        <w:pStyle w:val="berschrift3"/>
      </w:pPr>
      <w:r>
        <w:t>Erwartete Resultate des Auftraggebers</w:t>
      </w:r>
    </w:p>
    <w:p w14:paraId="72A70DB9" w14:textId="53D52470" w:rsidR="003268D0" w:rsidRDefault="003268D0" w:rsidP="003268D0">
      <w:r>
        <w:t>Es müssen die notwendigen Konzepte erstellt werden. Sie bilden die Grundlage für die Realisierung</w:t>
      </w:r>
      <w:r>
        <w:t xml:space="preserve"> </w:t>
      </w:r>
      <w:r>
        <w:t>des Systems</w:t>
      </w:r>
      <w:r>
        <w:t>:</w:t>
      </w:r>
    </w:p>
    <w:p w14:paraId="0DC66962" w14:textId="4FE20CCC" w:rsidR="003268D0" w:rsidRDefault="003268D0" w:rsidP="003268D0">
      <w:pPr>
        <w:pStyle w:val="Listenabsatz"/>
        <w:numPr>
          <w:ilvl w:val="0"/>
          <w:numId w:val="36"/>
        </w:numPr>
      </w:pPr>
      <w:r>
        <w:t>Namenskonzept</w:t>
      </w:r>
    </w:p>
    <w:p w14:paraId="0FC5975E" w14:textId="7C6BC662" w:rsidR="003268D0" w:rsidRDefault="003268D0" w:rsidP="003268D0">
      <w:pPr>
        <w:pStyle w:val="Listenabsatz"/>
        <w:numPr>
          <w:ilvl w:val="0"/>
          <w:numId w:val="36"/>
        </w:numPr>
      </w:pPr>
      <w:r>
        <w:t>Systemkonzept</w:t>
      </w:r>
    </w:p>
    <w:p w14:paraId="2A4C9E8E" w14:textId="35D6AF25" w:rsidR="003268D0" w:rsidRDefault="003268D0" w:rsidP="003268D0">
      <w:pPr>
        <w:pStyle w:val="Listenabsatz"/>
        <w:numPr>
          <w:ilvl w:val="0"/>
          <w:numId w:val="36"/>
        </w:numPr>
      </w:pPr>
      <w:r>
        <w:t>Netzwerk-/Portkonzept</w:t>
      </w:r>
    </w:p>
    <w:p w14:paraId="586B8A45" w14:textId="460B5D87" w:rsidR="003268D0" w:rsidRDefault="003268D0" w:rsidP="003268D0">
      <w:pPr>
        <w:pStyle w:val="Listenabsatz"/>
        <w:numPr>
          <w:ilvl w:val="0"/>
          <w:numId w:val="36"/>
        </w:numPr>
      </w:pPr>
      <w:r>
        <w:t>Berechtigungskonzept</w:t>
      </w:r>
    </w:p>
    <w:p w14:paraId="30A46D5B" w14:textId="02424658" w:rsidR="003268D0" w:rsidRDefault="003268D0" w:rsidP="003268D0">
      <w:pPr>
        <w:pStyle w:val="Listenabsatz"/>
        <w:numPr>
          <w:ilvl w:val="0"/>
          <w:numId w:val="36"/>
        </w:numPr>
      </w:pPr>
      <w:r>
        <w:t>Testkonzept</w:t>
      </w:r>
    </w:p>
    <w:p w14:paraId="25418009" w14:textId="66D813F4" w:rsidR="003268D0" w:rsidRDefault="003268D0" w:rsidP="003268D0">
      <w:pPr>
        <w:pStyle w:val="Listenabsatz"/>
        <w:numPr>
          <w:ilvl w:val="0"/>
          <w:numId w:val="36"/>
        </w:numPr>
      </w:pPr>
      <w:r>
        <w:t>ISDS-Konzept</w:t>
      </w:r>
    </w:p>
    <w:p w14:paraId="44F567EC" w14:textId="77777777" w:rsidR="003268D0" w:rsidRDefault="003268D0" w:rsidP="003268D0"/>
    <w:p w14:paraId="224CA373" w14:textId="659AF123" w:rsidR="003268D0" w:rsidRDefault="003268D0" w:rsidP="00541976">
      <w:pPr>
        <w:ind w:left="360"/>
      </w:pPr>
      <w:r>
        <w:t>Die notwendige Infrastruktur muss mit Terraform realisiert werden. Dies umfasst die Bereitstellung</w:t>
      </w:r>
      <w:r>
        <w:t xml:space="preserve"> </w:t>
      </w:r>
      <w:r>
        <w:t>der erforderlichen Netzwerke (VPC, Subnets), Internet Gateway, NAT, Route Tables, IAM-Rollen</w:t>
      </w:r>
      <w:r>
        <w:t xml:space="preserve"> </w:t>
      </w:r>
      <w:r>
        <w:t>sowie des EKS-Clusters. Ein kritischer Aspekt dabei ist, den Terraform-Zustand als „Remote</w:t>
      </w:r>
      <w:r>
        <w:t xml:space="preserve"> </w:t>
      </w:r>
      <w:r>
        <w:t>Storage“ in einem S3-Bucket zu speichern. Der so entstandene Code muss in GitHub mit</w:t>
      </w:r>
      <w:r>
        <w:t xml:space="preserve"> </w:t>
      </w:r>
      <w:r>
        <w:t>Versionskontrolle hinterlegt werden. Zudem ist das Erstellen einer Pipeline erforderlich, um die</w:t>
      </w:r>
      <w:r>
        <w:t xml:space="preserve"> </w:t>
      </w:r>
      <w:r>
        <w:t>Kino-App automatisiert deployen zu können.</w:t>
      </w:r>
      <w:r>
        <w:br/>
      </w:r>
      <w:r>
        <w:br/>
      </w:r>
      <w:r>
        <w:t>Auf der eingerichteten Infrastruktur muss Chaos-Mesh installiert und konfiguriert werden. Es muss</w:t>
      </w:r>
      <w:r>
        <w:t xml:space="preserve"> </w:t>
      </w:r>
      <w:r>
        <w:t xml:space="preserve">sich dabei strikt an die Dokumentation von </w:t>
      </w:r>
      <w:hyperlink r:id="rId19" w:history="1">
        <w:r w:rsidRPr="00425013">
          <w:rPr>
            <w:rStyle w:val="Hyperlink"/>
          </w:rPr>
          <w:t>https://chaos-mesh.org/docs/production-installationusing-</w:t>
        </w:r>
      </w:hyperlink>
      <w:r>
        <w:t xml:space="preserve"> </w:t>
      </w:r>
      <w:r>
        <w:t>helm/ gehalten werden. Die folgenden Experimente müssen an der Kino</w:t>
      </w:r>
      <w:r w:rsidR="00541976">
        <w:t xml:space="preserve"> </w:t>
      </w:r>
      <w:r>
        <w:lastRenderedPageBreak/>
        <w:t>App durchgeführt</w:t>
      </w:r>
      <w:r>
        <w:t xml:space="preserve"> </w:t>
      </w:r>
      <w:r>
        <w:t>werden:</w:t>
      </w:r>
      <w:r w:rsidR="00541976">
        <w:br/>
      </w:r>
    </w:p>
    <w:p w14:paraId="712744BF" w14:textId="64956E99" w:rsidR="003268D0" w:rsidRDefault="00541976" w:rsidP="00541976">
      <w:pPr>
        <w:pStyle w:val="Listenabsatz"/>
        <w:numPr>
          <w:ilvl w:val="0"/>
          <w:numId w:val="37"/>
        </w:numPr>
      </w:pPr>
      <w:r>
        <w:t>Netzwerkchaos: Simulation von Netzwerkverzögerungen, Paketverlusten und instabilen</w:t>
      </w:r>
      <w:r>
        <w:t xml:space="preserve"> </w:t>
      </w:r>
      <w:r>
        <w:t>Netzwerkverbindungen.</w:t>
      </w:r>
    </w:p>
    <w:p w14:paraId="0A8548A7" w14:textId="36FB77C7" w:rsidR="003268D0" w:rsidRDefault="003268D0" w:rsidP="003268D0">
      <w:pPr>
        <w:pStyle w:val="Listenabsatz"/>
        <w:numPr>
          <w:ilvl w:val="0"/>
          <w:numId w:val="36"/>
        </w:numPr>
      </w:pPr>
      <w:r>
        <w:t>Podchaos: Simulation von Pod-Ausfällen und Überprüfung der Selbstheilungsfunktionen.</w:t>
      </w:r>
    </w:p>
    <w:p w14:paraId="11B9B1B4" w14:textId="015BF87D" w:rsidR="003268D0" w:rsidRDefault="003268D0" w:rsidP="003268D0">
      <w:pPr>
        <w:pStyle w:val="Listenabsatz"/>
        <w:numPr>
          <w:ilvl w:val="0"/>
          <w:numId w:val="36"/>
        </w:numPr>
      </w:pPr>
      <w:r>
        <w:t>CPU- und Speicherchaos: Künstliche Überlastung der CPU oder der Speicherressourcen.</w:t>
      </w:r>
    </w:p>
    <w:p w14:paraId="1EAEAA7A" w14:textId="77777777" w:rsidR="00541976" w:rsidRDefault="00541976" w:rsidP="00541976"/>
    <w:p w14:paraId="5CD0499D" w14:textId="3C8EB79E" w:rsidR="00541976" w:rsidRDefault="00541976" w:rsidP="00541976">
      <w:pPr>
        <w:pStyle w:val="Listenabsatz"/>
        <w:numPr>
          <w:ilvl w:val="0"/>
          <w:numId w:val="36"/>
        </w:numPr>
      </w:pPr>
      <w:r>
        <w:t>HTTP-Chaos: Manipulation von HTTP-Anfragen und -Antworten, einschließlich</w:t>
      </w:r>
      <w:r>
        <w:t xml:space="preserve"> </w:t>
      </w:r>
      <w:r>
        <w:t>Verbindungsabbruch, Einführung von Verzögerungen, Inhaltsersetzung oder -ergänzung.</w:t>
      </w:r>
    </w:p>
    <w:p w14:paraId="166C4EEE" w14:textId="5AB707A1" w:rsidR="00541976" w:rsidRDefault="00541976" w:rsidP="00541976">
      <w:pPr>
        <w:pStyle w:val="Listenabsatz"/>
        <w:numPr>
          <w:ilvl w:val="0"/>
          <w:numId w:val="36"/>
        </w:numPr>
      </w:pPr>
      <w:r>
        <w:t>Service-Abhängigkeiten: Simulation von Ausfällen in Abhängigkeiten (wie Datenbanken), um die</w:t>
      </w:r>
      <w:r>
        <w:t xml:space="preserve"> </w:t>
      </w:r>
      <w:r>
        <w:t>Auswirkungen auf die Anwendung zu beobachten.</w:t>
      </w:r>
    </w:p>
    <w:p w14:paraId="07AED740" w14:textId="7A21BEB3" w:rsidR="00541976" w:rsidRDefault="00541976" w:rsidP="00541976">
      <w:pPr>
        <w:pStyle w:val="berschrift3"/>
      </w:pPr>
      <w:r>
        <w:t>Prüfbare/Messbare Ziele</w:t>
      </w:r>
    </w:p>
    <w:p w14:paraId="714A621D" w14:textId="0EDF65B9" w:rsidR="00541976" w:rsidRDefault="00541976" w:rsidP="00541976">
      <w:r w:rsidRPr="00541976">
        <w:t>Infrastruktur mit Terraform:</w:t>
      </w:r>
    </w:p>
    <w:p w14:paraId="1A4D8D69" w14:textId="6697AFBF" w:rsidR="00541976" w:rsidRDefault="00541976" w:rsidP="00541976">
      <w:pPr>
        <w:pStyle w:val="Listenabsatz"/>
        <w:numPr>
          <w:ilvl w:val="0"/>
          <w:numId w:val="36"/>
        </w:numPr>
      </w:pPr>
      <w:r>
        <w:t>Bereitstellung der vollständigen Infrastruktur.</w:t>
      </w:r>
    </w:p>
    <w:p w14:paraId="2C36BB94" w14:textId="40DE5F78" w:rsidR="00541976" w:rsidRDefault="00541976" w:rsidP="00541976">
      <w:pPr>
        <w:pStyle w:val="Listenabsatz"/>
        <w:numPr>
          <w:ilvl w:val="0"/>
          <w:numId w:val="36"/>
        </w:numPr>
      </w:pPr>
      <w:r>
        <w:t>Implementierung und Dokumentation von VPC, Subnets, Internet Gateway, NAT, Route Tables,</w:t>
      </w:r>
    </w:p>
    <w:p w14:paraId="4AC6ECB7" w14:textId="77777777" w:rsidR="00541976" w:rsidRDefault="00541976" w:rsidP="00541976">
      <w:pPr>
        <w:pStyle w:val="Listenabsatz"/>
        <w:numPr>
          <w:ilvl w:val="0"/>
          <w:numId w:val="38"/>
        </w:numPr>
      </w:pPr>
      <w:r>
        <w:t>IAM-Rollen und EKS-Cluster unter Verwendung von Terraform.</w:t>
      </w:r>
    </w:p>
    <w:p w14:paraId="4C73FB0D" w14:textId="3582EA12" w:rsidR="00541976" w:rsidRDefault="00541976" w:rsidP="00541976">
      <w:pPr>
        <w:pStyle w:val="Listenabsatz"/>
        <w:numPr>
          <w:ilvl w:val="0"/>
          <w:numId w:val="38"/>
        </w:numPr>
      </w:pPr>
      <w:r>
        <w:t>Sicherstellung, dass der Terraform-Zustand sicher in einem S3-Bucket als „Remote Storage“</w:t>
      </w:r>
    </w:p>
    <w:p w14:paraId="6EC45505" w14:textId="18730202" w:rsidR="00541976" w:rsidRDefault="00541976" w:rsidP="00541976">
      <w:pPr>
        <w:pStyle w:val="Listenabsatz"/>
        <w:numPr>
          <w:ilvl w:val="0"/>
          <w:numId w:val="38"/>
        </w:numPr>
      </w:pPr>
      <w:r>
        <w:t>gespeichert ist.</w:t>
      </w:r>
    </w:p>
    <w:p w14:paraId="6E2AC120" w14:textId="77777777" w:rsidR="00541976" w:rsidRDefault="00541976" w:rsidP="00541976"/>
    <w:p w14:paraId="57397A3F" w14:textId="77777777" w:rsidR="00541976" w:rsidRDefault="00541976" w:rsidP="00541976">
      <w:r>
        <w:t>Automatisierte Deployment-Pipeline:</w:t>
      </w:r>
    </w:p>
    <w:p w14:paraId="34E8C0CB" w14:textId="480D2C08" w:rsidR="00541976" w:rsidRDefault="00541976" w:rsidP="00541976">
      <w:pPr>
        <w:pStyle w:val="Listenabsatz"/>
        <w:numPr>
          <w:ilvl w:val="0"/>
          <w:numId w:val="38"/>
        </w:numPr>
      </w:pPr>
      <w:r>
        <w:t>Erstellung und Implementierung der CI/CD-Pipeline in "Github Actions" die automatisches</w:t>
      </w:r>
      <w:r>
        <w:t xml:space="preserve"> </w:t>
      </w:r>
      <w:r>
        <w:t>Deployment der Kino-App ermöglicht.</w:t>
      </w:r>
    </w:p>
    <w:p w14:paraId="7F583A75" w14:textId="4AC2C76E" w:rsidR="00541976" w:rsidRDefault="00541976" w:rsidP="00541976">
      <w:pPr>
        <w:pStyle w:val="Listenabsatz"/>
        <w:numPr>
          <w:ilvl w:val="0"/>
          <w:numId w:val="39"/>
        </w:numPr>
      </w:pPr>
      <w:r>
        <w:t>Podchaos muss mindestens in die Deployment-Pipeline integriert werden, um die</w:t>
      </w:r>
      <w:r>
        <w:t xml:space="preserve"> </w:t>
      </w:r>
      <w:r>
        <w:t>Anwendungsmöglichkeiten von Chaos-Mesh in automatisierten Deployments zu demonstrieren.</w:t>
      </w:r>
    </w:p>
    <w:p w14:paraId="467BDEF7" w14:textId="77777777" w:rsidR="00541976" w:rsidRDefault="00541976" w:rsidP="00541976"/>
    <w:p w14:paraId="615EE91B" w14:textId="77777777" w:rsidR="00541976" w:rsidRDefault="00541976" w:rsidP="00541976">
      <w:r>
        <w:t>Installation und Konfiguration von Chaos-Mesh:</w:t>
      </w:r>
    </w:p>
    <w:p w14:paraId="11219C7C" w14:textId="1D31FF4E" w:rsidR="00541976" w:rsidRDefault="00541976" w:rsidP="00541976">
      <w:pPr>
        <w:pStyle w:val="Listenabsatz"/>
        <w:numPr>
          <w:ilvl w:val="0"/>
          <w:numId w:val="39"/>
        </w:numPr>
      </w:pPr>
      <w:r>
        <w:t>Erfolgreiche Installation und Konfiguration von Chaos-Mesh auf der eingerichteten Infrastruktur.</w:t>
      </w:r>
    </w:p>
    <w:p w14:paraId="2C81D81B" w14:textId="6566AA89" w:rsidR="00541976" w:rsidRDefault="00541976" w:rsidP="00541976">
      <w:pPr>
        <w:pStyle w:val="Listenabsatz"/>
        <w:numPr>
          <w:ilvl w:val="0"/>
          <w:numId w:val="39"/>
        </w:numPr>
      </w:pPr>
      <w:r>
        <w:t>Durchführung aller geplanten Experimente (Netzwerkchaos, Podchaos, CPU- und Speicherchaos,</w:t>
      </w:r>
      <w:r>
        <w:t xml:space="preserve"> </w:t>
      </w:r>
      <w:r>
        <w:t>HTTP-Chaos, Service-Abhängigkeiten).</w:t>
      </w:r>
    </w:p>
    <w:p w14:paraId="2A0446A1" w14:textId="77777777" w:rsidR="00541976" w:rsidRDefault="00541976" w:rsidP="00541976"/>
    <w:p w14:paraId="1D86FD85" w14:textId="77777777" w:rsidR="00541976" w:rsidRDefault="00541976" w:rsidP="00541976">
      <w:r>
        <w:t>GitHub-Versionierung:</w:t>
      </w:r>
    </w:p>
    <w:p w14:paraId="43B5D54A" w14:textId="39623E91" w:rsidR="00541976" w:rsidRDefault="00541976" w:rsidP="00541976">
      <w:pPr>
        <w:pStyle w:val="Listenabsatz"/>
        <w:numPr>
          <w:ilvl w:val="0"/>
          <w:numId w:val="39"/>
        </w:numPr>
      </w:pPr>
      <w:r>
        <w:t>Jeglicher Code und Dokumentation müssen in Github versioniert werden. Es muss mindestens</w:t>
      </w:r>
      <w:r>
        <w:t xml:space="preserve"> </w:t>
      </w:r>
      <w:r>
        <w:t>einen tagesaktuellen commit geben. Ein neues Repository für die IPA muss erstellt werden.</w:t>
      </w:r>
    </w:p>
    <w:p w14:paraId="7018510E" w14:textId="77777777" w:rsidR="00541976" w:rsidRDefault="00541976" w:rsidP="00541976"/>
    <w:p w14:paraId="310A9239" w14:textId="77777777" w:rsidR="00541976" w:rsidRDefault="00541976" w:rsidP="00541976">
      <w:r>
        <w:t>YAML-Codierung:</w:t>
      </w:r>
    </w:p>
    <w:p w14:paraId="1A6C1E3A" w14:textId="5A774C0C" w:rsidR="00541976" w:rsidRDefault="00541976" w:rsidP="00541976">
      <w:pPr>
        <w:pStyle w:val="Listenabsatz"/>
        <w:numPr>
          <w:ilvl w:val="0"/>
          <w:numId w:val="39"/>
        </w:numPr>
      </w:pPr>
      <w:r>
        <w:t>Implementierung der Chaos-Experimente mittels YAML als wiederverwendbarer Code</w:t>
      </w:r>
    </w:p>
    <w:p w14:paraId="6490EA79" w14:textId="77777777" w:rsidR="00541976" w:rsidRDefault="00541976" w:rsidP="00541976"/>
    <w:p w14:paraId="6CEFA5D3" w14:textId="77777777" w:rsidR="00541976" w:rsidRDefault="00541976" w:rsidP="00541976">
      <w:r>
        <w:t>Chaos Engineering Experimente:</w:t>
      </w:r>
    </w:p>
    <w:p w14:paraId="75A2FE38" w14:textId="5797F5B7" w:rsidR="00541976" w:rsidRDefault="00541976" w:rsidP="00541976">
      <w:pPr>
        <w:pStyle w:val="Listenabsatz"/>
        <w:numPr>
          <w:ilvl w:val="0"/>
          <w:numId w:val="39"/>
        </w:numPr>
      </w:pPr>
      <w:r>
        <w:t>Die Auswirkung der Chaos-Experimente auf die Kino App müssen analysiert werden mit Hilfe von</w:t>
      </w:r>
      <w:r>
        <w:t xml:space="preserve"> </w:t>
      </w:r>
      <w:r>
        <w:t xml:space="preserve">CloudWatch. Dabei ist es wichtig, dass erkannt wird, welche Metriken sich </w:t>
      </w:r>
      <w:r>
        <w:lastRenderedPageBreak/>
        <w:t>durch die Chaos-</w:t>
      </w:r>
      <w:r>
        <w:t xml:space="preserve"> </w:t>
      </w:r>
      <w:r>
        <w:t>Experimente verändern (z.B. Latenz). Dies ist als Beispiel in der Anleitung für das Fachteam zu</w:t>
      </w:r>
      <w:r>
        <w:t xml:space="preserve"> </w:t>
      </w:r>
      <w:r>
        <w:t>dokumentieren.</w:t>
      </w:r>
    </w:p>
    <w:p w14:paraId="35F57373" w14:textId="77777777" w:rsidR="00541976" w:rsidRDefault="00541976" w:rsidP="00541976"/>
    <w:p w14:paraId="64B7EE85" w14:textId="4A055730" w:rsidR="00541976" w:rsidRDefault="00541976" w:rsidP="00541976">
      <w:r>
        <w:t>Dokumentation und Anleitung:</w:t>
      </w:r>
    </w:p>
    <w:p w14:paraId="61097F02" w14:textId="6A906E52" w:rsidR="00541976" w:rsidRDefault="00541976" w:rsidP="00541976">
      <w:pPr>
        <w:pStyle w:val="Listenabsatz"/>
        <w:numPr>
          <w:ilvl w:val="0"/>
          <w:numId w:val="39"/>
        </w:numPr>
      </w:pPr>
      <w:r>
        <w:t>Erstellung einer umfassenden, schrittweisen Anleitung zur Implementierung und Nutzung von</w:t>
      </w:r>
      <w:r>
        <w:t xml:space="preserve"> </w:t>
      </w:r>
      <w:r>
        <w:t>Chaos-Mesh in Projekten zur Verbesserung der Systemresilienz.</w:t>
      </w:r>
    </w:p>
    <w:p w14:paraId="0DF53D13" w14:textId="77777777" w:rsidR="00541976" w:rsidRDefault="00541976" w:rsidP="00541976"/>
    <w:p w14:paraId="691D2742" w14:textId="73EF8470" w:rsidR="00541976" w:rsidRDefault="00541976" w:rsidP="00541976">
      <w:pPr>
        <w:pStyle w:val="berschrift3"/>
      </w:pPr>
      <w:r>
        <w:t>Zu erstellende Dokumentation</w:t>
      </w:r>
    </w:p>
    <w:p w14:paraId="34EECE23" w14:textId="4A05F129" w:rsidR="00541976" w:rsidRDefault="00541976" w:rsidP="00541976">
      <w:pPr>
        <w:pStyle w:val="Listenabsatz"/>
        <w:numPr>
          <w:ilvl w:val="0"/>
          <w:numId w:val="39"/>
        </w:numPr>
      </w:pPr>
      <w:r w:rsidRPr="00541976">
        <w:t>Benutzerhandbuch: Anleitung zur Verwendung von Chaos Mesh fürs technische Team</w:t>
      </w:r>
    </w:p>
    <w:p w14:paraId="456C732A" w14:textId="324437DA" w:rsidR="00541976" w:rsidRDefault="00541976" w:rsidP="00541976">
      <w:pPr>
        <w:pStyle w:val="berschrift3"/>
      </w:pPr>
      <w:r>
        <w:t>Meilensteine</w:t>
      </w:r>
    </w:p>
    <w:p w14:paraId="55941DEA" w14:textId="52CBFBC8" w:rsidR="00541976" w:rsidRDefault="00541976" w:rsidP="00541976">
      <w:pPr>
        <w:pStyle w:val="Listenabsatz"/>
        <w:numPr>
          <w:ilvl w:val="0"/>
          <w:numId w:val="39"/>
        </w:numPr>
      </w:pPr>
      <w:r>
        <w:t>Erfolgreiche provisionierung der Infrastruktur</w:t>
      </w:r>
    </w:p>
    <w:p w14:paraId="2E4C7AD1" w14:textId="45AB7A6C" w:rsidR="00541976" w:rsidRDefault="00541976" w:rsidP="00541976">
      <w:pPr>
        <w:pStyle w:val="Listenabsatz"/>
        <w:numPr>
          <w:ilvl w:val="0"/>
          <w:numId w:val="39"/>
        </w:numPr>
      </w:pPr>
      <w:r>
        <w:t>Erfolgreiche Installation von Chaos-Mesh</w:t>
      </w:r>
    </w:p>
    <w:p w14:paraId="4710717A" w14:textId="576631A5" w:rsidR="00541976" w:rsidRDefault="00541976" w:rsidP="00541976">
      <w:pPr>
        <w:pStyle w:val="Listenabsatz"/>
        <w:numPr>
          <w:ilvl w:val="0"/>
          <w:numId w:val="39"/>
        </w:numPr>
      </w:pPr>
      <w:r>
        <w:t>Erfolgreiches erstellen der gennanten Experimente</w:t>
      </w:r>
    </w:p>
    <w:p w14:paraId="5CDE2F15" w14:textId="045B6D43" w:rsidR="00541976" w:rsidRDefault="00541976" w:rsidP="00541976">
      <w:pPr>
        <w:pStyle w:val="Listenabsatz"/>
        <w:numPr>
          <w:ilvl w:val="0"/>
          <w:numId w:val="39"/>
        </w:numPr>
      </w:pPr>
      <w:r>
        <w:t>Erfolgreiche Durchführung der Experimente</w:t>
      </w:r>
    </w:p>
    <w:p w14:paraId="52C129B2" w14:textId="783B9331" w:rsidR="00541976" w:rsidRDefault="00541976" w:rsidP="00541976">
      <w:pPr>
        <w:pStyle w:val="Listenabsatz"/>
        <w:numPr>
          <w:ilvl w:val="0"/>
          <w:numId w:val="39"/>
        </w:numPr>
      </w:pPr>
      <w:r>
        <w:t>Erfolgreiche analyse Auswirkung auf die Kino App</w:t>
      </w:r>
    </w:p>
    <w:p w14:paraId="57696F2C" w14:textId="653924EE" w:rsidR="00541976" w:rsidRDefault="00541976" w:rsidP="00541976">
      <w:pPr>
        <w:pStyle w:val="Listenabsatz"/>
        <w:numPr>
          <w:ilvl w:val="0"/>
          <w:numId w:val="39"/>
        </w:numPr>
      </w:pPr>
      <w:r>
        <w:t>Erfolgreiche Implementierung eines Tests in der Pipeline</w:t>
      </w:r>
    </w:p>
    <w:p w14:paraId="02DADF34" w14:textId="5B491342" w:rsidR="00541976" w:rsidRDefault="00541976" w:rsidP="00541976">
      <w:pPr>
        <w:pStyle w:val="Listenabsatz"/>
        <w:numPr>
          <w:ilvl w:val="0"/>
          <w:numId w:val="39"/>
        </w:numPr>
      </w:pPr>
      <w:r>
        <w:t>Dokumentation der Ergebnisse</w:t>
      </w:r>
    </w:p>
    <w:p w14:paraId="17B3BFA3" w14:textId="17D08D95" w:rsidR="00541976" w:rsidRDefault="00541976" w:rsidP="00541976">
      <w:pPr>
        <w:pStyle w:val="Listenabsatz"/>
        <w:numPr>
          <w:ilvl w:val="0"/>
          <w:numId w:val="39"/>
        </w:numPr>
      </w:pPr>
      <w:r>
        <w:t>Abschluss des IPA Berichts (Technische Dokumentation, Benutzerhandbuch etc.)</w:t>
      </w:r>
    </w:p>
    <w:p w14:paraId="0B7C80EB" w14:textId="157437F3" w:rsidR="00541976" w:rsidRDefault="00541976" w:rsidP="00541976">
      <w:pPr>
        <w:pStyle w:val="berschrift3"/>
      </w:pPr>
      <w:r>
        <w:t>Funktionale Anforderungen</w:t>
      </w:r>
    </w:p>
    <w:p w14:paraId="482DB9CD" w14:textId="1BDD6308" w:rsidR="00020573" w:rsidRDefault="00020573" w:rsidP="00020573">
      <w:pPr>
        <w:pStyle w:val="Listenabsatz"/>
        <w:numPr>
          <w:ilvl w:val="0"/>
          <w:numId w:val="39"/>
        </w:numPr>
      </w:pPr>
      <w:r>
        <w:t>Bereitstellung der notwendigen Infrastruktur mit Terraform: Automatisierung der</w:t>
      </w:r>
      <w:r>
        <w:t xml:space="preserve"> </w:t>
      </w:r>
      <w:r>
        <w:t>Infrastrukturerstellung, einschließlich Netzwerke (VPC, Subnets), Internet Gateway, NAT, Route</w:t>
      </w:r>
      <w:r>
        <w:t xml:space="preserve"> </w:t>
      </w:r>
      <w:r>
        <w:t>Tables, IAM-Rollen, und des EKS-Clusters.</w:t>
      </w:r>
    </w:p>
    <w:p w14:paraId="771E7576" w14:textId="0A3A7AB8" w:rsidR="00020573" w:rsidRDefault="00020573" w:rsidP="00020573">
      <w:pPr>
        <w:pStyle w:val="Listenabsatz"/>
        <w:numPr>
          <w:ilvl w:val="0"/>
          <w:numId w:val="39"/>
        </w:numPr>
      </w:pPr>
      <w:r>
        <w:t>Implementierung von Chaos-Experimenten: Durchführung von spezifizierten Chaos-Experimenten</w:t>
      </w:r>
      <w:r>
        <w:t xml:space="preserve"> </w:t>
      </w:r>
      <w:r>
        <w:t>(Netzwerkchaos, Podchaos, CPU- und Speicherchaos, HTTP-Chaos, Service-Abhängigkeiten) an der</w:t>
      </w:r>
      <w:r>
        <w:t xml:space="preserve"> </w:t>
      </w:r>
      <w:r>
        <w:t>Kino-App.</w:t>
      </w:r>
    </w:p>
    <w:p w14:paraId="52010E22" w14:textId="0D5EB30D" w:rsidR="00020573" w:rsidRDefault="00020573" w:rsidP="00020573">
      <w:pPr>
        <w:pStyle w:val="Listenabsatz"/>
        <w:numPr>
          <w:ilvl w:val="0"/>
          <w:numId w:val="39"/>
        </w:numPr>
      </w:pPr>
      <w:r>
        <w:t>Analyse der Auswirkungen von Chaos-Experimenten: Nutzung von CloudWatch zur Überwachung</w:t>
      </w:r>
      <w:r>
        <w:t xml:space="preserve"> </w:t>
      </w:r>
      <w:r>
        <w:t>und Analyse der durch die Chaos-Experimente veränderten Metriken (z.B. Latenz).</w:t>
      </w:r>
    </w:p>
    <w:p w14:paraId="4226148F" w14:textId="728F52C6" w:rsidR="00020573" w:rsidRDefault="00020573" w:rsidP="00020573">
      <w:pPr>
        <w:pStyle w:val="Listenabsatz"/>
        <w:numPr>
          <w:ilvl w:val="0"/>
          <w:numId w:val="39"/>
        </w:numPr>
      </w:pPr>
      <w:r>
        <w:t>Integration eines Chaos-Experiments in die Deployment-Pipeline: Automatisierung der Einbindung</w:t>
      </w:r>
      <w:r>
        <w:t xml:space="preserve"> </w:t>
      </w:r>
      <w:r>
        <w:t>mindestens eines Chaos-Experiments in den Deployment-Prozess der Kino-App.</w:t>
      </w:r>
    </w:p>
    <w:p w14:paraId="2D3C0948" w14:textId="2538DA5D" w:rsidR="00020573" w:rsidRDefault="00020573" w:rsidP="00020573">
      <w:pPr>
        <w:pStyle w:val="Listenabsatz"/>
        <w:numPr>
          <w:ilvl w:val="0"/>
          <w:numId w:val="39"/>
        </w:numPr>
      </w:pPr>
      <w:r>
        <w:t>Erstellung einer Anleitung: Entwicklung einer detaillierten Anleitung zur Implementierung von</w:t>
      </w:r>
      <w:r>
        <w:t xml:space="preserve"> </w:t>
      </w:r>
      <w:r>
        <w:t>Chaos-Mesh in zukünftigen Projekten und zur kontinuierlichen Verbesserung der</w:t>
      </w:r>
      <w:r>
        <w:t xml:space="preserve"> </w:t>
      </w:r>
      <w:r>
        <w:t>Systemresilienz.</w:t>
      </w:r>
    </w:p>
    <w:p w14:paraId="20DC60E8" w14:textId="3235F388" w:rsidR="00020573" w:rsidRDefault="00020573" w:rsidP="00020573">
      <w:pPr>
        <w:pStyle w:val="berschrift3"/>
      </w:pPr>
      <w:r>
        <w:t>Nicht-funktionale Anforderungen</w:t>
      </w:r>
    </w:p>
    <w:p w14:paraId="56F7582D" w14:textId="6BE0B643" w:rsidR="00020573" w:rsidRDefault="00020573" w:rsidP="00020573">
      <w:pPr>
        <w:pStyle w:val="Listenabsatz"/>
        <w:numPr>
          <w:ilvl w:val="0"/>
          <w:numId w:val="39"/>
        </w:numPr>
      </w:pPr>
      <w:r>
        <w:lastRenderedPageBreak/>
        <w:t>Verwendung von Remote Storage für Terraform-Zustand: Speicherung des Terraform-Zustands in</w:t>
      </w:r>
      <w:r>
        <w:t xml:space="preserve"> </w:t>
      </w:r>
      <w:r>
        <w:t>einem S3-Bucket.</w:t>
      </w:r>
    </w:p>
    <w:p w14:paraId="381B3F8D" w14:textId="2F161EE3" w:rsidR="00020573" w:rsidRDefault="00020573" w:rsidP="00020573">
      <w:pPr>
        <w:pStyle w:val="Listenabsatz"/>
        <w:numPr>
          <w:ilvl w:val="0"/>
          <w:numId w:val="39"/>
        </w:numPr>
      </w:pPr>
      <w:r>
        <w:t>Versionskontrolle: Speicherung des gesamten Codes, inklusive Terraform und YAML für Chaos-</w:t>
      </w:r>
      <w:r>
        <w:t xml:space="preserve"> </w:t>
      </w:r>
      <w:r>
        <w:t>Experimente, in GitHub.</w:t>
      </w:r>
    </w:p>
    <w:p w14:paraId="2E82529F" w14:textId="66B68601" w:rsidR="00020573" w:rsidRDefault="00020573" w:rsidP="00020573">
      <w:pPr>
        <w:pStyle w:val="Listenabsatz"/>
        <w:numPr>
          <w:ilvl w:val="0"/>
          <w:numId w:val="39"/>
        </w:numPr>
      </w:pPr>
      <w:r>
        <w:t>Automatisiertes Deployment: Entwicklung einer Pipeline, die ein automatisiertes Deployen der</w:t>
      </w:r>
      <w:r>
        <w:t xml:space="preserve"> </w:t>
      </w:r>
      <w:r>
        <w:t>Kino-App ermöglicht.</w:t>
      </w:r>
    </w:p>
    <w:p w14:paraId="51CD62F2" w14:textId="621A83DD" w:rsidR="00020573" w:rsidRDefault="00020573" w:rsidP="00020573">
      <w:pPr>
        <w:pStyle w:val="Listenabsatz"/>
        <w:numPr>
          <w:ilvl w:val="0"/>
          <w:numId w:val="39"/>
        </w:numPr>
      </w:pPr>
      <w:r>
        <w:t>Wiederverwendbarkeit von Code: Implementierung der Chaos-Experimente als</w:t>
      </w:r>
      <w:r>
        <w:t xml:space="preserve"> </w:t>
      </w:r>
      <w:r>
        <w:t>wiederverwendbaren Code mittels YAML.</w:t>
      </w:r>
    </w:p>
    <w:p w14:paraId="3E3157A1" w14:textId="60D50A31" w:rsidR="00020573" w:rsidRPr="00020573" w:rsidRDefault="00020573" w:rsidP="00020573">
      <w:pPr>
        <w:pStyle w:val="Listenabsatz"/>
        <w:numPr>
          <w:ilvl w:val="0"/>
          <w:numId w:val="39"/>
        </w:numPr>
      </w:pPr>
      <w:r>
        <w:t>Dokumentation: Bereitstellung einer klaren, schrittweisen Anleitung für das Fachteam,</w:t>
      </w:r>
      <w:r>
        <w:t xml:space="preserve"> </w:t>
      </w:r>
      <w:r>
        <w:t>einschließlich Beispielen, wie die Auswirkungen der Chaos-Experimente erkannt und analysiert</w:t>
      </w:r>
      <w:r>
        <w:t xml:space="preserve"> </w:t>
      </w:r>
      <w:r>
        <w:t>werden können.</w:t>
      </w:r>
    </w:p>
    <w:p w14:paraId="1FC57D4D" w14:textId="286DE3EE" w:rsidR="003268D0" w:rsidRDefault="003268D0" w:rsidP="003268D0">
      <w:pPr>
        <w:pStyle w:val="berschrift2"/>
      </w:pPr>
      <w:r>
        <w:t>Mittel und Methoden</w:t>
      </w:r>
    </w:p>
    <w:p w14:paraId="66A53EE4" w14:textId="50B92F4F" w:rsidR="00020573" w:rsidRDefault="00020573" w:rsidP="00020573">
      <w:pPr>
        <w:pStyle w:val="berschrift3"/>
      </w:pPr>
      <w:r>
        <w:t>Mittel</w:t>
      </w:r>
    </w:p>
    <w:p w14:paraId="37CDEB0D" w14:textId="2EF4BFD3" w:rsidR="00020573" w:rsidRDefault="00020573" w:rsidP="00020573">
      <w:pPr>
        <w:pStyle w:val="Listenabsatz"/>
        <w:numPr>
          <w:ilvl w:val="0"/>
          <w:numId w:val="39"/>
        </w:numPr>
      </w:pPr>
      <w:r>
        <w:t>"Chaos Mesh" als das Hauptwerkzeug für Chaos-Experimente.</w:t>
      </w:r>
    </w:p>
    <w:p w14:paraId="71BF2617" w14:textId="2847F8A7" w:rsidR="00020573" w:rsidRDefault="00020573" w:rsidP="00020573">
      <w:pPr>
        <w:pStyle w:val="Listenabsatz"/>
        <w:numPr>
          <w:ilvl w:val="0"/>
          <w:numId w:val="39"/>
        </w:numPr>
      </w:pPr>
      <w:r>
        <w:t>"CloudWatch" Zur Überwachung und Analyse der Systemleistung und -stabilität.</w:t>
      </w:r>
    </w:p>
    <w:p w14:paraId="4D252E6D" w14:textId="30FA5583" w:rsidR="00020573" w:rsidRDefault="00020573" w:rsidP="00020573">
      <w:pPr>
        <w:pStyle w:val="Listenabsatz"/>
        <w:numPr>
          <w:ilvl w:val="0"/>
          <w:numId w:val="39"/>
        </w:numPr>
      </w:pPr>
      <w:r>
        <w:t>"Github" als Versionierungs Tool</w:t>
      </w:r>
    </w:p>
    <w:p w14:paraId="2672DEFF" w14:textId="31878F9E" w:rsidR="00020573" w:rsidRDefault="00020573" w:rsidP="00020573">
      <w:pPr>
        <w:pStyle w:val="Listenabsatz"/>
        <w:numPr>
          <w:ilvl w:val="0"/>
          <w:numId w:val="39"/>
        </w:numPr>
      </w:pPr>
      <w:r>
        <w:t>"Github Actions" als Pipeline Tool</w:t>
      </w:r>
    </w:p>
    <w:p w14:paraId="1FE1967C" w14:textId="6BE5F2E2" w:rsidR="00020573" w:rsidRDefault="00020573" w:rsidP="00020573">
      <w:pPr>
        <w:pStyle w:val="Listenabsatz"/>
        <w:numPr>
          <w:ilvl w:val="0"/>
          <w:numId w:val="39"/>
        </w:numPr>
      </w:pPr>
      <w:r>
        <w:t>"S3 Bucket" zum speichern des Terraform States</w:t>
      </w:r>
    </w:p>
    <w:p w14:paraId="2C56CF37" w14:textId="60DA44AF" w:rsidR="00020573" w:rsidRDefault="00020573" w:rsidP="00020573">
      <w:pPr>
        <w:pStyle w:val="Listenabsatz"/>
        <w:numPr>
          <w:ilvl w:val="0"/>
          <w:numId w:val="39"/>
        </w:numPr>
      </w:pPr>
      <w:r>
        <w:t>"Terraform" zum provisionieren von Infrastruktur</w:t>
      </w:r>
    </w:p>
    <w:p w14:paraId="1958455A" w14:textId="6E3EA198" w:rsidR="00020573" w:rsidRDefault="00020573" w:rsidP="00020573">
      <w:pPr>
        <w:pStyle w:val="Listenabsatz"/>
        <w:numPr>
          <w:ilvl w:val="0"/>
          <w:numId w:val="39"/>
        </w:numPr>
      </w:pPr>
      <w:r>
        <w:t>VSCode</w:t>
      </w:r>
    </w:p>
    <w:p w14:paraId="6A695566" w14:textId="45A3D889" w:rsidR="00020573" w:rsidRPr="00020573" w:rsidRDefault="00020573" w:rsidP="00020573">
      <w:pPr>
        <w:pStyle w:val="Listenabsatz"/>
        <w:numPr>
          <w:ilvl w:val="0"/>
          <w:numId w:val="39"/>
        </w:numPr>
        <w:rPr>
          <w:lang w:val="en-US"/>
        </w:rPr>
      </w:pPr>
      <w:r w:rsidRPr="00020573">
        <w:rPr>
          <w:lang w:val="en-US"/>
        </w:rPr>
        <w:t>BYOD</w:t>
      </w:r>
    </w:p>
    <w:p w14:paraId="65FE23BC" w14:textId="2F87E50E" w:rsidR="00020573" w:rsidRPr="00020573" w:rsidRDefault="00020573" w:rsidP="00020573">
      <w:pPr>
        <w:pStyle w:val="Listenabsatz"/>
        <w:numPr>
          <w:ilvl w:val="0"/>
          <w:numId w:val="39"/>
        </w:numPr>
        <w:rPr>
          <w:lang w:val="en-US"/>
        </w:rPr>
      </w:pPr>
      <w:r w:rsidRPr="00020573">
        <w:rPr>
          <w:lang w:val="en-US"/>
        </w:rPr>
        <w:t>Office 365</w:t>
      </w:r>
    </w:p>
    <w:p w14:paraId="61ADE2E6" w14:textId="5C7F965F" w:rsidR="00020573" w:rsidRPr="00020573" w:rsidRDefault="00020573" w:rsidP="00020573">
      <w:pPr>
        <w:pStyle w:val="Listenabsatz"/>
        <w:numPr>
          <w:ilvl w:val="0"/>
          <w:numId w:val="39"/>
        </w:numPr>
        <w:rPr>
          <w:lang w:val="en-US"/>
        </w:rPr>
      </w:pPr>
      <w:r w:rsidRPr="00020573">
        <w:rPr>
          <w:lang w:val="en-US"/>
        </w:rPr>
        <w:t>AWS</w:t>
      </w:r>
    </w:p>
    <w:p w14:paraId="66E67834" w14:textId="3A68A4CB" w:rsidR="00020573" w:rsidRPr="00020573" w:rsidRDefault="00020573" w:rsidP="00020573">
      <w:pPr>
        <w:pStyle w:val="Listenabsatz"/>
        <w:numPr>
          <w:ilvl w:val="0"/>
          <w:numId w:val="39"/>
        </w:numPr>
        <w:rPr>
          <w:lang w:val="en-US"/>
        </w:rPr>
      </w:pPr>
      <w:r w:rsidRPr="00020573">
        <w:rPr>
          <w:lang w:val="en-US"/>
        </w:rPr>
        <w:t>Linux</w:t>
      </w:r>
    </w:p>
    <w:p w14:paraId="329E5D40" w14:textId="70941A4D" w:rsidR="00020573" w:rsidRPr="00020573" w:rsidRDefault="00020573" w:rsidP="00020573">
      <w:pPr>
        <w:pStyle w:val="Listenabsatz"/>
        <w:numPr>
          <w:ilvl w:val="0"/>
          <w:numId w:val="39"/>
        </w:numPr>
        <w:rPr>
          <w:lang w:val="en-US"/>
        </w:rPr>
      </w:pPr>
      <w:r w:rsidRPr="00020573">
        <w:rPr>
          <w:lang w:val="en-US"/>
        </w:rPr>
        <w:t>Helm</w:t>
      </w:r>
    </w:p>
    <w:p w14:paraId="006C2B7B" w14:textId="399F94DA" w:rsidR="00020573" w:rsidRPr="00020573" w:rsidRDefault="00020573" w:rsidP="00020573">
      <w:pPr>
        <w:pStyle w:val="Listenabsatz"/>
        <w:numPr>
          <w:ilvl w:val="0"/>
          <w:numId w:val="39"/>
        </w:numPr>
        <w:rPr>
          <w:lang w:val="en-US"/>
        </w:rPr>
      </w:pPr>
      <w:r w:rsidRPr="00020573">
        <w:rPr>
          <w:lang w:val="en-US"/>
        </w:rPr>
        <w:t>Terraform</w:t>
      </w:r>
    </w:p>
    <w:p w14:paraId="50CCCF3F" w14:textId="6F94DA3D" w:rsidR="00020573" w:rsidRDefault="00020573" w:rsidP="00020573">
      <w:pPr>
        <w:pStyle w:val="Listenabsatz"/>
        <w:numPr>
          <w:ilvl w:val="0"/>
          <w:numId w:val="39"/>
        </w:numPr>
      </w:pPr>
      <w:r>
        <w:t>EKS (Kubernetes)</w:t>
      </w:r>
    </w:p>
    <w:p w14:paraId="5C377B41" w14:textId="5F722356" w:rsidR="00020573" w:rsidRDefault="00020573" w:rsidP="00020573">
      <w:pPr>
        <w:pStyle w:val="Listenabsatz"/>
        <w:numPr>
          <w:ilvl w:val="0"/>
          <w:numId w:val="39"/>
        </w:numPr>
      </w:pPr>
      <w:r>
        <w:t>Firmenstandard für Dokumentationen (Layout, Fonts, Formatierung)</w:t>
      </w:r>
    </w:p>
    <w:p w14:paraId="463E6338" w14:textId="556FADEF" w:rsidR="00020573" w:rsidRDefault="00020573" w:rsidP="00020573">
      <w:pPr>
        <w:pStyle w:val="Listenabsatz"/>
        <w:numPr>
          <w:ilvl w:val="0"/>
          <w:numId w:val="39"/>
        </w:numPr>
      </w:pPr>
      <w:r>
        <w:t>Helm</w:t>
      </w:r>
    </w:p>
    <w:p w14:paraId="7D5407BB" w14:textId="524F5C09" w:rsidR="00020573" w:rsidRDefault="00020573" w:rsidP="00020573">
      <w:pPr>
        <w:pStyle w:val="berschrift3"/>
      </w:pPr>
      <w:r>
        <w:t>Methoden</w:t>
      </w:r>
    </w:p>
    <w:p w14:paraId="0350C28A" w14:textId="56FB845E" w:rsidR="00020573" w:rsidRDefault="00020573" w:rsidP="00020573">
      <w:pPr>
        <w:pStyle w:val="Listenabsatz"/>
        <w:numPr>
          <w:ilvl w:val="0"/>
          <w:numId w:val="39"/>
        </w:numPr>
      </w:pPr>
      <w:r>
        <w:t>GitOps</w:t>
      </w:r>
    </w:p>
    <w:p w14:paraId="4C43EC04" w14:textId="216AD0D5" w:rsidR="00020573" w:rsidRDefault="00020573" w:rsidP="00020573">
      <w:pPr>
        <w:pStyle w:val="Listenabsatz"/>
        <w:numPr>
          <w:ilvl w:val="0"/>
          <w:numId w:val="39"/>
        </w:numPr>
      </w:pPr>
      <w:r>
        <w:t>CICD</w:t>
      </w:r>
    </w:p>
    <w:p w14:paraId="65AACAFB" w14:textId="64AB9374" w:rsidR="00020573" w:rsidRPr="00020573" w:rsidRDefault="00020573" w:rsidP="00020573">
      <w:pPr>
        <w:pStyle w:val="Listenabsatz"/>
        <w:numPr>
          <w:ilvl w:val="0"/>
          <w:numId w:val="39"/>
        </w:numPr>
      </w:pPr>
      <w:r>
        <w:t>HERMES Projektstrukturierung: Anwendung der HERMES-Methodik für die</w:t>
      </w:r>
      <w:r>
        <w:t xml:space="preserve"> </w:t>
      </w:r>
      <w:r>
        <w:t>Projektstrukturierung,</w:t>
      </w:r>
      <w:r>
        <w:t xml:space="preserve"> </w:t>
      </w:r>
      <w:r>
        <w:t>inklusive klarer Rollen, Verantwortlichkeiten und Prozesse.</w:t>
      </w:r>
    </w:p>
    <w:p w14:paraId="21CE3CDF" w14:textId="15E2F4C9" w:rsidR="003268D0" w:rsidRDefault="003268D0" w:rsidP="003268D0">
      <w:pPr>
        <w:pStyle w:val="berschrift2"/>
      </w:pPr>
      <w:r>
        <w:t>Vorkenntnisse</w:t>
      </w:r>
    </w:p>
    <w:p w14:paraId="4AA79473" w14:textId="77777777" w:rsidR="00020573" w:rsidRDefault="00020573" w:rsidP="00020573">
      <w:r>
        <w:t>AWS (1 Jahr)</w:t>
      </w:r>
    </w:p>
    <w:p w14:paraId="19F6DC64" w14:textId="77777777" w:rsidR="00020573" w:rsidRDefault="00020573" w:rsidP="00020573">
      <w:r>
        <w:t>Grundlagen Kubernetes (0,5 Jahr)</w:t>
      </w:r>
    </w:p>
    <w:p w14:paraId="2E71AF49" w14:textId="77777777" w:rsidR="00020573" w:rsidRDefault="00020573" w:rsidP="00020573">
      <w:r>
        <w:lastRenderedPageBreak/>
        <w:t>Netzwerkkenntnisse (3,5 Jahre)</w:t>
      </w:r>
    </w:p>
    <w:p w14:paraId="5A5E5DE2" w14:textId="77777777" w:rsidR="00020573" w:rsidRDefault="00020573" w:rsidP="00020573">
      <w:r>
        <w:t>Docker (1 Jahr)</w:t>
      </w:r>
    </w:p>
    <w:p w14:paraId="71448330" w14:textId="77777777" w:rsidR="00020573" w:rsidRDefault="00020573" w:rsidP="00020573">
      <w:r>
        <w:t>Fullstack Applicationarchitektur (1,5 Jahre)</w:t>
      </w:r>
    </w:p>
    <w:p w14:paraId="6C69AB57" w14:textId="77777777" w:rsidR="00020573" w:rsidRDefault="00020573" w:rsidP="00020573">
      <w:r>
        <w:t>Linux (4 Jahre)</w:t>
      </w:r>
    </w:p>
    <w:p w14:paraId="5EF4F5EC" w14:textId="2CDF1FD1" w:rsidR="00020573" w:rsidRPr="00020573" w:rsidRDefault="00020573" w:rsidP="00020573">
      <w:r>
        <w:t>Terraform (2 Jahre)</w:t>
      </w:r>
    </w:p>
    <w:p w14:paraId="2051DF3D" w14:textId="187518DB" w:rsidR="003268D0" w:rsidRDefault="003268D0" w:rsidP="003268D0">
      <w:pPr>
        <w:pStyle w:val="berschrift2"/>
      </w:pPr>
      <w:r>
        <w:t>Vorarbeiten</w:t>
      </w:r>
    </w:p>
    <w:p w14:paraId="79B07DC9" w14:textId="25FD7E48" w:rsidR="00020573" w:rsidRDefault="00020573" w:rsidP="00020573">
      <w:pPr>
        <w:pStyle w:val="Listenabsatz"/>
        <w:numPr>
          <w:ilvl w:val="0"/>
          <w:numId w:val="39"/>
        </w:numPr>
      </w:pPr>
      <w:r>
        <w:t>Testaccount auf AWS besorgen</w:t>
      </w:r>
    </w:p>
    <w:p w14:paraId="02D67977" w14:textId="33399AAF" w:rsidR="00020573" w:rsidRDefault="00020573" w:rsidP="00020573">
      <w:pPr>
        <w:pStyle w:val="Listenabsatz"/>
        <w:numPr>
          <w:ilvl w:val="0"/>
          <w:numId w:val="39"/>
        </w:numPr>
      </w:pPr>
      <w:r>
        <w:t>Entwicklung der Kino App</w:t>
      </w:r>
    </w:p>
    <w:p w14:paraId="1E9EA765" w14:textId="2DDF1AE7" w:rsidR="00020573" w:rsidRDefault="00020573" w:rsidP="00020573">
      <w:pPr>
        <w:pStyle w:val="Listenabsatz"/>
        <w:numPr>
          <w:ilvl w:val="0"/>
          <w:numId w:val="39"/>
        </w:numPr>
      </w:pPr>
      <w:r>
        <w:t>IPA-Berichtsvorlage</w:t>
      </w:r>
    </w:p>
    <w:p w14:paraId="076F0085" w14:textId="77777777" w:rsidR="00020573" w:rsidRDefault="00020573" w:rsidP="00020573"/>
    <w:p w14:paraId="125C4BC0" w14:textId="6ABC2AB9" w:rsidR="00020573" w:rsidRDefault="00020573" w:rsidP="00020573">
      <w:r>
        <w:t>Grundlagen Chaos-Engineering</w:t>
      </w:r>
    </w:p>
    <w:p w14:paraId="6649E7AA" w14:textId="71B87F79" w:rsidR="00020573" w:rsidRDefault="00020573" w:rsidP="00020573">
      <w:pPr>
        <w:pStyle w:val="Listenabsatz"/>
        <w:numPr>
          <w:ilvl w:val="0"/>
          <w:numId w:val="39"/>
        </w:numPr>
      </w:pPr>
      <w:r>
        <w:t>Verständnis von Chaos Engineering: Lernen, was Chaos Engineering ist, warum es wichtig ist</w:t>
      </w:r>
      <w:r>
        <w:t xml:space="preserve"> </w:t>
      </w:r>
      <w:r>
        <w:t>und</w:t>
      </w:r>
      <w:r>
        <w:t xml:space="preserve"> </w:t>
      </w:r>
      <w:r>
        <w:t>wie es zur Verbesserung der Systemresilienz beiträgt</w:t>
      </w:r>
    </w:p>
    <w:p w14:paraId="120E88FA" w14:textId="32ED9854" w:rsidR="00020573" w:rsidRPr="00020573" w:rsidRDefault="00020573" w:rsidP="00020573">
      <w:pPr>
        <w:pStyle w:val="Listenabsatz"/>
        <w:numPr>
          <w:ilvl w:val="0"/>
          <w:numId w:val="39"/>
        </w:numPr>
      </w:pPr>
      <w:r>
        <w:t>Prinzipien und Methodik: Verständnis der Grundprinzipien und Methoden des Chaos</w:t>
      </w:r>
      <w:r>
        <w:t xml:space="preserve"> </w:t>
      </w:r>
      <w:r>
        <w:t>Engineering,</w:t>
      </w:r>
      <w:r>
        <w:t xml:space="preserve"> </w:t>
      </w:r>
      <w:r>
        <w:t>einschließlich der Planung und Durchführung von Chaos-Experimenten.</w:t>
      </w:r>
    </w:p>
    <w:p w14:paraId="4B818DFE" w14:textId="57EAB25E" w:rsidR="003268D0" w:rsidRDefault="003268D0" w:rsidP="003268D0">
      <w:pPr>
        <w:pStyle w:val="berschrift2"/>
      </w:pPr>
      <w:r>
        <w:t>Neue Lerninhalte</w:t>
      </w:r>
    </w:p>
    <w:p w14:paraId="44A55259" w14:textId="704EBDB9" w:rsidR="00020573" w:rsidRDefault="00020573" w:rsidP="00020573">
      <w:pPr>
        <w:pStyle w:val="Listenabsatz"/>
        <w:numPr>
          <w:ilvl w:val="0"/>
          <w:numId w:val="39"/>
        </w:numPr>
      </w:pPr>
      <w:r>
        <w:t>Chaos Mesh Grundlagen: Erlernen der Installation, Konfiguration und Nutzung von Chaos Mesh.</w:t>
      </w:r>
    </w:p>
    <w:p w14:paraId="786477C6" w14:textId="721D0989" w:rsidR="00020573" w:rsidRDefault="00020573" w:rsidP="00020573">
      <w:pPr>
        <w:pStyle w:val="Listenabsatz"/>
        <w:numPr>
          <w:ilvl w:val="0"/>
          <w:numId w:val="39"/>
        </w:numPr>
      </w:pPr>
      <w:r>
        <w:t>Experimente mit Chaos Mesh: Verständnis, wie man verschiedene Arten von Experimenten (wie</w:t>
      </w:r>
      <w:r>
        <w:t xml:space="preserve"> </w:t>
      </w:r>
      <w:r>
        <w:t>Netzwerklatenz, Ressourcenknappheit, etc.) mit Chaos Mesh durchführt.</w:t>
      </w:r>
    </w:p>
    <w:p w14:paraId="497DE49E" w14:textId="037BF954" w:rsidR="00020573" w:rsidRDefault="00020573" w:rsidP="00020573">
      <w:pPr>
        <w:pStyle w:val="Listenabsatz"/>
        <w:numPr>
          <w:ilvl w:val="0"/>
          <w:numId w:val="39"/>
        </w:numPr>
      </w:pPr>
      <w:r>
        <w:t>Systemüberwachung: Lernen, wie man Systeme überwacht, um Leistungsindikatoren und</w:t>
      </w:r>
      <w:r>
        <w:t xml:space="preserve"> </w:t>
      </w:r>
      <w:r>
        <w:t>potenzielle Probleme zu erkennen.</w:t>
      </w:r>
    </w:p>
    <w:p w14:paraId="24EA20D3" w14:textId="6399C603" w:rsidR="00020573" w:rsidRDefault="00020573" w:rsidP="00020573">
      <w:pPr>
        <w:pStyle w:val="Listenabsatz"/>
        <w:numPr>
          <w:ilvl w:val="0"/>
          <w:numId w:val="39"/>
        </w:numPr>
      </w:pPr>
      <w:r>
        <w:t>Fehleranalyse: Fähigkeiten zur Identifizierung, Analyse und Behebung von Systemfehlern und</w:t>
      </w:r>
      <w:r>
        <w:t xml:space="preserve"> </w:t>
      </w:r>
      <w:r>
        <w:t>ausfällen.</w:t>
      </w:r>
    </w:p>
    <w:p w14:paraId="62F3BD8F" w14:textId="35B1316A" w:rsidR="00020573" w:rsidRDefault="00020573" w:rsidP="00020573">
      <w:pPr>
        <w:pStyle w:val="Listenabsatz"/>
        <w:numPr>
          <w:ilvl w:val="0"/>
          <w:numId w:val="39"/>
        </w:numPr>
      </w:pPr>
      <w:r>
        <w:t>Datenanalyse und Berichterstattung: Lernen, wie man aus Experimenten gewonnene Daten</w:t>
      </w:r>
      <w:r>
        <w:t xml:space="preserve"> </w:t>
      </w:r>
      <w:r>
        <w:t>analysiert und Ergebnisse effektiv berichtet.</w:t>
      </w:r>
    </w:p>
    <w:p w14:paraId="413D6750" w14:textId="77777777" w:rsidR="00020573" w:rsidRDefault="00020573" w:rsidP="00020573"/>
    <w:p w14:paraId="1CBE389B" w14:textId="77777777" w:rsidR="00020573" w:rsidRDefault="00020573" w:rsidP="00020573">
      <w:r>
        <w:t>Welche Quellen stehen ihm zur Verfügung?</w:t>
      </w:r>
    </w:p>
    <w:p w14:paraId="1F85620E" w14:textId="488E4329" w:rsidR="00020573" w:rsidRPr="00020573" w:rsidRDefault="00020573" w:rsidP="00020573">
      <w:r>
        <w:t>ChatGPT, Google</w:t>
      </w:r>
    </w:p>
    <w:p w14:paraId="0E47CF09" w14:textId="28BB0D7B" w:rsidR="003268D0" w:rsidRDefault="003268D0" w:rsidP="003268D0">
      <w:pPr>
        <w:pStyle w:val="berschrift2"/>
      </w:pPr>
      <w:r>
        <w:t>Arbeiten in den letzten 6 Monaten</w:t>
      </w:r>
    </w:p>
    <w:p w14:paraId="64D34C54" w14:textId="77777777" w:rsidR="00020573" w:rsidRDefault="00020573" w:rsidP="00020573">
      <w:r>
        <w:t>Der Lernende hatte sich grossteils auf die SwissSkills vorbereitet (AWS). Zudem hat er für einen</w:t>
      </w:r>
      <w:r>
        <w:t xml:space="preserve"> </w:t>
      </w:r>
      <w:r>
        <w:t>Kunden mehrere Änderungen an einem Angular Frontend durchgeführt welches mit Typescript</w:t>
      </w:r>
    </w:p>
    <w:p w14:paraId="113908FC" w14:textId="1924296E" w:rsidR="00020573" w:rsidRDefault="00020573" w:rsidP="00020573">
      <w:r>
        <w:t>geschrieben ist.</w:t>
      </w:r>
    </w:p>
    <w:p w14:paraId="229D0A1A" w14:textId="77777777" w:rsidR="00BE3F60" w:rsidRDefault="00BE3F60" w:rsidP="00020573"/>
    <w:p w14:paraId="7B8FF4BB" w14:textId="782F0025" w:rsidR="00BE3F60" w:rsidRDefault="00BE3F60" w:rsidP="00BE3F60">
      <w:pPr>
        <w:pStyle w:val="berschrift1"/>
      </w:pPr>
      <w:r>
        <w:lastRenderedPageBreak/>
        <w:t>Standards</w:t>
      </w:r>
    </w:p>
    <w:p w14:paraId="4170CA6E" w14:textId="3BB9C820" w:rsidR="00BE3F60" w:rsidRDefault="00BE3F60" w:rsidP="00BE3F60">
      <w:pPr>
        <w:pStyle w:val="berschrift2"/>
      </w:pPr>
      <w:r>
        <w:t>Dokument</w:t>
      </w:r>
    </w:p>
    <w:p w14:paraId="786EFB72" w14:textId="60F2B723" w:rsidR="00BE3F60" w:rsidRDefault="00BE3F60" w:rsidP="00BE3F60">
      <w:r>
        <w:t>Alle gängige Textdokumente, welche innerhalb der T-Systems erstellt werden, müssen die Standards der vorgegebenen Dokumentenvorlage einhalten. Ebenso zur Erstellung dieser IPA Dokumentation wurde die firmeninterne Dokumentenvorlage eingesetzt und verwendet.</w:t>
      </w:r>
    </w:p>
    <w:p w14:paraId="30266D33" w14:textId="5C869F00" w:rsidR="00BE3F60" w:rsidRDefault="00BE3F60" w:rsidP="00BE3F60">
      <w:pPr>
        <w:pStyle w:val="berschrift2"/>
      </w:pPr>
      <w:r>
        <w:t>Firmenexterne Standards</w:t>
      </w:r>
    </w:p>
    <w:p w14:paraId="791F7E2F" w14:textId="455156A1" w:rsidR="00BE3F60" w:rsidRDefault="00BE3F60" w:rsidP="00BE3F60">
      <w:r>
        <w:t>Aufgrunde dessen, dass diese IPA komplett ausserhalb des firmeninternen Bereiches geschieht, sind keine weiteren Standards anzuwenden. Standards welche während der IPA eingesetzt werden, werden in der Konzeptphase dieses Projektes definiert und angewendet.</w:t>
      </w:r>
    </w:p>
    <w:p w14:paraId="1577FD4A" w14:textId="77777777" w:rsidR="00BE3F60" w:rsidRDefault="00BE3F60" w:rsidP="00BE3F60"/>
    <w:p w14:paraId="2FA2779F" w14:textId="56FAB79A" w:rsidR="00BE3F60" w:rsidRDefault="00BE3F60" w:rsidP="00BE3F60">
      <w:pPr>
        <w:pStyle w:val="berschrift1"/>
      </w:pPr>
      <w:r>
        <w:lastRenderedPageBreak/>
        <w:t>IPA-Schutzbedarfsanalyse</w:t>
      </w:r>
    </w:p>
    <w:p w14:paraId="38D39EC5" w14:textId="78AA58F4" w:rsidR="00BE3F60" w:rsidRDefault="00BE3F60" w:rsidP="00BE3F60">
      <w:r>
        <w:t>Dieses Dokument erhält die Klassifizierung „Vertraulich“, da während der Dokumentation sensible Daten und Informationen ersichtlich sind, wie: IP-Adressen, Namen sowie E-Mail-Adressen, welche nicht für die Öffentlichkeit bestimmt sind.</w:t>
      </w:r>
      <w:r w:rsidR="003961E8">
        <w:t xml:space="preserve"> </w:t>
      </w:r>
      <w:r w:rsidR="003961E8" w:rsidRPr="003961E8">
        <w:rPr>
          <w:highlight w:val="yellow"/>
        </w:rPr>
        <w:t>COMMENT: Eventuell ergänzen</w:t>
      </w:r>
    </w:p>
    <w:p w14:paraId="00AA339E" w14:textId="1CFF3F81" w:rsidR="003961E8" w:rsidRDefault="003961E8" w:rsidP="003961E8">
      <w:pPr>
        <w:pStyle w:val="berschrift1"/>
      </w:pPr>
      <w:r>
        <w:lastRenderedPageBreak/>
        <w:t>Organisation der IPA Ergebnisse</w:t>
      </w:r>
    </w:p>
    <w:p w14:paraId="59C07662" w14:textId="5BAB8EE8" w:rsidR="003961E8" w:rsidRDefault="003961E8" w:rsidP="003961E8">
      <w:r>
        <w:t>Nachfolgend wird die Organisation des Arbeitsplatzes, sowie die Dokumentenverwaltung, beschrieben.</w:t>
      </w:r>
    </w:p>
    <w:p w14:paraId="21D5C9DD" w14:textId="6410A6E8" w:rsidR="003961E8" w:rsidRDefault="003961E8" w:rsidP="003961E8">
      <w:pPr>
        <w:pStyle w:val="berschrift2"/>
      </w:pPr>
      <w:r>
        <w:t>Arbeitsplatz</w:t>
      </w:r>
    </w:p>
    <w:p w14:paraId="64B9B942" w14:textId="4EEB0FD0" w:rsidR="003961E8" w:rsidRDefault="003961E8" w:rsidP="003961E8">
      <w:r>
        <w:t>Die IPA wird im Hauptsitz der T-Systems Schweiz, in Zollikofen, durchgeführt. Für die IPA wurde ein Co-Work Raum, für die Zeitspanne während der IPA, reserviert, damit ungestört gearbeitet werden kann. Der Arbeitsplatz umfasst folgende Sachen: Ein höhenverstellbarer Tisch, ein Bürostuhl, ein Monitor und das eigene Arbeitsgerät. Ebenso wird der Schreibtisch verwendet, um ausgedruckte Dokumente stets Griffbereit zu haben. Der Arbeitsplatz sieht wie folgt aus:</w:t>
      </w:r>
      <w:r>
        <w:br/>
      </w:r>
      <w:r>
        <w:br/>
      </w:r>
      <w:r>
        <w:rPr>
          <w:noProof/>
        </w:rPr>
        <w:drawing>
          <wp:inline distT="0" distB="0" distL="0" distR="0" wp14:anchorId="1069028F" wp14:editId="06C5D1C2">
            <wp:extent cx="5972810" cy="4479925"/>
            <wp:effectExtent l="0" t="0" r="0" b="3175"/>
            <wp:docPr id="1025760406" name="Grafik 1" descr="Ein Bild, das Im Haus, Mobiliar, Computermonito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60406" name="Grafik 1" descr="Ein Bild, das Im Haus, Mobiliar, Computermonitor, Computer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4479925"/>
                    </a:xfrm>
                    <a:prstGeom prst="rect">
                      <a:avLst/>
                    </a:prstGeom>
                  </pic:spPr>
                </pic:pic>
              </a:graphicData>
            </a:graphic>
          </wp:inline>
        </w:drawing>
      </w:r>
    </w:p>
    <w:p w14:paraId="335D5CE6" w14:textId="7C74BDF0" w:rsidR="003961E8" w:rsidRDefault="003961E8" w:rsidP="003961E8">
      <w:pPr>
        <w:pStyle w:val="berschrift2"/>
      </w:pPr>
      <w:r>
        <w:t>Dokumentenablage</w:t>
      </w:r>
    </w:p>
    <w:p w14:paraId="2CC0970E" w14:textId="5A3178C5" w:rsidR="003961E8" w:rsidRDefault="003961E8" w:rsidP="003961E8">
      <w:r>
        <w:t>Alle Dokumente, welche während der IPA verwendet und erstellt werden, sind auf dem eigenen OneDrive Account gesicht, nachfolgend ist der Pfad für den Speicherort aufgelistet</w:t>
      </w:r>
      <w:r w:rsidR="009F0D1C">
        <w:t>: Eigene Dateien &gt; IPA &gt; Dokumente.</w:t>
      </w:r>
    </w:p>
    <w:p w14:paraId="24ECE138" w14:textId="6CC28054" w:rsidR="009F0D1C" w:rsidRDefault="009F0D1C" w:rsidP="009F0D1C">
      <w:pPr>
        <w:pStyle w:val="berschrift2"/>
      </w:pPr>
      <w:r>
        <w:lastRenderedPageBreak/>
        <w:t>Versionierung</w:t>
      </w:r>
    </w:p>
    <w:p w14:paraId="3A05E403" w14:textId="05DC07E6" w:rsidR="009F0D1C" w:rsidRDefault="009F0D1C" w:rsidP="009F0D1C">
      <w:r>
        <w:t>Die Versionerung aller Dokumente, welche während der IPA erstellt werden, einschliesslich dieses Dokumentes, werden in Tagesblöcken struktuiert. Die Dokumentation wird täglich</w:t>
      </w:r>
      <w:r w:rsidR="00B95328">
        <w:t xml:space="preserve"> auf der vorher erwähnten Dokumentenablage gesichert. Dabei wird in der Änderungshistorie jeweils die tagesaktuelle Version eingesetzt, sowie ein Kommentar.</w:t>
      </w:r>
      <w:r w:rsidR="00F84784">
        <w:t xml:space="preserve"> Sichert man nun das Dokument am Ende des Tages in der Dokumentenablage, erstellt OneDrive automatisch eine eigene Versionierung, welche wie folgt aussieht:</w:t>
      </w:r>
      <w:r w:rsidR="00F84784">
        <w:br/>
      </w:r>
      <w:r w:rsidR="00F84784">
        <w:br/>
      </w:r>
      <w:r w:rsidR="00F84784" w:rsidRPr="00F84784">
        <w:drawing>
          <wp:inline distT="0" distB="0" distL="0" distR="0" wp14:anchorId="31843CA9" wp14:editId="127C6FEE">
            <wp:extent cx="5972810" cy="1091565"/>
            <wp:effectExtent l="0" t="0" r="0" b="635"/>
            <wp:docPr id="65769439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94392" name="Grafik 1" descr="Ein Bild, das Text, Screenshot enthält.&#10;&#10;Automatisch generierte Beschreibung"/>
                    <pic:cNvPicPr/>
                  </pic:nvPicPr>
                  <pic:blipFill>
                    <a:blip r:embed="rId21"/>
                    <a:stretch>
                      <a:fillRect/>
                    </a:stretch>
                  </pic:blipFill>
                  <pic:spPr>
                    <a:xfrm>
                      <a:off x="0" y="0"/>
                      <a:ext cx="5972810" cy="1091565"/>
                    </a:xfrm>
                    <a:prstGeom prst="rect">
                      <a:avLst/>
                    </a:prstGeom>
                  </pic:spPr>
                </pic:pic>
              </a:graphicData>
            </a:graphic>
          </wp:inline>
        </w:drawing>
      </w:r>
    </w:p>
    <w:p w14:paraId="413F8E67" w14:textId="77777777" w:rsidR="00F84784" w:rsidRDefault="00F84784" w:rsidP="009F0D1C"/>
    <w:p w14:paraId="4142E963" w14:textId="5699D46C" w:rsidR="00F84784" w:rsidRDefault="00F84784" w:rsidP="009F0D1C">
      <w:r>
        <w:t>Da die Versionsnummer im Versionsverlauf von OneDrive, nicht mit dem selbstdefinierten Versionierungsschema übereinstimmen, ist es umso wichtiger, das eine konsistente und detaillierte Änderungshistorie im Dokument vorhanden ist.</w:t>
      </w:r>
    </w:p>
    <w:p w14:paraId="751A1C86" w14:textId="751A7160" w:rsidR="00F84784" w:rsidRDefault="00F84784" w:rsidP="009F0D1C">
      <w:r>
        <w:t>COMMENT: Müssen die Scripts hier auch erwähnt werden?</w:t>
      </w:r>
    </w:p>
    <w:p w14:paraId="01C451FD" w14:textId="77777777" w:rsidR="00F84784" w:rsidRDefault="00F84784" w:rsidP="009F0D1C"/>
    <w:p w14:paraId="43EAF08D" w14:textId="44FC2452" w:rsidR="00F84784" w:rsidRDefault="00F84784" w:rsidP="00F84784">
      <w:pPr>
        <w:pStyle w:val="berschrift2"/>
      </w:pPr>
      <w:r>
        <w:t>Dokumentensicherung</w:t>
      </w:r>
    </w:p>
    <w:p w14:paraId="589DC8D6" w14:textId="2A5C680E" w:rsidR="00F84784" w:rsidRDefault="00F84784" w:rsidP="00F84784">
      <w:r>
        <w:t>Die IPA Dokumentation wird auf zwei verschiedene Arten gesichert, damit ein Verlust der Dokumentation vermieden werden kann.</w:t>
      </w:r>
    </w:p>
    <w:p w14:paraId="40A8F715" w14:textId="77777777" w:rsidR="00F84784" w:rsidRDefault="00F84784" w:rsidP="00F84784"/>
    <w:p w14:paraId="35EC40CE" w14:textId="5151C9BB" w:rsidR="00F84784" w:rsidRDefault="00F84784" w:rsidP="00F84784">
      <w:pPr>
        <w:pStyle w:val="Listenabsatz"/>
        <w:numPr>
          <w:ilvl w:val="0"/>
          <w:numId w:val="48"/>
        </w:numPr>
      </w:pPr>
      <w:r>
        <w:t>OneDrive</w:t>
      </w:r>
      <w:r>
        <w:br/>
        <w:t>OneDrive ist das Hauptmedium während der IPA, auf welchem die Dokumentation gesichert wird.</w:t>
      </w:r>
    </w:p>
    <w:p w14:paraId="3B07199F" w14:textId="77777777" w:rsidR="00F84784" w:rsidRDefault="00F84784" w:rsidP="00F84784"/>
    <w:p w14:paraId="746AE868" w14:textId="0488257C" w:rsidR="0018635B" w:rsidRDefault="0018635B" w:rsidP="0040299A">
      <w:pPr>
        <w:pStyle w:val="Listenabsatz"/>
        <w:numPr>
          <w:ilvl w:val="0"/>
          <w:numId w:val="48"/>
        </w:numPr>
      </w:pPr>
      <w:r>
        <w:t>GitHub</w:t>
      </w:r>
      <w:r>
        <w:br/>
        <w:t>Nebst allen Scripts, welche auf GitHub gesichert werden, wird ebenso auch die Dokumentation im selben Repository hochgeladen. Dabei wird jeden Abend ein Commit erstellt, in welchem, in einer Commit-Nachricht, die aktuelle Dokumentationsversion eingefügt wird. So kann man im Verionsverlauf von GitHub die einzelnen Commits rückverfolgen und kann so den „Dokumentationscommit“ von den anderen Commits unterscheiden.</w:t>
      </w:r>
      <w:r w:rsidR="0040299A">
        <w:br/>
      </w:r>
      <w:r w:rsidR="0040299A">
        <w:br/>
      </w:r>
      <w:r w:rsidR="0040299A" w:rsidRPr="0040299A">
        <w:drawing>
          <wp:inline distT="0" distB="0" distL="0" distR="0" wp14:anchorId="58F0F932" wp14:editId="6C1682E6">
            <wp:extent cx="5972810" cy="1374140"/>
            <wp:effectExtent l="0" t="0" r="0" b="0"/>
            <wp:docPr id="148583108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31083" name="Grafik 1" descr="Ein Bild, das Text, Screenshot enthält.&#10;&#10;Automatisch generierte Beschreibung"/>
                    <pic:cNvPicPr/>
                  </pic:nvPicPr>
                  <pic:blipFill>
                    <a:blip r:embed="rId22"/>
                    <a:stretch>
                      <a:fillRect/>
                    </a:stretch>
                  </pic:blipFill>
                  <pic:spPr>
                    <a:xfrm>
                      <a:off x="0" y="0"/>
                      <a:ext cx="5972810" cy="1374140"/>
                    </a:xfrm>
                    <a:prstGeom prst="rect">
                      <a:avLst/>
                    </a:prstGeom>
                  </pic:spPr>
                </pic:pic>
              </a:graphicData>
            </a:graphic>
          </wp:inline>
        </w:drawing>
      </w:r>
      <w:r>
        <w:br/>
      </w:r>
    </w:p>
    <w:p w14:paraId="6C32D038" w14:textId="4E493D74" w:rsidR="0018635B" w:rsidRDefault="0018635B" w:rsidP="0018635B">
      <w:pPr>
        <w:pStyle w:val="berschrift2"/>
      </w:pPr>
      <w:r>
        <w:lastRenderedPageBreak/>
        <w:t>Wiederherstellung</w:t>
      </w:r>
    </w:p>
    <w:p w14:paraId="3038B574" w14:textId="6FED17EF" w:rsidR="0018635B" w:rsidRDefault="0018635B" w:rsidP="0018635B">
      <w:r>
        <w:t xml:space="preserve">In beiden Speichermedien für die IPA Dokumentation ist eine automatische Versionierung bereits eingebaut. </w:t>
      </w:r>
      <w:r w:rsidR="0040299A">
        <w:t>Duch diese Versionierung, kann man stets auf eine vorherige Version zugreifen und diese Version herunterladen. Diese Versionierung bleibt auch dann bestanden, falls ein Dokument versehentlich gelöscht worden sein soll.</w:t>
      </w:r>
    </w:p>
    <w:p w14:paraId="4EB29D22" w14:textId="324726F7" w:rsidR="0040299A" w:rsidRDefault="0040299A" w:rsidP="0040299A">
      <w:pPr>
        <w:pStyle w:val="berschrift2"/>
      </w:pPr>
      <w:r>
        <w:t>Test der Wiederherstellung</w:t>
      </w:r>
    </w:p>
    <w:p w14:paraId="3D82F704" w14:textId="20F4D831" w:rsidR="0040299A" w:rsidRPr="0040299A" w:rsidRDefault="0040299A" w:rsidP="0040299A">
      <w:r>
        <w:t>Nachfolgend wird zwischenzeitlich ein Dummy-Versioneriungseintrag vorgenommen, und auf beiden Plattformen erneut hochgeladen, um die Funktionalität der Versionierung, auf beiden Plattformen zu überprüfen.</w:t>
      </w:r>
    </w:p>
    <w:p w14:paraId="7CA25810" w14:textId="77777777" w:rsidR="0018635B" w:rsidRPr="0018635B" w:rsidRDefault="0018635B" w:rsidP="0018635B"/>
    <w:p w14:paraId="70423E78" w14:textId="43F6A3CA" w:rsidR="003961E8" w:rsidRPr="003961E8" w:rsidRDefault="003961E8" w:rsidP="003961E8">
      <w:pPr>
        <w:pStyle w:val="berschrift1"/>
        <w:numPr>
          <w:ilvl w:val="0"/>
          <w:numId w:val="0"/>
        </w:numPr>
      </w:pPr>
    </w:p>
    <w:p w14:paraId="36BCD251" w14:textId="77777777" w:rsidR="00BE3F60" w:rsidRPr="00BE3F60" w:rsidRDefault="00BE3F60" w:rsidP="00BE3F60">
      <w:pPr>
        <w:pStyle w:val="berschrift1"/>
        <w:numPr>
          <w:ilvl w:val="0"/>
          <w:numId w:val="0"/>
        </w:numPr>
      </w:pPr>
    </w:p>
    <w:p w14:paraId="15544170" w14:textId="77777777" w:rsidR="003268D0" w:rsidRPr="003268D0" w:rsidRDefault="003268D0" w:rsidP="003268D0">
      <w:pPr>
        <w:pStyle w:val="berschrift1"/>
        <w:numPr>
          <w:ilvl w:val="0"/>
          <w:numId w:val="0"/>
        </w:numPr>
      </w:pPr>
    </w:p>
    <w:p w14:paraId="3C6D9BDD" w14:textId="71A9A228" w:rsidR="003268D0" w:rsidRDefault="003268D0" w:rsidP="003268D0">
      <w:pPr>
        <w:pStyle w:val="berschrift1"/>
        <w:numPr>
          <w:ilvl w:val="0"/>
          <w:numId w:val="0"/>
        </w:numPr>
      </w:pPr>
      <w:r>
        <w:lastRenderedPageBreak/>
        <w:br w:type="page"/>
      </w:r>
    </w:p>
    <w:p w14:paraId="5D77DD0C" w14:textId="793D36D6" w:rsidR="00942B67" w:rsidRPr="00826FA0" w:rsidRDefault="00942B67" w:rsidP="00826FA0">
      <w:pPr>
        <w:pStyle w:val="VerzeichnisimIHV"/>
      </w:pPr>
      <w:r w:rsidRPr="00826FA0">
        <w:lastRenderedPageBreak/>
        <w:t>Abbildungsverzeichnis</w:t>
      </w:r>
      <w:bookmarkEnd w:id="11"/>
    </w:p>
    <w:p w14:paraId="5A67FF02" w14:textId="77777777" w:rsidR="00CF5B75" w:rsidRDefault="00957AE4">
      <w:pPr>
        <w:pStyle w:val="Abbildungsverzeichnis"/>
        <w:rPr>
          <w:rFonts w:eastAsiaTheme="minorEastAsia" w:cstheme="minorBidi"/>
          <w:noProof/>
          <w:color w:val="auto"/>
          <w:kern w:val="0"/>
          <w:sz w:val="22"/>
          <w:szCs w:val="22"/>
        </w:rPr>
      </w:pPr>
      <w:r>
        <w:fldChar w:fldCharType="begin"/>
      </w:r>
      <w:r w:rsidRPr="00725D08">
        <w:instrText xml:space="preserve"> TOC \h \z \c "Abbildung" </w:instrText>
      </w:r>
      <w:r>
        <w:fldChar w:fldCharType="separate"/>
      </w:r>
      <w:hyperlink w:anchor="_Toc51839769" w:history="1">
        <w:r w:rsidR="00CF5B75" w:rsidRPr="00F9724D">
          <w:rPr>
            <w:rStyle w:val="Hyperlink"/>
            <w:noProof/>
          </w:rPr>
          <w:t>Abbildung 1:</w:t>
        </w:r>
        <w:r w:rsidR="00CF5B75">
          <w:rPr>
            <w:rFonts w:eastAsiaTheme="minorEastAsia" w:cstheme="minorBidi"/>
            <w:noProof/>
            <w:color w:val="auto"/>
            <w:kern w:val="0"/>
            <w:sz w:val="22"/>
            <w:szCs w:val="22"/>
          </w:rPr>
          <w:tab/>
        </w:r>
        <w:r w:rsidR="00CF5B75" w:rsidRPr="00F9724D">
          <w:rPr>
            <w:rStyle w:val="Hyperlink"/>
            <w:noProof/>
          </w:rPr>
          <w:t>Schnellzugriffspalette</w:t>
        </w:r>
        <w:r w:rsidR="00CF5B75">
          <w:rPr>
            <w:noProof/>
            <w:webHidden/>
          </w:rPr>
          <w:tab/>
        </w:r>
        <w:r w:rsidR="00CF5B75">
          <w:rPr>
            <w:noProof/>
            <w:webHidden/>
          </w:rPr>
          <w:fldChar w:fldCharType="begin"/>
        </w:r>
        <w:r w:rsidR="00CF5B75">
          <w:rPr>
            <w:noProof/>
            <w:webHidden/>
          </w:rPr>
          <w:instrText xml:space="preserve"> PAGEREF _Toc51839769 \h </w:instrText>
        </w:r>
        <w:r w:rsidR="00CF5B75">
          <w:rPr>
            <w:noProof/>
            <w:webHidden/>
          </w:rPr>
        </w:r>
        <w:r w:rsidR="00CF5B75">
          <w:rPr>
            <w:noProof/>
            <w:webHidden/>
          </w:rPr>
          <w:fldChar w:fldCharType="separate"/>
        </w:r>
        <w:r w:rsidR="00763321">
          <w:rPr>
            <w:noProof/>
            <w:webHidden/>
          </w:rPr>
          <w:t>9</w:t>
        </w:r>
        <w:r w:rsidR="00CF5B75">
          <w:rPr>
            <w:noProof/>
            <w:webHidden/>
          </w:rPr>
          <w:fldChar w:fldCharType="end"/>
        </w:r>
      </w:hyperlink>
    </w:p>
    <w:p w14:paraId="62AECDE9" w14:textId="77777777" w:rsidR="00CF5B75" w:rsidRDefault="00000000">
      <w:pPr>
        <w:pStyle w:val="Abbildungsverzeichnis"/>
        <w:rPr>
          <w:rFonts w:eastAsiaTheme="minorEastAsia" w:cstheme="minorBidi"/>
          <w:noProof/>
          <w:color w:val="auto"/>
          <w:kern w:val="0"/>
          <w:sz w:val="22"/>
          <w:szCs w:val="22"/>
        </w:rPr>
      </w:pPr>
      <w:hyperlink w:anchor="_Toc51839770" w:history="1">
        <w:r w:rsidR="00CF5B75" w:rsidRPr="00F9724D">
          <w:rPr>
            <w:rStyle w:val="Hyperlink"/>
            <w:noProof/>
          </w:rPr>
          <w:t>Abbildung 2:</w:t>
        </w:r>
        <w:r w:rsidR="00CF5B75">
          <w:rPr>
            <w:rFonts w:eastAsiaTheme="minorEastAsia" w:cstheme="minorBidi"/>
            <w:noProof/>
            <w:color w:val="auto"/>
            <w:kern w:val="0"/>
            <w:sz w:val="22"/>
            <w:szCs w:val="22"/>
          </w:rPr>
          <w:tab/>
        </w:r>
        <w:r w:rsidR="00CF5B75" w:rsidRPr="00F9724D">
          <w:rPr>
            <w:rStyle w:val="Hyperlink"/>
            <w:noProof/>
          </w:rPr>
          <w:t>Eine Beispielabbildung</w:t>
        </w:r>
        <w:r w:rsidR="00CF5B75">
          <w:rPr>
            <w:noProof/>
            <w:webHidden/>
          </w:rPr>
          <w:tab/>
        </w:r>
        <w:r w:rsidR="00CF5B75">
          <w:rPr>
            <w:noProof/>
            <w:webHidden/>
          </w:rPr>
          <w:fldChar w:fldCharType="begin"/>
        </w:r>
        <w:r w:rsidR="00CF5B75">
          <w:rPr>
            <w:noProof/>
            <w:webHidden/>
          </w:rPr>
          <w:instrText xml:space="preserve"> PAGEREF _Toc51839770 \h </w:instrText>
        </w:r>
        <w:r w:rsidR="00CF5B75">
          <w:rPr>
            <w:noProof/>
            <w:webHidden/>
          </w:rPr>
        </w:r>
        <w:r w:rsidR="00CF5B75">
          <w:rPr>
            <w:noProof/>
            <w:webHidden/>
          </w:rPr>
          <w:fldChar w:fldCharType="separate"/>
        </w:r>
        <w:r w:rsidR="00763321">
          <w:rPr>
            <w:noProof/>
            <w:webHidden/>
          </w:rPr>
          <w:t>10</w:t>
        </w:r>
        <w:r w:rsidR="00CF5B75">
          <w:rPr>
            <w:noProof/>
            <w:webHidden/>
          </w:rPr>
          <w:fldChar w:fldCharType="end"/>
        </w:r>
      </w:hyperlink>
    </w:p>
    <w:p w14:paraId="671E49D8" w14:textId="77777777" w:rsidR="00CF5B75" w:rsidRDefault="00000000">
      <w:pPr>
        <w:pStyle w:val="Abbildungsverzeichnis"/>
        <w:rPr>
          <w:rFonts w:eastAsiaTheme="minorEastAsia" w:cstheme="minorBidi"/>
          <w:noProof/>
          <w:color w:val="auto"/>
          <w:kern w:val="0"/>
          <w:sz w:val="22"/>
          <w:szCs w:val="22"/>
        </w:rPr>
      </w:pPr>
      <w:hyperlink w:anchor="_Toc51839771" w:history="1">
        <w:r w:rsidR="00CF5B75" w:rsidRPr="00F9724D">
          <w:rPr>
            <w:rStyle w:val="Hyperlink"/>
            <w:noProof/>
          </w:rPr>
          <w:t>Abbildung 3:</w:t>
        </w:r>
        <w:r w:rsidR="00CF5B75">
          <w:rPr>
            <w:rFonts w:eastAsiaTheme="minorEastAsia" w:cstheme="minorBidi"/>
            <w:noProof/>
            <w:color w:val="auto"/>
            <w:kern w:val="0"/>
            <w:sz w:val="22"/>
            <w:szCs w:val="22"/>
          </w:rPr>
          <w:tab/>
        </w:r>
        <w:r w:rsidR="00CF5B75" w:rsidRPr="00F9724D">
          <w:rPr>
            <w:rStyle w:val="Hyperlink"/>
            <w:noProof/>
          </w:rPr>
          <w:t>Eine Beispieltabelle</w:t>
        </w:r>
        <w:r w:rsidR="00CF5B75">
          <w:rPr>
            <w:noProof/>
            <w:webHidden/>
          </w:rPr>
          <w:tab/>
        </w:r>
        <w:r w:rsidR="00CF5B75">
          <w:rPr>
            <w:noProof/>
            <w:webHidden/>
          </w:rPr>
          <w:fldChar w:fldCharType="begin"/>
        </w:r>
        <w:r w:rsidR="00CF5B75">
          <w:rPr>
            <w:noProof/>
            <w:webHidden/>
          </w:rPr>
          <w:instrText xml:space="preserve"> PAGEREF _Toc51839771 \h </w:instrText>
        </w:r>
        <w:r w:rsidR="00CF5B75">
          <w:rPr>
            <w:noProof/>
            <w:webHidden/>
          </w:rPr>
        </w:r>
        <w:r w:rsidR="00CF5B75">
          <w:rPr>
            <w:noProof/>
            <w:webHidden/>
          </w:rPr>
          <w:fldChar w:fldCharType="separate"/>
        </w:r>
        <w:r w:rsidR="00763321">
          <w:rPr>
            <w:noProof/>
            <w:webHidden/>
          </w:rPr>
          <w:t>11</w:t>
        </w:r>
        <w:r w:rsidR="00CF5B75">
          <w:rPr>
            <w:noProof/>
            <w:webHidden/>
          </w:rPr>
          <w:fldChar w:fldCharType="end"/>
        </w:r>
      </w:hyperlink>
    </w:p>
    <w:p w14:paraId="1003DA62" w14:textId="77777777" w:rsidR="00CF5B75" w:rsidRDefault="00000000">
      <w:pPr>
        <w:pStyle w:val="Abbildungsverzeichnis"/>
        <w:rPr>
          <w:rFonts w:eastAsiaTheme="minorEastAsia" w:cstheme="minorBidi"/>
          <w:noProof/>
          <w:color w:val="auto"/>
          <w:kern w:val="0"/>
          <w:sz w:val="22"/>
          <w:szCs w:val="22"/>
        </w:rPr>
      </w:pPr>
      <w:hyperlink w:anchor="_Toc51839772" w:history="1">
        <w:r w:rsidR="00CF5B75" w:rsidRPr="00F9724D">
          <w:rPr>
            <w:rStyle w:val="Hyperlink"/>
            <w:noProof/>
          </w:rPr>
          <w:t>Abbildung 4:</w:t>
        </w:r>
        <w:r w:rsidR="00CF5B75">
          <w:rPr>
            <w:rFonts w:eastAsiaTheme="minorEastAsia" w:cstheme="minorBidi"/>
            <w:noProof/>
            <w:color w:val="auto"/>
            <w:kern w:val="0"/>
            <w:sz w:val="22"/>
            <w:szCs w:val="22"/>
          </w:rPr>
          <w:tab/>
        </w:r>
        <w:r w:rsidR="00CF5B75" w:rsidRPr="00F9724D">
          <w:rPr>
            <w:rStyle w:val="Hyperlink"/>
            <w:noProof/>
          </w:rPr>
          <w:t>Tabellenformatoptionen</w:t>
        </w:r>
        <w:r w:rsidR="00CF5B75">
          <w:rPr>
            <w:noProof/>
            <w:webHidden/>
          </w:rPr>
          <w:tab/>
        </w:r>
        <w:r w:rsidR="00CF5B75">
          <w:rPr>
            <w:noProof/>
            <w:webHidden/>
          </w:rPr>
          <w:fldChar w:fldCharType="begin"/>
        </w:r>
        <w:r w:rsidR="00CF5B75">
          <w:rPr>
            <w:noProof/>
            <w:webHidden/>
          </w:rPr>
          <w:instrText xml:space="preserve"> PAGEREF _Toc51839772 \h </w:instrText>
        </w:r>
        <w:r w:rsidR="00CF5B75">
          <w:rPr>
            <w:noProof/>
            <w:webHidden/>
          </w:rPr>
        </w:r>
        <w:r w:rsidR="00CF5B75">
          <w:rPr>
            <w:noProof/>
            <w:webHidden/>
          </w:rPr>
          <w:fldChar w:fldCharType="separate"/>
        </w:r>
        <w:r w:rsidR="00763321">
          <w:rPr>
            <w:noProof/>
            <w:webHidden/>
          </w:rPr>
          <w:t>11</w:t>
        </w:r>
        <w:r w:rsidR="00CF5B75">
          <w:rPr>
            <w:noProof/>
            <w:webHidden/>
          </w:rPr>
          <w:fldChar w:fldCharType="end"/>
        </w:r>
      </w:hyperlink>
    </w:p>
    <w:p w14:paraId="7EDD9F30" w14:textId="77777777" w:rsidR="00A75B91" w:rsidRDefault="00957AE4" w:rsidP="009A1F0D">
      <w:pPr>
        <w:pStyle w:val="Abbildungsverzeichnis"/>
      </w:pPr>
      <w:r>
        <w:fldChar w:fldCharType="end"/>
      </w:r>
      <w:r w:rsidR="00A75B91">
        <w:br w:type="page"/>
      </w:r>
    </w:p>
    <w:p w14:paraId="1731007B" w14:textId="77777777" w:rsidR="00942B67" w:rsidRPr="00826FA0" w:rsidRDefault="00942B67" w:rsidP="00826FA0">
      <w:pPr>
        <w:pStyle w:val="VerzeichnisimIHV"/>
      </w:pPr>
      <w:bookmarkStart w:id="12" w:name="_Toc51839645"/>
      <w:r w:rsidRPr="00826FA0">
        <w:lastRenderedPageBreak/>
        <w:t>Tabellenverzeichnis</w:t>
      </w:r>
      <w:bookmarkEnd w:id="12"/>
    </w:p>
    <w:p w14:paraId="4DEC34E4" w14:textId="77777777" w:rsidR="001E3076" w:rsidRDefault="00011211">
      <w:pPr>
        <w:pStyle w:val="Abbildungsverzeichnis"/>
        <w:rPr>
          <w:rFonts w:eastAsiaTheme="minorEastAsia" w:cstheme="minorBidi"/>
          <w:noProof/>
          <w:color w:val="auto"/>
          <w:sz w:val="22"/>
          <w:szCs w:val="22"/>
        </w:rPr>
      </w:pPr>
      <w:r>
        <w:fldChar w:fldCharType="begin"/>
      </w:r>
      <w:r>
        <w:instrText xml:space="preserve"> TOC \h \z \c "Tabelle" </w:instrText>
      </w:r>
      <w:r>
        <w:fldChar w:fldCharType="separate"/>
      </w:r>
      <w:hyperlink w:anchor="_Toc15489977" w:history="1">
        <w:r w:rsidR="001E3076" w:rsidRPr="002A5199">
          <w:rPr>
            <w:rStyle w:val="Hyperlink"/>
            <w:noProof/>
          </w:rPr>
          <w:t>Tabelle 1:</w:t>
        </w:r>
        <w:r w:rsidR="001E3076">
          <w:rPr>
            <w:rFonts w:eastAsiaTheme="minorEastAsia" w:cstheme="minorBidi"/>
            <w:noProof/>
            <w:color w:val="auto"/>
            <w:sz w:val="22"/>
            <w:szCs w:val="22"/>
          </w:rPr>
          <w:tab/>
        </w:r>
        <w:r w:rsidR="001E3076" w:rsidRPr="002A5199">
          <w:rPr>
            <w:rStyle w:val="Hyperlink"/>
            <w:noProof/>
          </w:rPr>
          <w:t>Textformate Überschriften</w:t>
        </w:r>
        <w:r w:rsidR="001E3076">
          <w:rPr>
            <w:noProof/>
            <w:webHidden/>
          </w:rPr>
          <w:tab/>
        </w:r>
        <w:r w:rsidR="001E3076">
          <w:rPr>
            <w:noProof/>
            <w:webHidden/>
          </w:rPr>
          <w:fldChar w:fldCharType="begin"/>
        </w:r>
        <w:r w:rsidR="001E3076">
          <w:rPr>
            <w:noProof/>
            <w:webHidden/>
          </w:rPr>
          <w:instrText xml:space="preserve"> PAGEREF _Toc15489977 \h </w:instrText>
        </w:r>
        <w:r w:rsidR="001E3076">
          <w:rPr>
            <w:noProof/>
            <w:webHidden/>
          </w:rPr>
        </w:r>
        <w:r w:rsidR="001E3076">
          <w:rPr>
            <w:noProof/>
            <w:webHidden/>
          </w:rPr>
          <w:fldChar w:fldCharType="separate"/>
        </w:r>
        <w:r w:rsidR="00763321">
          <w:rPr>
            <w:noProof/>
            <w:webHidden/>
          </w:rPr>
          <w:t>8</w:t>
        </w:r>
        <w:r w:rsidR="001E3076">
          <w:rPr>
            <w:noProof/>
            <w:webHidden/>
          </w:rPr>
          <w:fldChar w:fldCharType="end"/>
        </w:r>
      </w:hyperlink>
    </w:p>
    <w:p w14:paraId="79B5F03B" w14:textId="77777777" w:rsidR="001E3076" w:rsidRDefault="00000000">
      <w:pPr>
        <w:pStyle w:val="Abbildungsverzeichnis"/>
        <w:rPr>
          <w:rFonts w:eastAsiaTheme="minorEastAsia" w:cstheme="minorBidi"/>
          <w:noProof/>
          <w:color w:val="auto"/>
          <w:sz w:val="22"/>
          <w:szCs w:val="22"/>
        </w:rPr>
      </w:pPr>
      <w:hyperlink w:anchor="_Toc15489978" w:history="1">
        <w:r w:rsidR="001E3076" w:rsidRPr="002A5199">
          <w:rPr>
            <w:rStyle w:val="Hyperlink"/>
            <w:noProof/>
          </w:rPr>
          <w:t>Tabelle 2:</w:t>
        </w:r>
        <w:r w:rsidR="001E3076">
          <w:rPr>
            <w:rFonts w:eastAsiaTheme="minorEastAsia" w:cstheme="minorBidi"/>
            <w:noProof/>
            <w:color w:val="auto"/>
            <w:sz w:val="22"/>
            <w:szCs w:val="22"/>
          </w:rPr>
          <w:tab/>
        </w:r>
        <w:r w:rsidR="001E3076" w:rsidRPr="002A5199">
          <w:rPr>
            <w:rStyle w:val="Hyperlink"/>
            <w:noProof/>
          </w:rPr>
          <w:t>Textformate Fließtext</w:t>
        </w:r>
        <w:r w:rsidR="001E3076">
          <w:rPr>
            <w:noProof/>
            <w:webHidden/>
          </w:rPr>
          <w:tab/>
        </w:r>
        <w:r w:rsidR="001E3076">
          <w:rPr>
            <w:noProof/>
            <w:webHidden/>
          </w:rPr>
          <w:fldChar w:fldCharType="begin"/>
        </w:r>
        <w:r w:rsidR="001E3076">
          <w:rPr>
            <w:noProof/>
            <w:webHidden/>
          </w:rPr>
          <w:instrText xml:space="preserve"> PAGEREF _Toc15489978 \h </w:instrText>
        </w:r>
        <w:r w:rsidR="001E3076">
          <w:rPr>
            <w:noProof/>
            <w:webHidden/>
          </w:rPr>
        </w:r>
        <w:r w:rsidR="001E3076">
          <w:rPr>
            <w:noProof/>
            <w:webHidden/>
          </w:rPr>
          <w:fldChar w:fldCharType="separate"/>
        </w:r>
        <w:r w:rsidR="00763321">
          <w:rPr>
            <w:noProof/>
            <w:webHidden/>
          </w:rPr>
          <w:t>8</w:t>
        </w:r>
        <w:r w:rsidR="001E3076">
          <w:rPr>
            <w:noProof/>
            <w:webHidden/>
          </w:rPr>
          <w:fldChar w:fldCharType="end"/>
        </w:r>
      </w:hyperlink>
    </w:p>
    <w:p w14:paraId="53CE0CBB" w14:textId="77777777" w:rsidR="001E3076" w:rsidRDefault="00000000">
      <w:pPr>
        <w:pStyle w:val="Abbildungsverzeichnis"/>
        <w:rPr>
          <w:rFonts w:eastAsiaTheme="minorEastAsia" w:cstheme="minorBidi"/>
          <w:noProof/>
          <w:color w:val="auto"/>
          <w:sz w:val="22"/>
          <w:szCs w:val="22"/>
        </w:rPr>
      </w:pPr>
      <w:hyperlink w:anchor="_Toc15489979" w:history="1">
        <w:r w:rsidR="001E3076" w:rsidRPr="002A5199">
          <w:rPr>
            <w:rStyle w:val="Hyperlink"/>
            <w:noProof/>
          </w:rPr>
          <w:t>Tabelle 4:</w:t>
        </w:r>
        <w:r w:rsidR="001E3076">
          <w:rPr>
            <w:rFonts w:eastAsiaTheme="minorEastAsia" w:cstheme="minorBidi"/>
            <w:noProof/>
            <w:color w:val="auto"/>
            <w:sz w:val="22"/>
            <w:szCs w:val="22"/>
          </w:rPr>
          <w:tab/>
        </w:r>
        <w:r w:rsidR="001E3076" w:rsidRPr="002A5199">
          <w:rPr>
            <w:rStyle w:val="Hyperlink"/>
            <w:noProof/>
          </w:rPr>
          <w:t>Textformate Tabellen</w:t>
        </w:r>
        <w:r w:rsidR="001E3076">
          <w:rPr>
            <w:noProof/>
            <w:webHidden/>
          </w:rPr>
          <w:tab/>
        </w:r>
        <w:r w:rsidR="001E3076">
          <w:rPr>
            <w:noProof/>
            <w:webHidden/>
          </w:rPr>
          <w:fldChar w:fldCharType="begin"/>
        </w:r>
        <w:r w:rsidR="001E3076">
          <w:rPr>
            <w:noProof/>
            <w:webHidden/>
          </w:rPr>
          <w:instrText xml:space="preserve"> PAGEREF _Toc15489979 \h </w:instrText>
        </w:r>
        <w:r w:rsidR="001E3076">
          <w:rPr>
            <w:noProof/>
            <w:webHidden/>
          </w:rPr>
        </w:r>
        <w:r w:rsidR="001E3076">
          <w:rPr>
            <w:noProof/>
            <w:webHidden/>
          </w:rPr>
          <w:fldChar w:fldCharType="separate"/>
        </w:r>
        <w:r w:rsidR="00763321">
          <w:rPr>
            <w:noProof/>
            <w:webHidden/>
          </w:rPr>
          <w:t>8</w:t>
        </w:r>
        <w:r w:rsidR="001E3076">
          <w:rPr>
            <w:noProof/>
            <w:webHidden/>
          </w:rPr>
          <w:fldChar w:fldCharType="end"/>
        </w:r>
      </w:hyperlink>
    </w:p>
    <w:p w14:paraId="22CB412B" w14:textId="77777777" w:rsidR="001E3076" w:rsidRDefault="00000000">
      <w:pPr>
        <w:pStyle w:val="Abbildungsverzeichnis"/>
        <w:rPr>
          <w:rFonts w:eastAsiaTheme="minorEastAsia" w:cstheme="minorBidi"/>
          <w:noProof/>
          <w:color w:val="auto"/>
          <w:sz w:val="22"/>
          <w:szCs w:val="22"/>
        </w:rPr>
      </w:pPr>
      <w:hyperlink w:anchor="_Toc15489980" w:history="1">
        <w:r w:rsidR="001E3076" w:rsidRPr="002A5199">
          <w:rPr>
            <w:rStyle w:val="Hyperlink"/>
            <w:noProof/>
          </w:rPr>
          <w:t>Tabelle 5:</w:t>
        </w:r>
        <w:r w:rsidR="001E3076">
          <w:rPr>
            <w:rFonts w:eastAsiaTheme="minorEastAsia" w:cstheme="minorBidi"/>
            <w:noProof/>
            <w:color w:val="auto"/>
            <w:sz w:val="22"/>
            <w:szCs w:val="22"/>
          </w:rPr>
          <w:tab/>
        </w:r>
        <w:r w:rsidR="001E3076" w:rsidRPr="002A5199">
          <w:rPr>
            <w:rStyle w:val="Hyperlink"/>
            <w:noProof/>
          </w:rPr>
          <w:t>Textformate Beschriftungen/Verweise</w:t>
        </w:r>
        <w:r w:rsidR="001E3076">
          <w:rPr>
            <w:noProof/>
            <w:webHidden/>
          </w:rPr>
          <w:tab/>
        </w:r>
        <w:r w:rsidR="001E3076">
          <w:rPr>
            <w:noProof/>
            <w:webHidden/>
          </w:rPr>
          <w:fldChar w:fldCharType="begin"/>
        </w:r>
        <w:r w:rsidR="001E3076">
          <w:rPr>
            <w:noProof/>
            <w:webHidden/>
          </w:rPr>
          <w:instrText xml:space="preserve"> PAGEREF _Toc15489980 \h </w:instrText>
        </w:r>
        <w:r w:rsidR="001E3076">
          <w:rPr>
            <w:noProof/>
            <w:webHidden/>
          </w:rPr>
        </w:r>
        <w:r w:rsidR="001E3076">
          <w:rPr>
            <w:noProof/>
            <w:webHidden/>
          </w:rPr>
          <w:fldChar w:fldCharType="separate"/>
        </w:r>
        <w:r w:rsidR="00763321">
          <w:rPr>
            <w:noProof/>
            <w:webHidden/>
          </w:rPr>
          <w:t>9</w:t>
        </w:r>
        <w:r w:rsidR="001E3076">
          <w:rPr>
            <w:noProof/>
            <w:webHidden/>
          </w:rPr>
          <w:fldChar w:fldCharType="end"/>
        </w:r>
      </w:hyperlink>
    </w:p>
    <w:p w14:paraId="6A8FE34A" w14:textId="77777777" w:rsidR="001E3076" w:rsidRDefault="00000000">
      <w:pPr>
        <w:pStyle w:val="Abbildungsverzeichnis"/>
        <w:rPr>
          <w:rFonts w:eastAsiaTheme="minorEastAsia" w:cstheme="minorBidi"/>
          <w:noProof/>
          <w:color w:val="auto"/>
          <w:sz w:val="22"/>
          <w:szCs w:val="22"/>
        </w:rPr>
      </w:pPr>
      <w:hyperlink w:anchor="_Toc15489981" w:history="1">
        <w:r w:rsidR="001E3076" w:rsidRPr="002A5199">
          <w:rPr>
            <w:rStyle w:val="Hyperlink"/>
            <w:noProof/>
          </w:rPr>
          <w:t>Tabelle 6:</w:t>
        </w:r>
        <w:r w:rsidR="001E3076">
          <w:rPr>
            <w:rFonts w:eastAsiaTheme="minorEastAsia" w:cstheme="minorBidi"/>
            <w:noProof/>
            <w:color w:val="auto"/>
            <w:sz w:val="22"/>
            <w:szCs w:val="22"/>
          </w:rPr>
          <w:tab/>
        </w:r>
        <w:r w:rsidR="001E3076" w:rsidRPr="002A5199">
          <w:rPr>
            <w:rStyle w:val="Hyperlink"/>
            <w:noProof/>
          </w:rPr>
          <w:t>Textformate Sonstiges</w:t>
        </w:r>
        <w:r w:rsidR="001E3076">
          <w:rPr>
            <w:noProof/>
            <w:webHidden/>
          </w:rPr>
          <w:tab/>
        </w:r>
        <w:r w:rsidR="001E3076">
          <w:rPr>
            <w:noProof/>
            <w:webHidden/>
          </w:rPr>
          <w:fldChar w:fldCharType="begin"/>
        </w:r>
        <w:r w:rsidR="001E3076">
          <w:rPr>
            <w:noProof/>
            <w:webHidden/>
          </w:rPr>
          <w:instrText xml:space="preserve"> PAGEREF _Toc15489981 \h </w:instrText>
        </w:r>
        <w:r w:rsidR="001E3076">
          <w:rPr>
            <w:noProof/>
            <w:webHidden/>
          </w:rPr>
        </w:r>
        <w:r w:rsidR="001E3076">
          <w:rPr>
            <w:noProof/>
            <w:webHidden/>
          </w:rPr>
          <w:fldChar w:fldCharType="separate"/>
        </w:r>
        <w:r w:rsidR="00763321">
          <w:rPr>
            <w:noProof/>
            <w:webHidden/>
          </w:rPr>
          <w:t>9</w:t>
        </w:r>
        <w:r w:rsidR="001E3076">
          <w:rPr>
            <w:noProof/>
            <w:webHidden/>
          </w:rPr>
          <w:fldChar w:fldCharType="end"/>
        </w:r>
      </w:hyperlink>
    </w:p>
    <w:p w14:paraId="2D0F7177" w14:textId="77777777" w:rsidR="00942B67" w:rsidRPr="009A1F0D" w:rsidRDefault="00011211" w:rsidP="00EE0B5D">
      <w:pPr>
        <w:pStyle w:val="Abbildungsverzeichnis"/>
      </w:pPr>
      <w:r>
        <w:fldChar w:fldCharType="end"/>
      </w:r>
    </w:p>
    <w:p w14:paraId="4480A511" w14:textId="77777777" w:rsidR="00942B67" w:rsidRPr="00C92F97" w:rsidRDefault="00942B67" w:rsidP="00C622CB">
      <w:pPr>
        <w:pStyle w:val="berschrift1"/>
      </w:pPr>
      <w:bookmarkStart w:id="13" w:name="_Toc57113879"/>
      <w:bookmarkStart w:id="14" w:name="_Toc57114592"/>
      <w:bookmarkStart w:id="15" w:name="_Toc57114656"/>
      <w:bookmarkStart w:id="16" w:name="_Toc57113880"/>
      <w:bookmarkStart w:id="17" w:name="_Toc57114593"/>
      <w:bookmarkStart w:id="18" w:name="_Toc57114657"/>
      <w:bookmarkStart w:id="19" w:name="_Toc57257737"/>
      <w:bookmarkStart w:id="20" w:name="_Toc51839646"/>
      <w:bookmarkEnd w:id="13"/>
      <w:bookmarkEnd w:id="14"/>
      <w:bookmarkEnd w:id="15"/>
      <w:r w:rsidRPr="00C622CB">
        <w:lastRenderedPageBreak/>
        <w:t>Einleitung</w:t>
      </w:r>
      <w:bookmarkEnd w:id="16"/>
      <w:bookmarkEnd w:id="17"/>
      <w:bookmarkEnd w:id="18"/>
      <w:bookmarkEnd w:id="19"/>
      <w:bookmarkEnd w:id="20"/>
    </w:p>
    <w:p w14:paraId="164957EB" w14:textId="77777777" w:rsidR="00942B67" w:rsidRDefault="00942B67" w:rsidP="008D3900">
      <w:r w:rsidRPr="00F73ED3">
        <w:fldChar w:fldCharType="begin"/>
      </w:r>
      <w:r w:rsidRPr="00F73ED3">
        <w:instrText>MACROBUTTON NoMacro [Hier klicken und Text des Kapitels beginnen]</w:instrText>
      </w:r>
      <w:r w:rsidRPr="00F73ED3">
        <w:fldChar w:fldCharType="end"/>
      </w:r>
    </w:p>
    <w:p w14:paraId="16BE8493" w14:textId="77777777" w:rsidR="00335075" w:rsidRDefault="00335075" w:rsidP="008D3900"/>
    <w:p w14:paraId="25F0C9B4" w14:textId="77777777" w:rsidR="00335075" w:rsidRDefault="00335075" w:rsidP="00CA5380">
      <w:pPr>
        <w:pStyle w:val="Absatzberschrift"/>
      </w:pPr>
      <w:r>
        <w:t>Diese</w:t>
      </w:r>
      <w:r w:rsidR="0061428E">
        <w:t>s</w:t>
      </w:r>
      <w:r>
        <w:t xml:space="preserve"> Dokument dient Ihnen als Word-Dateivorlage </w:t>
      </w:r>
    </w:p>
    <w:p w14:paraId="2176D11D" w14:textId="77777777" w:rsidR="002A5849" w:rsidRDefault="00335075" w:rsidP="008D3900">
      <w:r>
        <w:t>In dieser Datei sind die gängi</w:t>
      </w:r>
      <w:r w:rsidR="0061428E">
        <w:t>g</w:t>
      </w:r>
      <w:r>
        <w:t xml:space="preserve">sten Formatvorlagen definiert, mit denen Sie die Texte schnell gliedern und gestalten können. </w:t>
      </w:r>
    </w:p>
    <w:p w14:paraId="66410D64" w14:textId="77777777" w:rsidR="00CA54A8" w:rsidRDefault="00CA54A8" w:rsidP="00784DD0">
      <w:pPr>
        <w:pStyle w:val="berschrift2"/>
      </w:pPr>
      <w:bookmarkStart w:id="21" w:name="_Toc51839647"/>
      <w:r>
        <w:t>Dokument als Standardvorlage nutzen</w:t>
      </w:r>
      <w:bookmarkEnd w:id="21"/>
    </w:p>
    <w:p w14:paraId="68AB9695" w14:textId="77777777" w:rsidR="002A5849" w:rsidRDefault="002A5849" w:rsidP="0061428E">
      <w:pPr>
        <w:pStyle w:val="Flietext"/>
      </w:pPr>
      <w:r>
        <w:t>Abspeichern als Word-Vorlage mit Ma</w:t>
      </w:r>
      <w:r w:rsidR="00C671C8">
        <w:t>k</w:t>
      </w:r>
      <w:r>
        <w:t xml:space="preserve">ros unter </w:t>
      </w:r>
      <w:r>
        <w:br/>
      </w:r>
      <w:r w:rsidR="005A506B">
        <w:t>#a</w:t>
      </w:r>
      <w:r w:rsidRPr="002A5849">
        <w:t>ppData</w:t>
      </w:r>
      <w:r w:rsidR="005A506B">
        <w:t>#</w:t>
      </w:r>
      <w:r w:rsidRPr="002A5849">
        <w:t>\Roaming\Microsoft\Templates</w:t>
      </w:r>
    </w:p>
    <w:p w14:paraId="19BCC97E" w14:textId="77777777" w:rsidR="00CA5380" w:rsidRDefault="002A5849" w:rsidP="0061428E">
      <w:pPr>
        <w:pStyle w:val="Flietext"/>
      </w:pPr>
      <w:r>
        <w:t>mit dem Dateinamen „Normal.dotm“</w:t>
      </w:r>
      <w:r w:rsidR="00551C0C">
        <w:rPr>
          <w:rStyle w:val="Funotenzeichen"/>
        </w:rPr>
        <w:footnoteReference w:id="1"/>
      </w:r>
    </w:p>
    <w:p w14:paraId="7A8AA7CF" w14:textId="77777777" w:rsidR="00374B4D" w:rsidRDefault="00335075" w:rsidP="00374B4D">
      <w:pPr>
        <w:pStyle w:val="berschrift2"/>
      </w:pPr>
      <w:bookmarkStart w:id="22" w:name="_Toc51839648"/>
      <w:r>
        <w:t xml:space="preserve">Übersicht über die </w:t>
      </w:r>
      <w:r w:rsidR="00315E95">
        <w:t>wichtig</w:t>
      </w:r>
      <w:r w:rsidR="0061428E">
        <w:t>sten Textformatierungen</w:t>
      </w:r>
      <w:bookmarkEnd w:id="22"/>
    </w:p>
    <w:tbl>
      <w:tblPr>
        <w:tblStyle w:val="TelekomTabelleTest"/>
        <w:tblW w:w="9525" w:type="dxa"/>
        <w:tblLook w:val="04A0" w:firstRow="1" w:lastRow="0" w:firstColumn="1" w:lastColumn="0" w:noHBand="0" w:noVBand="1"/>
      </w:tblPr>
      <w:tblGrid>
        <w:gridCol w:w="2268"/>
        <w:gridCol w:w="4649"/>
        <w:gridCol w:w="2608"/>
      </w:tblGrid>
      <w:tr w:rsidR="008C1FF1" w14:paraId="758AACA0"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3454A384" w14:textId="77777777" w:rsidR="008C1FF1" w:rsidRPr="002560F4" w:rsidRDefault="008C1FF1" w:rsidP="002560F4">
            <w:pPr>
              <w:pStyle w:val="TabellenkopfText"/>
            </w:pPr>
            <w:r w:rsidRPr="002560F4">
              <w:t>Überschriften</w:t>
            </w:r>
          </w:p>
        </w:tc>
        <w:tc>
          <w:tcPr>
            <w:tcW w:w="4649" w:type="dxa"/>
          </w:tcPr>
          <w:p w14:paraId="2E11C769" w14:textId="77777777" w:rsidR="008C1FF1" w:rsidRPr="002560F4" w:rsidRDefault="00AA5358" w:rsidP="002560F4">
            <w:pPr>
              <w:pStyle w:val="TabellenkopfText"/>
            </w:pPr>
            <w:r w:rsidRPr="002560F4">
              <w:t>Anmerkungen</w:t>
            </w:r>
          </w:p>
        </w:tc>
        <w:tc>
          <w:tcPr>
            <w:tcW w:w="2608" w:type="dxa"/>
          </w:tcPr>
          <w:p w14:paraId="7B1BD36B" w14:textId="77777777" w:rsidR="008C1FF1" w:rsidRPr="002560F4" w:rsidRDefault="008C1FF1" w:rsidP="002560F4">
            <w:pPr>
              <w:pStyle w:val="TabellenkopfText"/>
            </w:pPr>
            <w:r w:rsidRPr="002560F4">
              <w:t>AbsatzFormat/Textformat</w:t>
            </w:r>
          </w:p>
        </w:tc>
      </w:tr>
      <w:tr w:rsidR="008C1FF1" w14:paraId="77F1BA53" w14:textId="77777777" w:rsidTr="003A7C83">
        <w:tc>
          <w:tcPr>
            <w:tcW w:w="2268" w:type="dxa"/>
          </w:tcPr>
          <w:p w14:paraId="640D6099" w14:textId="77777777" w:rsidR="008C1FF1" w:rsidRPr="009460FB" w:rsidRDefault="008C1FF1" w:rsidP="009460FB">
            <w:pPr>
              <w:pStyle w:val="TabelleText"/>
            </w:pPr>
            <w:r w:rsidRPr="009460FB">
              <w:t>1 Überschrift 1</w:t>
            </w:r>
          </w:p>
        </w:tc>
        <w:tc>
          <w:tcPr>
            <w:tcW w:w="4649" w:type="dxa"/>
          </w:tcPr>
          <w:p w14:paraId="703FABC4" w14:textId="77777777" w:rsidR="008C1FF1" w:rsidRPr="009460FB" w:rsidRDefault="008C1FF1" w:rsidP="009460FB">
            <w:pPr>
              <w:pStyle w:val="TabelleText"/>
            </w:pPr>
          </w:p>
        </w:tc>
        <w:tc>
          <w:tcPr>
            <w:tcW w:w="2608" w:type="dxa"/>
          </w:tcPr>
          <w:p w14:paraId="55AD6468" w14:textId="77777777" w:rsidR="008C1FF1" w:rsidRPr="009460FB" w:rsidRDefault="008C1FF1" w:rsidP="009460FB">
            <w:pPr>
              <w:pStyle w:val="TabelleText"/>
            </w:pPr>
            <w:r w:rsidRPr="009460FB">
              <w:t>Absatz</w:t>
            </w:r>
          </w:p>
        </w:tc>
      </w:tr>
      <w:tr w:rsidR="008C1FF1" w14:paraId="47E1AAC0" w14:textId="77777777" w:rsidTr="003A7C83">
        <w:tc>
          <w:tcPr>
            <w:tcW w:w="2268" w:type="dxa"/>
          </w:tcPr>
          <w:p w14:paraId="0F860C79" w14:textId="77777777" w:rsidR="008C1FF1" w:rsidRPr="009460FB" w:rsidRDefault="008C1FF1" w:rsidP="009460FB">
            <w:pPr>
              <w:pStyle w:val="TabelleText"/>
            </w:pPr>
            <w:r w:rsidRPr="009460FB">
              <w:t>1.1 Überschrift 2</w:t>
            </w:r>
          </w:p>
        </w:tc>
        <w:tc>
          <w:tcPr>
            <w:tcW w:w="4649" w:type="dxa"/>
          </w:tcPr>
          <w:p w14:paraId="24993D46" w14:textId="77777777" w:rsidR="008C1FF1" w:rsidRPr="009460FB" w:rsidRDefault="008C1FF1" w:rsidP="009460FB">
            <w:pPr>
              <w:pStyle w:val="TabelleText"/>
            </w:pPr>
          </w:p>
        </w:tc>
        <w:tc>
          <w:tcPr>
            <w:tcW w:w="2608" w:type="dxa"/>
          </w:tcPr>
          <w:p w14:paraId="25D06C91" w14:textId="77777777" w:rsidR="008C1FF1" w:rsidRPr="009460FB" w:rsidRDefault="008C1FF1" w:rsidP="009460FB">
            <w:pPr>
              <w:pStyle w:val="TabelleText"/>
            </w:pPr>
            <w:r w:rsidRPr="009460FB">
              <w:t>Absatz</w:t>
            </w:r>
          </w:p>
        </w:tc>
      </w:tr>
      <w:tr w:rsidR="008C1FF1" w14:paraId="506CA47D" w14:textId="77777777" w:rsidTr="003A7C83">
        <w:tc>
          <w:tcPr>
            <w:tcW w:w="2268" w:type="dxa"/>
          </w:tcPr>
          <w:p w14:paraId="37606ACE" w14:textId="77777777" w:rsidR="008C1FF1" w:rsidRPr="009460FB" w:rsidRDefault="008C1FF1" w:rsidP="009460FB">
            <w:pPr>
              <w:pStyle w:val="TabelleText"/>
            </w:pPr>
            <w:r w:rsidRPr="009460FB">
              <w:t>1.1.1 Überschrift 3</w:t>
            </w:r>
          </w:p>
        </w:tc>
        <w:tc>
          <w:tcPr>
            <w:tcW w:w="4649" w:type="dxa"/>
          </w:tcPr>
          <w:p w14:paraId="08EE3FA0" w14:textId="77777777" w:rsidR="008C1FF1" w:rsidRPr="009460FB" w:rsidRDefault="008C1FF1" w:rsidP="009460FB">
            <w:pPr>
              <w:pStyle w:val="TabelleText"/>
            </w:pPr>
          </w:p>
        </w:tc>
        <w:tc>
          <w:tcPr>
            <w:tcW w:w="2608" w:type="dxa"/>
          </w:tcPr>
          <w:p w14:paraId="370B87FC" w14:textId="77777777" w:rsidR="008C1FF1" w:rsidRPr="009460FB" w:rsidRDefault="008C1FF1" w:rsidP="009460FB">
            <w:pPr>
              <w:pStyle w:val="TabelleText"/>
            </w:pPr>
            <w:r w:rsidRPr="009460FB">
              <w:t>Absatz</w:t>
            </w:r>
          </w:p>
        </w:tc>
      </w:tr>
      <w:tr w:rsidR="008C1FF1" w14:paraId="2E00BD35" w14:textId="77777777" w:rsidTr="003A7C83">
        <w:tc>
          <w:tcPr>
            <w:tcW w:w="2268" w:type="dxa"/>
          </w:tcPr>
          <w:p w14:paraId="72EF365C" w14:textId="77777777" w:rsidR="008C1FF1" w:rsidRPr="009460FB" w:rsidRDefault="008C1FF1" w:rsidP="009460FB">
            <w:pPr>
              <w:pStyle w:val="TabelleText"/>
            </w:pPr>
            <w:r w:rsidRPr="009460FB">
              <w:t>1.1.1.1 Überschrift 4</w:t>
            </w:r>
          </w:p>
        </w:tc>
        <w:tc>
          <w:tcPr>
            <w:tcW w:w="4649" w:type="dxa"/>
          </w:tcPr>
          <w:p w14:paraId="5E05574A" w14:textId="77777777" w:rsidR="008C1FF1" w:rsidRPr="009460FB" w:rsidRDefault="008C1FF1" w:rsidP="009460FB">
            <w:pPr>
              <w:pStyle w:val="TabelleText"/>
            </w:pPr>
          </w:p>
        </w:tc>
        <w:tc>
          <w:tcPr>
            <w:tcW w:w="2608" w:type="dxa"/>
          </w:tcPr>
          <w:p w14:paraId="0DF29311" w14:textId="77777777" w:rsidR="008C1FF1" w:rsidRPr="009460FB" w:rsidRDefault="008C1FF1" w:rsidP="009460FB">
            <w:pPr>
              <w:pStyle w:val="TabelleText"/>
            </w:pPr>
            <w:r w:rsidRPr="009460FB">
              <w:t>Absatz</w:t>
            </w:r>
          </w:p>
        </w:tc>
      </w:tr>
      <w:tr w:rsidR="008C1FF1" w14:paraId="0D66C81C" w14:textId="77777777" w:rsidTr="003A7C83">
        <w:tc>
          <w:tcPr>
            <w:tcW w:w="2268" w:type="dxa"/>
          </w:tcPr>
          <w:p w14:paraId="6D675F69" w14:textId="77777777" w:rsidR="008C1FF1" w:rsidRPr="009460FB" w:rsidRDefault="008C1FF1" w:rsidP="009460FB">
            <w:pPr>
              <w:pStyle w:val="TabelleText"/>
            </w:pPr>
            <w:r w:rsidRPr="009460FB">
              <w:t>Absatzüberschrift</w:t>
            </w:r>
          </w:p>
        </w:tc>
        <w:tc>
          <w:tcPr>
            <w:tcW w:w="4649" w:type="dxa"/>
          </w:tcPr>
          <w:p w14:paraId="31C43216" w14:textId="77777777" w:rsidR="008C1FF1" w:rsidRPr="009460FB" w:rsidRDefault="00624F8F" w:rsidP="009460FB">
            <w:pPr>
              <w:pStyle w:val="TabelleText"/>
            </w:pPr>
            <w:r>
              <w:t xml:space="preserve">Nicht </w:t>
            </w:r>
            <w:r w:rsidR="00C671C8">
              <w:t>nummeriert</w:t>
            </w:r>
          </w:p>
        </w:tc>
        <w:tc>
          <w:tcPr>
            <w:tcW w:w="2608" w:type="dxa"/>
          </w:tcPr>
          <w:p w14:paraId="4EC241E5" w14:textId="77777777" w:rsidR="008C1FF1" w:rsidRPr="009460FB" w:rsidRDefault="008C1FF1" w:rsidP="009460FB">
            <w:pPr>
              <w:pStyle w:val="TabelleText"/>
            </w:pPr>
            <w:r w:rsidRPr="009460FB">
              <w:t>Absatz</w:t>
            </w:r>
          </w:p>
        </w:tc>
      </w:tr>
    </w:tbl>
    <w:p w14:paraId="3B178C73" w14:textId="11BE9FEE" w:rsidR="00374B4D" w:rsidRDefault="00374B4D" w:rsidP="00C36CED">
      <w:pPr>
        <w:pStyle w:val="Beschriftung"/>
      </w:pPr>
      <w:bookmarkStart w:id="23" w:name="_Toc480796174"/>
      <w:bookmarkStart w:id="24" w:name="_Toc15489977"/>
      <w:r>
        <w:t xml:space="preserve">Tabelle </w:t>
      </w:r>
      <w:r w:rsidR="00000000">
        <w:fldChar w:fldCharType="begin"/>
      </w:r>
      <w:r w:rsidR="00000000">
        <w:instrText xml:space="preserve"> SEQ Tabelle \* ARABIC </w:instrText>
      </w:r>
      <w:r w:rsidR="00000000">
        <w:fldChar w:fldCharType="separate"/>
      </w:r>
      <w:r w:rsidR="008458F4">
        <w:rPr>
          <w:noProof/>
        </w:rPr>
        <w:t>1</w:t>
      </w:r>
      <w:r w:rsidR="00000000">
        <w:rPr>
          <w:noProof/>
        </w:rPr>
        <w:fldChar w:fldCharType="end"/>
      </w:r>
      <w:r w:rsidR="00AA5358">
        <w:t>:</w:t>
      </w:r>
      <w:r w:rsidR="00AA5358">
        <w:tab/>
      </w:r>
      <w:r>
        <w:t>Textformate Überschriften</w:t>
      </w:r>
      <w:bookmarkEnd w:id="23"/>
      <w:bookmarkEnd w:id="24"/>
    </w:p>
    <w:tbl>
      <w:tblPr>
        <w:tblStyle w:val="TelekomTabelleTest"/>
        <w:tblW w:w="9525" w:type="dxa"/>
        <w:tblLook w:val="04A0" w:firstRow="1" w:lastRow="0" w:firstColumn="1" w:lastColumn="0" w:noHBand="0" w:noVBand="1"/>
      </w:tblPr>
      <w:tblGrid>
        <w:gridCol w:w="2268"/>
        <w:gridCol w:w="4649"/>
        <w:gridCol w:w="2608"/>
      </w:tblGrid>
      <w:tr w:rsidR="00AA5358" w14:paraId="063F4752"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1173ED0D" w14:textId="77777777" w:rsidR="00AA5358" w:rsidRPr="002560F4" w:rsidRDefault="00C671C8" w:rsidP="002560F4">
            <w:pPr>
              <w:pStyle w:val="TabellenkopfText"/>
            </w:pPr>
            <w:r>
              <w:t>Fließ</w:t>
            </w:r>
            <w:r w:rsidRPr="002560F4">
              <w:t>text</w:t>
            </w:r>
          </w:p>
        </w:tc>
        <w:tc>
          <w:tcPr>
            <w:tcW w:w="4649" w:type="dxa"/>
          </w:tcPr>
          <w:p w14:paraId="2759B3F6" w14:textId="77777777" w:rsidR="00AA5358" w:rsidRPr="002560F4" w:rsidRDefault="00AA5358" w:rsidP="002560F4">
            <w:pPr>
              <w:pStyle w:val="TabellenkopfText"/>
            </w:pPr>
            <w:r w:rsidRPr="002560F4">
              <w:t>Anmerkungen</w:t>
            </w:r>
          </w:p>
        </w:tc>
        <w:tc>
          <w:tcPr>
            <w:tcW w:w="2608" w:type="dxa"/>
          </w:tcPr>
          <w:p w14:paraId="3759AC99" w14:textId="77777777" w:rsidR="00AA5358" w:rsidRPr="002560F4" w:rsidRDefault="00AA5358" w:rsidP="002560F4">
            <w:pPr>
              <w:pStyle w:val="TabellenkopfText"/>
            </w:pPr>
            <w:r w:rsidRPr="002560F4">
              <w:t>AbsatzFormat/Textformat</w:t>
            </w:r>
          </w:p>
        </w:tc>
      </w:tr>
      <w:tr w:rsidR="008C1FF1" w:rsidRPr="009460FB" w14:paraId="4A468D0F" w14:textId="77777777" w:rsidTr="003A7C83">
        <w:tc>
          <w:tcPr>
            <w:tcW w:w="2268" w:type="dxa"/>
          </w:tcPr>
          <w:p w14:paraId="449FD12E" w14:textId="77777777" w:rsidR="008C1FF1" w:rsidRPr="009460FB" w:rsidRDefault="008C1FF1" w:rsidP="009460FB">
            <w:pPr>
              <w:pStyle w:val="TabelleText"/>
            </w:pPr>
            <w:r w:rsidRPr="009460FB">
              <w:t>Fließtext</w:t>
            </w:r>
          </w:p>
        </w:tc>
        <w:tc>
          <w:tcPr>
            <w:tcW w:w="4649" w:type="dxa"/>
          </w:tcPr>
          <w:p w14:paraId="4228BAFC" w14:textId="77777777" w:rsidR="008C1FF1" w:rsidRPr="009460FB" w:rsidRDefault="008C1FF1" w:rsidP="009460FB">
            <w:pPr>
              <w:pStyle w:val="TabelleText"/>
            </w:pPr>
          </w:p>
        </w:tc>
        <w:tc>
          <w:tcPr>
            <w:tcW w:w="2608" w:type="dxa"/>
          </w:tcPr>
          <w:p w14:paraId="2F9A3741" w14:textId="77777777" w:rsidR="008C1FF1" w:rsidRPr="009460FB" w:rsidRDefault="008C1FF1" w:rsidP="009460FB">
            <w:pPr>
              <w:pStyle w:val="TabelleText"/>
            </w:pPr>
            <w:r w:rsidRPr="009460FB">
              <w:t>Absatz</w:t>
            </w:r>
          </w:p>
        </w:tc>
      </w:tr>
      <w:tr w:rsidR="008C1FF1" w:rsidRPr="009460FB" w14:paraId="3421F8D6" w14:textId="77777777" w:rsidTr="003A7C83">
        <w:tc>
          <w:tcPr>
            <w:tcW w:w="2268" w:type="dxa"/>
          </w:tcPr>
          <w:p w14:paraId="0F9E4721" w14:textId="77777777" w:rsidR="008C1FF1" w:rsidRPr="009460FB" w:rsidRDefault="008C1FF1" w:rsidP="009460FB">
            <w:pPr>
              <w:pStyle w:val="TabelleText"/>
            </w:pPr>
            <w:r w:rsidRPr="009460FB">
              <w:t>Standard</w:t>
            </w:r>
          </w:p>
        </w:tc>
        <w:tc>
          <w:tcPr>
            <w:tcW w:w="4649" w:type="dxa"/>
          </w:tcPr>
          <w:p w14:paraId="461B65D3" w14:textId="77777777" w:rsidR="008C1FF1" w:rsidRPr="009460FB" w:rsidRDefault="00464945" w:rsidP="009460FB">
            <w:pPr>
              <w:pStyle w:val="TabelleText"/>
            </w:pPr>
            <w:r>
              <w:t>Basisformat für Text</w:t>
            </w:r>
          </w:p>
        </w:tc>
        <w:tc>
          <w:tcPr>
            <w:tcW w:w="2608" w:type="dxa"/>
          </w:tcPr>
          <w:p w14:paraId="241E2945" w14:textId="77777777" w:rsidR="008C1FF1" w:rsidRPr="009460FB" w:rsidRDefault="008C1FF1" w:rsidP="009460FB">
            <w:pPr>
              <w:pStyle w:val="TabelleText"/>
            </w:pPr>
            <w:r w:rsidRPr="009460FB">
              <w:t>Absatz</w:t>
            </w:r>
          </w:p>
        </w:tc>
      </w:tr>
      <w:tr w:rsidR="008C1FF1" w:rsidRPr="009460FB" w14:paraId="4C321DEF" w14:textId="77777777" w:rsidTr="003A7C83">
        <w:tc>
          <w:tcPr>
            <w:tcW w:w="2268" w:type="dxa"/>
          </w:tcPr>
          <w:p w14:paraId="1653E922" w14:textId="77777777" w:rsidR="008C1FF1" w:rsidRPr="009460FB" w:rsidRDefault="008C1FF1" w:rsidP="009460FB">
            <w:pPr>
              <w:pStyle w:val="TabelleText"/>
            </w:pPr>
            <w:r w:rsidRPr="009460FB">
              <w:t xml:space="preserve">Fett </w:t>
            </w:r>
          </w:p>
        </w:tc>
        <w:tc>
          <w:tcPr>
            <w:tcW w:w="4649" w:type="dxa"/>
          </w:tcPr>
          <w:p w14:paraId="2C238A74" w14:textId="77777777" w:rsidR="008C1FF1" w:rsidRPr="009460FB" w:rsidRDefault="00AA5358" w:rsidP="009460FB">
            <w:pPr>
              <w:pStyle w:val="TabelleText"/>
            </w:pPr>
            <w:r w:rsidRPr="009460FB">
              <w:t>Fettstellung bitte nicht über die „F“ Taste</w:t>
            </w:r>
          </w:p>
        </w:tc>
        <w:tc>
          <w:tcPr>
            <w:tcW w:w="2608" w:type="dxa"/>
          </w:tcPr>
          <w:p w14:paraId="6A835A75" w14:textId="77777777" w:rsidR="008C1FF1" w:rsidRPr="009460FB" w:rsidRDefault="008C1FF1" w:rsidP="009460FB">
            <w:pPr>
              <w:pStyle w:val="TabelleText"/>
            </w:pPr>
            <w:r w:rsidRPr="009460FB">
              <w:t>Text</w:t>
            </w:r>
          </w:p>
        </w:tc>
      </w:tr>
      <w:tr w:rsidR="008C1FF1" w:rsidRPr="009460FB" w14:paraId="42D201C6" w14:textId="77777777" w:rsidTr="003A7C83">
        <w:tc>
          <w:tcPr>
            <w:tcW w:w="2268" w:type="dxa"/>
          </w:tcPr>
          <w:p w14:paraId="39B33516" w14:textId="77777777" w:rsidR="008C1FF1" w:rsidRPr="009460FB" w:rsidRDefault="008C1FF1" w:rsidP="009460FB">
            <w:pPr>
              <w:pStyle w:val="TabelleText"/>
            </w:pPr>
            <w:r w:rsidRPr="009460FB">
              <w:t>Liste mit Bullets</w:t>
            </w:r>
          </w:p>
        </w:tc>
        <w:tc>
          <w:tcPr>
            <w:tcW w:w="4649" w:type="dxa"/>
          </w:tcPr>
          <w:p w14:paraId="2B086FF9" w14:textId="77777777" w:rsidR="008C1FF1" w:rsidRPr="009460FB" w:rsidRDefault="00AA5358" w:rsidP="009460FB">
            <w:pPr>
              <w:pStyle w:val="TabelleText"/>
            </w:pPr>
            <w:r w:rsidRPr="009460FB">
              <w:t>Unterpunkte in gesonderten Formatvorlagen</w:t>
            </w:r>
          </w:p>
        </w:tc>
        <w:tc>
          <w:tcPr>
            <w:tcW w:w="2608" w:type="dxa"/>
          </w:tcPr>
          <w:p w14:paraId="7DBC7B45" w14:textId="77777777" w:rsidR="008C1FF1" w:rsidRPr="009460FB" w:rsidRDefault="008C1FF1" w:rsidP="009460FB">
            <w:pPr>
              <w:pStyle w:val="TabelleText"/>
            </w:pPr>
            <w:r w:rsidRPr="009460FB">
              <w:t>Absatz</w:t>
            </w:r>
          </w:p>
        </w:tc>
      </w:tr>
      <w:tr w:rsidR="008C1FF1" w:rsidRPr="009460FB" w14:paraId="070B0619" w14:textId="77777777" w:rsidTr="003A7C83">
        <w:tc>
          <w:tcPr>
            <w:tcW w:w="2268" w:type="dxa"/>
          </w:tcPr>
          <w:p w14:paraId="0D9ADE93" w14:textId="77777777" w:rsidR="008C1FF1" w:rsidRPr="009460FB" w:rsidRDefault="008C1FF1" w:rsidP="009460FB">
            <w:pPr>
              <w:pStyle w:val="TabelleText"/>
            </w:pPr>
            <w:r w:rsidRPr="009460FB">
              <w:t>Liste sortiert</w:t>
            </w:r>
          </w:p>
        </w:tc>
        <w:tc>
          <w:tcPr>
            <w:tcW w:w="4649" w:type="dxa"/>
          </w:tcPr>
          <w:p w14:paraId="0959787C" w14:textId="77777777" w:rsidR="008C1FF1" w:rsidRPr="009460FB" w:rsidRDefault="00AA5358" w:rsidP="009460FB">
            <w:pPr>
              <w:pStyle w:val="TabelleText"/>
            </w:pPr>
            <w:r w:rsidRPr="009460FB">
              <w:t>Unterpunkte in gesonderten Formatvorlagen</w:t>
            </w:r>
          </w:p>
        </w:tc>
        <w:tc>
          <w:tcPr>
            <w:tcW w:w="2608" w:type="dxa"/>
          </w:tcPr>
          <w:p w14:paraId="486FE0AC" w14:textId="77777777" w:rsidR="008C1FF1" w:rsidRPr="009460FB" w:rsidRDefault="008C1FF1" w:rsidP="009460FB">
            <w:pPr>
              <w:pStyle w:val="TabelleText"/>
            </w:pPr>
            <w:r w:rsidRPr="009460FB">
              <w:t>Absatz</w:t>
            </w:r>
          </w:p>
        </w:tc>
      </w:tr>
      <w:tr w:rsidR="00901E39" w:rsidRPr="009460FB" w14:paraId="47B1BEDF" w14:textId="77777777" w:rsidTr="003A7C83">
        <w:tc>
          <w:tcPr>
            <w:tcW w:w="2268" w:type="dxa"/>
          </w:tcPr>
          <w:p w14:paraId="4CF597DE" w14:textId="77777777" w:rsidR="00901E39" w:rsidRPr="002A110F" w:rsidRDefault="00901E39" w:rsidP="00901E39">
            <w:pPr>
              <w:pStyle w:val="TabelleText"/>
            </w:pPr>
            <w:r w:rsidRPr="002A110F">
              <w:t>Hyperlink</w:t>
            </w:r>
          </w:p>
        </w:tc>
        <w:tc>
          <w:tcPr>
            <w:tcW w:w="4649" w:type="dxa"/>
          </w:tcPr>
          <w:p w14:paraId="04CFEEA0" w14:textId="77777777" w:rsidR="00901E39" w:rsidRPr="009460FB" w:rsidRDefault="00901E39" w:rsidP="00901E39">
            <w:pPr>
              <w:pStyle w:val="TabelleText"/>
            </w:pPr>
          </w:p>
        </w:tc>
        <w:tc>
          <w:tcPr>
            <w:tcW w:w="2608" w:type="dxa"/>
          </w:tcPr>
          <w:p w14:paraId="380234D6" w14:textId="77777777" w:rsidR="00901E39" w:rsidRPr="009460FB" w:rsidRDefault="0006492E" w:rsidP="00901E39">
            <w:pPr>
              <w:pStyle w:val="TabelleText"/>
            </w:pPr>
            <w:r>
              <w:t>Text</w:t>
            </w:r>
          </w:p>
        </w:tc>
      </w:tr>
      <w:tr w:rsidR="00901E39" w:rsidRPr="009460FB" w14:paraId="22081F0F" w14:textId="77777777" w:rsidTr="003A7C83">
        <w:tc>
          <w:tcPr>
            <w:tcW w:w="2268" w:type="dxa"/>
          </w:tcPr>
          <w:p w14:paraId="08F455A5" w14:textId="77777777" w:rsidR="00901E39" w:rsidRPr="002A110F" w:rsidRDefault="00901E39" w:rsidP="00901E39">
            <w:pPr>
              <w:pStyle w:val="TabelleText"/>
            </w:pPr>
            <w:r w:rsidRPr="002A110F">
              <w:t>Besuchter Link</w:t>
            </w:r>
          </w:p>
        </w:tc>
        <w:tc>
          <w:tcPr>
            <w:tcW w:w="4649" w:type="dxa"/>
          </w:tcPr>
          <w:p w14:paraId="20864C3F" w14:textId="77777777" w:rsidR="00901E39" w:rsidRPr="009460FB" w:rsidRDefault="00901E39" w:rsidP="00901E39">
            <w:pPr>
              <w:pStyle w:val="TabelleText"/>
            </w:pPr>
          </w:p>
        </w:tc>
        <w:tc>
          <w:tcPr>
            <w:tcW w:w="2608" w:type="dxa"/>
          </w:tcPr>
          <w:p w14:paraId="5B27D44B" w14:textId="77777777" w:rsidR="00901E39" w:rsidRPr="009460FB" w:rsidRDefault="0006492E" w:rsidP="00901E39">
            <w:pPr>
              <w:pStyle w:val="TabelleText"/>
            </w:pPr>
            <w:r>
              <w:t>Text</w:t>
            </w:r>
          </w:p>
        </w:tc>
      </w:tr>
      <w:tr w:rsidR="0006492E" w:rsidRPr="009460FB" w14:paraId="08E4DC39" w14:textId="77777777" w:rsidTr="003A7C83">
        <w:tc>
          <w:tcPr>
            <w:tcW w:w="2268" w:type="dxa"/>
          </w:tcPr>
          <w:p w14:paraId="2C9C45D0" w14:textId="77777777" w:rsidR="0006492E" w:rsidRPr="002A110F" w:rsidRDefault="0006492E" w:rsidP="00901E39">
            <w:pPr>
              <w:pStyle w:val="TabelleText"/>
            </w:pPr>
            <w:r>
              <w:t>Zitate</w:t>
            </w:r>
          </w:p>
        </w:tc>
        <w:tc>
          <w:tcPr>
            <w:tcW w:w="4649" w:type="dxa"/>
          </w:tcPr>
          <w:p w14:paraId="022EFB5B" w14:textId="77777777" w:rsidR="0006492E" w:rsidRPr="009460FB" w:rsidRDefault="0006492E" w:rsidP="00901E39">
            <w:pPr>
              <w:pStyle w:val="TabelleText"/>
            </w:pPr>
          </w:p>
        </w:tc>
        <w:tc>
          <w:tcPr>
            <w:tcW w:w="2608" w:type="dxa"/>
          </w:tcPr>
          <w:p w14:paraId="5F6D8DC6" w14:textId="77777777" w:rsidR="0006492E" w:rsidRPr="009460FB" w:rsidRDefault="0006492E" w:rsidP="00901E39">
            <w:pPr>
              <w:pStyle w:val="TabelleText"/>
            </w:pPr>
            <w:r>
              <w:t>Absatz</w:t>
            </w:r>
          </w:p>
        </w:tc>
      </w:tr>
    </w:tbl>
    <w:p w14:paraId="4EE1216A" w14:textId="0205DA99" w:rsidR="001E3076" w:rsidRPr="001E3076" w:rsidRDefault="00374B4D" w:rsidP="001E3076">
      <w:pPr>
        <w:pStyle w:val="Beschriftung"/>
      </w:pPr>
      <w:bookmarkStart w:id="25" w:name="_Toc15489978"/>
      <w:r>
        <w:t xml:space="preserve">Tabelle </w:t>
      </w:r>
      <w:r w:rsidR="00000000">
        <w:fldChar w:fldCharType="begin"/>
      </w:r>
      <w:r w:rsidR="00000000">
        <w:instrText xml:space="preserve"> SEQ Tabelle \* ARABIC </w:instrText>
      </w:r>
      <w:r w:rsidR="00000000">
        <w:fldChar w:fldCharType="separate"/>
      </w:r>
      <w:r w:rsidR="008458F4">
        <w:rPr>
          <w:noProof/>
        </w:rPr>
        <w:t>2</w:t>
      </w:r>
      <w:r w:rsidR="00000000">
        <w:rPr>
          <w:noProof/>
        </w:rPr>
        <w:fldChar w:fldCharType="end"/>
      </w:r>
      <w:r w:rsidR="00AA5358">
        <w:t>:</w:t>
      </w:r>
      <w:r w:rsidR="00AA5358">
        <w:tab/>
      </w:r>
      <w:r>
        <w:t xml:space="preserve">Textformate </w:t>
      </w:r>
      <w:r w:rsidRPr="0006492E">
        <w:t>Fließtext</w:t>
      </w:r>
      <w:bookmarkEnd w:id="25"/>
    </w:p>
    <w:tbl>
      <w:tblPr>
        <w:tblStyle w:val="TelekomTabelleTest"/>
        <w:tblW w:w="9525" w:type="dxa"/>
        <w:tblLook w:val="04A0" w:firstRow="1" w:lastRow="0" w:firstColumn="1" w:lastColumn="0" w:noHBand="0" w:noVBand="1"/>
      </w:tblPr>
      <w:tblGrid>
        <w:gridCol w:w="2268"/>
        <w:gridCol w:w="4649"/>
        <w:gridCol w:w="2608"/>
      </w:tblGrid>
      <w:tr w:rsidR="00AA5358" w:rsidRPr="00AA5358" w14:paraId="5BFE39F8"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2DCBCDE1" w14:textId="77777777" w:rsidR="00AA5358" w:rsidRPr="002560F4" w:rsidRDefault="00AA5358" w:rsidP="002560F4">
            <w:pPr>
              <w:pStyle w:val="TabellenkopfText"/>
            </w:pPr>
            <w:r w:rsidRPr="002560F4">
              <w:t>Tabellen</w:t>
            </w:r>
          </w:p>
        </w:tc>
        <w:tc>
          <w:tcPr>
            <w:tcW w:w="4649" w:type="dxa"/>
          </w:tcPr>
          <w:p w14:paraId="7EA5F991" w14:textId="77777777" w:rsidR="00AA5358" w:rsidRPr="002560F4" w:rsidRDefault="00AA5358" w:rsidP="002560F4">
            <w:pPr>
              <w:pStyle w:val="TabellenkopfText"/>
            </w:pPr>
            <w:r w:rsidRPr="002560F4">
              <w:t>Anmerkungen</w:t>
            </w:r>
          </w:p>
        </w:tc>
        <w:tc>
          <w:tcPr>
            <w:tcW w:w="2608" w:type="dxa"/>
          </w:tcPr>
          <w:p w14:paraId="40641ECB" w14:textId="77777777" w:rsidR="00AA5358" w:rsidRPr="002560F4" w:rsidRDefault="00AA5358" w:rsidP="002560F4">
            <w:pPr>
              <w:pStyle w:val="TabellenkopfText"/>
            </w:pPr>
            <w:r w:rsidRPr="002560F4">
              <w:t>AbsatzFormat/Textformat</w:t>
            </w:r>
          </w:p>
        </w:tc>
      </w:tr>
      <w:tr w:rsidR="00AA5358" w:rsidRPr="00AA5358" w14:paraId="44C0C502" w14:textId="77777777" w:rsidTr="003A7C83">
        <w:tc>
          <w:tcPr>
            <w:tcW w:w="2268" w:type="dxa"/>
          </w:tcPr>
          <w:p w14:paraId="4302D255" w14:textId="77777777" w:rsidR="00AA5358" w:rsidRPr="00AA5358" w:rsidRDefault="00AA5358" w:rsidP="00AA5358">
            <w:pPr>
              <w:pStyle w:val="TabelleText"/>
            </w:pPr>
            <w:r w:rsidRPr="00AA5358">
              <w:t>Text Tabelle</w:t>
            </w:r>
          </w:p>
        </w:tc>
        <w:tc>
          <w:tcPr>
            <w:tcW w:w="4649" w:type="dxa"/>
          </w:tcPr>
          <w:p w14:paraId="5E4BEEA7" w14:textId="77777777" w:rsidR="00AA5358" w:rsidRPr="00AA5358" w:rsidRDefault="00AA5358" w:rsidP="00AA5358">
            <w:pPr>
              <w:pStyle w:val="TabelleText"/>
            </w:pPr>
            <w:r w:rsidRPr="00AA5358">
              <w:t>Links</w:t>
            </w:r>
            <w:r w:rsidR="00C671C8">
              <w:t xml:space="preserve"> </w:t>
            </w:r>
            <w:r w:rsidRPr="00AA5358">
              <w:t>ausgerichtete Inhalte (meist Text)</w:t>
            </w:r>
          </w:p>
        </w:tc>
        <w:tc>
          <w:tcPr>
            <w:tcW w:w="2608" w:type="dxa"/>
          </w:tcPr>
          <w:p w14:paraId="220F6C77" w14:textId="77777777" w:rsidR="00AA5358" w:rsidRPr="00AA5358" w:rsidRDefault="00AA5358" w:rsidP="00AA5358">
            <w:pPr>
              <w:pStyle w:val="TabelleText"/>
            </w:pPr>
            <w:r w:rsidRPr="00AA5358">
              <w:t>Absatz</w:t>
            </w:r>
          </w:p>
        </w:tc>
      </w:tr>
      <w:tr w:rsidR="00AA5358" w:rsidRPr="00AA5358" w14:paraId="547D16F1" w14:textId="77777777" w:rsidTr="003A7C83">
        <w:tc>
          <w:tcPr>
            <w:tcW w:w="2268" w:type="dxa"/>
          </w:tcPr>
          <w:p w14:paraId="3252A4E9" w14:textId="77777777" w:rsidR="00AA5358" w:rsidRPr="00AA5358" w:rsidRDefault="00AA5358" w:rsidP="00AA5358">
            <w:pPr>
              <w:pStyle w:val="TabelleText"/>
            </w:pPr>
            <w:r w:rsidRPr="00AA5358">
              <w:t>Tabelle Zahl</w:t>
            </w:r>
          </w:p>
        </w:tc>
        <w:tc>
          <w:tcPr>
            <w:tcW w:w="4649" w:type="dxa"/>
          </w:tcPr>
          <w:p w14:paraId="278D478D" w14:textId="77777777" w:rsidR="00AA5358" w:rsidRPr="00AA5358" w:rsidRDefault="00AA5358" w:rsidP="00C671C8">
            <w:pPr>
              <w:pStyle w:val="TabelleText"/>
            </w:pPr>
            <w:r w:rsidRPr="00AA5358">
              <w:t>Rech</w:t>
            </w:r>
            <w:r w:rsidR="00C671C8">
              <w:t>t</w:t>
            </w:r>
            <w:r w:rsidRPr="00AA5358">
              <w:t>s</w:t>
            </w:r>
            <w:r w:rsidR="00C671C8">
              <w:t xml:space="preserve"> </w:t>
            </w:r>
            <w:r w:rsidRPr="00AA5358">
              <w:t>ausgerichtete Inhalte (meist Zahlen)</w:t>
            </w:r>
          </w:p>
        </w:tc>
        <w:tc>
          <w:tcPr>
            <w:tcW w:w="2608" w:type="dxa"/>
          </w:tcPr>
          <w:p w14:paraId="71FEBBF2" w14:textId="77777777" w:rsidR="00AA5358" w:rsidRPr="00AA5358" w:rsidRDefault="00AA5358" w:rsidP="00AA5358">
            <w:pPr>
              <w:pStyle w:val="TabelleText"/>
            </w:pPr>
            <w:r w:rsidRPr="00AA5358">
              <w:t>Absatz</w:t>
            </w:r>
          </w:p>
        </w:tc>
      </w:tr>
      <w:tr w:rsidR="00AA5358" w:rsidRPr="00AA5358" w14:paraId="03EC19A8" w14:textId="77777777" w:rsidTr="003A7C83">
        <w:tc>
          <w:tcPr>
            <w:tcW w:w="2268" w:type="dxa"/>
          </w:tcPr>
          <w:p w14:paraId="5DE60845" w14:textId="77777777" w:rsidR="00AA5358" w:rsidRPr="00AA5358" w:rsidRDefault="00AA5358" w:rsidP="00AA5358">
            <w:pPr>
              <w:pStyle w:val="TabelleText"/>
            </w:pPr>
            <w:r w:rsidRPr="00AA5358">
              <w:t>Tabellenkopf Text</w:t>
            </w:r>
          </w:p>
        </w:tc>
        <w:tc>
          <w:tcPr>
            <w:tcW w:w="4649" w:type="dxa"/>
          </w:tcPr>
          <w:p w14:paraId="5CD82E69" w14:textId="77777777" w:rsidR="00AA5358" w:rsidRPr="00AA5358" w:rsidRDefault="00AA5358" w:rsidP="00AA5358">
            <w:pPr>
              <w:pStyle w:val="TabelleText"/>
            </w:pPr>
            <w:r w:rsidRPr="00AA5358">
              <w:t>Kopfzeile passend zum Inhalt darunter</w:t>
            </w:r>
          </w:p>
        </w:tc>
        <w:tc>
          <w:tcPr>
            <w:tcW w:w="2608" w:type="dxa"/>
          </w:tcPr>
          <w:p w14:paraId="6C7948D6" w14:textId="77777777" w:rsidR="00AA5358" w:rsidRPr="00AA5358" w:rsidRDefault="00AA5358" w:rsidP="00AA5358">
            <w:pPr>
              <w:pStyle w:val="TabelleText"/>
            </w:pPr>
            <w:r w:rsidRPr="00AA5358">
              <w:t>Absatz</w:t>
            </w:r>
          </w:p>
        </w:tc>
      </w:tr>
      <w:tr w:rsidR="00AA5358" w:rsidRPr="00AA5358" w14:paraId="1DF5633C" w14:textId="77777777" w:rsidTr="003A7C83">
        <w:tc>
          <w:tcPr>
            <w:tcW w:w="2268" w:type="dxa"/>
          </w:tcPr>
          <w:p w14:paraId="13A0E254" w14:textId="77777777" w:rsidR="00AA5358" w:rsidRPr="00AA5358" w:rsidRDefault="00AA5358" w:rsidP="00AA5358">
            <w:pPr>
              <w:pStyle w:val="TabelleText"/>
            </w:pPr>
            <w:r w:rsidRPr="00AA5358">
              <w:t>Tabellenkopf Zahl</w:t>
            </w:r>
          </w:p>
        </w:tc>
        <w:tc>
          <w:tcPr>
            <w:tcW w:w="4649" w:type="dxa"/>
          </w:tcPr>
          <w:p w14:paraId="1E176F02" w14:textId="77777777" w:rsidR="00AA5358" w:rsidRPr="00AA5358" w:rsidRDefault="00AA5358" w:rsidP="00AA5358">
            <w:pPr>
              <w:pStyle w:val="TabelleText"/>
            </w:pPr>
            <w:r w:rsidRPr="00AA5358">
              <w:t>Kopfzeile passend zum Inhalt darunter</w:t>
            </w:r>
          </w:p>
        </w:tc>
        <w:tc>
          <w:tcPr>
            <w:tcW w:w="2608" w:type="dxa"/>
          </w:tcPr>
          <w:p w14:paraId="040A65F0" w14:textId="77777777" w:rsidR="00AA5358" w:rsidRPr="00AA5358" w:rsidRDefault="00AA5358" w:rsidP="00AA5358">
            <w:pPr>
              <w:pStyle w:val="TabelleText"/>
            </w:pPr>
            <w:r w:rsidRPr="00AA5358">
              <w:t>Absatz</w:t>
            </w:r>
          </w:p>
        </w:tc>
      </w:tr>
    </w:tbl>
    <w:p w14:paraId="69ECAD5E" w14:textId="53D4229E" w:rsidR="007D5CFD" w:rsidRPr="00E113D4" w:rsidRDefault="007D5CFD" w:rsidP="00C36CED">
      <w:pPr>
        <w:pStyle w:val="Beschriftung"/>
      </w:pPr>
      <w:bookmarkStart w:id="26" w:name="_Toc15489979"/>
      <w:r>
        <w:lastRenderedPageBreak/>
        <w:t xml:space="preserve">Tabelle </w:t>
      </w:r>
      <w:r w:rsidR="00000000">
        <w:fldChar w:fldCharType="begin"/>
      </w:r>
      <w:r w:rsidR="00000000">
        <w:instrText xml:space="preserve"> SEQ Tabelle \* ARABIC </w:instrText>
      </w:r>
      <w:r w:rsidR="00000000">
        <w:fldChar w:fldCharType="separate"/>
      </w:r>
      <w:r w:rsidR="008458F4">
        <w:rPr>
          <w:noProof/>
        </w:rPr>
        <w:t>3</w:t>
      </w:r>
      <w:r w:rsidR="00000000">
        <w:rPr>
          <w:noProof/>
        </w:rPr>
        <w:fldChar w:fldCharType="end"/>
      </w:r>
      <w:r w:rsidR="00AA5358">
        <w:t>:</w:t>
      </w:r>
      <w:r w:rsidR="00AA5358">
        <w:tab/>
      </w:r>
      <w:r>
        <w:t xml:space="preserve">Textformate </w:t>
      </w:r>
      <w:r w:rsidR="00AA5358">
        <w:t>Tabellen</w:t>
      </w:r>
      <w:bookmarkEnd w:id="26"/>
    </w:p>
    <w:p w14:paraId="37C3CE4F" w14:textId="77777777" w:rsidR="00277502" w:rsidRDefault="00277502"/>
    <w:p w14:paraId="6DCE7A66" w14:textId="77777777" w:rsidR="005C32EE" w:rsidRDefault="005C32EE"/>
    <w:tbl>
      <w:tblPr>
        <w:tblStyle w:val="TelekomTabelleTest"/>
        <w:tblW w:w="9525" w:type="dxa"/>
        <w:tblLook w:val="04A0" w:firstRow="1" w:lastRow="0" w:firstColumn="1" w:lastColumn="0" w:noHBand="0" w:noVBand="1"/>
      </w:tblPr>
      <w:tblGrid>
        <w:gridCol w:w="2268"/>
        <w:gridCol w:w="4649"/>
        <w:gridCol w:w="2608"/>
      </w:tblGrid>
      <w:tr w:rsidR="009460FB" w:rsidRPr="00AA5358" w14:paraId="32896196"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253A82C2" w14:textId="77777777" w:rsidR="009460FB" w:rsidRPr="002560F4" w:rsidRDefault="000033B1" w:rsidP="002560F4">
            <w:pPr>
              <w:pStyle w:val="TabellenkopfText"/>
            </w:pPr>
            <w:r>
              <w:rPr>
                <w:caps/>
              </w:rPr>
              <w:br w:type="page"/>
            </w:r>
            <w:r w:rsidR="009460FB" w:rsidRPr="002560F4">
              <w:t>Beschriftungen</w:t>
            </w:r>
            <w:r w:rsidR="00624F8F" w:rsidRPr="002560F4">
              <w:t>/Verweise</w:t>
            </w:r>
          </w:p>
        </w:tc>
        <w:tc>
          <w:tcPr>
            <w:tcW w:w="4649" w:type="dxa"/>
          </w:tcPr>
          <w:p w14:paraId="50B70EF0" w14:textId="77777777" w:rsidR="009460FB" w:rsidRPr="002560F4" w:rsidRDefault="009460FB" w:rsidP="002560F4">
            <w:pPr>
              <w:pStyle w:val="TabellenkopfText"/>
            </w:pPr>
            <w:r w:rsidRPr="002560F4">
              <w:t>Anmerkungen</w:t>
            </w:r>
          </w:p>
        </w:tc>
        <w:tc>
          <w:tcPr>
            <w:tcW w:w="2608" w:type="dxa"/>
          </w:tcPr>
          <w:p w14:paraId="19C4EB73" w14:textId="77777777" w:rsidR="009460FB" w:rsidRPr="002560F4" w:rsidRDefault="009460FB" w:rsidP="002560F4">
            <w:pPr>
              <w:pStyle w:val="TabellenkopfText"/>
            </w:pPr>
            <w:r w:rsidRPr="002560F4">
              <w:t>AbsatzFormat/Textformat</w:t>
            </w:r>
          </w:p>
        </w:tc>
      </w:tr>
      <w:tr w:rsidR="009460FB" w:rsidRPr="00AA5358" w14:paraId="4FA265F7" w14:textId="77777777" w:rsidTr="003A7C83">
        <w:tc>
          <w:tcPr>
            <w:tcW w:w="2268" w:type="dxa"/>
          </w:tcPr>
          <w:p w14:paraId="5B7183EB" w14:textId="77777777" w:rsidR="009460FB" w:rsidRPr="00BF2E13" w:rsidRDefault="009460FB" w:rsidP="00901E39">
            <w:pPr>
              <w:pStyle w:val="TabelleText"/>
            </w:pPr>
            <w:r w:rsidRPr="00BF2E13">
              <w:t xml:space="preserve">Beschriftung </w:t>
            </w:r>
          </w:p>
        </w:tc>
        <w:tc>
          <w:tcPr>
            <w:tcW w:w="4649" w:type="dxa"/>
          </w:tcPr>
          <w:p w14:paraId="2CDEB2B4" w14:textId="77777777" w:rsidR="009460FB" w:rsidRPr="00AA5358" w:rsidRDefault="009E6867" w:rsidP="00624F8F">
            <w:pPr>
              <w:pStyle w:val="TabelleText"/>
            </w:pPr>
            <w:r>
              <w:t>für</w:t>
            </w:r>
            <w:r w:rsidR="00451DA3">
              <w:t xml:space="preserve"> Abbildungen/Tabellen</w:t>
            </w:r>
          </w:p>
        </w:tc>
        <w:tc>
          <w:tcPr>
            <w:tcW w:w="2608" w:type="dxa"/>
          </w:tcPr>
          <w:p w14:paraId="767A5F2E" w14:textId="77777777" w:rsidR="009460FB" w:rsidRPr="00AA5358" w:rsidRDefault="0006492E" w:rsidP="00624F8F">
            <w:pPr>
              <w:pStyle w:val="TabelleText"/>
            </w:pPr>
            <w:r>
              <w:t>Absatz</w:t>
            </w:r>
          </w:p>
        </w:tc>
      </w:tr>
      <w:tr w:rsidR="00624F8F" w:rsidRPr="00AA5358" w14:paraId="34F0BB59" w14:textId="77777777" w:rsidTr="003A7C83">
        <w:tc>
          <w:tcPr>
            <w:tcW w:w="2268" w:type="dxa"/>
          </w:tcPr>
          <w:p w14:paraId="242E911E" w14:textId="77777777" w:rsidR="00624F8F" w:rsidRPr="00BF2E13" w:rsidRDefault="00624F8F" w:rsidP="00901E39">
            <w:pPr>
              <w:pStyle w:val="TabelleText"/>
            </w:pPr>
            <w:r w:rsidRPr="00BF2E13">
              <w:t>Objekt Abbildungen</w:t>
            </w:r>
          </w:p>
        </w:tc>
        <w:tc>
          <w:tcPr>
            <w:tcW w:w="4649" w:type="dxa"/>
          </w:tcPr>
          <w:p w14:paraId="29820451" w14:textId="77777777" w:rsidR="00624F8F" w:rsidRPr="00AA5358" w:rsidRDefault="00624F8F" w:rsidP="00624F8F">
            <w:pPr>
              <w:pStyle w:val="TabelleText"/>
            </w:pPr>
            <w:r>
              <w:t xml:space="preserve">Setzt eingefügte Abbildung zentriert und mit korrekten Abständen </w:t>
            </w:r>
          </w:p>
        </w:tc>
        <w:tc>
          <w:tcPr>
            <w:tcW w:w="2608" w:type="dxa"/>
          </w:tcPr>
          <w:p w14:paraId="7BEC57C9" w14:textId="77777777" w:rsidR="00624F8F" w:rsidRPr="00AA5358" w:rsidRDefault="0006492E" w:rsidP="00624F8F">
            <w:pPr>
              <w:pStyle w:val="TabelleText"/>
            </w:pPr>
            <w:r>
              <w:t>Absatz</w:t>
            </w:r>
          </w:p>
        </w:tc>
      </w:tr>
      <w:tr w:rsidR="00901E39" w:rsidRPr="00AA5358" w14:paraId="52D5E4C4" w14:textId="77777777" w:rsidTr="003A7C83">
        <w:tc>
          <w:tcPr>
            <w:tcW w:w="2268" w:type="dxa"/>
          </w:tcPr>
          <w:p w14:paraId="12500C71" w14:textId="77777777" w:rsidR="00901E39" w:rsidRPr="00BF2E13" w:rsidRDefault="00901E39" w:rsidP="00901E39">
            <w:pPr>
              <w:pStyle w:val="TabelleText"/>
            </w:pPr>
            <w:r>
              <w:t>Fußnotentext</w:t>
            </w:r>
          </w:p>
        </w:tc>
        <w:tc>
          <w:tcPr>
            <w:tcW w:w="4649" w:type="dxa"/>
          </w:tcPr>
          <w:p w14:paraId="23FA0CFD" w14:textId="77777777" w:rsidR="00901E39" w:rsidRDefault="00901E39" w:rsidP="00624F8F">
            <w:pPr>
              <w:pStyle w:val="TabelleText"/>
            </w:pPr>
          </w:p>
        </w:tc>
        <w:tc>
          <w:tcPr>
            <w:tcW w:w="2608" w:type="dxa"/>
          </w:tcPr>
          <w:p w14:paraId="4AD119C1" w14:textId="77777777" w:rsidR="00901E39" w:rsidRPr="00AA5358" w:rsidRDefault="0006492E" w:rsidP="00624F8F">
            <w:pPr>
              <w:pStyle w:val="TabelleText"/>
            </w:pPr>
            <w:r>
              <w:t>Absatz/Text</w:t>
            </w:r>
          </w:p>
        </w:tc>
      </w:tr>
      <w:tr w:rsidR="00901E39" w:rsidRPr="00AA5358" w14:paraId="68D2713D" w14:textId="77777777" w:rsidTr="003A7C83">
        <w:tc>
          <w:tcPr>
            <w:tcW w:w="2268" w:type="dxa"/>
          </w:tcPr>
          <w:p w14:paraId="72B6235E" w14:textId="77777777" w:rsidR="00901E39" w:rsidRPr="00BF2E13" w:rsidRDefault="00901E39" w:rsidP="00901E39">
            <w:pPr>
              <w:pStyle w:val="TabelleText"/>
            </w:pPr>
            <w:r>
              <w:t>Fußnotenzeichen</w:t>
            </w:r>
          </w:p>
        </w:tc>
        <w:tc>
          <w:tcPr>
            <w:tcW w:w="4649" w:type="dxa"/>
          </w:tcPr>
          <w:p w14:paraId="5077CA21" w14:textId="77777777" w:rsidR="00901E39" w:rsidRDefault="00901E39" w:rsidP="00624F8F">
            <w:pPr>
              <w:pStyle w:val="TabelleText"/>
            </w:pPr>
          </w:p>
        </w:tc>
        <w:tc>
          <w:tcPr>
            <w:tcW w:w="2608" w:type="dxa"/>
          </w:tcPr>
          <w:p w14:paraId="1E922CEE" w14:textId="77777777" w:rsidR="00901E39" w:rsidRPr="00AA5358" w:rsidRDefault="0006492E" w:rsidP="00624F8F">
            <w:pPr>
              <w:pStyle w:val="TabelleText"/>
            </w:pPr>
            <w:r>
              <w:t>Text</w:t>
            </w:r>
          </w:p>
        </w:tc>
      </w:tr>
      <w:tr w:rsidR="00277502" w:rsidRPr="00AA5358" w14:paraId="19A4EF65" w14:textId="77777777" w:rsidTr="003A7C83">
        <w:tc>
          <w:tcPr>
            <w:tcW w:w="2268" w:type="dxa"/>
          </w:tcPr>
          <w:p w14:paraId="6C4F15A3" w14:textId="77777777" w:rsidR="00277502" w:rsidRPr="002D629F" w:rsidRDefault="00277502" w:rsidP="00901E39">
            <w:pPr>
              <w:pStyle w:val="TabelleText"/>
            </w:pPr>
            <w:r w:rsidRPr="002D629F">
              <w:t>Verzeichnis im IHV</w:t>
            </w:r>
          </w:p>
        </w:tc>
        <w:tc>
          <w:tcPr>
            <w:tcW w:w="4649" w:type="dxa"/>
          </w:tcPr>
          <w:p w14:paraId="30FDFE4F" w14:textId="77777777" w:rsidR="00277502" w:rsidRDefault="00551C0C" w:rsidP="00277502">
            <w:pPr>
              <w:pStyle w:val="TabelleText"/>
            </w:pPr>
            <w:r>
              <w:t>Kapitel</w:t>
            </w:r>
            <w:r w:rsidR="009E6867">
              <w:t xml:space="preserve">, die nicht Bestandteil des Dokumentinhalts sind (also nicht </w:t>
            </w:r>
            <w:r w:rsidR="00C671C8">
              <w:t>nummeriert</w:t>
            </w:r>
            <w:r w:rsidR="009E6867">
              <w:t xml:space="preserve"> werden) und im Inhaltsverzeichnis aufgeführt werden</w:t>
            </w:r>
          </w:p>
        </w:tc>
        <w:tc>
          <w:tcPr>
            <w:tcW w:w="2608" w:type="dxa"/>
          </w:tcPr>
          <w:p w14:paraId="1B11EC5A" w14:textId="77777777" w:rsidR="00277502" w:rsidRPr="00AA5358" w:rsidRDefault="0006492E" w:rsidP="00277502">
            <w:pPr>
              <w:pStyle w:val="TabelleText"/>
            </w:pPr>
            <w:r>
              <w:t>Absatz</w:t>
            </w:r>
          </w:p>
        </w:tc>
      </w:tr>
      <w:tr w:rsidR="00277502" w:rsidRPr="00AA5358" w14:paraId="4382FF7D" w14:textId="77777777" w:rsidTr="003A7C83">
        <w:tc>
          <w:tcPr>
            <w:tcW w:w="2268" w:type="dxa"/>
          </w:tcPr>
          <w:p w14:paraId="6780C018" w14:textId="77777777" w:rsidR="00277502" w:rsidRPr="002D629F" w:rsidRDefault="00277502" w:rsidP="009E6867">
            <w:pPr>
              <w:pStyle w:val="TabelleText"/>
            </w:pPr>
            <w:r w:rsidRPr="002D629F">
              <w:t>Verzeichnis nicht im IHV</w:t>
            </w:r>
          </w:p>
        </w:tc>
        <w:tc>
          <w:tcPr>
            <w:tcW w:w="4649" w:type="dxa"/>
          </w:tcPr>
          <w:p w14:paraId="515640B8" w14:textId="77777777" w:rsidR="00277502" w:rsidRDefault="00551C0C" w:rsidP="00277502">
            <w:pPr>
              <w:pStyle w:val="TabelleText"/>
            </w:pPr>
            <w:r>
              <w:t>Kapitel</w:t>
            </w:r>
            <w:r w:rsidR="009E6867">
              <w:t xml:space="preserve">, die nicht Bestandteil des Dokumentinhalts sind (also nicht </w:t>
            </w:r>
            <w:r w:rsidR="00C671C8">
              <w:t>nummeriert</w:t>
            </w:r>
            <w:r w:rsidR="009E6867">
              <w:t xml:space="preserve"> werden) und auch nicht im Inhaltsverzeichnis aufgeführt werden</w:t>
            </w:r>
          </w:p>
        </w:tc>
        <w:tc>
          <w:tcPr>
            <w:tcW w:w="2608" w:type="dxa"/>
          </w:tcPr>
          <w:p w14:paraId="74FDB12D" w14:textId="77777777" w:rsidR="00277502" w:rsidRPr="00AA5358" w:rsidRDefault="0006492E" w:rsidP="00277502">
            <w:pPr>
              <w:pStyle w:val="TabelleText"/>
            </w:pPr>
            <w:r>
              <w:t>Absatz</w:t>
            </w:r>
          </w:p>
        </w:tc>
      </w:tr>
      <w:tr w:rsidR="009E6867" w:rsidRPr="00AA5358" w14:paraId="3CEF0567" w14:textId="77777777" w:rsidTr="003A7C83">
        <w:tc>
          <w:tcPr>
            <w:tcW w:w="2268" w:type="dxa"/>
          </w:tcPr>
          <w:p w14:paraId="139026B8" w14:textId="77777777" w:rsidR="009E6867" w:rsidRPr="00712C4E" w:rsidRDefault="009E6867" w:rsidP="009E6867">
            <w:pPr>
              <w:pStyle w:val="TabelleText"/>
            </w:pPr>
            <w:r w:rsidRPr="00712C4E">
              <w:t>Verzeichnis 1</w:t>
            </w:r>
          </w:p>
        </w:tc>
        <w:tc>
          <w:tcPr>
            <w:tcW w:w="4649" w:type="dxa"/>
          </w:tcPr>
          <w:p w14:paraId="1C2A1F30" w14:textId="77777777" w:rsidR="009E6867" w:rsidRDefault="00551C0C" w:rsidP="00551C0C">
            <w:pPr>
              <w:pStyle w:val="TabelleText"/>
            </w:pPr>
            <w:r>
              <w:t>Verzeichnis im IHV und Kapitel im Inhaltsverzeichnis</w:t>
            </w:r>
          </w:p>
        </w:tc>
        <w:tc>
          <w:tcPr>
            <w:tcW w:w="2608" w:type="dxa"/>
          </w:tcPr>
          <w:p w14:paraId="16FB2CB6" w14:textId="77777777" w:rsidR="009E6867" w:rsidRPr="00AA5358" w:rsidRDefault="0006492E" w:rsidP="009E6867">
            <w:pPr>
              <w:pStyle w:val="TabelleText"/>
            </w:pPr>
            <w:r>
              <w:t>Absatz</w:t>
            </w:r>
          </w:p>
        </w:tc>
      </w:tr>
      <w:tr w:rsidR="009E6867" w:rsidRPr="00AA5358" w14:paraId="39CC7AA6" w14:textId="77777777" w:rsidTr="003A7C83">
        <w:tc>
          <w:tcPr>
            <w:tcW w:w="2268" w:type="dxa"/>
          </w:tcPr>
          <w:p w14:paraId="38AF1E9B" w14:textId="77777777" w:rsidR="009E6867" w:rsidRPr="00712C4E" w:rsidRDefault="009E6867" w:rsidP="009E6867">
            <w:pPr>
              <w:pStyle w:val="TabelleText"/>
            </w:pPr>
            <w:r w:rsidRPr="00712C4E">
              <w:t>Verzeichnis 2</w:t>
            </w:r>
          </w:p>
        </w:tc>
        <w:tc>
          <w:tcPr>
            <w:tcW w:w="4649" w:type="dxa"/>
          </w:tcPr>
          <w:p w14:paraId="3135E026" w14:textId="77777777" w:rsidR="009E6867" w:rsidRDefault="00551C0C" w:rsidP="009E6867">
            <w:pPr>
              <w:pStyle w:val="TabelleText"/>
            </w:pPr>
            <w:r>
              <w:t>1.1 Überschrift 2 im Inhaltsverzeichnis</w:t>
            </w:r>
          </w:p>
        </w:tc>
        <w:tc>
          <w:tcPr>
            <w:tcW w:w="2608" w:type="dxa"/>
          </w:tcPr>
          <w:p w14:paraId="7AE4E259" w14:textId="77777777" w:rsidR="009E6867" w:rsidRPr="00AA5358" w:rsidRDefault="0006492E" w:rsidP="009E6867">
            <w:pPr>
              <w:pStyle w:val="TabelleText"/>
            </w:pPr>
            <w:r>
              <w:t>Absatz</w:t>
            </w:r>
          </w:p>
        </w:tc>
      </w:tr>
      <w:tr w:rsidR="009E6867" w:rsidRPr="00AA5358" w14:paraId="3DF4E06F" w14:textId="77777777" w:rsidTr="003A7C83">
        <w:tc>
          <w:tcPr>
            <w:tcW w:w="2268" w:type="dxa"/>
          </w:tcPr>
          <w:p w14:paraId="748A17FB" w14:textId="77777777" w:rsidR="009E6867" w:rsidRPr="00712C4E" w:rsidRDefault="009E6867" w:rsidP="009E6867">
            <w:pPr>
              <w:pStyle w:val="TabelleText"/>
            </w:pPr>
            <w:r w:rsidRPr="00712C4E">
              <w:t>Verzeichnis 3</w:t>
            </w:r>
          </w:p>
        </w:tc>
        <w:tc>
          <w:tcPr>
            <w:tcW w:w="4649" w:type="dxa"/>
          </w:tcPr>
          <w:p w14:paraId="70C6E4AD" w14:textId="77777777" w:rsidR="009E6867" w:rsidRDefault="00551C0C" w:rsidP="009E6867">
            <w:pPr>
              <w:pStyle w:val="TabelleText"/>
            </w:pPr>
            <w:r>
              <w:t xml:space="preserve">1.1.1 </w:t>
            </w:r>
            <w:r w:rsidR="00C671C8">
              <w:t>Überschrift</w:t>
            </w:r>
            <w:r>
              <w:t xml:space="preserve"> 3 im Inhaltsverzeichnis</w:t>
            </w:r>
          </w:p>
        </w:tc>
        <w:tc>
          <w:tcPr>
            <w:tcW w:w="2608" w:type="dxa"/>
          </w:tcPr>
          <w:p w14:paraId="193FC1A7" w14:textId="77777777" w:rsidR="009E6867" w:rsidRPr="00AA5358" w:rsidRDefault="0006492E" w:rsidP="009E6867">
            <w:pPr>
              <w:pStyle w:val="TabelleText"/>
            </w:pPr>
            <w:r>
              <w:t>Absatz</w:t>
            </w:r>
          </w:p>
        </w:tc>
      </w:tr>
    </w:tbl>
    <w:p w14:paraId="7652E813" w14:textId="053AE55F" w:rsidR="009460FB" w:rsidRDefault="009460FB" w:rsidP="00C36CED">
      <w:pPr>
        <w:pStyle w:val="Beschriftung"/>
      </w:pPr>
      <w:bookmarkStart w:id="27" w:name="_Toc15489980"/>
      <w:r w:rsidRPr="00451DA3">
        <w:t xml:space="preserve">Tabelle </w:t>
      </w:r>
      <w:r w:rsidR="00000000">
        <w:fldChar w:fldCharType="begin"/>
      </w:r>
      <w:r w:rsidR="00000000">
        <w:instrText xml:space="preserve"> SEQ Tabelle \* ARABIC </w:instrText>
      </w:r>
      <w:r w:rsidR="00000000">
        <w:fldChar w:fldCharType="separate"/>
      </w:r>
      <w:r w:rsidR="008458F4">
        <w:rPr>
          <w:noProof/>
        </w:rPr>
        <w:t>4</w:t>
      </w:r>
      <w:r w:rsidR="00000000">
        <w:rPr>
          <w:noProof/>
        </w:rPr>
        <w:fldChar w:fldCharType="end"/>
      </w:r>
      <w:r w:rsidRPr="00451DA3">
        <w:t>:</w:t>
      </w:r>
      <w:r w:rsidRPr="00451DA3">
        <w:tab/>
        <w:t>Textformate Beschriftungen/Verweise</w:t>
      </w:r>
      <w:bookmarkEnd w:id="27"/>
    </w:p>
    <w:tbl>
      <w:tblPr>
        <w:tblStyle w:val="TelekomTabelleTest"/>
        <w:tblW w:w="9524" w:type="dxa"/>
        <w:tblLook w:val="04A0" w:firstRow="1" w:lastRow="0" w:firstColumn="1" w:lastColumn="0" w:noHBand="0" w:noVBand="1"/>
      </w:tblPr>
      <w:tblGrid>
        <w:gridCol w:w="2268"/>
        <w:gridCol w:w="4648"/>
        <w:gridCol w:w="2608"/>
      </w:tblGrid>
      <w:tr w:rsidR="00551C0C" w:rsidRPr="00AA5358" w14:paraId="26FB208D"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659E145D" w14:textId="77777777" w:rsidR="00551C0C" w:rsidRPr="002560F4" w:rsidRDefault="00551C0C" w:rsidP="002560F4">
            <w:pPr>
              <w:pStyle w:val="TabellenkopfText"/>
            </w:pPr>
            <w:r w:rsidRPr="002560F4">
              <w:t>Son</w:t>
            </w:r>
            <w:r w:rsidR="00361CA3">
              <w:t>s</w:t>
            </w:r>
            <w:r w:rsidRPr="002560F4">
              <w:t>tiges</w:t>
            </w:r>
          </w:p>
        </w:tc>
        <w:tc>
          <w:tcPr>
            <w:tcW w:w="4648" w:type="dxa"/>
          </w:tcPr>
          <w:p w14:paraId="7C80308A" w14:textId="77777777" w:rsidR="00551C0C" w:rsidRPr="002560F4" w:rsidRDefault="00551C0C" w:rsidP="002560F4">
            <w:pPr>
              <w:pStyle w:val="TabellenkopfText"/>
            </w:pPr>
            <w:r w:rsidRPr="002560F4">
              <w:t>Anmerkungen</w:t>
            </w:r>
          </w:p>
        </w:tc>
        <w:tc>
          <w:tcPr>
            <w:tcW w:w="2608" w:type="dxa"/>
          </w:tcPr>
          <w:p w14:paraId="5CD30888" w14:textId="77777777" w:rsidR="00551C0C" w:rsidRPr="002560F4" w:rsidRDefault="00551C0C" w:rsidP="002560F4">
            <w:pPr>
              <w:pStyle w:val="TabellenkopfText"/>
            </w:pPr>
            <w:r w:rsidRPr="002560F4">
              <w:t>AbsatzFormat/Textformat</w:t>
            </w:r>
          </w:p>
        </w:tc>
      </w:tr>
      <w:tr w:rsidR="00901E39" w:rsidRPr="00AA5358" w14:paraId="7F4C24D8" w14:textId="77777777" w:rsidTr="003A7C83">
        <w:tc>
          <w:tcPr>
            <w:tcW w:w="2268" w:type="dxa"/>
          </w:tcPr>
          <w:p w14:paraId="0B1C7E38" w14:textId="77777777" w:rsidR="00901E39" w:rsidRPr="000A46AA" w:rsidRDefault="00901E39" w:rsidP="00901E39">
            <w:pPr>
              <w:pStyle w:val="TabelleText"/>
            </w:pPr>
            <w:r w:rsidRPr="000A46AA">
              <w:t>Fußzeile</w:t>
            </w:r>
          </w:p>
        </w:tc>
        <w:tc>
          <w:tcPr>
            <w:tcW w:w="4648" w:type="dxa"/>
          </w:tcPr>
          <w:p w14:paraId="5F22D846" w14:textId="77777777" w:rsidR="00901E39" w:rsidRPr="00AA5358" w:rsidRDefault="00901E39" w:rsidP="00901E39">
            <w:pPr>
              <w:pStyle w:val="TabelleText"/>
            </w:pPr>
          </w:p>
        </w:tc>
        <w:tc>
          <w:tcPr>
            <w:tcW w:w="2608" w:type="dxa"/>
          </w:tcPr>
          <w:p w14:paraId="56CFDC88" w14:textId="77777777" w:rsidR="00901E39" w:rsidRPr="00AA5358" w:rsidRDefault="0006492E" w:rsidP="00901E39">
            <w:pPr>
              <w:pStyle w:val="TabelleText"/>
            </w:pPr>
            <w:r>
              <w:t>Absatz</w:t>
            </w:r>
          </w:p>
        </w:tc>
      </w:tr>
      <w:tr w:rsidR="00901E39" w:rsidRPr="00AA5358" w14:paraId="4C8FC653" w14:textId="77777777" w:rsidTr="003A7C83">
        <w:tc>
          <w:tcPr>
            <w:tcW w:w="2268" w:type="dxa"/>
          </w:tcPr>
          <w:p w14:paraId="272E71B3" w14:textId="77777777" w:rsidR="00901E39" w:rsidRPr="000A46AA" w:rsidRDefault="00901E39" w:rsidP="00901E39">
            <w:pPr>
              <w:pStyle w:val="TabelleText"/>
            </w:pPr>
            <w:r w:rsidRPr="000A46AA">
              <w:t>Kopfzeile</w:t>
            </w:r>
          </w:p>
        </w:tc>
        <w:tc>
          <w:tcPr>
            <w:tcW w:w="4648" w:type="dxa"/>
          </w:tcPr>
          <w:p w14:paraId="3BCCA3D7" w14:textId="77777777" w:rsidR="00901E39" w:rsidRPr="00AA5358" w:rsidRDefault="00901E39" w:rsidP="00901E39">
            <w:pPr>
              <w:pStyle w:val="TabelleText"/>
            </w:pPr>
          </w:p>
        </w:tc>
        <w:tc>
          <w:tcPr>
            <w:tcW w:w="2608" w:type="dxa"/>
          </w:tcPr>
          <w:p w14:paraId="34B63158" w14:textId="77777777" w:rsidR="00901E39" w:rsidRPr="00AA5358" w:rsidRDefault="0006492E" w:rsidP="00901E39">
            <w:pPr>
              <w:pStyle w:val="TabelleText"/>
            </w:pPr>
            <w:r>
              <w:t>Absatz</w:t>
            </w:r>
          </w:p>
        </w:tc>
      </w:tr>
    </w:tbl>
    <w:p w14:paraId="42B83153" w14:textId="249857F4" w:rsidR="00551C0C" w:rsidRDefault="00EE0B5D" w:rsidP="00C36CED">
      <w:pPr>
        <w:pStyle w:val="Beschriftung"/>
      </w:pPr>
      <w:bookmarkStart w:id="28" w:name="_Toc15489981"/>
      <w:r>
        <w:t xml:space="preserve">Tabelle </w:t>
      </w:r>
      <w:r w:rsidR="00000000">
        <w:fldChar w:fldCharType="begin"/>
      </w:r>
      <w:r w:rsidR="00000000">
        <w:instrText xml:space="preserve"> SEQ Tabelle \* ARABIC </w:instrText>
      </w:r>
      <w:r w:rsidR="00000000">
        <w:fldChar w:fldCharType="separate"/>
      </w:r>
      <w:r w:rsidR="008458F4">
        <w:rPr>
          <w:noProof/>
        </w:rPr>
        <w:t>5</w:t>
      </w:r>
      <w:r w:rsidR="00000000">
        <w:rPr>
          <w:noProof/>
        </w:rPr>
        <w:fldChar w:fldCharType="end"/>
      </w:r>
      <w:r>
        <w:t>:</w:t>
      </w:r>
      <w:r>
        <w:tab/>
        <w:t>Textformate Sonstiges</w:t>
      </w:r>
      <w:bookmarkEnd w:id="28"/>
    </w:p>
    <w:p w14:paraId="2F490875" w14:textId="77777777" w:rsidR="00315E95" w:rsidRDefault="00315E95" w:rsidP="00315E95">
      <w:pPr>
        <w:pStyle w:val="berschrift2"/>
      </w:pPr>
      <w:bookmarkStart w:id="29" w:name="_Toc51839649"/>
      <w:r>
        <w:t>Formatierung von Texten</w:t>
      </w:r>
      <w:bookmarkEnd w:id="29"/>
    </w:p>
    <w:p w14:paraId="1FD63909" w14:textId="77777777" w:rsidR="00D40F79" w:rsidRDefault="00D40F79" w:rsidP="00D40F79">
      <w:r>
        <w:t>Wählen Sie die Formate über den Formtvorlagenkatalog (</w:t>
      </w:r>
      <w:r w:rsidR="006E35FD">
        <w:t>Strg</w:t>
      </w:r>
      <w:r>
        <w:t xml:space="preserve"> + </w:t>
      </w:r>
      <w:r w:rsidR="006E35FD">
        <w:t>Alt</w:t>
      </w:r>
      <w:r>
        <w:t xml:space="preserve"> + Umschalt + S)</w:t>
      </w:r>
      <w:r>
        <w:br/>
        <w:t xml:space="preserve">oder über den Schnellzugriff oben in der Menüzeile aus </w:t>
      </w:r>
    </w:p>
    <w:p w14:paraId="7856E183" w14:textId="77777777" w:rsidR="00D40F79" w:rsidRDefault="00D40F79" w:rsidP="00D40F79">
      <w:pPr>
        <w:pStyle w:val="ObjektAbbildungen"/>
      </w:pPr>
      <w:r w:rsidRPr="00EE6832">
        <w:rPr>
          <w:noProof/>
        </w:rPr>
        <w:drawing>
          <wp:inline distT="0" distB="0" distL="0" distR="0" wp14:anchorId="7E5F5B61" wp14:editId="2C287006">
            <wp:extent cx="3744686" cy="636942"/>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7-04-21 um 00.03.3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4112" cy="650452"/>
                    </a:xfrm>
                    <a:prstGeom prst="rect">
                      <a:avLst/>
                    </a:prstGeom>
                  </pic:spPr>
                </pic:pic>
              </a:graphicData>
            </a:graphic>
          </wp:inline>
        </w:drawing>
      </w:r>
    </w:p>
    <w:p w14:paraId="3816573A" w14:textId="479E4B64" w:rsidR="00D40F79" w:rsidRPr="00B2423A" w:rsidRDefault="00C36CED" w:rsidP="00464945">
      <w:pPr>
        <w:pStyle w:val="Beschriftung"/>
      </w:pPr>
      <w:bookmarkStart w:id="30" w:name="_Toc51839769"/>
      <w:r w:rsidRPr="00C36CED">
        <w:t xml:space="preserve">Abbildung </w:t>
      </w:r>
      <w:r w:rsidR="00000000">
        <w:fldChar w:fldCharType="begin"/>
      </w:r>
      <w:r w:rsidR="00000000">
        <w:instrText xml:space="preserve"> SEQ Abbildung \* ARABIC </w:instrText>
      </w:r>
      <w:r w:rsidR="00000000">
        <w:fldChar w:fldCharType="separate"/>
      </w:r>
      <w:r w:rsidR="008458F4">
        <w:rPr>
          <w:noProof/>
        </w:rPr>
        <w:t>1</w:t>
      </w:r>
      <w:r w:rsidR="00000000">
        <w:rPr>
          <w:noProof/>
        </w:rPr>
        <w:fldChar w:fldCharType="end"/>
      </w:r>
      <w:r w:rsidRPr="00C36CED">
        <w:t>:</w:t>
      </w:r>
      <w:r w:rsidRPr="00C36CED">
        <w:tab/>
        <w:t>Schnellzugriffsp</w:t>
      </w:r>
      <w:r w:rsidR="00C671C8">
        <w:t>a</w:t>
      </w:r>
      <w:r w:rsidRPr="00C36CED">
        <w:t>lette</w:t>
      </w:r>
      <w:bookmarkEnd w:id="30"/>
    </w:p>
    <w:p w14:paraId="4C1D107B" w14:textId="77777777" w:rsidR="00942B67" w:rsidRPr="00C92F97" w:rsidRDefault="008E33FE" w:rsidP="00C622CB">
      <w:pPr>
        <w:pStyle w:val="berschrift1"/>
      </w:pPr>
      <w:bookmarkStart w:id="31" w:name="_Toc57113881"/>
      <w:bookmarkStart w:id="32" w:name="_Toc57114595"/>
      <w:bookmarkStart w:id="33" w:name="_Toc57114659"/>
      <w:bookmarkStart w:id="34" w:name="_Toc51839650"/>
      <w:bookmarkEnd w:id="31"/>
      <w:bookmarkEnd w:id="32"/>
      <w:bookmarkEnd w:id="33"/>
      <w:r w:rsidRPr="00C92F97">
        <w:lastRenderedPageBreak/>
        <w:t>Der Umgang mit Bilder</w:t>
      </w:r>
      <w:r w:rsidR="006261B1" w:rsidRPr="00C92F97">
        <w:t>n</w:t>
      </w:r>
      <w:r w:rsidRPr="00C92F97">
        <w:t xml:space="preserve"> und Tabellen</w:t>
      </w:r>
      <w:bookmarkEnd w:id="34"/>
    </w:p>
    <w:p w14:paraId="120E124F" w14:textId="77777777" w:rsidR="00942B67" w:rsidRPr="00F10970" w:rsidRDefault="00942B67" w:rsidP="008D3900">
      <w:r w:rsidRPr="00F10970">
        <w:fldChar w:fldCharType="begin"/>
      </w:r>
      <w:r w:rsidRPr="00F10970">
        <w:instrText>MACROBUTTON NoMacro [Hier klicken und Text des Kapitels beginnen – oder Kapitel löschen]</w:instrText>
      </w:r>
      <w:r w:rsidRPr="00F10970">
        <w:fldChar w:fldCharType="end"/>
      </w:r>
    </w:p>
    <w:p w14:paraId="40E10916" w14:textId="77777777" w:rsidR="00942B67" w:rsidRPr="00F10970" w:rsidRDefault="008E33FE" w:rsidP="00784DD0">
      <w:pPr>
        <w:pStyle w:val="berschrift2"/>
      </w:pPr>
      <w:bookmarkStart w:id="35" w:name="_Toc51839651"/>
      <w:r>
        <w:t>Platzierung von Bildern</w:t>
      </w:r>
      <w:bookmarkEnd w:id="35"/>
    </w:p>
    <w:p w14:paraId="1426672A" w14:textId="77777777" w:rsidR="00942B67" w:rsidRDefault="008E33FE" w:rsidP="008D3900">
      <w:r w:rsidRPr="003A7C83">
        <w:t>Dieser Absatz ist in „Standard“ formatiert</w:t>
      </w:r>
      <w:r w:rsidR="00942B67" w:rsidRPr="003A7C83">
        <w:t>.</w:t>
      </w:r>
      <w:r w:rsidRPr="003A7C83">
        <w:t xml:space="preserve"> Der folgende Absatz (in dem das Bild eingefügt wurde) ist im Format „</w:t>
      </w:r>
      <w:r w:rsidR="00034089" w:rsidRPr="003A7C83">
        <w:t>Ob</w:t>
      </w:r>
      <w:r w:rsidRPr="003A7C83">
        <w:t>jekt Abbildung“ formatiert. Damit ist das Bild direkt zentriert ausgerichtet und hat die richtigen Abstände zum Text</w:t>
      </w:r>
    </w:p>
    <w:p w14:paraId="20506564" w14:textId="77777777" w:rsidR="00F91011" w:rsidRPr="008A3307" w:rsidRDefault="00464945" w:rsidP="00464945">
      <w:pPr>
        <w:pStyle w:val="ObjektAbbildungen"/>
      </w:pPr>
      <w:r w:rsidRPr="00464945">
        <w:rPr>
          <w:noProof/>
        </w:rPr>
        <w:drawing>
          <wp:inline distT="0" distB="0" distL="0" distR="0" wp14:anchorId="0ECCB570" wp14:editId="5E594B9F">
            <wp:extent cx="6055360" cy="3157855"/>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ltkarte_beteiligungen_An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55360" cy="3157855"/>
                    </a:xfrm>
                    <a:prstGeom prst="rect">
                      <a:avLst/>
                    </a:prstGeom>
                  </pic:spPr>
                </pic:pic>
              </a:graphicData>
            </a:graphic>
          </wp:inline>
        </w:drawing>
      </w:r>
    </w:p>
    <w:p w14:paraId="474E6A78" w14:textId="7D6A8A65" w:rsidR="009C08B2" w:rsidRPr="00451DA3" w:rsidRDefault="00464945" w:rsidP="00464945">
      <w:pPr>
        <w:pStyle w:val="Beschriftung"/>
      </w:pPr>
      <w:bookmarkStart w:id="36" w:name="_Toc470619257"/>
      <w:bookmarkStart w:id="37" w:name="_Toc470619369"/>
      <w:bookmarkStart w:id="38" w:name="_Toc51839770"/>
      <w:r>
        <w:t xml:space="preserve">Abbildung </w:t>
      </w:r>
      <w:r w:rsidR="00000000">
        <w:fldChar w:fldCharType="begin"/>
      </w:r>
      <w:r w:rsidR="00000000">
        <w:instrText xml:space="preserve"> SEQ Abbildung \* ARABIC </w:instrText>
      </w:r>
      <w:r w:rsidR="00000000">
        <w:fldChar w:fldCharType="separate"/>
      </w:r>
      <w:r w:rsidR="008458F4">
        <w:rPr>
          <w:noProof/>
        </w:rPr>
        <w:t>2</w:t>
      </w:r>
      <w:r w:rsidR="00000000">
        <w:rPr>
          <w:noProof/>
        </w:rPr>
        <w:fldChar w:fldCharType="end"/>
      </w:r>
      <w:r w:rsidR="00572ED9" w:rsidRPr="00451DA3">
        <w:t>:</w:t>
      </w:r>
      <w:r w:rsidR="00572ED9" w:rsidRPr="00451DA3">
        <w:tab/>
        <w:t>Eine Beispielabbildung</w:t>
      </w:r>
      <w:bookmarkEnd w:id="36"/>
      <w:bookmarkEnd w:id="37"/>
      <w:bookmarkEnd w:id="38"/>
    </w:p>
    <w:p w14:paraId="26575FD4" w14:textId="77777777" w:rsidR="00D40F79" w:rsidRDefault="00D40F79" w:rsidP="0074276C">
      <w:pPr>
        <w:pStyle w:val="Flietext"/>
      </w:pPr>
      <w:bookmarkStart w:id="39" w:name="_Toc57113884"/>
      <w:bookmarkStart w:id="40" w:name="_Toc57114598"/>
      <w:bookmarkStart w:id="41" w:name="_Toc57114662"/>
      <w:bookmarkStart w:id="42" w:name="_Toc57257740"/>
      <w:r>
        <w:br w:type="page"/>
      </w:r>
    </w:p>
    <w:p w14:paraId="01040084" w14:textId="77777777" w:rsidR="00942B67" w:rsidRPr="00F10970" w:rsidRDefault="006261B1" w:rsidP="00D75C16">
      <w:pPr>
        <w:pStyle w:val="berschrift2"/>
      </w:pPr>
      <w:bookmarkStart w:id="43" w:name="_Toc51839652"/>
      <w:r>
        <w:lastRenderedPageBreak/>
        <w:t>Platzierung un</w:t>
      </w:r>
      <w:r w:rsidR="002D7827">
        <w:t>d</w:t>
      </w:r>
      <w:r>
        <w:t xml:space="preserve"> Formatierung von T</w:t>
      </w:r>
      <w:r w:rsidR="00942B67" w:rsidRPr="00F10970">
        <w:t>abelle</w:t>
      </w:r>
      <w:bookmarkEnd w:id="39"/>
      <w:bookmarkEnd w:id="40"/>
      <w:bookmarkEnd w:id="41"/>
      <w:bookmarkEnd w:id="42"/>
      <w:r>
        <w:t>n</w:t>
      </w:r>
      <w:bookmarkEnd w:id="43"/>
    </w:p>
    <w:p w14:paraId="119479C9" w14:textId="77777777" w:rsidR="006261B1" w:rsidRDefault="00034089" w:rsidP="008D3900">
      <w:r>
        <w:t>So erzeugen Sie eine neue Tabelle</w:t>
      </w:r>
      <w:r w:rsidR="006261B1">
        <w:t xml:space="preserve">: </w:t>
      </w:r>
    </w:p>
    <w:p w14:paraId="0810BF7C" w14:textId="77777777" w:rsidR="006261B1" w:rsidRDefault="006261B1" w:rsidP="006261B1">
      <w:pPr>
        <w:pStyle w:val="Listesort1"/>
      </w:pPr>
      <w:r>
        <w:t>Klicken Sie mit dem Cursor auf die Stelle, an der die Tabelle eingesetzt werden soll</w:t>
      </w:r>
    </w:p>
    <w:p w14:paraId="058E9E27" w14:textId="77777777" w:rsidR="002D7827" w:rsidRPr="003956A9" w:rsidRDefault="006261B1" w:rsidP="002D7827">
      <w:pPr>
        <w:pStyle w:val="Listesort1"/>
      </w:pPr>
      <w:r w:rsidRPr="003956A9">
        <w:t xml:space="preserve">unter „Einfügen“ &gt; „Tabelle“ legen Sie eine Tabelle in der </w:t>
      </w:r>
      <w:r w:rsidR="00C671C8" w:rsidRPr="003956A9">
        <w:t>gewünschten</w:t>
      </w:r>
      <w:r w:rsidRPr="003956A9">
        <w:t xml:space="preserve"> Größe fest</w:t>
      </w:r>
      <w:r w:rsidR="002D7827" w:rsidRPr="003956A9">
        <w:br/>
        <w:t>Standardmäßig werden Tabellen im Texttabellen-Format angelegt</w:t>
      </w:r>
      <w:r w:rsidR="002D7827" w:rsidRPr="003956A9">
        <w:br/>
        <w:t xml:space="preserve">Handelt es sich um eine Tabelle mit Zahlen wählen Sie einfach die 2. Vorlage aus: </w:t>
      </w:r>
    </w:p>
    <w:p w14:paraId="4B55EC70" w14:textId="77777777" w:rsidR="002D7827" w:rsidRPr="002D7827" w:rsidRDefault="003956A9" w:rsidP="002D7827">
      <w:pPr>
        <w:pStyle w:val="ObjektAbbildungen"/>
        <w:rPr>
          <w:highlight w:val="yellow"/>
        </w:rPr>
      </w:pPr>
      <w:r>
        <w:rPr>
          <w:noProof/>
        </w:rPr>
        <mc:AlternateContent>
          <mc:Choice Requires="wps">
            <w:drawing>
              <wp:anchor distT="0" distB="0" distL="114300" distR="114300" simplePos="0" relativeHeight="251679744" behindDoc="0" locked="0" layoutInCell="1" allowOverlap="1" wp14:anchorId="22B70CF9" wp14:editId="637969BF">
                <wp:simplePos x="0" y="0"/>
                <wp:positionH relativeFrom="column">
                  <wp:posOffset>-9130</wp:posOffset>
                </wp:positionH>
                <wp:positionV relativeFrom="paragraph">
                  <wp:posOffset>202266</wp:posOffset>
                </wp:positionV>
                <wp:extent cx="568618" cy="453358"/>
                <wp:effectExtent l="0" t="0" r="22225" b="23495"/>
                <wp:wrapNone/>
                <wp:docPr id="3" name="Rechteck 3"/>
                <wp:cNvGraphicFramePr/>
                <a:graphic xmlns:a="http://schemas.openxmlformats.org/drawingml/2006/main">
                  <a:graphicData uri="http://schemas.microsoft.com/office/word/2010/wordprocessingShape">
                    <wps:wsp>
                      <wps:cNvSpPr/>
                      <wps:spPr>
                        <a:xfrm>
                          <a:off x="0" y="0"/>
                          <a:ext cx="568618" cy="453358"/>
                        </a:xfrm>
                        <a:prstGeom prst="rect">
                          <a:avLst/>
                        </a:prstGeom>
                        <a:no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8AA67" id="Rechteck 3" o:spid="_x0000_s1026" style="position:absolute;margin-left:-.7pt;margin-top:15.95pt;width:44.75pt;height:35.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" filled="f" strokecolor="#e20074 [3215]" strokeweight="1.5pt"/>
            </w:pict>
          </mc:Fallback>
        </mc:AlternateContent>
      </w:r>
      <w:r>
        <w:rPr>
          <w:noProof/>
        </w:rPr>
        <w:drawing>
          <wp:inline distT="0" distB="0" distL="0" distR="0" wp14:anchorId="43DAB48E" wp14:editId="384D8234">
            <wp:extent cx="560934" cy="664150"/>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7-04-21 um 00.16.04.png"/>
                    <pic:cNvPicPr/>
                  </pic:nvPicPr>
                  <pic:blipFill rotWithShape="1">
                    <a:blip r:embed="rId25" cstate="print">
                      <a:extLst>
                        <a:ext uri="{28A0092B-C50C-407E-A947-70E740481C1C}">
                          <a14:useLocalDpi xmlns:a14="http://schemas.microsoft.com/office/drawing/2010/main" val="0"/>
                        </a:ext>
                      </a:extLst>
                    </a:blip>
                    <a:srcRect l="27879" r="58180"/>
                    <a:stretch/>
                  </pic:blipFill>
                  <pic:spPr bwMode="auto">
                    <a:xfrm>
                      <a:off x="0" y="0"/>
                      <a:ext cx="575015" cy="6808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88DDD5" wp14:editId="6DB2FF28">
            <wp:extent cx="2902211" cy="664210"/>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7-04-21 um 00.16.04.png"/>
                    <pic:cNvPicPr/>
                  </pic:nvPicPr>
                  <pic:blipFill rotWithShape="1">
                    <a:blip r:embed="rId25" cstate="print">
                      <a:extLst>
                        <a:ext uri="{28A0092B-C50C-407E-A947-70E740481C1C}">
                          <a14:useLocalDpi xmlns:a14="http://schemas.microsoft.com/office/drawing/2010/main" val="0"/>
                        </a:ext>
                      </a:extLst>
                    </a:blip>
                    <a:srcRect l="27879"/>
                    <a:stretch/>
                  </pic:blipFill>
                  <pic:spPr bwMode="auto">
                    <a:xfrm>
                      <a:off x="0" y="0"/>
                      <a:ext cx="2974796" cy="680822"/>
                    </a:xfrm>
                    <a:prstGeom prst="rect">
                      <a:avLst/>
                    </a:prstGeom>
                    <a:ln>
                      <a:noFill/>
                    </a:ln>
                    <a:extLst>
                      <a:ext uri="{53640926-AAD7-44D8-BBD7-CCE9431645EC}">
                        <a14:shadowObscured xmlns:a14="http://schemas.microsoft.com/office/drawing/2010/main"/>
                      </a:ext>
                    </a:extLst>
                  </pic:spPr>
                </pic:pic>
              </a:graphicData>
            </a:graphic>
          </wp:inline>
        </w:drawing>
      </w:r>
    </w:p>
    <w:p w14:paraId="3A5C519A" w14:textId="77777777" w:rsidR="006261B1" w:rsidRDefault="006261B1" w:rsidP="006261B1">
      <w:pPr>
        <w:pStyle w:val="Listesort1"/>
      </w:pPr>
      <w:r>
        <w:t>befüllen Sie die Tabelle mit Texten und Werten</w:t>
      </w:r>
    </w:p>
    <w:p w14:paraId="02B35911" w14:textId="77777777" w:rsidR="002D7827" w:rsidRDefault="006261B1" w:rsidP="002D7827">
      <w:pPr>
        <w:pStyle w:val="Listesort1"/>
      </w:pPr>
      <w:r>
        <w:t>Formatieren Sie die Texte mit den dafür vorgesehenen Formatvorlagen</w:t>
      </w:r>
      <w:r w:rsidR="002D7827">
        <w:t>:</w:t>
      </w:r>
    </w:p>
    <w:p w14:paraId="356C85AB" w14:textId="77777777" w:rsidR="00034089" w:rsidRDefault="00034089" w:rsidP="008D3900"/>
    <w:tbl>
      <w:tblPr>
        <w:tblStyle w:val="TelekomTabelleTest"/>
        <w:tblW w:w="4328" w:type="pct"/>
        <w:tblLayout w:type="fixed"/>
        <w:tblLook w:val="0220" w:firstRow="1" w:lastRow="0" w:firstColumn="0" w:lastColumn="0" w:noHBand="1" w:noVBand="0"/>
      </w:tblPr>
      <w:tblGrid>
        <w:gridCol w:w="1784"/>
        <w:gridCol w:w="3811"/>
        <w:gridCol w:w="2547"/>
      </w:tblGrid>
      <w:tr w:rsidR="006261B1" w:rsidRPr="0030366D" w14:paraId="0EF196C0" w14:textId="77777777" w:rsidTr="003956A9">
        <w:trPr>
          <w:cnfStyle w:val="100000000000" w:firstRow="1" w:lastRow="0" w:firstColumn="0" w:lastColumn="0" w:oddVBand="0" w:evenVBand="0" w:oddHBand="0" w:evenHBand="0" w:firstRowFirstColumn="0" w:firstRowLastColumn="0" w:lastRowFirstColumn="0" w:lastRowLastColumn="0"/>
        </w:trPr>
        <w:tc>
          <w:tcPr>
            <w:tcW w:w="1792" w:type="dxa"/>
          </w:tcPr>
          <w:p w14:paraId="1F50B636" w14:textId="77777777" w:rsidR="006261B1" w:rsidRPr="00C92F97" w:rsidRDefault="006261B1" w:rsidP="002560F4">
            <w:pPr>
              <w:pStyle w:val="TabellenkopfText"/>
            </w:pPr>
          </w:p>
        </w:tc>
        <w:tc>
          <w:tcPr>
            <w:tcW w:w="3827" w:type="dxa"/>
          </w:tcPr>
          <w:p w14:paraId="766AEBDD" w14:textId="77777777" w:rsidR="006261B1" w:rsidRPr="002560F4" w:rsidRDefault="006261B1" w:rsidP="002560F4">
            <w:pPr>
              <w:pStyle w:val="TabellenkopfText"/>
            </w:pPr>
            <w:r w:rsidRPr="002560F4">
              <w:t>TabelleNKopf Text</w:t>
            </w:r>
          </w:p>
        </w:tc>
        <w:tc>
          <w:tcPr>
            <w:tcW w:w="2558" w:type="dxa"/>
          </w:tcPr>
          <w:p w14:paraId="7EE76A9A" w14:textId="77777777" w:rsidR="006261B1" w:rsidRPr="00C92F97" w:rsidRDefault="006261B1" w:rsidP="002560F4">
            <w:pPr>
              <w:pStyle w:val="TabellenkopfZahl"/>
            </w:pPr>
            <w:r w:rsidRPr="00C92F97">
              <w:t>Tabellenkopf Zahl</w:t>
            </w:r>
          </w:p>
        </w:tc>
      </w:tr>
      <w:tr w:rsidR="006261B1" w:rsidRPr="0030366D" w14:paraId="270C38E1" w14:textId="77777777" w:rsidTr="003956A9">
        <w:tc>
          <w:tcPr>
            <w:tcW w:w="1792" w:type="dxa"/>
          </w:tcPr>
          <w:p w14:paraId="65310084" w14:textId="77777777" w:rsidR="006261B1" w:rsidRPr="0030366D" w:rsidRDefault="006261B1" w:rsidP="006261B1">
            <w:pPr>
              <w:pStyle w:val="TabelleText"/>
            </w:pPr>
            <w:r w:rsidRPr="0030366D">
              <w:t>Zeile 1</w:t>
            </w:r>
          </w:p>
        </w:tc>
        <w:tc>
          <w:tcPr>
            <w:tcW w:w="3827" w:type="dxa"/>
          </w:tcPr>
          <w:p w14:paraId="23EDADB5" w14:textId="77777777" w:rsidR="006261B1" w:rsidRPr="0030366D" w:rsidRDefault="006261B1" w:rsidP="006261B1">
            <w:pPr>
              <w:pStyle w:val="TabelleText"/>
            </w:pPr>
            <w:r>
              <w:t>Tabelle Text</w:t>
            </w:r>
            <w:r w:rsidRPr="0030366D">
              <w:t>.</w:t>
            </w:r>
          </w:p>
        </w:tc>
        <w:tc>
          <w:tcPr>
            <w:tcW w:w="2558" w:type="dxa"/>
          </w:tcPr>
          <w:p w14:paraId="702DC5DA" w14:textId="77777777" w:rsidR="006261B1" w:rsidRPr="0030366D" w:rsidRDefault="006261B1" w:rsidP="006261B1">
            <w:pPr>
              <w:pStyle w:val="TabelleZahl"/>
            </w:pPr>
            <w:r>
              <w:t>Tabelle Zahl</w:t>
            </w:r>
          </w:p>
        </w:tc>
      </w:tr>
      <w:tr w:rsidR="006261B1" w:rsidRPr="0030366D" w14:paraId="28987ED5" w14:textId="77777777" w:rsidTr="003956A9">
        <w:tc>
          <w:tcPr>
            <w:tcW w:w="1792" w:type="dxa"/>
          </w:tcPr>
          <w:p w14:paraId="1AEECCCF" w14:textId="77777777" w:rsidR="006261B1" w:rsidRPr="0030366D" w:rsidRDefault="006261B1" w:rsidP="006261B1">
            <w:pPr>
              <w:pStyle w:val="TabelleText"/>
            </w:pPr>
            <w:r w:rsidRPr="0030366D">
              <w:t>Zeile 2</w:t>
            </w:r>
          </w:p>
        </w:tc>
        <w:tc>
          <w:tcPr>
            <w:tcW w:w="3827" w:type="dxa"/>
          </w:tcPr>
          <w:p w14:paraId="5633D619" w14:textId="77777777" w:rsidR="006261B1" w:rsidRPr="0030366D" w:rsidRDefault="006261B1" w:rsidP="006261B1">
            <w:pPr>
              <w:pStyle w:val="TabelleText"/>
            </w:pPr>
            <w:r w:rsidRPr="0030366D">
              <w:t>Dies ist ein Beispiel für eine Zelle mit mehreren Absätzen.</w:t>
            </w:r>
          </w:p>
          <w:p w14:paraId="1DA96011" w14:textId="77777777" w:rsidR="006261B1" w:rsidRPr="0030366D" w:rsidRDefault="006261B1" w:rsidP="006261B1">
            <w:pPr>
              <w:pStyle w:val="TabelleText"/>
            </w:pPr>
            <w:r w:rsidRPr="0030366D">
              <w:t>Hier ist der zweite Absatz.</w:t>
            </w:r>
          </w:p>
        </w:tc>
        <w:tc>
          <w:tcPr>
            <w:tcW w:w="2558" w:type="dxa"/>
          </w:tcPr>
          <w:p w14:paraId="05D71DA2" w14:textId="77777777" w:rsidR="006261B1" w:rsidRPr="0030366D" w:rsidRDefault="006261B1" w:rsidP="006261B1">
            <w:pPr>
              <w:pStyle w:val="TabelleZahl"/>
            </w:pPr>
            <w:r>
              <w:br/>
              <w:t>12 345,77</w:t>
            </w:r>
          </w:p>
        </w:tc>
      </w:tr>
      <w:tr w:rsidR="006261B1" w:rsidRPr="0030366D" w14:paraId="087EB803" w14:textId="77777777" w:rsidTr="003956A9">
        <w:trPr>
          <w:trHeight w:val="56"/>
        </w:trPr>
        <w:tc>
          <w:tcPr>
            <w:tcW w:w="1792" w:type="dxa"/>
          </w:tcPr>
          <w:p w14:paraId="7D4686F2" w14:textId="77777777" w:rsidR="006261B1" w:rsidRPr="0030366D" w:rsidRDefault="006261B1" w:rsidP="006261B1">
            <w:pPr>
              <w:pStyle w:val="TabelleText"/>
            </w:pPr>
            <w:r w:rsidRPr="0030366D">
              <w:t>Zeile 3</w:t>
            </w:r>
          </w:p>
        </w:tc>
        <w:tc>
          <w:tcPr>
            <w:tcW w:w="3827" w:type="dxa"/>
          </w:tcPr>
          <w:p w14:paraId="15B3DC64" w14:textId="77777777" w:rsidR="006261B1" w:rsidRPr="0030366D" w:rsidRDefault="006261B1" w:rsidP="006261B1">
            <w:pPr>
              <w:pStyle w:val="TabelleText"/>
            </w:pPr>
            <w:r w:rsidRPr="0030366D">
              <w:t>Eine einzeilige Zeile.</w:t>
            </w:r>
          </w:p>
        </w:tc>
        <w:tc>
          <w:tcPr>
            <w:tcW w:w="2558" w:type="dxa"/>
          </w:tcPr>
          <w:p w14:paraId="301AA027" w14:textId="77777777" w:rsidR="006261B1" w:rsidRPr="0030366D" w:rsidRDefault="006261B1" w:rsidP="006261B1">
            <w:pPr>
              <w:pStyle w:val="TabelleZahl"/>
            </w:pPr>
            <w:r>
              <w:t>12 345,88</w:t>
            </w:r>
          </w:p>
        </w:tc>
      </w:tr>
    </w:tbl>
    <w:p w14:paraId="0065F547" w14:textId="69BCECF5" w:rsidR="006261B1" w:rsidRDefault="00464945" w:rsidP="00464945">
      <w:pPr>
        <w:pStyle w:val="Beschriftung"/>
      </w:pPr>
      <w:bookmarkStart w:id="44" w:name="_Toc51839771"/>
      <w:r>
        <w:t xml:space="preserve">Abbildung </w:t>
      </w:r>
      <w:r w:rsidR="00000000">
        <w:fldChar w:fldCharType="begin"/>
      </w:r>
      <w:r w:rsidR="00000000">
        <w:instrText xml:space="preserve"> SEQ Abbildung \* ARABIC </w:instrText>
      </w:r>
      <w:r w:rsidR="00000000">
        <w:fldChar w:fldCharType="separate"/>
      </w:r>
      <w:r w:rsidR="008458F4">
        <w:rPr>
          <w:noProof/>
        </w:rPr>
        <w:t>3</w:t>
      </w:r>
      <w:r w:rsidR="00000000">
        <w:rPr>
          <w:noProof/>
        </w:rPr>
        <w:fldChar w:fldCharType="end"/>
      </w:r>
      <w:r>
        <w:t>:</w:t>
      </w:r>
      <w:r w:rsidR="006261B1" w:rsidRPr="00451DA3">
        <w:tab/>
        <w:t>Eine Beispieltabelle</w:t>
      </w:r>
      <w:bookmarkEnd w:id="44"/>
    </w:p>
    <w:p w14:paraId="627F6262" w14:textId="77777777" w:rsidR="009460FB" w:rsidRDefault="009460FB" w:rsidP="008D3900">
      <w:r>
        <w:t xml:space="preserve">Über die Tabellenformatoptionsfelder können Sie z.B. Kopfzeilen oder die </w:t>
      </w:r>
      <w:r w:rsidR="00C622CB">
        <w:t xml:space="preserve">Fettstellung der ersten Spalte </w:t>
      </w:r>
      <w:r>
        <w:t xml:space="preserve">an- oder ausschalten. </w:t>
      </w:r>
    </w:p>
    <w:p w14:paraId="4BEE2F48" w14:textId="77777777" w:rsidR="00BB02A3" w:rsidRPr="00BB02A3" w:rsidRDefault="009460FB" w:rsidP="00C36CED">
      <w:pPr>
        <w:pStyle w:val="ObjektAbbildungen"/>
      </w:pPr>
      <w:r>
        <w:rPr>
          <w:noProof/>
        </w:rPr>
        <w:drawing>
          <wp:inline distT="0" distB="0" distL="0" distR="0" wp14:anchorId="06F38604" wp14:editId="4768EAE5">
            <wp:extent cx="1723001" cy="6139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7-04-24 um 12.12.44.png"/>
                    <pic:cNvPicPr/>
                  </pic:nvPicPr>
                  <pic:blipFill>
                    <a:blip r:embed="rId26">
                      <a:extLst>
                        <a:ext uri="{28A0092B-C50C-407E-A947-70E740481C1C}">
                          <a14:useLocalDpi xmlns:a14="http://schemas.microsoft.com/office/drawing/2010/main" val="0"/>
                        </a:ext>
                      </a:extLst>
                    </a:blip>
                    <a:stretch>
                      <a:fillRect/>
                    </a:stretch>
                  </pic:blipFill>
                  <pic:spPr>
                    <a:xfrm>
                      <a:off x="0" y="0"/>
                      <a:ext cx="1760966" cy="627471"/>
                    </a:xfrm>
                    <a:prstGeom prst="rect">
                      <a:avLst/>
                    </a:prstGeom>
                  </pic:spPr>
                </pic:pic>
              </a:graphicData>
            </a:graphic>
          </wp:inline>
        </w:drawing>
      </w:r>
    </w:p>
    <w:p w14:paraId="0B98B1AE" w14:textId="5FA922C9" w:rsidR="00BB02A3" w:rsidRDefault="00451DA3" w:rsidP="00C36CED">
      <w:pPr>
        <w:pStyle w:val="Beschriftung"/>
      </w:pPr>
      <w:bookmarkStart w:id="45" w:name="_Toc51839772"/>
      <w:r>
        <w:t xml:space="preserve">Abbildung </w:t>
      </w:r>
      <w:r w:rsidR="00000000">
        <w:fldChar w:fldCharType="begin"/>
      </w:r>
      <w:r w:rsidR="00000000">
        <w:instrText xml:space="preserve"> SEQ Abbildung \* ARABIC </w:instrText>
      </w:r>
      <w:r w:rsidR="00000000">
        <w:fldChar w:fldCharType="separate"/>
      </w:r>
      <w:r w:rsidR="008458F4">
        <w:rPr>
          <w:noProof/>
        </w:rPr>
        <w:t>4</w:t>
      </w:r>
      <w:r w:rsidR="00000000">
        <w:rPr>
          <w:noProof/>
        </w:rPr>
        <w:fldChar w:fldCharType="end"/>
      </w:r>
      <w:r w:rsidR="00464945">
        <w:rPr>
          <w:noProof/>
        </w:rPr>
        <w:t>:</w:t>
      </w:r>
      <w:r>
        <w:tab/>
      </w:r>
      <w:r w:rsidR="00BB02A3" w:rsidRPr="00451DA3">
        <w:t>Tabellenformatoptionen</w:t>
      </w:r>
      <w:bookmarkEnd w:id="45"/>
    </w:p>
    <w:p w14:paraId="7BE50F7D" w14:textId="77777777" w:rsidR="00034089" w:rsidRPr="008D2F3E" w:rsidRDefault="00034089" w:rsidP="008D3900"/>
    <w:p w14:paraId="1D901FDB" w14:textId="77777777" w:rsidR="00034089" w:rsidRPr="00034089" w:rsidRDefault="00034089" w:rsidP="00034089">
      <w:pPr>
        <w:pStyle w:val="berschrift2"/>
        <w:sectPr w:rsidR="00034089" w:rsidRPr="00034089" w:rsidSect="00A54840">
          <w:pgSz w:w="11900" w:h="16840" w:code="9"/>
          <w:pgMar w:top="1247" w:right="1247" w:bottom="1247" w:left="1247" w:header="595" w:footer="595" w:gutter="0"/>
          <w:cols w:space="708"/>
          <w:docGrid w:linePitch="299"/>
        </w:sectPr>
      </w:pPr>
      <w:bookmarkStart w:id="46" w:name="_Toc49748361"/>
      <w:bookmarkStart w:id="47" w:name="_Toc57113886"/>
      <w:bookmarkStart w:id="48" w:name="_Toc57114600"/>
      <w:bookmarkStart w:id="49" w:name="_Toc57114664"/>
      <w:bookmarkStart w:id="50" w:name="_Toc57257741"/>
    </w:p>
    <w:p w14:paraId="3D22C82F" w14:textId="77777777" w:rsidR="00942B67" w:rsidRPr="00C92F97" w:rsidRDefault="006261B1" w:rsidP="00C622CB">
      <w:pPr>
        <w:pStyle w:val="berschrift1"/>
      </w:pPr>
      <w:bookmarkStart w:id="51" w:name="_Toc51839653"/>
      <w:r w:rsidRPr="00C92F97">
        <w:lastRenderedPageBreak/>
        <w:t>A</w:t>
      </w:r>
      <w:r w:rsidR="00942B67" w:rsidRPr="00C92F97">
        <w:t>ufzählungen</w:t>
      </w:r>
      <w:bookmarkEnd w:id="46"/>
      <w:bookmarkEnd w:id="47"/>
      <w:bookmarkEnd w:id="48"/>
      <w:bookmarkEnd w:id="49"/>
      <w:bookmarkEnd w:id="50"/>
      <w:bookmarkEnd w:id="51"/>
    </w:p>
    <w:p w14:paraId="7A6692AE" w14:textId="77777777" w:rsidR="00942B67" w:rsidRPr="00F10970" w:rsidRDefault="00942B67" w:rsidP="008D55CF">
      <w:r w:rsidRPr="00F10970">
        <w:t xml:space="preserve">Im </w:t>
      </w:r>
      <w:r w:rsidRPr="008D55CF">
        <w:t>Folgenden</w:t>
      </w:r>
      <w:r w:rsidRPr="00F10970">
        <w:t xml:space="preserve"> werden zur Demonstration der entsprechenden Formatvorlagen einige Beispiele für unterschiedliche Arten von Aufzählungen gegeben. Sie können gelöscht werden.</w:t>
      </w:r>
    </w:p>
    <w:p w14:paraId="4C1614B9" w14:textId="77777777" w:rsidR="00315E95" w:rsidRPr="00F10970" w:rsidRDefault="00315E95" w:rsidP="00315E95">
      <w:pPr>
        <w:pStyle w:val="berschrift2"/>
        <w:numPr>
          <w:ilvl w:val="1"/>
          <w:numId w:val="31"/>
        </w:numPr>
      </w:pPr>
      <w:bookmarkStart w:id="52" w:name="_Toc49748364"/>
      <w:bookmarkStart w:id="53" w:name="_Toc57113889"/>
      <w:bookmarkStart w:id="54" w:name="_Toc57114603"/>
      <w:bookmarkStart w:id="55" w:name="_Toc57114667"/>
      <w:bookmarkStart w:id="56" w:name="_Toc57257744"/>
      <w:bookmarkStart w:id="57" w:name="_Toc51839654"/>
      <w:bookmarkStart w:id="58" w:name="_Toc49748362"/>
      <w:bookmarkStart w:id="59" w:name="_Toc57113887"/>
      <w:bookmarkStart w:id="60" w:name="_Toc57114601"/>
      <w:bookmarkStart w:id="61" w:name="_Toc57114665"/>
      <w:bookmarkStart w:id="62" w:name="_Toc57257742"/>
      <w:r w:rsidRPr="00F10970">
        <w:t>Punktaufzählungen</w:t>
      </w:r>
      <w:bookmarkEnd w:id="52"/>
      <w:bookmarkEnd w:id="53"/>
      <w:bookmarkEnd w:id="54"/>
      <w:bookmarkEnd w:id="55"/>
      <w:bookmarkEnd w:id="56"/>
      <w:bookmarkEnd w:id="57"/>
    </w:p>
    <w:p w14:paraId="0625CC43" w14:textId="77777777" w:rsidR="00490A2A" w:rsidRPr="00F10970" w:rsidRDefault="00315E95" w:rsidP="00490A2A">
      <w:pPr>
        <w:pStyle w:val="ListemitBullet1"/>
      </w:pPr>
      <w:r w:rsidRPr="001C0FF5">
        <w:t xml:space="preserve">Ein Absatz mit dem Format </w:t>
      </w:r>
      <w:r w:rsidR="00490A2A">
        <w:t>„</w:t>
      </w:r>
      <w:r w:rsidR="00490A2A" w:rsidRPr="0074276C">
        <w:rPr>
          <w:rStyle w:val="fett"/>
        </w:rPr>
        <w:t>Liste mit Bullet 1</w:t>
      </w:r>
      <w:r w:rsidR="00490A2A">
        <w:t>“</w:t>
      </w:r>
      <w:r w:rsidRPr="001C0FF5">
        <w:t>.</w:t>
      </w:r>
      <w:r w:rsidR="00490A2A">
        <w:br/>
        <w:t>Und hier noch eine zweite Zeile in diesem Absatz.</w:t>
      </w:r>
      <w:r w:rsidR="00490A2A">
        <w:br/>
        <w:t>Neue Zeilen innerhalb dieses Absatzes erzeugen Sie mit „Shift“ + „Enter“</w:t>
      </w:r>
    </w:p>
    <w:p w14:paraId="7319CBA7" w14:textId="77777777" w:rsidR="00315E95" w:rsidRDefault="00490A2A" w:rsidP="0074276C">
      <w:pPr>
        <w:pStyle w:val="ListemitBullet1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rsidR="0074276C">
        <w:br/>
      </w:r>
      <w:r>
        <w:t>„</w:t>
      </w:r>
      <w:r w:rsidRPr="0074276C">
        <w:rPr>
          <w:rStyle w:val="fett"/>
        </w:rPr>
        <w:t xml:space="preserve">Liste mit Bullet </w:t>
      </w:r>
      <w:r w:rsidR="0074276C">
        <w:rPr>
          <w:rStyle w:val="fett"/>
        </w:rPr>
        <w:t xml:space="preserve">1 </w:t>
      </w:r>
      <w:r w:rsidRPr="0074276C">
        <w:rPr>
          <w:rStyle w:val="fett"/>
        </w:rPr>
        <w:t>Fortsetzung</w:t>
      </w:r>
      <w:r>
        <w:t>“</w:t>
      </w:r>
    </w:p>
    <w:p w14:paraId="3FA6B10A" w14:textId="77777777" w:rsidR="008F3AE6" w:rsidRPr="008F3AE6" w:rsidRDefault="008F3AE6" w:rsidP="008F3AE6">
      <w:pPr>
        <w:pStyle w:val="ListemitBullet1"/>
      </w:pPr>
      <w:r w:rsidRPr="008F3AE6">
        <w:t>Ein weiterer Absatz mit dem Format „Liste mit Bullet 1“.</w:t>
      </w:r>
    </w:p>
    <w:p w14:paraId="78E2B1B5" w14:textId="77777777" w:rsidR="00293D32" w:rsidRPr="00F10970" w:rsidRDefault="00315E95" w:rsidP="00293D32">
      <w:pPr>
        <w:pStyle w:val="ListemitBullet2"/>
      </w:pPr>
      <w:r w:rsidRPr="001C0FF5">
        <w:t xml:space="preserve">Ein Absatz mit dem Format </w:t>
      </w:r>
      <w:r w:rsidR="00490A2A">
        <w:t>„</w:t>
      </w:r>
      <w:r w:rsidR="00490A2A" w:rsidRPr="0074276C">
        <w:rPr>
          <w:rStyle w:val="fett"/>
        </w:rPr>
        <w:t>Liste mit Bullet</w:t>
      </w:r>
      <w:r w:rsidR="0074276C" w:rsidRPr="0074276C">
        <w:rPr>
          <w:rStyle w:val="fett"/>
        </w:rPr>
        <w:t xml:space="preserve"> 2</w:t>
      </w:r>
      <w:r w:rsidR="00490A2A">
        <w:t>“</w:t>
      </w:r>
      <w:r w:rsidR="00293D32">
        <w:br/>
        <w:t>Und hier noch eine zweite Zeile in diesem Absatz.</w:t>
      </w:r>
      <w:r w:rsidR="00293D32">
        <w:br/>
        <w:t>Neue Zeilen innerhalb dieses Absatzes erzeugen Sie mit „Shift“ + „Enter“</w:t>
      </w:r>
    </w:p>
    <w:p w14:paraId="2BC86E3B" w14:textId="77777777" w:rsidR="00293D32" w:rsidRDefault="00293D32" w:rsidP="00293D32">
      <w:pPr>
        <w:pStyle w:val="ListemitBullet2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74276C">
        <w:rPr>
          <w:rStyle w:val="fett"/>
        </w:rPr>
        <w:t>Liste mit Bullet 2 Fortsetzung</w:t>
      </w:r>
      <w:r>
        <w:t>“</w:t>
      </w:r>
    </w:p>
    <w:p w14:paraId="4339A27A" w14:textId="77777777" w:rsidR="008F3AE6" w:rsidRPr="001C0FF5" w:rsidRDefault="008F3AE6" w:rsidP="008F3AE6">
      <w:pPr>
        <w:pStyle w:val="ListemitBullet2"/>
      </w:pPr>
      <w:r w:rsidRPr="008F3AE6">
        <w:t xml:space="preserve">Ein weiterer Absatz mit dem Format „Liste mit Bullet </w:t>
      </w:r>
      <w:r>
        <w:t>2</w:t>
      </w:r>
      <w:r w:rsidRPr="008F3AE6">
        <w:t>“.</w:t>
      </w:r>
    </w:p>
    <w:p w14:paraId="151B0262" w14:textId="77777777" w:rsidR="00293D32" w:rsidRPr="00F10970" w:rsidRDefault="00315E95" w:rsidP="00293D32">
      <w:pPr>
        <w:pStyle w:val="ListemitBullet3"/>
      </w:pPr>
      <w:r w:rsidRPr="001C0FF5">
        <w:t xml:space="preserve">Ein Absatz mit dem Format </w:t>
      </w:r>
      <w:r w:rsidR="0074276C">
        <w:t>„</w:t>
      </w:r>
      <w:r w:rsidR="0074276C" w:rsidRPr="0074276C">
        <w:rPr>
          <w:rStyle w:val="fett"/>
        </w:rPr>
        <w:t xml:space="preserve">Liste mit Bullet </w:t>
      </w:r>
      <w:r w:rsidR="0074276C">
        <w:rPr>
          <w:rStyle w:val="fett"/>
        </w:rPr>
        <w:t>3</w:t>
      </w:r>
      <w:r w:rsidR="0074276C">
        <w:t>“</w:t>
      </w:r>
      <w:r w:rsidRPr="001C0FF5">
        <w:t>.</w:t>
      </w:r>
      <w:r w:rsidR="00293D32">
        <w:br/>
        <w:t>Und hier noch eine zweite Zeile in diesem Absatz.</w:t>
      </w:r>
      <w:r w:rsidR="00293D32">
        <w:br/>
        <w:t>Neue Zeilen innerhalb dieses Absatzes erzeugen Sie mit „Shift“ + „Enter“</w:t>
      </w:r>
    </w:p>
    <w:p w14:paraId="483717D5" w14:textId="77777777" w:rsidR="00293D32" w:rsidRDefault="00293D32" w:rsidP="00293D32">
      <w:pPr>
        <w:pStyle w:val="ListemitBullet3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74276C">
        <w:rPr>
          <w:rStyle w:val="fett"/>
        </w:rPr>
        <w:t>Liste mit Bullet 3 Fortsetzung</w:t>
      </w:r>
      <w:r>
        <w:t>“</w:t>
      </w:r>
    </w:p>
    <w:p w14:paraId="049A22FF" w14:textId="77777777" w:rsidR="008F3AE6" w:rsidRPr="001C0FF5" w:rsidRDefault="008F3AE6" w:rsidP="008F3AE6">
      <w:pPr>
        <w:pStyle w:val="ListemitBullet3"/>
      </w:pPr>
      <w:r w:rsidRPr="008F3AE6">
        <w:t xml:space="preserve">Ein weiterer Absatz mit dem Format „Liste mit Bullet </w:t>
      </w:r>
      <w:r>
        <w:t>3</w:t>
      </w:r>
      <w:r w:rsidRPr="008F3AE6">
        <w:t>“.</w:t>
      </w:r>
    </w:p>
    <w:p w14:paraId="283D313B" w14:textId="77777777" w:rsidR="00293D32" w:rsidRPr="00F10970" w:rsidRDefault="00315E95" w:rsidP="00293D32">
      <w:pPr>
        <w:pStyle w:val="ListemitBullet4"/>
      </w:pPr>
      <w:r w:rsidRPr="001C0FF5">
        <w:t xml:space="preserve">Ein </w:t>
      </w:r>
      <w:r w:rsidRPr="00293D32">
        <w:t>Absatz</w:t>
      </w:r>
      <w:r w:rsidRPr="001C0FF5">
        <w:t xml:space="preserve"> mit dem </w:t>
      </w:r>
      <w:r w:rsidR="0074276C">
        <w:t>„</w:t>
      </w:r>
      <w:r w:rsidR="0074276C" w:rsidRPr="0074276C">
        <w:rPr>
          <w:rStyle w:val="fett"/>
        </w:rPr>
        <w:t xml:space="preserve">Liste mit Bullet </w:t>
      </w:r>
      <w:r w:rsidR="0074276C">
        <w:rPr>
          <w:rStyle w:val="fett"/>
        </w:rPr>
        <w:t>4</w:t>
      </w:r>
      <w:r w:rsidR="0074276C">
        <w:t>“</w:t>
      </w:r>
      <w:r w:rsidRPr="001C0FF5">
        <w:t>.</w:t>
      </w:r>
      <w:r w:rsidR="00293D32">
        <w:br/>
        <w:t>Und hier noch eine zweite Zeile in diesem Absatz.</w:t>
      </w:r>
      <w:r w:rsidR="00293D32">
        <w:br/>
        <w:t>Neue Zeilen innerhalb dieses Absatzes erzeugen Sie mit „Shift“ + „Enter“</w:t>
      </w:r>
    </w:p>
    <w:p w14:paraId="4E967ECC" w14:textId="77777777" w:rsidR="00315E95" w:rsidRDefault="00293D32" w:rsidP="00293D32">
      <w:pPr>
        <w:pStyle w:val="ListemitBullet4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74276C">
        <w:rPr>
          <w:rStyle w:val="fett"/>
        </w:rPr>
        <w:t xml:space="preserve">Liste mit Bullet </w:t>
      </w:r>
      <w:r w:rsidR="0074276C" w:rsidRPr="0074276C">
        <w:rPr>
          <w:rStyle w:val="fett"/>
        </w:rPr>
        <w:t xml:space="preserve">4 </w:t>
      </w:r>
      <w:r w:rsidRPr="0074276C">
        <w:rPr>
          <w:rStyle w:val="fett"/>
        </w:rPr>
        <w:t>Fortsetzung</w:t>
      </w:r>
      <w:r>
        <w:t>“</w:t>
      </w:r>
    </w:p>
    <w:p w14:paraId="7E8B3431" w14:textId="77777777" w:rsidR="008F3AE6" w:rsidRPr="001C0FF5" w:rsidRDefault="008F3AE6" w:rsidP="008F3AE6">
      <w:pPr>
        <w:pStyle w:val="ListemitBullet4"/>
      </w:pPr>
      <w:r w:rsidRPr="008F3AE6">
        <w:t xml:space="preserve">Ein weiterer Absatz mit dem Format „Liste mit Bullet </w:t>
      </w:r>
      <w:r>
        <w:t>4</w:t>
      </w:r>
      <w:r w:rsidRPr="008F3AE6">
        <w:t>“.</w:t>
      </w:r>
    </w:p>
    <w:p w14:paraId="3D5E4512" w14:textId="77777777" w:rsidR="00315E95" w:rsidRPr="001C0FF5" w:rsidRDefault="00315E95" w:rsidP="0074276C">
      <w:pPr>
        <w:pStyle w:val="ListemitBullet5"/>
      </w:pPr>
      <w:r w:rsidRPr="001C0FF5">
        <w:t xml:space="preserve">Ein Absatz mit dem Format </w:t>
      </w:r>
      <w:r w:rsidR="0074276C">
        <w:t>„</w:t>
      </w:r>
      <w:r w:rsidR="0074276C" w:rsidRPr="0074276C">
        <w:rPr>
          <w:rStyle w:val="fett"/>
        </w:rPr>
        <w:t xml:space="preserve">Liste mit Bullet </w:t>
      </w:r>
      <w:r w:rsidR="0074276C">
        <w:rPr>
          <w:rStyle w:val="fett"/>
        </w:rPr>
        <w:t>5</w:t>
      </w:r>
      <w:r w:rsidR="0074276C">
        <w:t>“</w:t>
      </w:r>
      <w:r w:rsidRPr="001C0FF5">
        <w:t>.</w:t>
      </w:r>
    </w:p>
    <w:p w14:paraId="648C9463" w14:textId="77777777" w:rsidR="00315E95" w:rsidRDefault="00315E95" w:rsidP="00315E95">
      <w:pPr>
        <w:pStyle w:val="ListemitBullet5Fortsetzung"/>
      </w:pPr>
      <w:r w:rsidRPr="001C0FF5">
        <w:t>Ein Absatz</w:t>
      </w:r>
      <w:r w:rsidRPr="00F10970">
        <w:t xml:space="preserve"> mit dem Format </w:t>
      </w:r>
      <w:r w:rsidR="0036286C">
        <w:t>„</w:t>
      </w:r>
      <w:r w:rsidR="0036286C" w:rsidRPr="0074276C">
        <w:rPr>
          <w:rStyle w:val="fett"/>
        </w:rPr>
        <w:t xml:space="preserve">Liste mit Bullet </w:t>
      </w:r>
      <w:r w:rsidR="0036286C">
        <w:rPr>
          <w:rStyle w:val="fett"/>
        </w:rPr>
        <w:t>5</w:t>
      </w:r>
      <w:r w:rsidR="0036286C" w:rsidRPr="0074276C">
        <w:rPr>
          <w:rStyle w:val="fett"/>
        </w:rPr>
        <w:t xml:space="preserve"> Fortsetzung</w:t>
      </w:r>
      <w:r w:rsidR="0036286C">
        <w:t>“</w:t>
      </w:r>
      <w:r w:rsidRPr="00F10970">
        <w:t>.</w:t>
      </w:r>
    </w:p>
    <w:p w14:paraId="0025736F" w14:textId="77777777" w:rsidR="008F3AE6" w:rsidRDefault="008F3AE6" w:rsidP="008F3AE6">
      <w:pPr>
        <w:pStyle w:val="ListemitBullet5"/>
      </w:pPr>
      <w:r w:rsidRPr="008F3AE6">
        <w:t xml:space="preserve">Ein weiterer Absatz mit dem Format „Liste mit Bullet </w:t>
      </w:r>
      <w:r>
        <w:t>5</w:t>
      </w:r>
      <w:r w:rsidRPr="008F3AE6">
        <w:t>“.</w:t>
      </w:r>
    </w:p>
    <w:p w14:paraId="37CA1828" w14:textId="77777777" w:rsidR="0074276C" w:rsidRDefault="0074276C" w:rsidP="0074276C">
      <w:pPr>
        <w:pStyle w:val="Flietext"/>
      </w:pPr>
      <w:r>
        <w:br w:type="page"/>
      </w:r>
    </w:p>
    <w:p w14:paraId="5F0D7E2A" w14:textId="77777777" w:rsidR="00942B67" w:rsidRPr="00F10970" w:rsidRDefault="00942B67" w:rsidP="00315E95">
      <w:pPr>
        <w:pStyle w:val="berschrift2"/>
        <w:numPr>
          <w:ilvl w:val="1"/>
          <w:numId w:val="31"/>
        </w:numPr>
      </w:pPr>
      <w:bookmarkStart w:id="63" w:name="_Toc51839655"/>
      <w:r w:rsidRPr="008D55CF">
        <w:lastRenderedPageBreak/>
        <w:t>Aufzählungen</w:t>
      </w:r>
      <w:r w:rsidRPr="00F10970">
        <w:t xml:space="preserve"> mit Nummerierung</w:t>
      </w:r>
      <w:bookmarkEnd w:id="58"/>
      <w:bookmarkEnd w:id="59"/>
      <w:bookmarkEnd w:id="60"/>
      <w:bookmarkEnd w:id="61"/>
      <w:bookmarkEnd w:id="62"/>
      <w:bookmarkEnd w:id="63"/>
    </w:p>
    <w:p w14:paraId="23ADEBFF" w14:textId="77777777" w:rsidR="00374B4D" w:rsidRPr="00F10970" w:rsidRDefault="00374B4D" w:rsidP="00374B4D">
      <w:pPr>
        <w:pStyle w:val="Listesort1"/>
        <w:numPr>
          <w:ilvl w:val="0"/>
          <w:numId w:val="10"/>
        </w:numPr>
      </w:pPr>
      <w:bookmarkStart w:id="64" w:name="_Toc49748363"/>
      <w:bookmarkStart w:id="65" w:name="_Toc57113888"/>
      <w:bookmarkStart w:id="66" w:name="_Toc57114602"/>
      <w:bookmarkStart w:id="67" w:name="_Toc57114666"/>
      <w:bookmarkStart w:id="68" w:name="_Toc57257743"/>
      <w:r w:rsidRPr="00F10970">
        <w:t xml:space="preserve">Ein </w:t>
      </w:r>
      <w:r w:rsidRPr="00BC3C5B">
        <w:t>Absatz</w:t>
      </w:r>
      <w:r w:rsidRPr="00F10970">
        <w:t xml:space="preserve"> mit dem Format </w:t>
      </w:r>
      <w:r>
        <w:t>„</w:t>
      </w:r>
      <w:r w:rsidRPr="0074276C">
        <w:rPr>
          <w:rStyle w:val="fett"/>
        </w:rPr>
        <w:t>Liste sort 1“</w:t>
      </w:r>
      <w:r w:rsidRPr="00F10970">
        <w:t>.</w:t>
      </w:r>
      <w:r>
        <w:br/>
        <w:t>Und hier noch eine zweite Zeile in diesem Absatz.</w:t>
      </w:r>
      <w:r>
        <w:br/>
        <w:t>Neue Zeilen innerhalb dieses Absatzes erzeugen Sie mit „Shift“ + „Enter“</w:t>
      </w:r>
    </w:p>
    <w:p w14:paraId="62436E33" w14:textId="77777777" w:rsidR="00374B4D" w:rsidRPr="00F10970" w:rsidRDefault="00374B4D" w:rsidP="00374B4D">
      <w:pPr>
        <w:pStyle w:val="Listesort1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E75624">
        <w:rPr>
          <w:rStyle w:val="fett"/>
        </w:rPr>
        <w:t>Liste sort 1 Fortsetzung</w:t>
      </w:r>
      <w:r>
        <w:t>“</w:t>
      </w:r>
      <w:r w:rsidRPr="00F10970">
        <w:t>.</w:t>
      </w:r>
    </w:p>
    <w:p w14:paraId="4FE78F31" w14:textId="77777777" w:rsidR="00374B4D" w:rsidRPr="00F10970" w:rsidRDefault="00374B4D" w:rsidP="00374B4D">
      <w:pPr>
        <w:pStyle w:val="Listesort2"/>
      </w:pPr>
      <w:r w:rsidRPr="00F10970">
        <w:t xml:space="preserve">Ein Absatz mit dem Format </w:t>
      </w:r>
      <w:r>
        <w:t>„</w:t>
      </w:r>
      <w:r w:rsidRPr="00E75624">
        <w:rPr>
          <w:rStyle w:val="fett"/>
        </w:rPr>
        <w:t>Liste sort 2</w:t>
      </w:r>
      <w:r>
        <w:t>“</w:t>
      </w:r>
      <w:r w:rsidRPr="00F10970">
        <w:t>.</w:t>
      </w:r>
      <w:r>
        <w:br/>
        <w:t>Und hier noch eine zweite Zeile in diesem Absatz.</w:t>
      </w:r>
      <w:r>
        <w:br/>
        <w:t>Neue Zeilen innerhalb dieses Absatzes erzeugen Sie mit „Shift“ + „Enter“</w:t>
      </w:r>
    </w:p>
    <w:p w14:paraId="016D1D87" w14:textId="77777777" w:rsidR="00374B4D" w:rsidRPr="00F10970" w:rsidRDefault="00374B4D" w:rsidP="00374B4D">
      <w:pPr>
        <w:pStyle w:val="Listesort2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E75624">
        <w:rPr>
          <w:rStyle w:val="fett"/>
        </w:rPr>
        <w:t xml:space="preserve">Liste sort </w:t>
      </w:r>
      <w:r w:rsidR="0036286C">
        <w:rPr>
          <w:rStyle w:val="fett"/>
        </w:rPr>
        <w:t>2</w:t>
      </w:r>
      <w:r w:rsidRPr="00E75624">
        <w:rPr>
          <w:rStyle w:val="fett"/>
        </w:rPr>
        <w:t xml:space="preserve"> Fortsetzung</w:t>
      </w:r>
      <w:r>
        <w:t>“</w:t>
      </w:r>
      <w:r w:rsidRPr="00F10970">
        <w:t>.</w:t>
      </w:r>
    </w:p>
    <w:p w14:paraId="52126589" w14:textId="77777777" w:rsidR="00374B4D" w:rsidRPr="00F10970" w:rsidRDefault="00374B4D" w:rsidP="00374B4D">
      <w:pPr>
        <w:pStyle w:val="Listesort2"/>
      </w:pPr>
      <w:r w:rsidRPr="00F10970">
        <w:t xml:space="preserve">Ein </w:t>
      </w:r>
      <w:r>
        <w:t xml:space="preserve">weiterer </w:t>
      </w:r>
      <w:r w:rsidRPr="00F10970">
        <w:t xml:space="preserve">Absatz mit dem Format </w:t>
      </w:r>
      <w:r>
        <w:t>„</w:t>
      </w:r>
      <w:r w:rsidRPr="00E75624">
        <w:rPr>
          <w:rStyle w:val="fett"/>
        </w:rPr>
        <w:t>Liste sort 2</w:t>
      </w:r>
      <w:r>
        <w:t>“</w:t>
      </w:r>
    </w:p>
    <w:p w14:paraId="26CE1A08" w14:textId="77777777" w:rsidR="00374B4D" w:rsidRPr="00F10970" w:rsidRDefault="00374B4D" w:rsidP="00374B4D">
      <w:pPr>
        <w:pStyle w:val="Listesort3"/>
      </w:pPr>
      <w:r w:rsidRPr="00F10970">
        <w:t xml:space="preserve">Ein Absatz mit dem Format </w:t>
      </w:r>
      <w:r w:rsidRPr="00C26586">
        <w:rPr>
          <w:rStyle w:val="fett"/>
        </w:rPr>
        <w:t>Liste sort 3.</w:t>
      </w:r>
      <w:r>
        <w:rPr>
          <w:rStyle w:val="fett"/>
        </w:rPr>
        <w:br/>
      </w:r>
      <w:r>
        <w:t>Und hier noch eine zweite Zeile in diesem Absatz.</w:t>
      </w:r>
      <w:r>
        <w:br/>
        <w:t>Neue Zeilen innerhalb dieses Absatzes erzeugen Sie mit „Shift“ + „Enter“</w:t>
      </w:r>
    </w:p>
    <w:p w14:paraId="4BC95B01" w14:textId="77777777" w:rsidR="00374B4D" w:rsidRPr="00F10970" w:rsidRDefault="00374B4D" w:rsidP="00374B4D">
      <w:pPr>
        <w:pStyle w:val="Listesort3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Pr>
          <w:rStyle w:val="fett"/>
        </w:rPr>
        <w:t>Liste sort 3</w:t>
      </w:r>
      <w:r w:rsidRPr="00E75624">
        <w:rPr>
          <w:rStyle w:val="fett"/>
        </w:rPr>
        <w:t xml:space="preserve"> Fortsetzung</w:t>
      </w:r>
      <w:r>
        <w:t>“</w:t>
      </w:r>
      <w:r w:rsidRPr="00F10970">
        <w:t>.</w:t>
      </w:r>
    </w:p>
    <w:p w14:paraId="06B514C0" w14:textId="77777777" w:rsidR="00374B4D" w:rsidRPr="00C26586" w:rsidRDefault="00374B4D" w:rsidP="00374B4D">
      <w:pPr>
        <w:pStyle w:val="Listesort3"/>
      </w:pPr>
      <w:r w:rsidRPr="00F10970">
        <w:t xml:space="preserve">Ein </w:t>
      </w:r>
      <w:r>
        <w:t xml:space="preserve">weiterer </w:t>
      </w:r>
      <w:r w:rsidRPr="00F10970">
        <w:t xml:space="preserve">Absatz </w:t>
      </w:r>
      <w:r w:rsidRPr="00C26586">
        <w:t xml:space="preserve">mit dem Format „Liste sort </w:t>
      </w:r>
      <w:r>
        <w:t>3</w:t>
      </w:r>
      <w:r w:rsidRPr="00C26586">
        <w:t>“</w:t>
      </w:r>
    </w:p>
    <w:p w14:paraId="6BE9C5FD" w14:textId="77777777" w:rsidR="00374B4D" w:rsidRPr="00F10970" w:rsidRDefault="00374B4D" w:rsidP="00374B4D">
      <w:pPr>
        <w:pStyle w:val="Listesort3"/>
      </w:pPr>
      <w:r>
        <w:t>…</w:t>
      </w:r>
    </w:p>
    <w:p w14:paraId="025D7C9D" w14:textId="77777777" w:rsidR="00374B4D" w:rsidRPr="00F10970" w:rsidRDefault="00374B4D" w:rsidP="00374B4D">
      <w:pPr>
        <w:pStyle w:val="Listesort4"/>
      </w:pPr>
      <w:r w:rsidRPr="00F10970">
        <w:t xml:space="preserve">Ein Absatz mit dem Format </w:t>
      </w:r>
      <w:r>
        <w:t>„</w:t>
      </w:r>
      <w:r w:rsidRPr="00C26586">
        <w:rPr>
          <w:rStyle w:val="fett"/>
        </w:rPr>
        <w:t>Liste sort 4</w:t>
      </w:r>
      <w:r>
        <w:t>“</w:t>
      </w:r>
      <w:r w:rsidRPr="00F10970">
        <w:t>.</w:t>
      </w:r>
      <w:r>
        <w:br/>
        <w:t>Und hier noch eine zweite Zeile in diesem Absatz.</w:t>
      </w:r>
      <w:r>
        <w:br/>
        <w:t>Neue Zeilen innerhalb dieses Absatzes erzeugen Sie mit „Shift“ + „Enter“</w:t>
      </w:r>
    </w:p>
    <w:p w14:paraId="578256B2" w14:textId="77777777" w:rsidR="00374B4D" w:rsidRPr="00F10970" w:rsidRDefault="00374B4D" w:rsidP="00374B4D">
      <w:pPr>
        <w:pStyle w:val="Listesort4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Pr>
          <w:rStyle w:val="fett"/>
        </w:rPr>
        <w:t>Liste sort 4</w:t>
      </w:r>
      <w:r w:rsidRPr="00E75624">
        <w:rPr>
          <w:rStyle w:val="fett"/>
        </w:rPr>
        <w:t xml:space="preserve"> Fortsetzung</w:t>
      </w:r>
      <w:r>
        <w:t>“</w:t>
      </w:r>
      <w:r w:rsidRPr="00F10970">
        <w:t>.</w:t>
      </w:r>
    </w:p>
    <w:p w14:paraId="3E44C554" w14:textId="77777777" w:rsidR="00374B4D" w:rsidRPr="00C26586" w:rsidRDefault="00374B4D" w:rsidP="00374B4D">
      <w:pPr>
        <w:pStyle w:val="Listesort4"/>
      </w:pPr>
      <w:r w:rsidRPr="00F10970">
        <w:t xml:space="preserve">Ein </w:t>
      </w:r>
      <w:r>
        <w:t xml:space="preserve">weiterer </w:t>
      </w:r>
      <w:r w:rsidRPr="00F10970">
        <w:t xml:space="preserve">Absatz </w:t>
      </w:r>
      <w:r w:rsidRPr="00C26586">
        <w:t>mit dem Format „Liste sort</w:t>
      </w:r>
      <w:r>
        <w:t xml:space="preserve"> 4</w:t>
      </w:r>
      <w:r w:rsidRPr="00C26586">
        <w:t>“</w:t>
      </w:r>
    </w:p>
    <w:p w14:paraId="6F53101D" w14:textId="77777777" w:rsidR="00374B4D" w:rsidRPr="00F10970" w:rsidRDefault="00374B4D" w:rsidP="00374B4D">
      <w:pPr>
        <w:pStyle w:val="Listesort4"/>
      </w:pPr>
      <w:r w:rsidRPr="00F10970">
        <w:t xml:space="preserve">Ein Absatz mit dem Format </w:t>
      </w:r>
      <w:r>
        <w:t>Liste sort 4</w:t>
      </w:r>
      <w:r w:rsidRPr="00F10970">
        <w:t>.</w:t>
      </w:r>
    </w:p>
    <w:p w14:paraId="609E1840" w14:textId="77777777" w:rsidR="00374B4D" w:rsidRPr="00F10970" w:rsidRDefault="00374B4D" w:rsidP="00374B4D">
      <w:pPr>
        <w:pStyle w:val="Listesort5"/>
      </w:pPr>
      <w:r w:rsidRPr="00F10970">
        <w:t xml:space="preserve">Ein Absatz mit dem Format </w:t>
      </w:r>
      <w:r>
        <w:t>„</w:t>
      </w:r>
      <w:r w:rsidRPr="00C26586">
        <w:rPr>
          <w:rStyle w:val="fett"/>
        </w:rPr>
        <w:t>Liste sort 5</w:t>
      </w:r>
      <w:r>
        <w:t>“</w:t>
      </w:r>
      <w:r w:rsidRPr="00F10970">
        <w:t>.</w:t>
      </w:r>
      <w:r>
        <w:br/>
        <w:t>Und hier noch eine zweite Zeile in diesem Absatz.</w:t>
      </w:r>
      <w:r>
        <w:br/>
        <w:t>Neue Zeilen innerhalb dieses Absatzes erzeugen Sie mit „Shift“ + „Enter“</w:t>
      </w:r>
    </w:p>
    <w:p w14:paraId="2C1548DC" w14:textId="77777777" w:rsidR="00374B4D" w:rsidRPr="00F10970" w:rsidRDefault="00374B4D" w:rsidP="00374B4D">
      <w:pPr>
        <w:pStyle w:val="Listesort5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Pr>
          <w:rStyle w:val="fett"/>
        </w:rPr>
        <w:t>Liste sort 5</w:t>
      </w:r>
      <w:r w:rsidRPr="00E75624">
        <w:rPr>
          <w:rStyle w:val="fett"/>
        </w:rPr>
        <w:t xml:space="preserve"> Fortsetzung</w:t>
      </w:r>
      <w:r>
        <w:t>“</w:t>
      </w:r>
      <w:r w:rsidRPr="00F10970">
        <w:t>.</w:t>
      </w:r>
    </w:p>
    <w:p w14:paraId="4798F231" w14:textId="77777777" w:rsidR="00374B4D" w:rsidRPr="00C26586" w:rsidRDefault="00374B4D" w:rsidP="00374B4D">
      <w:pPr>
        <w:pStyle w:val="Listesort5Fortsetzung"/>
      </w:pPr>
      <w:r w:rsidRPr="00F10970">
        <w:t xml:space="preserve">Ein </w:t>
      </w:r>
      <w:r>
        <w:t xml:space="preserve">weiterer </w:t>
      </w:r>
      <w:r w:rsidRPr="00F10970">
        <w:t xml:space="preserve">Absatz </w:t>
      </w:r>
      <w:r w:rsidRPr="00C26586">
        <w:t>mit dem Format „Liste sort</w:t>
      </w:r>
      <w:r>
        <w:t xml:space="preserve"> 5</w:t>
      </w:r>
      <w:r w:rsidRPr="00C26586">
        <w:t>“</w:t>
      </w:r>
    </w:p>
    <w:p w14:paraId="51902C93" w14:textId="77777777" w:rsidR="00C36CED" w:rsidRPr="00464945" w:rsidRDefault="00C36CED" w:rsidP="00464945">
      <w:r>
        <w:br w:type="page"/>
      </w:r>
    </w:p>
    <w:p w14:paraId="230AD706" w14:textId="77777777" w:rsidR="00942B67" w:rsidRPr="00C36CED" w:rsidRDefault="00942B67" w:rsidP="008D55CF">
      <w:pPr>
        <w:pStyle w:val="berschrift3"/>
      </w:pPr>
      <w:bookmarkStart w:id="69" w:name="_Toc51839656"/>
      <w:r w:rsidRPr="00C36CED">
        <w:lastRenderedPageBreak/>
        <w:t>Neubeginn einer Nummerierung</w:t>
      </w:r>
      <w:bookmarkEnd w:id="64"/>
      <w:bookmarkEnd w:id="65"/>
      <w:bookmarkEnd w:id="66"/>
      <w:bookmarkEnd w:id="67"/>
      <w:bookmarkEnd w:id="68"/>
      <w:bookmarkEnd w:id="69"/>
    </w:p>
    <w:p w14:paraId="71E7CFED" w14:textId="77777777" w:rsidR="00942B67" w:rsidRPr="00C36CED" w:rsidRDefault="00942B67" w:rsidP="008D3900">
      <w:r w:rsidRPr="00C36CED">
        <w:t xml:space="preserve">Soll die Nummerierung einer Aufzählung nicht fortgesetzt, sondern neu begonnen werden, so muss dies durch </w:t>
      </w:r>
      <w:r w:rsidR="002E0251" w:rsidRPr="00C36CED">
        <w:t>die Abkopplung von der Liste erfolgen</w:t>
      </w:r>
      <w:r w:rsidRPr="00C36CED">
        <w:t>.</w:t>
      </w:r>
    </w:p>
    <w:p w14:paraId="6520B3A0" w14:textId="77777777" w:rsidR="00942B67" w:rsidRPr="00F10970" w:rsidRDefault="00942B67" w:rsidP="009A1F0D">
      <w:r w:rsidRPr="00C36CED">
        <w:t>Ein Absatz mit dem Format Liste</w:t>
      </w:r>
      <w:r w:rsidR="007653D4" w:rsidRPr="00C36CED">
        <w:t xml:space="preserve"> sort 1</w:t>
      </w:r>
      <w:r w:rsidRPr="00C36CED">
        <w:t>, desse</w:t>
      </w:r>
      <w:r w:rsidR="002E0251" w:rsidRPr="00C36CED">
        <w:t>n Nummerierung von vorn beginn</w:t>
      </w:r>
      <w:r w:rsidR="007653D4" w:rsidRPr="00C36CED">
        <w:t>en soll, wird über das Pull-Down-Menü, das durch rechten Mausklick auf die Aufzählungsnummer erscheint, entsprechend angepasst</w:t>
      </w:r>
      <w:r w:rsidRPr="00C36CED">
        <w:t>.</w:t>
      </w:r>
    </w:p>
    <w:p w14:paraId="3297FCFC" w14:textId="77777777" w:rsidR="00533DE2" w:rsidRPr="00826FA0" w:rsidRDefault="00533DE2" w:rsidP="00826FA0">
      <w:pPr>
        <w:pStyle w:val="VerzeichnisimIHV"/>
        <w:sectPr w:rsidR="00533DE2" w:rsidRPr="00826FA0" w:rsidSect="00A54840">
          <w:pgSz w:w="11900" w:h="16840" w:code="9"/>
          <w:pgMar w:top="1247" w:right="1247" w:bottom="1247" w:left="1247" w:header="595" w:footer="595" w:gutter="0"/>
          <w:cols w:space="708"/>
          <w:docGrid w:linePitch="299"/>
        </w:sectPr>
      </w:pPr>
      <w:bookmarkStart w:id="70" w:name="_Toc57257746"/>
    </w:p>
    <w:p w14:paraId="0BD10CB1" w14:textId="77777777" w:rsidR="00942B67" w:rsidRPr="00C92F97" w:rsidRDefault="00942B67" w:rsidP="00C622CB">
      <w:pPr>
        <w:pStyle w:val="berschrift1"/>
      </w:pPr>
      <w:bookmarkStart w:id="71" w:name="_Toc51839657"/>
      <w:r w:rsidRPr="00C92F97">
        <w:lastRenderedPageBreak/>
        <w:t>Beispielanhang</w:t>
      </w:r>
      <w:bookmarkEnd w:id="70"/>
      <w:bookmarkEnd w:id="71"/>
    </w:p>
    <w:p w14:paraId="6DE09E2A" w14:textId="77777777" w:rsidR="00942B67" w:rsidRDefault="00942B67" w:rsidP="008D3900">
      <w:r w:rsidRPr="00F10970">
        <w:fldChar w:fldCharType="begin"/>
      </w:r>
      <w:r w:rsidRPr="00F10970">
        <w:instrText>MACROBUTTON NoMacro [Hier klicken und Text des Anhangs beginnen – oder Anhang löschen]</w:instrText>
      </w:r>
      <w:r w:rsidRPr="00F10970">
        <w:fldChar w:fldCharType="end"/>
      </w:r>
    </w:p>
    <w:p w14:paraId="5D20B67B" w14:textId="77777777" w:rsidR="00533DE2" w:rsidRPr="00F10970" w:rsidRDefault="00533DE2" w:rsidP="008D3900"/>
    <w:p w14:paraId="4B0564E0" w14:textId="77777777" w:rsidR="00533DE2" w:rsidRPr="00826FA0" w:rsidRDefault="00533DE2" w:rsidP="00826FA0">
      <w:pPr>
        <w:pStyle w:val="VerzeichnisimIHV"/>
        <w:sectPr w:rsidR="00533DE2" w:rsidRPr="00826FA0" w:rsidSect="00A54840">
          <w:pgSz w:w="11900" w:h="16840" w:code="9"/>
          <w:pgMar w:top="1247" w:right="1247" w:bottom="1247" w:left="1247" w:header="595" w:footer="595" w:gutter="0"/>
          <w:cols w:space="708"/>
          <w:docGrid w:linePitch="299"/>
        </w:sectPr>
      </w:pPr>
      <w:bookmarkStart w:id="72" w:name="_Toc57257747"/>
    </w:p>
    <w:p w14:paraId="28FBB733" w14:textId="77777777" w:rsidR="00942B67" w:rsidRPr="00826FA0" w:rsidRDefault="00942B67" w:rsidP="00826FA0">
      <w:pPr>
        <w:pStyle w:val="VerzeichnisimIHV"/>
      </w:pPr>
      <w:bookmarkStart w:id="73" w:name="_Toc51839658"/>
      <w:r w:rsidRPr="00826FA0">
        <w:lastRenderedPageBreak/>
        <w:t>Mitgeltende Unterlagen</w:t>
      </w:r>
      <w:bookmarkEnd w:id="72"/>
      <w:bookmarkEnd w:id="73"/>
    </w:p>
    <w:p w14:paraId="5BAFE07D" w14:textId="77777777" w:rsidR="00942B67" w:rsidRDefault="00942B67" w:rsidP="008D3900">
      <w:r w:rsidRPr="00F10970">
        <w:fldChar w:fldCharType="begin"/>
      </w:r>
      <w:r w:rsidRPr="00F10970">
        <w:instrText>MACROBUTTON NoMacro [Hier klicken und Einordnungsformel eingeben]</w:instrText>
      </w:r>
      <w:r w:rsidRPr="00F10970">
        <w:fldChar w:fldCharType="end"/>
      </w:r>
      <w:r w:rsidRPr="00F10970">
        <w:t xml:space="preserve">  </w:t>
      </w:r>
      <w:r w:rsidRPr="00F10970">
        <w:fldChar w:fldCharType="begin"/>
      </w:r>
      <w:r w:rsidRPr="00F10970">
        <w:instrText>MACROBUTTON NoMacro [Hier klicken und Referenz eingeben]</w:instrText>
      </w:r>
      <w:r w:rsidRPr="00F10970">
        <w:fldChar w:fldCharType="end"/>
      </w:r>
    </w:p>
    <w:p w14:paraId="054407C3" w14:textId="77777777" w:rsidR="00533DE2" w:rsidRPr="00F10970" w:rsidRDefault="00533DE2" w:rsidP="008D3900"/>
    <w:p w14:paraId="1DEA69FB" w14:textId="77777777" w:rsidR="00533DE2" w:rsidRPr="00826FA0" w:rsidRDefault="00533DE2" w:rsidP="00826FA0">
      <w:pPr>
        <w:pStyle w:val="VerzeichnisimIHV"/>
        <w:sectPr w:rsidR="00533DE2" w:rsidRPr="00826FA0" w:rsidSect="00A54840">
          <w:pgSz w:w="11900" w:h="16840" w:code="9"/>
          <w:pgMar w:top="1247" w:right="1247" w:bottom="1247" w:left="1247" w:header="595" w:footer="595" w:gutter="0"/>
          <w:cols w:space="708"/>
          <w:docGrid w:linePitch="299"/>
        </w:sectPr>
      </w:pPr>
      <w:bookmarkStart w:id="74" w:name="_Toc57257748"/>
    </w:p>
    <w:p w14:paraId="44F0871E" w14:textId="77777777" w:rsidR="00942B67" w:rsidRPr="00826FA0" w:rsidRDefault="00942B67" w:rsidP="00826FA0">
      <w:pPr>
        <w:pStyle w:val="VerzeichnisimIHV"/>
      </w:pPr>
      <w:bookmarkStart w:id="75" w:name="_Toc51839659"/>
      <w:r w:rsidRPr="00826FA0">
        <w:lastRenderedPageBreak/>
        <w:t>Abkürzungsverzeichnis</w:t>
      </w:r>
      <w:bookmarkEnd w:id="74"/>
      <w:r w:rsidR="00464945" w:rsidRPr="00826FA0">
        <w:t>/Glossar</w:t>
      </w:r>
      <w:bookmarkEnd w:id="75"/>
    </w:p>
    <w:p w14:paraId="5A7C67EF" w14:textId="77777777" w:rsidR="00942B67" w:rsidRDefault="00942B67" w:rsidP="008D3900">
      <w:r w:rsidRPr="00F10970">
        <w:fldChar w:fldCharType="begin"/>
      </w:r>
      <w:r w:rsidRPr="00F10970">
        <w:instrText>MACROBUTTON NoMacro [Hier klicken und Abkürzung eingeben]</w:instrText>
      </w:r>
      <w:r w:rsidRPr="00F10970">
        <w:fldChar w:fldCharType="end"/>
      </w:r>
      <w:r w:rsidRPr="00F10970">
        <w:t xml:space="preserve">  </w:t>
      </w:r>
      <w:r w:rsidRPr="00F10970">
        <w:fldChar w:fldCharType="begin"/>
      </w:r>
      <w:r w:rsidRPr="00F10970">
        <w:instrText>MACROBUTTON NoMacro [Hier klicken und Beschreibung der Abkürzung eingeben]</w:instrText>
      </w:r>
      <w:r w:rsidRPr="00F10970">
        <w:fldChar w:fldCharType="end"/>
      </w:r>
    </w:p>
    <w:p w14:paraId="71AC1416" w14:textId="77777777" w:rsidR="00533DE2" w:rsidRPr="00F10970" w:rsidRDefault="00533DE2" w:rsidP="008D3900"/>
    <w:p w14:paraId="718B8F25" w14:textId="77777777" w:rsidR="00533DE2" w:rsidRPr="00826FA0" w:rsidRDefault="00533DE2" w:rsidP="00826FA0">
      <w:pPr>
        <w:pStyle w:val="VerzeichnisimIHV"/>
        <w:sectPr w:rsidR="00533DE2" w:rsidRPr="00826FA0" w:rsidSect="00A54840">
          <w:pgSz w:w="11900" w:h="16840" w:code="9"/>
          <w:pgMar w:top="1247" w:right="1247" w:bottom="1247" w:left="1247" w:header="595" w:footer="595" w:gutter="0"/>
          <w:cols w:space="708"/>
          <w:docGrid w:linePitch="299"/>
        </w:sectPr>
      </w:pPr>
      <w:bookmarkStart w:id="76" w:name="_Toc57257749"/>
    </w:p>
    <w:p w14:paraId="11FF61B9" w14:textId="77777777" w:rsidR="00942B67" w:rsidRPr="00826FA0" w:rsidRDefault="00942B67" w:rsidP="00826FA0">
      <w:pPr>
        <w:pStyle w:val="VerzeichnisimIHV"/>
      </w:pPr>
      <w:bookmarkStart w:id="77" w:name="_Toc51839660"/>
      <w:r w:rsidRPr="00826FA0">
        <w:lastRenderedPageBreak/>
        <w:t>Quellenverzeichnis</w:t>
      </w:r>
      <w:bookmarkEnd w:id="76"/>
      <w:bookmarkEnd w:id="77"/>
    </w:p>
    <w:p w14:paraId="0D54C39D" w14:textId="77777777" w:rsidR="00942B67" w:rsidRPr="009B01A9" w:rsidRDefault="00942B67" w:rsidP="009B01A9">
      <w:r w:rsidRPr="009B01A9">
        <w:t>Die folgenden Einträge sind nur Beispiele, sie können gelöscht werden.</w:t>
      </w:r>
    </w:p>
    <w:p w14:paraId="07E10381" w14:textId="77777777" w:rsidR="00942B67" w:rsidRPr="00F10970" w:rsidRDefault="00942B67" w:rsidP="008D3900">
      <w:bookmarkStart w:id="78" w:name="Word_MVP_Site"/>
      <w:r w:rsidRPr="00AB6897">
        <w:rPr>
          <w:rStyle w:val="fett"/>
          <w:lang w:val="en-US"/>
        </w:rPr>
        <w:t>[Word MVP Site]</w:t>
      </w:r>
      <w:bookmarkEnd w:id="78"/>
      <w:r w:rsidRPr="00546512">
        <w:rPr>
          <w:lang w:val="en-US"/>
        </w:rPr>
        <w:t xml:space="preserve"> Microsoft Word MVP FAQ Site. </w:t>
      </w:r>
      <w:hyperlink r:id="rId27" w:history="1">
        <w:r w:rsidRPr="00F10970">
          <w:rPr>
            <w:rStyle w:val="Hyperlink"/>
          </w:rPr>
          <w:t>http://www.</w:t>
        </w:r>
        <w:r w:rsidRPr="0035746A">
          <w:rPr>
            <w:rStyle w:val="Hyperlink"/>
          </w:rPr>
          <w:t>mvps</w:t>
        </w:r>
        <w:r w:rsidRPr="00F10970">
          <w:rPr>
            <w:rStyle w:val="Hyperlink"/>
          </w:rPr>
          <w:t>.org/word</w:t>
        </w:r>
      </w:hyperlink>
    </w:p>
    <w:p w14:paraId="5E501872" w14:textId="77777777" w:rsidR="00942B67" w:rsidRPr="00546512" w:rsidRDefault="00942B67" w:rsidP="008D3900">
      <w:pPr>
        <w:rPr>
          <w:lang w:val="en-US"/>
        </w:rPr>
      </w:pPr>
      <w:bookmarkStart w:id="79" w:name="Nicol_Albrecht_2002"/>
      <w:r w:rsidRPr="0035746A">
        <w:rPr>
          <w:rStyle w:val="fett"/>
        </w:rPr>
        <w:t>[Nicol &amp; Albrecht 2002]</w:t>
      </w:r>
      <w:bookmarkEnd w:id="79"/>
      <w:r w:rsidRPr="00F10970">
        <w:t xml:space="preserve"> Natascha Nicol und Ralf Albrecht. Wissenschaftliche Arbeiten schreiben mit Word, Formvollendete und normgerechte Examens-, Diplom- und Doktorarbeiten. </w:t>
      </w:r>
      <w:r w:rsidRPr="00546512">
        <w:rPr>
          <w:lang w:val="en-US"/>
        </w:rPr>
        <w:t>Addison-Wesley, München 2002.</w:t>
      </w:r>
    </w:p>
    <w:p w14:paraId="41C6AA2D" w14:textId="77777777" w:rsidR="00942B67" w:rsidRPr="00546512" w:rsidRDefault="00942B67" w:rsidP="008D3900">
      <w:pPr>
        <w:rPr>
          <w:lang w:val="en-US"/>
        </w:rPr>
      </w:pPr>
      <w:bookmarkStart w:id="80" w:name="Roman_1998"/>
      <w:r w:rsidRPr="00AB6897">
        <w:rPr>
          <w:rStyle w:val="fett"/>
          <w:lang w:val="en-US"/>
        </w:rPr>
        <w:t>[Roman 1998]</w:t>
      </w:r>
      <w:bookmarkEnd w:id="80"/>
      <w:r w:rsidRPr="00546512">
        <w:rPr>
          <w:lang w:val="en-US"/>
        </w:rPr>
        <w:t xml:space="preserve"> Steven Roman. Learning Word Programming. O’Reilly, Sebastopol, CA 1998.</w:t>
      </w:r>
    </w:p>
    <w:p w14:paraId="7D7B553D" w14:textId="77777777" w:rsidR="00942B67" w:rsidRPr="00F10970" w:rsidRDefault="00942B67" w:rsidP="008D3900">
      <w:bookmarkStart w:id="81" w:name="Weßelmann_et_al_2002"/>
      <w:r w:rsidRPr="0035746A">
        <w:rPr>
          <w:rStyle w:val="fett"/>
        </w:rPr>
        <w:t>[Weßelmann et al. 2002]</w:t>
      </w:r>
      <w:bookmarkEnd w:id="81"/>
      <w:r w:rsidRPr="00F10970">
        <w:t xml:space="preserve"> Bettina Weßelmann, Johannes Wiele und Markus Tietlow. Microsoft Word 2002 – Das Handbuch. Microsoft Press, Unterschleißheim 2001.</w:t>
      </w:r>
    </w:p>
    <w:p w14:paraId="7F81FDA4" w14:textId="77777777" w:rsidR="002A2095" w:rsidRDefault="00942B67" w:rsidP="008D3900">
      <w:bookmarkStart w:id="82" w:name="Willberg_Forssman_2000"/>
      <w:r w:rsidRPr="0035746A">
        <w:rPr>
          <w:rStyle w:val="fett"/>
        </w:rPr>
        <w:t>[Willberg &amp; Forssmann 2000]</w:t>
      </w:r>
      <w:bookmarkEnd w:id="82"/>
      <w:r w:rsidRPr="00F10970">
        <w:t xml:space="preserve"> Hans Peter Willberg und Friedrich Forssmann. Erste Hilfe in Typographie, Ratgeber für den Umgang mit Schrift. Verlag Hermann Schmidt, Mainz 2000.</w:t>
      </w:r>
    </w:p>
    <w:p w14:paraId="38EC7FC7" w14:textId="77777777" w:rsidR="00894D9A" w:rsidRDefault="00894D9A" w:rsidP="002A2095">
      <w:pPr>
        <w:sectPr w:rsidR="00894D9A" w:rsidSect="00A54840">
          <w:pgSz w:w="11900" w:h="16840" w:code="9"/>
          <w:pgMar w:top="1247" w:right="1247" w:bottom="1247" w:left="1247" w:header="595" w:footer="595" w:gutter="0"/>
          <w:cols w:space="708"/>
          <w:docGrid w:linePitch="299"/>
        </w:sectPr>
      </w:pPr>
    </w:p>
    <w:p w14:paraId="63EED13A" w14:textId="663AE5F7" w:rsidR="002A2095" w:rsidRPr="00B924D5" w:rsidRDefault="008458F4" w:rsidP="002A2095">
      <w:pPr>
        <w:rPr>
          <w:lang w:eastAsia="en-US"/>
        </w:rPr>
      </w:pPr>
      <w:r>
        <w:rPr>
          <w:noProof/>
        </w:rPr>
        <w:lastRenderedPageBreak/>
        <w:drawing>
          <wp:anchor distT="0" distB="0" distL="114300" distR="114300" simplePos="0" relativeHeight="251703296" behindDoc="0" locked="1" layoutInCell="1" allowOverlap="1" wp14:anchorId="660E1BE4" wp14:editId="4650EECB">
            <wp:simplePos x="0" y="0"/>
            <wp:positionH relativeFrom="margin">
              <wp:posOffset>-3280</wp:posOffset>
            </wp:positionH>
            <wp:positionV relativeFrom="page">
              <wp:posOffset>9395670</wp:posOffset>
            </wp:positionV>
            <wp:extent cx="1306800" cy="396000"/>
            <wp:effectExtent l="0" t="0" r="1905" b="0"/>
            <wp:wrapNone/>
            <wp:docPr id="227800400" name="Grafik 2278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l="-1" t="-728" r="-1074" b="-3982"/>
                    <a:stretch/>
                  </pic:blipFill>
                  <pic:spPr bwMode="auto">
                    <a:xfrm>
                      <a:off x="0" y="0"/>
                      <a:ext cx="1306800" cy="3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77FB">
        <w:rPr>
          <w:noProof/>
        </w:rPr>
        <w:drawing>
          <wp:anchor distT="0" distB="0" distL="114300" distR="114300" simplePos="0" relativeHeight="251677695" behindDoc="1" locked="0" layoutInCell="1" allowOverlap="1" wp14:anchorId="1F0829D0" wp14:editId="1738C324">
            <wp:simplePos x="0" y="0"/>
            <wp:positionH relativeFrom="margin">
              <wp:align>center</wp:align>
            </wp:positionH>
            <wp:positionV relativeFrom="page">
              <wp:posOffset>5327370</wp:posOffset>
            </wp:positionV>
            <wp:extent cx="6696000" cy="4892400"/>
            <wp:effectExtent l="0" t="0" r="0" b="381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696000" cy="4892400"/>
                    </a:xfrm>
                    <a:prstGeom prst="rect">
                      <a:avLst/>
                    </a:prstGeom>
                  </pic:spPr>
                </pic:pic>
              </a:graphicData>
            </a:graphic>
            <wp14:sizeRelH relativeFrom="margin">
              <wp14:pctWidth>0</wp14:pctWidth>
            </wp14:sizeRelH>
            <wp14:sizeRelV relativeFrom="margin">
              <wp14:pctHeight>0</wp14:pctHeight>
            </wp14:sizeRelV>
          </wp:anchor>
        </w:drawing>
      </w:r>
      <w:r w:rsidR="002C487B">
        <w:rPr>
          <w:noProof/>
        </w:rPr>
        <mc:AlternateContent>
          <mc:Choice Requires="wps">
            <w:drawing>
              <wp:anchor distT="0" distB="0" distL="114300" distR="114300" simplePos="0" relativeHeight="251678720" behindDoc="0" locked="1" layoutInCell="1" allowOverlap="0" wp14:anchorId="081B1D71" wp14:editId="7C9515AF">
                <wp:simplePos x="0" y="0"/>
                <wp:positionH relativeFrom="margin">
                  <wp:align>center</wp:align>
                </wp:positionH>
                <wp:positionV relativeFrom="page">
                  <wp:posOffset>7303135</wp:posOffset>
                </wp:positionV>
                <wp:extent cx="6695440" cy="1169670"/>
                <wp:effectExtent l="0" t="0" r="0" b="11430"/>
                <wp:wrapThrough wrapText="bothSides">
                  <wp:wrapPolygon edited="0">
                    <wp:start x="430" y="1055"/>
                    <wp:lineTo x="430" y="21459"/>
                    <wp:lineTo x="21141" y="21459"/>
                    <wp:lineTo x="21141" y="1055"/>
                    <wp:lineTo x="430" y="1055"/>
                  </wp:wrapPolygon>
                </wp:wrapThrough>
                <wp:docPr id="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5440" cy="1169670"/>
                        </a:xfrm>
                        <a:prstGeom prst="rect">
                          <a:avLst/>
                        </a:prstGeom>
                        <a:no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txbx>
                        <w:txbxContent>
                          <w:tbl>
                            <w:tblPr>
                              <w:tblStyle w:val="TelekomTabelleTest"/>
                              <w:tblW w:w="0" w:type="auto"/>
                              <w:tblBorders>
                                <w:bottom w:val="none" w:sz="0" w:space="0" w:color="auto"/>
                                <w:insideH w:val="none" w:sz="0" w:space="0" w:color="auto"/>
                              </w:tblBorders>
                              <w:tblLook w:val="04A0" w:firstRow="1" w:lastRow="0" w:firstColumn="1" w:lastColumn="0" w:noHBand="0" w:noVBand="1"/>
                            </w:tblPr>
                            <w:tblGrid>
                              <w:gridCol w:w="3327"/>
                              <w:gridCol w:w="3320"/>
                              <w:gridCol w:w="3331"/>
                            </w:tblGrid>
                            <w:tr w:rsidR="00274E77" w:rsidRPr="00B210B4" w14:paraId="3AF9AFA0" w14:textId="77777777" w:rsidTr="004177FB">
                              <w:trPr>
                                <w:cnfStyle w:val="100000000000" w:firstRow="1" w:lastRow="0" w:firstColumn="0" w:lastColumn="0" w:oddVBand="0" w:evenVBand="0" w:oddHBand="0" w:evenHBand="0" w:firstRowFirstColumn="0" w:firstRowLastColumn="0" w:lastRowFirstColumn="0" w:lastRowLastColumn="0"/>
                              </w:trPr>
                              <w:tc>
                                <w:tcPr>
                                  <w:tcW w:w="3327" w:type="dxa"/>
                                </w:tcPr>
                                <w:p w14:paraId="0DFE2B4D" w14:textId="77777777" w:rsidR="00274E77" w:rsidRPr="00B210B4" w:rsidRDefault="00274E77" w:rsidP="00A917B2">
                                  <w:pPr>
                                    <w:pStyle w:val="KontaktEnde"/>
                                  </w:pPr>
                                  <w:r w:rsidRPr="00A917B2">
                                    <w:rPr>
                                      <w:rStyle w:val="fett"/>
                                    </w:rPr>
                                    <w:t>Kontakt</w:t>
                                  </w:r>
                                  <w:r w:rsidRPr="00B210B4">
                                    <w:br/>
                                    <w:t>Telekom</w:t>
                                  </w:r>
                                </w:p>
                                <w:p w14:paraId="6ACFDA46" w14:textId="77777777" w:rsidR="00274E77" w:rsidRPr="00B210B4" w:rsidRDefault="00274E77" w:rsidP="00A917B2">
                                  <w:pPr>
                                    <w:pStyle w:val="KontaktEnde"/>
                                  </w:pPr>
                                  <w:r w:rsidRPr="00B210B4">
                                    <w:t>Straße</w:t>
                                  </w:r>
                                </w:p>
                                <w:p w14:paraId="42F59D33" w14:textId="77777777" w:rsidR="00274E77" w:rsidRPr="00B210B4" w:rsidRDefault="00274E77" w:rsidP="00A917B2">
                                  <w:pPr>
                                    <w:pStyle w:val="KontaktEnde"/>
                                  </w:pPr>
                                  <w:r w:rsidRPr="00B210B4">
                                    <w:rPr>
                                      <w:lang w:val="es-ES"/>
                                    </w:rPr>
                                    <w:t>Stadt</w:t>
                                  </w:r>
                                </w:p>
                              </w:tc>
                              <w:tc>
                                <w:tcPr>
                                  <w:tcW w:w="3320" w:type="dxa"/>
                                </w:tcPr>
                                <w:p w14:paraId="639C8B69" w14:textId="77777777" w:rsidR="00274E77" w:rsidRPr="00B210B4" w:rsidRDefault="00274E77" w:rsidP="00A917B2">
                                  <w:pPr>
                                    <w:pStyle w:val="KontaktEnde"/>
                                    <w:rPr>
                                      <w:lang w:val="es-ES"/>
                                    </w:rPr>
                                  </w:pPr>
                                </w:p>
                                <w:p w14:paraId="079D2BD7" w14:textId="77777777" w:rsidR="00274E77" w:rsidRPr="00B210B4" w:rsidRDefault="00274E77" w:rsidP="00A917B2">
                                  <w:pPr>
                                    <w:pStyle w:val="KontaktEnde"/>
                                    <w:rPr>
                                      <w:lang w:val="es-ES"/>
                                    </w:rPr>
                                  </w:pPr>
                                  <w:r w:rsidRPr="00B210B4">
                                    <w:rPr>
                                      <w:lang w:val="es-ES"/>
                                    </w:rPr>
                                    <w:t>Telefon: +xx xxx xxx xxx</w:t>
                                  </w:r>
                                </w:p>
                                <w:p w14:paraId="33A791C7" w14:textId="77777777" w:rsidR="00274E77" w:rsidRPr="00B210B4" w:rsidRDefault="00274E77" w:rsidP="00A917B2">
                                  <w:pPr>
                                    <w:pStyle w:val="KontaktEnde"/>
                                  </w:pPr>
                                </w:p>
                                <w:p w14:paraId="3E903B63" w14:textId="77777777" w:rsidR="00274E77" w:rsidRPr="00B210B4" w:rsidRDefault="00274E77" w:rsidP="00A917B2">
                                  <w:pPr>
                                    <w:pStyle w:val="KontaktEnde"/>
                                  </w:pPr>
                                </w:p>
                              </w:tc>
                              <w:tc>
                                <w:tcPr>
                                  <w:tcW w:w="3331" w:type="dxa"/>
                                </w:tcPr>
                                <w:p w14:paraId="3E43125E" w14:textId="77777777" w:rsidR="00274E77" w:rsidRPr="00B210B4" w:rsidRDefault="00274E77" w:rsidP="00A917B2">
                                  <w:pPr>
                                    <w:pStyle w:val="KontaktEnde"/>
                                  </w:pPr>
                                </w:p>
                                <w:p w14:paraId="2E246BFA" w14:textId="77777777" w:rsidR="00274E77" w:rsidRPr="00B210B4" w:rsidRDefault="00274E77" w:rsidP="00A917B2">
                                  <w:pPr>
                                    <w:pStyle w:val="KontaktEnde"/>
                                    <w:ind w:left="0"/>
                                  </w:pPr>
                                  <w:r w:rsidRPr="00B210B4">
                                    <w:t>Internet:</w:t>
                                  </w:r>
                                  <w:r w:rsidRPr="00B210B4">
                                    <w:tab/>
                                    <w:t xml:space="preserve">www. </w:t>
                                  </w:r>
                                </w:p>
                                <w:p w14:paraId="464F28C4" w14:textId="77777777" w:rsidR="00274E77" w:rsidRPr="00B210B4" w:rsidRDefault="00274E77" w:rsidP="00A917B2">
                                  <w:pPr>
                                    <w:pStyle w:val="KontaktEnde"/>
                                  </w:pPr>
                                  <w:r w:rsidRPr="00B210B4">
                                    <w:tab/>
                                    <w:t xml:space="preserve">www. </w:t>
                                  </w:r>
                                </w:p>
                                <w:p w14:paraId="65DBC3F6" w14:textId="77777777" w:rsidR="00274E77" w:rsidRPr="00B210B4" w:rsidRDefault="00274E77" w:rsidP="00A917B2">
                                  <w:pPr>
                                    <w:pStyle w:val="KontaktEnde"/>
                                  </w:pPr>
                                </w:p>
                              </w:tc>
                            </w:tr>
                          </w:tbl>
                          <w:p w14:paraId="17D35F40" w14:textId="77777777" w:rsidR="00274E77" w:rsidRPr="00B210B4" w:rsidRDefault="00274E77" w:rsidP="00E36837">
                            <w:pPr>
                              <w:rPr>
                                <w:szCs w:val="20"/>
                                <w:lang w:val="es-ES"/>
                              </w:rPr>
                            </w:pPr>
                          </w:p>
                        </w:txbxContent>
                      </wps:txbx>
                      <wps:bodyPr rot="0" vert="horz" wrap="square" lIns="180000" tIns="108000" rIns="180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1B1D71" id="_x0000_t202" coordsize="21600,21600" o:spt="202" path="m,l,21600r21600,l21600,xe">
                <v:stroke joinstyle="miter"/>
                <v:path gradientshapeok="t" o:connecttype="rect"/>
              </v:shapetype>
              <v:shape id="Text Box 30" o:spid="_x0000_s1028" type="#_x0000_t202" style="position:absolute;margin-left:0;margin-top:575.05pt;width:527.2pt;height:92.1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" o:allowoverlap="f" filled="f" stroked="f">
                <v:textbox inset="5mm,3mm,5mm,0">
                  <w:txbxContent>
                    <w:tbl>
                      <w:tblPr>
                        <w:tblStyle w:val="TelekomTabelleTest"/>
                        <w:tblW w:w="0" w:type="auto"/>
                        <w:tblBorders>
                          <w:bottom w:val="none" w:sz="0" w:space="0" w:color="auto"/>
                          <w:insideH w:val="none" w:sz="0" w:space="0" w:color="auto"/>
                        </w:tblBorders>
                        <w:tblLook w:val="04A0" w:firstRow="1" w:lastRow="0" w:firstColumn="1" w:lastColumn="0" w:noHBand="0" w:noVBand="1"/>
                      </w:tblPr>
                      <w:tblGrid>
                        <w:gridCol w:w="3327"/>
                        <w:gridCol w:w="3320"/>
                        <w:gridCol w:w="3331"/>
                      </w:tblGrid>
                      <w:tr w:rsidR="00274E77" w:rsidRPr="00B210B4" w14:paraId="3AF9AFA0" w14:textId="77777777" w:rsidTr="004177FB">
                        <w:trPr>
                          <w:cnfStyle w:val="100000000000" w:firstRow="1" w:lastRow="0" w:firstColumn="0" w:lastColumn="0" w:oddVBand="0" w:evenVBand="0" w:oddHBand="0" w:evenHBand="0" w:firstRowFirstColumn="0" w:firstRowLastColumn="0" w:lastRowFirstColumn="0" w:lastRowLastColumn="0"/>
                        </w:trPr>
                        <w:tc>
                          <w:tcPr>
                            <w:tcW w:w="3327" w:type="dxa"/>
                          </w:tcPr>
                          <w:p w14:paraId="0DFE2B4D" w14:textId="77777777" w:rsidR="00274E77" w:rsidRPr="00B210B4" w:rsidRDefault="00274E77" w:rsidP="00A917B2">
                            <w:pPr>
                              <w:pStyle w:val="KontaktEnde"/>
                            </w:pPr>
                            <w:r w:rsidRPr="00A917B2">
                              <w:rPr>
                                <w:rStyle w:val="fett"/>
                              </w:rPr>
                              <w:t>Kontakt</w:t>
                            </w:r>
                            <w:r w:rsidRPr="00B210B4">
                              <w:br/>
                              <w:t>Telekom</w:t>
                            </w:r>
                          </w:p>
                          <w:p w14:paraId="6ACFDA46" w14:textId="77777777" w:rsidR="00274E77" w:rsidRPr="00B210B4" w:rsidRDefault="00274E77" w:rsidP="00A917B2">
                            <w:pPr>
                              <w:pStyle w:val="KontaktEnde"/>
                            </w:pPr>
                            <w:r w:rsidRPr="00B210B4">
                              <w:t>Straße</w:t>
                            </w:r>
                          </w:p>
                          <w:p w14:paraId="42F59D33" w14:textId="77777777" w:rsidR="00274E77" w:rsidRPr="00B210B4" w:rsidRDefault="00274E77" w:rsidP="00A917B2">
                            <w:pPr>
                              <w:pStyle w:val="KontaktEnde"/>
                            </w:pPr>
                            <w:r w:rsidRPr="00B210B4">
                              <w:rPr>
                                <w:lang w:val="es-ES"/>
                              </w:rPr>
                              <w:t>Stadt</w:t>
                            </w:r>
                          </w:p>
                        </w:tc>
                        <w:tc>
                          <w:tcPr>
                            <w:tcW w:w="3320" w:type="dxa"/>
                          </w:tcPr>
                          <w:p w14:paraId="639C8B69" w14:textId="77777777" w:rsidR="00274E77" w:rsidRPr="00B210B4" w:rsidRDefault="00274E77" w:rsidP="00A917B2">
                            <w:pPr>
                              <w:pStyle w:val="KontaktEnde"/>
                              <w:rPr>
                                <w:lang w:val="es-ES"/>
                              </w:rPr>
                            </w:pPr>
                          </w:p>
                          <w:p w14:paraId="079D2BD7" w14:textId="77777777" w:rsidR="00274E77" w:rsidRPr="00B210B4" w:rsidRDefault="00274E77" w:rsidP="00A917B2">
                            <w:pPr>
                              <w:pStyle w:val="KontaktEnde"/>
                              <w:rPr>
                                <w:lang w:val="es-ES"/>
                              </w:rPr>
                            </w:pPr>
                            <w:r w:rsidRPr="00B210B4">
                              <w:rPr>
                                <w:lang w:val="es-ES"/>
                              </w:rPr>
                              <w:t>Telefon: +xx xxx xxx xxx</w:t>
                            </w:r>
                          </w:p>
                          <w:p w14:paraId="33A791C7" w14:textId="77777777" w:rsidR="00274E77" w:rsidRPr="00B210B4" w:rsidRDefault="00274E77" w:rsidP="00A917B2">
                            <w:pPr>
                              <w:pStyle w:val="KontaktEnde"/>
                            </w:pPr>
                          </w:p>
                          <w:p w14:paraId="3E903B63" w14:textId="77777777" w:rsidR="00274E77" w:rsidRPr="00B210B4" w:rsidRDefault="00274E77" w:rsidP="00A917B2">
                            <w:pPr>
                              <w:pStyle w:val="KontaktEnde"/>
                            </w:pPr>
                          </w:p>
                        </w:tc>
                        <w:tc>
                          <w:tcPr>
                            <w:tcW w:w="3331" w:type="dxa"/>
                          </w:tcPr>
                          <w:p w14:paraId="3E43125E" w14:textId="77777777" w:rsidR="00274E77" w:rsidRPr="00B210B4" w:rsidRDefault="00274E77" w:rsidP="00A917B2">
                            <w:pPr>
                              <w:pStyle w:val="KontaktEnde"/>
                            </w:pPr>
                          </w:p>
                          <w:p w14:paraId="2E246BFA" w14:textId="77777777" w:rsidR="00274E77" w:rsidRPr="00B210B4" w:rsidRDefault="00274E77" w:rsidP="00A917B2">
                            <w:pPr>
                              <w:pStyle w:val="KontaktEnde"/>
                              <w:ind w:left="0"/>
                            </w:pPr>
                            <w:r w:rsidRPr="00B210B4">
                              <w:t>Internet:</w:t>
                            </w:r>
                            <w:r w:rsidRPr="00B210B4">
                              <w:tab/>
                              <w:t xml:space="preserve">www. </w:t>
                            </w:r>
                          </w:p>
                          <w:p w14:paraId="464F28C4" w14:textId="77777777" w:rsidR="00274E77" w:rsidRPr="00B210B4" w:rsidRDefault="00274E77" w:rsidP="00A917B2">
                            <w:pPr>
                              <w:pStyle w:val="KontaktEnde"/>
                            </w:pPr>
                            <w:r w:rsidRPr="00B210B4">
                              <w:tab/>
                              <w:t xml:space="preserve">www. </w:t>
                            </w:r>
                          </w:p>
                          <w:p w14:paraId="65DBC3F6" w14:textId="77777777" w:rsidR="00274E77" w:rsidRPr="00B210B4" w:rsidRDefault="00274E77" w:rsidP="00A917B2">
                            <w:pPr>
                              <w:pStyle w:val="KontaktEnde"/>
                            </w:pPr>
                          </w:p>
                        </w:tc>
                      </w:tr>
                    </w:tbl>
                    <w:p w14:paraId="17D35F40" w14:textId="77777777" w:rsidR="00274E77" w:rsidRPr="00B210B4" w:rsidRDefault="00274E77" w:rsidP="00E36837">
                      <w:pPr>
                        <w:rPr>
                          <w:szCs w:val="20"/>
                          <w:lang w:val="es-ES"/>
                        </w:rPr>
                      </w:pPr>
                    </w:p>
                  </w:txbxContent>
                </v:textbox>
                <w10:wrap type="through" anchorx="margin" anchory="page"/>
                <w10:anchorlock/>
              </v:shape>
            </w:pict>
          </mc:Fallback>
        </mc:AlternateContent>
      </w:r>
    </w:p>
    <w:sectPr w:rsidR="002A2095" w:rsidRPr="00B924D5" w:rsidSect="00A54840">
      <w:footerReference w:type="default" r:id="rId30"/>
      <w:pgSz w:w="11900" w:h="16840" w:code="9"/>
      <w:pgMar w:top="1247" w:right="1247" w:bottom="1247" w:left="1247" w:header="595" w:footer="595"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BAE9B" w14:textId="77777777" w:rsidR="00A54840" w:rsidRDefault="00A54840" w:rsidP="00D75C16">
      <w:r>
        <w:separator/>
      </w:r>
    </w:p>
    <w:p w14:paraId="3F762B94" w14:textId="77777777" w:rsidR="00A54840" w:rsidRDefault="00A54840" w:rsidP="00D75C16"/>
    <w:p w14:paraId="3372B13F" w14:textId="77777777" w:rsidR="00A54840" w:rsidRDefault="00A54840"/>
  </w:endnote>
  <w:endnote w:type="continuationSeparator" w:id="0">
    <w:p w14:paraId="5F8D880C" w14:textId="77777777" w:rsidR="00A54840" w:rsidRDefault="00A54840" w:rsidP="00D75C16">
      <w:r>
        <w:continuationSeparator/>
      </w:r>
    </w:p>
    <w:p w14:paraId="53A9116B" w14:textId="77777777" w:rsidR="00A54840" w:rsidRDefault="00A54840" w:rsidP="00D75C16"/>
    <w:p w14:paraId="180E26A4" w14:textId="77777777" w:rsidR="00A54840" w:rsidRDefault="00A548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TeleNeo Office">
    <w:altName w:val="Calibri"/>
    <w:panose1 w:val="020B0604020202020204"/>
    <w:charset w:val="00"/>
    <w:family w:val="swiss"/>
    <w:pitch w:val="variable"/>
    <w:sig w:usb0="00000287" w:usb1="00000001" w:usb2="00000000" w:usb3="00000000" w:csb0="0000009F" w:csb1="00000000"/>
  </w:font>
  <w:font w:name="Tele-GroteskNor">
    <w:altName w:val="Calibri"/>
    <w:panose1 w:val="020B0604020202020204"/>
    <w:charset w:val="00"/>
    <w:family w:val="auto"/>
    <w:pitch w:val="variable"/>
    <w:sig w:usb0="A00002AF" w:usb1="1000204B" w:usb2="00000000" w:usb3="00000000" w:csb0="00000097" w:csb1="00000000"/>
  </w:font>
  <w:font w:name="TeleNeo Office ExtraBold">
    <w:altName w:val="Calibri"/>
    <w:panose1 w:val="020B0604020202020204"/>
    <w:charset w:val="00"/>
    <w:family w:val="swiss"/>
    <w:pitch w:val="variable"/>
    <w:sig w:usb0="00000287" w:usb1="00000001"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EBB44" w14:textId="77777777" w:rsidR="00274E77" w:rsidRPr="008402B6" w:rsidRDefault="00000000" w:rsidP="008402B6">
    <w:pPr>
      <w:pStyle w:val="Fuzeile"/>
      <w:rPr>
        <w:sz w:val="24"/>
      </w:rPr>
    </w:pPr>
    <w:sdt>
      <w:sdtPr>
        <w:alias w:val="Firma"/>
        <w:tag w:val=""/>
        <w:id w:val="-486006742"/>
        <w:lock w:val="sdtLocked"/>
        <w:placeholder>
          <w:docPart w:val="6B8429C70BB05F43BDFC2D88471C0568"/>
        </w:placeholder>
        <w:dataBinding w:prefixMappings="xmlns:ns0='http://schemas.openxmlformats.org/officeDocument/2006/extended-properties' " w:xpath="/ns0:Properties[1]/ns0:Company[1]" w:storeItemID="{6668398D-A668-4E3E-A5EB-62B293D839F1}"/>
        <w:text/>
      </w:sdtPr>
      <w:sdtContent>
        <w:r w:rsidR="00274E77">
          <w:t>Legaleinheit hier eintragen</w:t>
        </w:r>
      </w:sdtContent>
    </w:sdt>
    <w:r w:rsidR="00274E77">
      <w:t xml:space="preserve">  </w:t>
    </w:r>
    <w:sdt>
      <w:sdtPr>
        <w:id w:val="666906164"/>
        <w:lock w:val="sdtLocked"/>
        <w:placeholder>
          <w:docPart w:val="B43D0528C51D8446AD8EEEC6B5571078"/>
        </w:placeholder>
        <w:date w:fullDate="2018-05-01T00:00:00Z">
          <w:dateFormat w:val="dd.MM.yyyy"/>
          <w:lid w:val="de-DE"/>
          <w:storeMappedDataAs w:val="dateTime"/>
          <w:calendar w:val="gregorian"/>
        </w:date>
      </w:sdtPr>
      <w:sdtContent>
        <w:r w:rsidR="00274E77">
          <w:t>01.05.2018</w:t>
        </w:r>
      </w:sdtContent>
    </w:sdt>
    <w:r w:rsidR="00274E77">
      <w:tab/>
    </w:r>
    <w:sdt>
      <w:sdtPr>
        <w:alias w:val="Geheimhaltungsvermerk"/>
        <w:tag w:val="Geheimhaltungsvermerk"/>
        <w:id w:val="-474141833"/>
        <w:lock w:val="sdtLocked"/>
        <w:dropDownList>
          <w:listItem w:displayText="Wählen sie entsprechendes aus" w:value="Wählen sie entsprechendes aus"/>
          <w:listItem w:displayText="– öffentlich –" w:value="– öffentlich –"/>
          <w:listItem w:displayText="– intern –" w:value="– intern –"/>
          <w:listItem w:displayText="– vertraulich –" w:value="– vertraulich –"/>
          <w:listItem w:displayText="– streng vertraulich –" w:value="– streng vertraulich –"/>
        </w:dropDownList>
      </w:sdtPr>
      <w:sdtContent>
        <w:r w:rsidR="00274E77">
          <w:t>Wählen Sie Entsprechendes aus</w:t>
        </w:r>
      </w:sdtContent>
    </w:sdt>
    <w:r w:rsidR="00274E77">
      <w:tab/>
    </w:r>
    <w:r w:rsidR="00274E77">
      <w:fldChar w:fldCharType="begin"/>
    </w:r>
    <w:r w:rsidR="00274E77">
      <w:instrText>PAGE   \* MERGEFORMAT</w:instrText>
    </w:r>
    <w:r w:rsidR="00274E77">
      <w:fldChar w:fldCharType="separate"/>
    </w:r>
    <w:r w:rsidR="00274E77">
      <w:rPr>
        <w:noProof/>
      </w:rPr>
      <w:t>10</w:t>
    </w:r>
    <w:r w:rsidR="00274E77">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4FB2C" w14:textId="3A104B3F" w:rsidR="00274E77" w:rsidRPr="008402B6" w:rsidRDefault="00000000" w:rsidP="008402B6">
    <w:pPr>
      <w:pStyle w:val="Fuzeile"/>
      <w:rPr>
        <w:sz w:val="24"/>
      </w:rPr>
    </w:pPr>
    <w:sdt>
      <w:sdtPr>
        <w:alias w:val="Firma"/>
        <w:tag w:val=""/>
        <w:id w:val="222572537"/>
        <w:placeholder>
          <w:docPart w:val="868A8B02D60E4B4C84E95EE4BE33A756"/>
        </w:placeholder>
        <w:dataBinding w:prefixMappings="xmlns:ns0='http://schemas.openxmlformats.org/officeDocument/2006/extended-properties' " w:xpath="/ns0:Properties[1]/ns0:Company[1]" w:storeItemID="{6668398D-A668-4E3E-A5EB-62B293D839F1}"/>
        <w:text/>
      </w:sdtPr>
      <w:sdtContent>
        <w:r w:rsidR="00274E77">
          <w:t>Legaleinheit hier eintragen</w:t>
        </w:r>
      </w:sdtContent>
    </w:sdt>
    <w:r w:rsidR="00274E77">
      <w:t xml:space="preserve">  </w:t>
    </w:r>
    <w:sdt>
      <w:sdtPr>
        <w:id w:val="-1378075289"/>
        <w:placeholder>
          <w:docPart w:val="8F67F00B6D37C848AE4A91FF0A4D3BD4"/>
        </w:placeholder>
        <w:dataBinding w:prefixMappings="xmlns:ns0='https://www.telekom.com' " w:xpath="/ns0:telekom[1]/ns0:Datum[1]" w:storeItemID="{DFD67573-F507-4C7D-8FB8-3737D792FC46}"/>
        <w:date w:fullDate="2024-04-22T00:00:00Z">
          <w:dateFormat w:val="dd.MM.yyyy"/>
          <w:lid w:val="de-DE"/>
          <w:storeMappedDataAs w:val="dateTime"/>
          <w:calendar w:val="gregorian"/>
        </w:date>
      </w:sdtPr>
      <w:sdtContent>
        <w:r w:rsidR="00EB16FA">
          <w:t>22.04.2024</w:t>
        </w:r>
      </w:sdtContent>
    </w:sdt>
    <w:r w:rsidR="00274E77">
      <w:tab/>
    </w:r>
    <w:sdt>
      <w:sdtPr>
        <w:alias w:val="Geheimhaltungsvermerk"/>
        <w:tag w:val="Geheimhaltungsvermerk"/>
        <w:id w:val="-166334955"/>
        <w:lock w:val="sdtLocked"/>
        <w:placeholder>
          <w:docPart w:val="F1FB2B6C392B9F4CBD8B0C9E1186102A"/>
        </w:placeholder>
        <w:showingPlcHdr/>
        <w:dataBinding w:prefixMappings="xmlns:ns0='https://www.telekom.com' " w:xpath="/ns0:telekom[1]/ns0:Geheimhaltung[1]" w:storeItemID="{DFD67573-F507-4C7D-8FB8-3737D792FC46}"/>
        <w:dropDownList w:lastValue="">
          <w:listItem w:displayText="Wählen Sie entsprechendes aus" w:value="Wählen Sie entsprechendes aus"/>
          <w:listItem w:displayText="– öffentlich –" w:value="– öffentlich –"/>
          <w:listItem w:displayText="– intern –" w:value="– intern –"/>
          <w:listItem w:displayText="– vertraulich –" w:value="– vertraulich –"/>
        </w:dropDownList>
      </w:sdtPr>
      <w:sdtContent>
        <w:r w:rsidR="00274E77">
          <w:t xml:space="preserve">     </w:t>
        </w:r>
      </w:sdtContent>
    </w:sdt>
    <w:r w:rsidR="00274E77">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5CF7D" w14:textId="3E20D5B6" w:rsidR="00274E77" w:rsidRDefault="00274E7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D96CE" w14:textId="77777777" w:rsidR="00274E77" w:rsidRPr="008402B6" w:rsidRDefault="00274E77" w:rsidP="008402B6">
    <w:pPr>
      <w:pStyle w:val="Fuzeile"/>
      <w:rPr>
        <w:sz w:val="24"/>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A6614" w14:textId="77777777" w:rsidR="00A54840" w:rsidRDefault="00A54840" w:rsidP="00D75C16">
      <w:r>
        <w:separator/>
      </w:r>
    </w:p>
    <w:p w14:paraId="0A6B029B" w14:textId="77777777" w:rsidR="00A54840" w:rsidRDefault="00A54840" w:rsidP="00D75C16"/>
    <w:p w14:paraId="464FB905" w14:textId="77777777" w:rsidR="00A54840" w:rsidRDefault="00A54840"/>
  </w:footnote>
  <w:footnote w:type="continuationSeparator" w:id="0">
    <w:p w14:paraId="0878D18C" w14:textId="77777777" w:rsidR="00A54840" w:rsidRDefault="00A54840" w:rsidP="00D75C16">
      <w:r>
        <w:continuationSeparator/>
      </w:r>
    </w:p>
    <w:p w14:paraId="1E0B993D" w14:textId="77777777" w:rsidR="00A54840" w:rsidRDefault="00A54840" w:rsidP="00D75C16"/>
    <w:p w14:paraId="3E028789" w14:textId="77777777" w:rsidR="00A54840" w:rsidRDefault="00A54840"/>
  </w:footnote>
  <w:footnote w:id="1">
    <w:p w14:paraId="4ABBCD28" w14:textId="77777777" w:rsidR="00274E77" w:rsidRDefault="00274E77">
      <w:pPr>
        <w:pStyle w:val="Funotentext"/>
      </w:pPr>
      <w:r>
        <w:rPr>
          <w:rStyle w:val="Funotenzeichen"/>
        </w:rPr>
        <w:footnoteRef/>
      </w:r>
      <w:r>
        <w:t xml:space="preserve"> Dateivorlage mit Makros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DD621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1DE482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6E25D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1D616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9F2D6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F4422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88AA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BFEB94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78CEAA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2CF1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413EBF"/>
    <w:multiLevelType w:val="multilevel"/>
    <w:tmpl w:val="746020EE"/>
    <w:lvl w:ilvl="0">
      <w:start w:val="1"/>
      <w:numFmt w:val="decimal"/>
      <w:pStyle w:val="Listesort1"/>
      <w:lvlText w:val="%1)"/>
      <w:lvlJc w:val="left"/>
      <w:pPr>
        <w:tabs>
          <w:tab w:val="num" w:pos="340"/>
        </w:tabs>
        <w:ind w:left="340" w:hanging="34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esort2"/>
      <w:lvlText w:val="%2."/>
      <w:lvlJc w:val="left"/>
      <w:pPr>
        <w:tabs>
          <w:tab w:val="num" w:pos="680"/>
        </w:tabs>
        <w:ind w:left="680" w:hanging="340"/>
      </w:pPr>
      <w:rPr>
        <w:rFonts w:hint="default"/>
      </w:rPr>
    </w:lvl>
    <w:lvl w:ilvl="2">
      <w:start w:val="1"/>
      <w:numFmt w:val="lowerRoman"/>
      <w:pStyle w:val="Listesort3"/>
      <w:lvlText w:val="%3)"/>
      <w:lvlJc w:val="left"/>
      <w:pPr>
        <w:tabs>
          <w:tab w:val="num" w:pos="1021"/>
        </w:tabs>
        <w:ind w:left="1021" w:hanging="341"/>
      </w:pPr>
      <w:rPr>
        <w:rFonts w:hint="default"/>
      </w:rPr>
    </w:lvl>
    <w:lvl w:ilvl="3">
      <w:start w:val="1"/>
      <w:numFmt w:val="decimal"/>
      <w:pStyle w:val="Listesort4"/>
      <w:lvlText w:val="(%4)"/>
      <w:lvlJc w:val="left"/>
      <w:pPr>
        <w:tabs>
          <w:tab w:val="num" w:pos="1474"/>
        </w:tabs>
        <w:ind w:left="1474" w:hanging="453"/>
      </w:pPr>
      <w:rPr>
        <w:rFonts w:hint="default"/>
      </w:rPr>
    </w:lvl>
    <w:lvl w:ilvl="4">
      <w:start w:val="1"/>
      <w:numFmt w:val="lowerLetter"/>
      <w:pStyle w:val="Listesort5"/>
      <w:lvlText w:val="(%5)"/>
      <w:lvlJc w:val="left"/>
      <w:pPr>
        <w:tabs>
          <w:tab w:val="num" w:pos="1871"/>
        </w:tabs>
        <w:ind w:left="1871" w:hanging="397"/>
      </w:pPr>
      <w:rPr>
        <w:rFont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C6E01E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E6D310F"/>
    <w:multiLevelType w:val="multilevel"/>
    <w:tmpl w:val="7B9A60B0"/>
    <w:lvl w:ilvl="0">
      <w:start w:val="1"/>
      <w:numFmt w:val="bullet"/>
      <w:pStyle w:val="ListemitBullet1"/>
      <w:lvlText w:val=""/>
      <w:lvlJc w:val="left"/>
      <w:pPr>
        <w:ind w:left="360" w:hanging="360"/>
      </w:pPr>
      <w:rPr>
        <w:rFonts w:ascii="Wingdings 2" w:hAnsi="Wingdings 2" w:cs="Times New Roman" w:hint="default"/>
        <w:b w:val="0"/>
        <w:bCs w:val="0"/>
        <w:i w:val="0"/>
        <w:iCs w:val="0"/>
        <w:caps w:val="0"/>
        <w:smallCaps w:val="0"/>
        <w:strike w:val="0"/>
        <w:dstrike w:val="0"/>
        <w:outline w:val="0"/>
        <w:shadow w:val="0"/>
        <w:emboss w:val="0"/>
        <w:imprint w:val="0"/>
        <w:noProof w:val="0"/>
        <w:vanish w:val="0"/>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pStyle w:val="ListemitBullet2"/>
      <w:lvlText w:val=""/>
      <w:lvlJc w:val="left"/>
      <w:pPr>
        <w:tabs>
          <w:tab w:val="num" w:pos="680"/>
        </w:tabs>
        <w:ind w:left="680" w:hanging="340"/>
      </w:pPr>
      <w:rPr>
        <w:rFonts w:ascii="Wingdings 2" w:hAnsi="Wingdings 2" w:hint="default"/>
        <w:sz w:val="20"/>
      </w:rPr>
    </w:lvl>
    <w:lvl w:ilvl="2">
      <w:start w:val="1"/>
      <w:numFmt w:val="bullet"/>
      <w:pStyle w:val="ListemitBullet3"/>
      <w:lvlText w:val=""/>
      <w:lvlJc w:val="left"/>
      <w:pPr>
        <w:tabs>
          <w:tab w:val="num" w:pos="1021"/>
        </w:tabs>
        <w:ind w:left="1021" w:hanging="341"/>
      </w:pPr>
      <w:rPr>
        <w:rFonts w:ascii="Wingdings 2" w:hAnsi="Wingdings 2" w:hint="default"/>
        <w:sz w:val="20"/>
      </w:rPr>
    </w:lvl>
    <w:lvl w:ilvl="3">
      <w:start w:val="1"/>
      <w:numFmt w:val="bullet"/>
      <w:pStyle w:val="ListemitBullet4"/>
      <w:lvlText w:val=""/>
      <w:lvlJc w:val="left"/>
      <w:pPr>
        <w:tabs>
          <w:tab w:val="num" w:pos="1361"/>
        </w:tabs>
        <w:ind w:left="1361" w:hanging="340"/>
      </w:pPr>
      <w:rPr>
        <w:rFonts w:ascii="Wingdings 2" w:hAnsi="Wingdings 2" w:hint="default"/>
        <w:sz w:val="20"/>
      </w:rPr>
    </w:lvl>
    <w:lvl w:ilvl="4">
      <w:start w:val="1"/>
      <w:numFmt w:val="bullet"/>
      <w:pStyle w:val="ListemitBullet5"/>
      <w:lvlText w:val=""/>
      <w:lvlJc w:val="left"/>
      <w:pPr>
        <w:tabs>
          <w:tab w:val="num" w:pos="1701"/>
        </w:tabs>
        <w:ind w:left="1701" w:hanging="340"/>
      </w:pPr>
      <w:rPr>
        <w:rFonts w:ascii="Wingdings 2" w:hAnsi="Wingdings 2" w:hint="default"/>
        <w:sz w:val="20"/>
      </w:rPr>
    </w:lvl>
    <w:lvl w:ilvl="5">
      <w:start w:val="1"/>
      <w:numFmt w:val="bullet"/>
      <w:lvlText w:val=""/>
      <w:lvlJc w:val="left"/>
      <w:pPr>
        <w:tabs>
          <w:tab w:val="num" w:pos="2041"/>
        </w:tabs>
        <w:ind w:left="2041" w:hanging="340"/>
      </w:pPr>
      <w:rPr>
        <w:rFonts w:ascii="Wingdings 2" w:hAnsi="Wingdings 2" w:hint="default"/>
      </w:rPr>
    </w:lvl>
    <w:lvl w:ilvl="6">
      <w:start w:val="1"/>
      <w:numFmt w:val="bullet"/>
      <w:lvlText w:val=""/>
      <w:lvlJc w:val="left"/>
      <w:pPr>
        <w:tabs>
          <w:tab w:val="num" w:pos="2381"/>
        </w:tabs>
        <w:ind w:left="2381" w:hanging="340"/>
      </w:pPr>
      <w:rPr>
        <w:rFonts w:ascii="Wingdings 2" w:hAnsi="Wingdings 2" w:hint="default"/>
      </w:rPr>
    </w:lvl>
    <w:lvl w:ilvl="7">
      <w:start w:val="1"/>
      <w:numFmt w:val="bullet"/>
      <w:lvlText w:val=""/>
      <w:lvlJc w:val="left"/>
      <w:pPr>
        <w:tabs>
          <w:tab w:val="num" w:pos="2722"/>
        </w:tabs>
        <w:ind w:left="2722" w:hanging="341"/>
      </w:pPr>
      <w:rPr>
        <w:rFonts w:ascii="Wingdings 2" w:hAnsi="Wingdings 2" w:hint="default"/>
      </w:rPr>
    </w:lvl>
    <w:lvl w:ilvl="8">
      <w:start w:val="1"/>
      <w:numFmt w:val="bullet"/>
      <w:lvlText w:val=""/>
      <w:lvlJc w:val="left"/>
      <w:pPr>
        <w:tabs>
          <w:tab w:val="num" w:pos="3062"/>
        </w:tabs>
        <w:ind w:left="3062" w:hanging="340"/>
      </w:pPr>
      <w:rPr>
        <w:rFonts w:ascii="Wingdings 2" w:hAnsi="Wingdings 2" w:hint="default"/>
      </w:rPr>
    </w:lvl>
  </w:abstractNum>
  <w:abstractNum w:abstractNumId="13" w15:restartNumberingAfterBreak="0">
    <w:nsid w:val="122E2EA6"/>
    <w:multiLevelType w:val="hybridMultilevel"/>
    <w:tmpl w:val="AF34EF88"/>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76A77B7"/>
    <w:multiLevelType w:val="multilevel"/>
    <w:tmpl w:val="129685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0F5035F"/>
    <w:multiLevelType w:val="hybridMultilevel"/>
    <w:tmpl w:val="294220AC"/>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C2E1902"/>
    <w:multiLevelType w:val="hybridMultilevel"/>
    <w:tmpl w:val="227C61C4"/>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93B56AA"/>
    <w:multiLevelType w:val="hybridMultilevel"/>
    <w:tmpl w:val="24BCA11C"/>
    <w:lvl w:ilvl="0" w:tplc="9F2A89E6">
      <w:numFmt w:val="bullet"/>
      <w:lvlText w:val=""/>
      <w:lvlJc w:val="left"/>
      <w:pPr>
        <w:ind w:left="720" w:hanging="360"/>
      </w:pPr>
      <w:rPr>
        <w:rFonts w:ascii="Wingdings 2" w:hAnsi="Wingdings 2" w:cstheme="minorBidi" w:hint="default"/>
        <w:color w:val="E20074" w:themeColor="text2"/>
        <w:w w:val="7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965218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99263DF"/>
    <w:multiLevelType w:val="multilevel"/>
    <w:tmpl w:val="1DA8FFF6"/>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pStyle w:val="berschrift4"/>
      <w:lvlText w:val="%1.%2.%3.%4"/>
      <w:lvlJc w:val="left"/>
      <w:pPr>
        <w:tabs>
          <w:tab w:val="num" w:pos="1134"/>
        </w:tabs>
        <w:ind w:left="1134" w:hanging="1134"/>
      </w:pPr>
      <w:rPr>
        <w:rFonts w:hint="default"/>
      </w:rPr>
    </w:lvl>
    <w:lvl w:ilvl="4">
      <w:start w:val="1"/>
      <w:numFmt w:val="decimal"/>
      <w:pStyle w:val="berschrift5"/>
      <w:lvlText w:val="%1.%2.%3.%4.%5"/>
      <w:lvlJc w:val="left"/>
      <w:pPr>
        <w:tabs>
          <w:tab w:val="num" w:pos="1474"/>
        </w:tabs>
        <w:ind w:left="1474" w:hanging="1474"/>
      </w:pPr>
      <w:rPr>
        <w:rFonts w:hint="default"/>
      </w:rPr>
    </w:lvl>
    <w:lvl w:ilvl="5">
      <w:start w:val="1"/>
      <w:numFmt w:val="decimal"/>
      <w:pStyle w:val="berschrift6"/>
      <w:lvlText w:val="%1.%2.%3.%4.%5.%6"/>
      <w:lvlJc w:val="left"/>
      <w:pPr>
        <w:tabs>
          <w:tab w:val="num" w:pos="1871"/>
        </w:tabs>
        <w:ind w:left="1871" w:hanging="1871"/>
      </w:pPr>
      <w:rPr>
        <w:rFonts w:hint="default"/>
      </w:rPr>
    </w:lvl>
    <w:lvl w:ilvl="6">
      <w:start w:val="1"/>
      <w:numFmt w:val="decimal"/>
      <w:pStyle w:val="berschrift7"/>
      <w:lvlText w:val="%1.%2.%3.%4.%5.%6.%7"/>
      <w:lvlJc w:val="left"/>
      <w:pPr>
        <w:tabs>
          <w:tab w:val="num" w:pos="2155"/>
        </w:tabs>
        <w:ind w:left="2155" w:hanging="2155"/>
      </w:pPr>
      <w:rPr>
        <w:rFonts w:hint="default"/>
      </w:rPr>
    </w:lvl>
    <w:lvl w:ilvl="7">
      <w:start w:val="1"/>
      <w:numFmt w:val="decimal"/>
      <w:pStyle w:val="berschrift8"/>
      <w:lvlText w:val="%1.%2.%3.%4.%5.%6.%7.%8"/>
      <w:lvlJc w:val="left"/>
      <w:pPr>
        <w:tabs>
          <w:tab w:val="num" w:pos="2438"/>
        </w:tabs>
        <w:ind w:left="2438" w:hanging="2438"/>
      </w:pPr>
      <w:rPr>
        <w:rFonts w:hint="default"/>
      </w:rPr>
    </w:lvl>
    <w:lvl w:ilvl="8">
      <w:start w:val="1"/>
      <w:numFmt w:val="decimal"/>
      <w:pStyle w:val="berschrift9"/>
      <w:lvlText w:val="%1.%2.%3.%4.%5.%6.%7.%8.%9"/>
      <w:lvlJc w:val="left"/>
      <w:pPr>
        <w:tabs>
          <w:tab w:val="num" w:pos="2722"/>
        </w:tabs>
        <w:ind w:left="2722" w:hanging="2722"/>
      </w:pPr>
      <w:rPr>
        <w:rFonts w:hint="default"/>
      </w:rPr>
    </w:lvl>
  </w:abstractNum>
  <w:abstractNum w:abstractNumId="20" w15:restartNumberingAfterBreak="0">
    <w:nsid w:val="3B9203D7"/>
    <w:multiLevelType w:val="hybridMultilevel"/>
    <w:tmpl w:val="F55A40D0"/>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FBC564A"/>
    <w:multiLevelType w:val="hybridMultilevel"/>
    <w:tmpl w:val="2EC830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390430"/>
    <w:multiLevelType w:val="hybridMultilevel"/>
    <w:tmpl w:val="BB927BCA"/>
    <w:lvl w:ilvl="0" w:tplc="5A8ABDFE">
      <w:start w:val="1"/>
      <w:numFmt w:val="bullet"/>
      <w:lvlText w:val=""/>
      <w:lvlJc w:val="left"/>
      <w:pPr>
        <w:tabs>
          <w:tab w:val="num" w:pos="720"/>
        </w:tabs>
        <w:ind w:left="720" w:hanging="360"/>
      </w:pPr>
      <w:rPr>
        <w:rFonts w:ascii="Wingdings" w:hAnsi="Wingdings" w:hint="default"/>
      </w:rPr>
    </w:lvl>
    <w:lvl w:ilvl="1" w:tplc="622816CA">
      <w:start w:val="1"/>
      <w:numFmt w:val="bullet"/>
      <w:lvlText w:val=""/>
      <w:lvlJc w:val="left"/>
      <w:pPr>
        <w:tabs>
          <w:tab w:val="num" w:pos="1440"/>
        </w:tabs>
        <w:ind w:left="1440" w:hanging="360"/>
      </w:pPr>
      <w:rPr>
        <w:rFonts w:ascii="Wingdings" w:hAnsi="Wingdings" w:hint="default"/>
      </w:rPr>
    </w:lvl>
    <w:lvl w:ilvl="2" w:tplc="B6322EA8">
      <w:numFmt w:val="bullet"/>
      <w:lvlText w:val=""/>
      <w:lvlJc w:val="left"/>
      <w:pPr>
        <w:tabs>
          <w:tab w:val="num" w:pos="2160"/>
        </w:tabs>
        <w:ind w:left="2160" w:hanging="360"/>
      </w:pPr>
      <w:rPr>
        <w:rFonts w:ascii="Wingdings" w:hAnsi="Wingdings" w:hint="default"/>
      </w:rPr>
    </w:lvl>
    <w:lvl w:ilvl="3" w:tplc="4ED24092">
      <w:numFmt w:val="bullet"/>
      <w:lvlText w:val=""/>
      <w:lvlJc w:val="left"/>
      <w:pPr>
        <w:tabs>
          <w:tab w:val="num" w:pos="2880"/>
        </w:tabs>
        <w:ind w:left="2880" w:hanging="360"/>
      </w:pPr>
      <w:rPr>
        <w:rFonts w:ascii="Wingdings" w:hAnsi="Wingdings" w:hint="default"/>
      </w:rPr>
    </w:lvl>
    <w:lvl w:ilvl="4" w:tplc="97E600A6" w:tentative="1">
      <w:start w:val="1"/>
      <w:numFmt w:val="bullet"/>
      <w:lvlText w:val=""/>
      <w:lvlJc w:val="left"/>
      <w:pPr>
        <w:tabs>
          <w:tab w:val="num" w:pos="3600"/>
        </w:tabs>
        <w:ind w:left="3600" w:hanging="360"/>
      </w:pPr>
      <w:rPr>
        <w:rFonts w:ascii="Wingdings" w:hAnsi="Wingdings" w:hint="default"/>
      </w:rPr>
    </w:lvl>
    <w:lvl w:ilvl="5" w:tplc="3DCAD77C" w:tentative="1">
      <w:start w:val="1"/>
      <w:numFmt w:val="bullet"/>
      <w:lvlText w:val=""/>
      <w:lvlJc w:val="left"/>
      <w:pPr>
        <w:tabs>
          <w:tab w:val="num" w:pos="4320"/>
        </w:tabs>
        <w:ind w:left="4320" w:hanging="360"/>
      </w:pPr>
      <w:rPr>
        <w:rFonts w:ascii="Wingdings" w:hAnsi="Wingdings" w:hint="default"/>
      </w:rPr>
    </w:lvl>
    <w:lvl w:ilvl="6" w:tplc="2738D18C" w:tentative="1">
      <w:start w:val="1"/>
      <w:numFmt w:val="bullet"/>
      <w:lvlText w:val=""/>
      <w:lvlJc w:val="left"/>
      <w:pPr>
        <w:tabs>
          <w:tab w:val="num" w:pos="5040"/>
        </w:tabs>
        <w:ind w:left="5040" w:hanging="360"/>
      </w:pPr>
      <w:rPr>
        <w:rFonts w:ascii="Wingdings" w:hAnsi="Wingdings" w:hint="default"/>
      </w:rPr>
    </w:lvl>
    <w:lvl w:ilvl="7" w:tplc="8968C122" w:tentative="1">
      <w:start w:val="1"/>
      <w:numFmt w:val="bullet"/>
      <w:lvlText w:val=""/>
      <w:lvlJc w:val="left"/>
      <w:pPr>
        <w:tabs>
          <w:tab w:val="num" w:pos="5760"/>
        </w:tabs>
        <w:ind w:left="5760" w:hanging="360"/>
      </w:pPr>
      <w:rPr>
        <w:rFonts w:ascii="Wingdings" w:hAnsi="Wingdings" w:hint="default"/>
      </w:rPr>
    </w:lvl>
    <w:lvl w:ilvl="8" w:tplc="E1806B4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9B01952"/>
    <w:multiLevelType w:val="multilevel"/>
    <w:tmpl w:val="618CB69C"/>
    <w:lvl w:ilvl="0">
      <w:start w:val="1"/>
      <w:numFmt w:val="upperLetter"/>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418"/>
        </w:tabs>
        <w:ind w:left="1418" w:hanging="1418"/>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4" w15:restartNumberingAfterBreak="0">
    <w:nsid w:val="4BC509DF"/>
    <w:multiLevelType w:val="hybridMultilevel"/>
    <w:tmpl w:val="FE689E48"/>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E025B41"/>
    <w:multiLevelType w:val="multilevel"/>
    <w:tmpl w:val="DDE8B568"/>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418"/>
        </w:tabs>
        <w:ind w:left="1418" w:hanging="1418"/>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6" w15:restartNumberingAfterBreak="0">
    <w:nsid w:val="4F62319F"/>
    <w:multiLevelType w:val="hybridMultilevel"/>
    <w:tmpl w:val="A42A5FB6"/>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37A2DE2"/>
    <w:multiLevelType w:val="hybridMultilevel"/>
    <w:tmpl w:val="9E86F2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7C15736"/>
    <w:multiLevelType w:val="multilevel"/>
    <w:tmpl w:val="159C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F9195C"/>
    <w:multiLevelType w:val="hybridMultilevel"/>
    <w:tmpl w:val="10B8DE86"/>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D1826F3"/>
    <w:multiLevelType w:val="multilevel"/>
    <w:tmpl w:val="F98E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470C36"/>
    <w:multiLevelType w:val="hybridMultilevel"/>
    <w:tmpl w:val="3D5C3FD8"/>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3534277"/>
    <w:multiLevelType w:val="hybridMultilevel"/>
    <w:tmpl w:val="2A7093CC"/>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CC2920"/>
    <w:multiLevelType w:val="hybridMultilevel"/>
    <w:tmpl w:val="EE943ECA"/>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AA0F16"/>
    <w:multiLevelType w:val="hybridMultilevel"/>
    <w:tmpl w:val="FE162144"/>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923645"/>
    <w:multiLevelType w:val="multilevel"/>
    <w:tmpl w:val="8A92A162"/>
    <w:lvl w:ilvl="0">
      <w:start w:val="1"/>
      <w:numFmt w:val="bullet"/>
      <w:lvlText w:val=""/>
      <w:lvlJc w:val="left"/>
      <w:pPr>
        <w:tabs>
          <w:tab w:val="num" w:pos="360"/>
        </w:tabs>
        <w:ind w:left="360" w:hanging="360"/>
      </w:pPr>
      <w:rPr>
        <w:rFonts w:ascii="Wingdings 2" w:hAnsi="Wingdings 2" w:hint="default"/>
        <w:sz w:val="18"/>
      </w:rPr>
    </w:lvl>
    <w:lvl w:ilvl="1">
      <w:start w:val="1"/>
      <w:numFmt w:val="bullet"/>
      <w:lvlText w:val=""/>
      <w:lvlJc w:val="left"/>
      <w:pPr>
        <w:tabs>
          <w:tab w:val="num" w:pos="720"/>
        </w:tabs>
        <w:ind w:left="720" w:hanging="360"/>
      </w:pPr>
      <w:rPr>
        <w:rFonts w:ascii="Wingdings 2" w:hAnsi="Wingdings 2" w:hint="default"/>
        <w:sz w:val="18"/>
      </w:rPr>
    </w:lvl>
    <w:lvl w:ilvl="2">
      <w:start w:val="1"/>
      <w:numFmt w:val="bullet"/>
      <w:lvlText w:val=""/>
      <w:lvlJc w:val="left"/>
      <w:pPr>
        <w:tabs>
          <w:tab w:val="num" w:pos="1080"/>
        </w:tabs>
        <w:ind w:left="1080" w:hanging="360"/>
      </w:pPr>
      <w:rPr>
        <w:rFonts w:ascii="Wingdings 2" w:hAnsi="Wingdings 2" w:hint="default"/>
        <w:sz w:val="18"/>
      </w:rPr>
    </w:lvl>
    <w:lvl w:ilvl="3">
      <w:start w:val="1"/>
      <w:numFmt w:val="bullet"/>
      <w:lvlText w:val=""/>
      <w:lvlJc w:val="left"/>
      <w:pPr>
        <w:tabs>
          <w:tab w:val="num" w:pos="1440"/>
        </w:tabs>
        <w:ind w:left="1440" w:hanging="360"/>
      </w:pPr>
      <w:rPr>
        <w:rFonts w:ascii="Wingdings 2" w:hAnsi="Wingdings 2" w:hint="default"/>
        <w:sz w:val="18"/>
      </w:rPr>
    </w:lvl>
    <w:lvl w:ilvl="4">
      <w:start w:val="1"/>
      <w:numFmt w:val="bullet"/>
      <w:lvlText w:val=""/>
      <w:lvlJc w:val="left"/>
      <w:pPr>
        <w:tabs>
          <w:tab w:val="num" w:pos="1800"/>
        </w:tabs>
        <w:ind w:left="1800" w:hanging="360"/>
      </w:pPr>
      <w:rPr>
        <w:rFonts w:ascii="Wingdings 2" w:hAnsi="Wingdings 2" w:hint="default"/>
        <w:sz w:val="18"/>
      </w:rPr>
    </w:lvl>
    <w:lvl w:ilvl="5">
      <w:start w:val="1"/>
      <w:numFmt w:val="bullet"/>
      <w:lvlText w:val=""/>
      <w:lvlJc w:val="left"/>
      <w:pPr>
        <w:tabs>
          <w:tab w:val="num" w:pos="2160"/>
        </w:tabs>
        <w:ind w:left="2160" w:hanging="360"/>
      </w:pPr>
      <w:rPr>
        <w:rFonts w:ascii="Wingdings 2" w:hAnsi="Wingdings 2" w:hint="default"/>
        <w:sz w:val="18"/>
      </w:rPr>
    </w:lvl>
    <w:lvl w:ilvl="6">
      <w:start w:val="1"/>
      <w:numFmt w:val="bullet"/>
      <w:lvlText w:val=""/>
      <w:lvlJc w:val="left"/>
      <w:pPr>
        <w:tabs>
          <w:tab w:val="num" w:pos="2520"/>
        </w:tabs>
        <w:ind w:left="2520" w:hanging="360"/>
      </w:pPr>
      <w:rPr>
        <w:rFonts w:ascii="Wingdings 2" w:hAnsi="Wingdings 2" w:hint="default"/>
        <w:sz w:val="18"/>
      </w:rPr>
    </w:lvl>
    <w:lvl w:ilvl="7">
      <w:start w:val="1"/>
      <w:numFmt w:val="bullet"/>
      <w:lvlText w:val=""/>
      <w:lvlJc w:val="left"/>
      <w:pPr>
        <w:tabs>
          <w:tab w:val="num" w:pos="2880"/>
        </w:tabs>
        <w:ind w:left="2880" w:hanging="360"/>
      </w:pPr>
      <w:rPr>
        <w:rFonts w:ascii="Wingdings 2" w:hAnsi="Wingdings 2" w:hint="default"/>
        <w:sz w:val="18"/>
      </w:rPr>
    </w:lvl>
    <w:lvl w:ilvl="8">
      <w:start w:val="1"/>
      <w:numFmt w:val="bullet"/>
      <w:lvlText w:val=""/>
      <w:lvlJc w:val="left"/>
      <w:pPr>
        <w:tabs>
          <w:tab w:val="num" w:pos="3240"/>
        </w:tabs>
        <w:ind w:left="3240" w:hanging="360"/>
      </w:pPr>
      <w:rPr>
        <w:rFonts w:ascii="Wingdings 2" w:hAnsi="Wingdings 2" w:hint="default"/>
        <w:sz w:val="18"/>
      </w:rPr>
    </w:lvl>
  </w:abstractNum>
  <w:abstractNum w:abstractNumId="36" w15:restartNumberingAfterBreak="0">
    <w:nsid w:val="761144AB"/>
    <w:multiLevelType w:val="hybridMultilevel"/>
    <w:tmpl w:val="40BCBFE6"/>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7C22051"/>
    <w:multiLevelType w:val="multilevel"/>
    <w:tmpl w:val="0407001D"/>
    <w:numStyleLink w:val="1ai"/>
  </w:abstractNum>
  <w:num w:numId="1" w16cid:durableId="1570770056">
    <w:abstractNumId w:val="23"/>
  </w:num>
  <w:num w:numId="2" w16cid:durableId="1286689895">
    <w:abstractNumId w:val="35"/>
  </w:num>
  <w:num w:numId="3" w16cid:durableId="1276063786">
    <w:abstractNumId w:val="11"/>
  </w:num>
  <w:num w:numId="4" w16cid:durableId="22748559">
    <w:abstractNumId w:val="37"/>
  </w:num>
  <w:num w:numId="5" w16cid:durableId="506099185">
    <w:abstractNumId w:val="25"/>
  </w:num>
  <w:num w:numId="6" w16cid:durableId="732503667">
    <w:abstractNumId w:val="19"/>
  </w:num>
  <w:num w:numId="7" w16cid:durableId="800655696">
    <w:abstractNumId w:val="19"/>
  </w:num>
  <w:num w:numId="8" w16cid:durableId="557013847">
    <w:abstractNumId w:val="10"/>
  </w:num>
  <w:num w:numId="9" w16cid:durableId="1101293894">
    <w:abstractNumId w:val="10"/>
    <w:lvlOverride w:ilvl="0">
      <w:startOverride w:val="1"/>
    </w:lvlOverride>
  </w:num>
  <w:num w:numId="10" w16cid:durableId="14647357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69417252">
    <w:abstractNumId w:val="12"/>
  </w:num>
  <w:num w:numId="12" w16cid:durableId="2087993807">
    <w:abstractNumId w:val="12"/>
    <w:lvlOverride w:ilvl="0">
      <w:startOverride w:val="1"/>
    </w:lvlOverride>
  </w:num>
  <w:num w:numId="13" w16cid:durableId="5224004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373058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78173457">
    <w:abstractNumId w:val="9"/>
  </w:num>
  <w:num w:numId="16" w16cid:durableId="517744220">
    <w:abstractNumId w:val="7"/>
  </w:num>
  <w:num w:numId="17" w16cid:durableId="1801530845">
    <w:abstractNumId w:val="6"/>
  </w:num>
  <w:num w:numId="18" w16cid:durableId="191501331">
    <w:abstractNumId w:val="5"/>
  </w:num>
  <w:num w:numId="19" w16cid:durableId="556938391">
    <w:abstractNumId w:val="4"/>
  </w:num>
  <w:num w:numId="20" w16cid:durableId="541332421">
    <w:abstractNumId w:val="8"/>
  </w:num>
  <w:num w:numId="21" w16cid:durableId="1907841304">
    <w:abstractNumId w:val="3"/>
  </w:num>
  <w:num w:numId="22" w16cid:durableId="2043700171">
    <w:abstractNumId w:val="2"/>
  </w:num>
  <w:num w:numId="23" w16cid:durableId="2050454936">
    <w:abstractNumId w:val="1"/>
  </w:num>
  <w:num w:numId="24" w16cid:durableId="449278752">
    <w:abstractNumId w:val="0"/>
  </w:num>
  <w:num w:numId="25" w16cid:durableId="1272318544">
    <w:abstractNumId w:val="28"/>
  </w:num>
  <w:num w:numId="26" w16cid:durableId="1792551113">
    <w:abstractNumId w:val="30"/>
  </w:num>
  <w:num w:numId="27" w16cid:durableId="2069960063">
    <w:abstractNumId w:val="18"/>
  </w:num>
  <w:num w:numId="28" w16cid:durableId="18556811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113695560">
    <w:abstractNumId w:val="14"/>
  </w:num>
  <w:num w:numId="30" w16cid:durableId="4986655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2622838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220387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10417967">
    <w:abstractNumId w:val="17"/>
  </w:num>
  <w:num w:numId="34" w16cid:durableId="598566663">
    <w:abstractNumId w:val="22"/>
  </w:num>
  <w:num w:numId="35" w16cid:durableId="850681186">
    <w:abstractNumId w:val="21"/>
  </w:num>
  <w:num w:numId="36" w16cid:durableId="1645617911">
    <w:abstractNumId w:val="24"/>
  </w:num>
  <w:num w:numId="37" w16cid:durableId="1236937275">
    <w:abstractNumId w:val="29"/>
  </w:num>
  <w:num w:numId="38" w16cid:durableId="189495009">
    <w:abstractNumId w:val="31"/>
  </w:num>
  <w:num w:numId="39" w16cid:durableId="991830714">
    <w:abstractNumId w:val="33"/>
  </w:num>
  <w:num w:numId="40" w16cid:durableId="938760031">
    <w:abstractNumId w:val="13"/>
  </w:num>
  <w:num w:numId="41" w16cid:durableId="951935540">
    <w:abstractNumId w:val="20"/>
  </w:num>
  <w:num w:numId="42" w16cid:durableId="204174245">
    <w:abstractNumId w:val="26"/>
  </w:num>
  <w:num w:numId="43" w16cid:durableId="1079064175">
    <w:abstractNumId w:val="36"/>
  </w:num>
  <w:num w:numId="44" w16cid:durableId="291983277">
    <w:abstractNumId w:val="34"/>
  </w:num>
  <w:num w:numId="45" w16cid:durableId="1139885568">
    <w:abstractNumId w:val="15"/>
  </w:num>
  <w:num w:numId="46" w16cid:durableId="1642804209">
    <w:abstractNumId w:val="32"/>
  </w:num>
  <w:num w:numId="47" w16cid:durableId="1771973598">
    <w:abstractNumId w:val="16"/>
  </w:num>
  <w:num w:numId="48" w16cid:durableId="1551263142">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09"/>
  <w:hyphenationZone w:val="425"/>
  <w:drawingGridHorizontalSpacing w:val="170"/>
  <w:drawingGridVerticalSpacing w:val="17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8F4"/>
    <w:rsid w:val="0000065A"/>
    <w:rsid w:val="00002518"/>
    <w:rsid w:val="000033B1"/>
    <w:rsid w:val="00011211"/>
    <w:rsid w:val="00020573"/>
    <w:rsid w:val="000234F8"/>
    <w:rsid w:val="0003195E"/>
    <w:rsid w:val="00034089"/>
    <w:rsid w:val="0006492E"/>
    <w:rsid w:val="00070A7D"/>
    <w:rsid w:val="00091A96"/>
    <w:rsid w:val="000A4236"/>
    <w:rsid w:val="000D3998"/>
    <w:rsid w:val="000E0A98"/>
    <w:rsid w:val="000E3BFB"/>
    <w:rsid w:val="000E4AD9"/>
    <w:rsid w:val="000E6ABE"/>
    <w:rsid w:val="001174F1"/>
    <w:rsid w:val="00132124"/>
    <w:rsid w:val="001368C9"/>
    <w:rsid w:val="00144565"/>
    <w:rsid w:val="0014759F"/>
    <w:rsid w:val="0015140A"/>
    <w:rsid w:val="00154CFA"/>
    <w:rsid w:val="00172BF5"/>
    <w:rsid w:val="00175D4F"/>
    <w:rsid w:val="0018635B"/>
    <w:rsid w:val="001A2FF9"/>
    <w:rsid w:val="001C06BA"/>
    <w:rsid w:val="001C0FF5"/>
    <w:rsid w:val="001C64F0"/>
    <w:rsid w:val="001E3076"/>
    <w:rsid w:val="001E3BE2"/>
    <w:rsid w:val="00201FA4"/>
    <w:rsid w:val="00203254"/>
    <w:rsid w:val="002211E0"/>
    <w:rsid w:val="0022702A"/>
    <w:rsid w:val="00236BDA"/>
    <w:rsid w:val="002560F4"/>
    <w:rsid w:val="00256253"/>
    <w:rsid w:val="00263506"/>
    <w:rsid w:val="00272587"/>
    <w:rsid w:val="00273553"/>
    <w:rsid w:val="00274E77"/>
    <w:rsid w:val="00277502"/>
    <w:rsid w:val="0029189E"/>
    <w:rsid w:val="00293D32"/>
    <w:rsid w:val="00295A3D"/>
    <w:rsid w:val="002A2095"/>
    <w:rsid w:val="002A5849"/>
    <w:rsid w:val="002C1C1D"/>
    <w:rsid w:val="002C487B"/>
    <w:rsid w:val="002D391C"/>
    <w:rsid w:val="002D7827"/>
    <w:rsid w:val="002E0251"/>
    <w:rsid w:val="002E1BC5"/>
    <w:rsid w:val="002E2149"/>
    <w:rsid w:val="002E31CC"/>
    <w:rsid w:val="002E388E"/>
    <w:rsid w:val="0030366D"/>
    <w:rsid w:val="00315E95"/>
    <w:rsid w:val="003255EA"/>
    <w:rsid w:val="003268D0"/>
    <w:rsid w:val="00335075"/>
    <w:rsid w:val="00337368"/>
    <w:rsid w:val="003450AA"/>
    <w:rsid w:val="00354416"/>
    <w:rsid w:val="0035746A"/>
    <w:rsid w:val="00361CA3"/>
    <w:rsid w:val="0036286C"/>
    <w:rsid w:val="00362BA3"/>
    <w:rsid w:val="00372F1A"/>
    <w:rsid w:val="00374B4D"/>
    <w:rsid w:val="00380EFD"/>
    <w:rsid w:val="00384D8C"/>
    <w:rsid w:val="003956A9"/>
    <w:rsid w:val="003961E8"/>
    <w:rsid w:val="003A7C83"/>
    <w:rsid w:val="003B0EA3"/>
    <w:rsid w:val="003B166A"/>
    <w:rsid w:val="003B23F9"/>
    <w:rsid w:val="003B3C89"/>
    <w:rsid w:val="003C7B34"/>
    <w:rsid w:val="003D140B"/>
    <w:rsid w:val="003E1A59"/>
    <w:rsid w:val="003E433B"/>
    <w:rsid w:val="003E46DE"/>
    <w:rsid w:val="003F47A0"/>
    <w:rsid w:val="0040299A"/>
    <w:rsid w:val="00405EC7"/>
    <w:rsid w:val="0040665D"/>
    <w:rsid w:val="004177FB"/>
    <w:rsid w:val="00422731"/>
    <w:rsid w:val="004230E2"/>
    <w:rsid w:val="004263A0"/>
    <w:rsid w:val="00432A4F"/>
    <w:rsid w:val="004421C4"/>
    <w:rsid w:val="004448E1"/>
    <w:rsid w:val="00446713"/>
    <w:rsid w:val="00451DA3"/>
    <w:rsid w:val="00464945"/>
    <w:rsid w:val="00474F5E"/>
    <w:rsid w:val="00480610"/>
    <w:rsid w:val="004863BE"/>
    <w:rsid w:val="00486920"/>
    <w:rsid w:val="00490A2A"/>
    <w:rsid w:val="0049357C"/>
    <w:rsid w:val="004A0AAC"/>
    <w:rsid w:val="004C6A05"/>
    <w:rsid w:val="004D6B53"/>
    <w:rsid w:val="004E4132"/>
    <w:rsid w:val="004F5281"/>
    <w:rsid w:val="00502E60"/>
    <w:rsid w:val="00512C6D"/>
    <w:rsid w:val="005150F4"/>
    <w:rsid w:val="005177A3"/>
    <w:rsid w:val="00526006"/>
    <w:rsid w:val="00530728"/>
    <w:rsid w:val="00533DE2"/>
    <w:rsid w:val="005409EC"/>
    <w:rsid w:val="00541976"/>
    <w:rsid w:val="0054206A"/>
    <w:rsid w:val="00546512"/>
    <w:rsid w:val="00551C0C"/>
    <w:rsid w:val="00554E61"/>
    <w:rsid w:val="0056573F"/>
    <w:rsid w:val="00571CD5"/>
    <w:rsid w:val="00572ED9"/>
    <w:rsid w:val="00575C0A"/>
    <w:rsid w:val="00576AE5"/>
    <w:rsid w:val="005803E0"/>
    <w:rsid w:val="00596111"/>
    <w:rsid w:val="00596CF8"/>
    <w:rsid w:val="005A123F"/>
    <w:rsid w:val="005A506B"/>
    <w:rsid w:val="005B1533"/>
    <w:rsid w:val="005C32EE"/>
    <w:rsid w:val="005D207D"/>
    <w:rsid w:val="005D2ADC"/>
    <w:rsid w:val="005E6DF7"/>
    <w:rsid w:val="005F46B8"/>
    <w:rsid w:val="005F6CB0"/>
    <w:rsid w:val="005F6EDD"/>
    <w:rsid w:val="006077F7"/>
    <w:rsid w:val="0061302D"/>
    <w:rsid w:val="0061428E"/>
    <w:rsid w:val="00621F09"/>
    <w:rsid w:val="0062350E"/>
    <w:rsid w:val="00624F8F"/>
    <w:rsid w:val="006261B1"/>
    <w:rsid w:val="00627900"/>
    <w:rsid w:val="00640F2C"/>
    <w:rsid w:val="006414D0"/>
    <w:rsid w:val="00656B87"/>
    <w:rsid w:val="006768AA"/>
    <w:rsid w:val="0069245D"/>
    <w:rsid w:val="006A3BDE"/>
    <w:rsid w:val="006A4370"/>
    <w:rsid w:val="006A6ACC"/>
    <w:rsid w:val="006B51B2"/>
    <w:rsid w:val="006D3CDE"/>
    <w:rsid w:val="006D6685"/>
    <w:rsid w:val="006E35FD"/>
    <w:rsid w:val="00715036"/>
    <w:rsid w:val="00725D08"/>
    <w:rsid w:val="0074276C"/>
    <w:rsid w:val="00763321"/>
    <w:rsid w:val="007653D4"/>
    <w:rsid w:val="0077349F"/>
    <w:rsid w:val="0077728D"/>
    <w:rsid w:val="00784DD0"/>
    <w:rsid w:val="007A01F6"/>
    <w:rsid w:val="007A07FC"/>
    <w:rsid w:val="007A090B"/>
    <w:rsid w:val="007A112E"/>
    <w:rsid w:val="007A467D"/>
    <w:rsid w:val="007B1124"/>
    <w:rsid w:val="007D4310"/>
    <w:rsid w:val="007D5CFD"/>
    <w:rsid w:val="007E64F1"/>
    <w:rsid w:val="008137F9"/>
    <w:rsid w:val="00825F27"/>
    <w:rsid w:val="00826FA0"/>
    <w:rsid w:val="0083226A"/>
    <w:rsid w:val="00833B89"/>
    <w:rsid w:val="008402B6"/>
    <w:rsid w:val="008458F4"/>
    <w:rsid w:val="008565A3"/>
    <w:rsid w:val="00862808"/>
    <w:rsid w:val="0086280F"/>
    <w:rsid w:val="0086570A"/>
    <w:rsid w:val="00872A7D"/>
    <w:rsid w:val="00886FC7"/>
    <w:rsid w:val="00894D9A"/>
    <w:rsid w:val="008967D0"/>
    <w:rsid w:val="008A3307"/>
    <w:rsid w:val="008A6BC4"/>
    <w:rsid w:val="008B2007"/>
    <w:rsid w:val="008B42FF"/>
    <w:rsid w:val="008B5B2A"/>
    <w:rsid w:val="008B6EB3"/>
    <w:rsid w:val="008C1FF1"/>
    <w:rsid w:val="008D2F3E"/>
    <w:rsid w:val="008D3900"/>
    <w:rsid w:val="008D55CF"/>
    <w:rsid w:val="008D68F4"/>
    <w:rsid w:val="008E2908"/>
    <w:rsid w:val="008E33FE"/>
    <w:rsid w:val="008E621F"/>
    <w:rsid w:val="008F3AE6"/>
    <w:rsid w:val="00901E39"/>
    <w:rsid w:val="00903646"/>
    <w:rsid w:val="00924FAD"/>
    <w:rsid w:val="00926F2C"/>
    <w:rsid w:val="009402FA"/>
    <w:rsid w:val="00942B67"/>
    <w:rsid w:val="00944218"/>
    <w:rsid w:val="009455E7"/>
    <w:rsid w:val="009460FB"/>
    <w:rsid w:val="00954774"/>
    <w:rsid w:val="00957AE4"/>
    <w:rsid w:val="00960DB8"/>
    <w:rsid w:val="009612F5"/>
    <w:rsid w:val="00961507"/>
    <w:rsid w:val="00967D2A"/>
    <w:rsid w:val="00976214"/>
    <w:rsid w:val="009820E2"/>
    <w:rsid w:val="0099427C"/>
    <w:rsid w:val="009A1F0D"/>
    <w:rsid w:val="009A39EA"/>
    <w:rsid w:val="009B01A9"/>
    <w:rsid w:val="009C08B2"/>
    <w:rsid w:val="009E6867"/>
    <w:rsid w:val="009F0D1C"/>
    <w:rsid w:val="009F0D7F"/>
    <w:rsid w:val="00A0744F"/>
    <w:rsid w:val="00A10AF6"/>
    <w:rsid w:val="00A206AE"/>
    <w:rsid w:val="00A412C8"/>
    <w:rsid w:val="00A47F51"/>
    <w:rsid w:val="00A54840"/>
    <w:rsid w:val="00A60F8D"/>
    <w:rsid w:val="00A6476F"/>
    <w:rsid w:val="00A665C0"/>
    <w:rsid w:val="00A67241"/>
    <w:rsid w:val="00A72199"/>
    <w:rsid w:val="00A75B91"/>
    <w:rsid w:val="00A81999"/>
    <w:rsid w:val="00A83C6F"/>
    <w:rsid w:val="00A917B2"/>
    <w:rsid w:val="00A95405"/>
    <w:rsid w:val="00A97C53"/>
    <w:rsid w:val="00AA4496"/>
    <w:rsid w:val="00AA5358"/>
    <w:rsid w:val="00AA5568"/>
    <w:rsid w:val="00AB6897"/>
    <w:rsid w:val="00AB7B7A"/>
    <w:rsid w:val="00AC16D3"/>
    <w:rsid w:val="00AC3CB3"/>
    <w:rsid w:val="00AC545B"/>
    <w:rsid w:val="00AF311B"/>
    <w:rsid w:val="00AF3672"/>
    <w:rsid w:val="00B033F9"/>
    <w:rsid w:val="00B061AB"/>
    <w:rsid w:val="00B14329"/>
    <w:rsid w:val="00B1767B"/>
    <w:rsid w:val="00B210B4"/>
    <w:rsid w:val="00B215FD"/>
    <w:rsid w:val="00B2423A"/>
    <w:rsid w:val="00B3325A"/>
    <w:rsid w:val="00B519C9"/>
    <w:rsid w:val="00B619E8"/>
    <w:rsid w:val="00B6423C"/>
    <w:rsid w:val="00B760CA"/>
    <w:rsid w:val="00B808C0"/>
    <w:rsid w:val="00B95328"/>
    <w:rsid w:val="00BA5C91"/>
    <w:rsid w:val="00BB02A3"/>
    <w:rsid w:val="00BC3C5B"/>
    <w:rsid w:val="00BC642C"/>
    <w:rsid w:val="00BC680C"/>
    <w:rsid w:val="00BD7A06"/>
    <w:rsid w:val="00BE3F60"/>
    <w:rsid w:val="00BF65D5"/>
    <w:rsid w:val="00C02084"/>
    <w:rsid w:val="00C26586"/>
    <w:rsid w:val="00C35B28"/>
    <w:rsid w:val="00C36CED"/>
    <w:rsid w:val="00C41E62"/>
    <w:rsid w:val="00C476AE"/>
    <w:rsid w:val="00C622CB"/>
    <w:rsid w:val="00C671C8"/>
    <w:rsid w:val="00C67B4D"/>
    <w:rsid w:val="00C72730"/>
    <w:rsid w:val="00C81BEE"/>
    <w:rsid w:val="00C87F88"/>
    <w:rsid w:val="00C905E8"/>
    <w:rsid w:val="00C92F97"/>
    <w:rsid w:val="00C956FC"/>
    <w:rsid w:val="00CA462C"/>
    <w:rsid w:val="00CA5380"/>
    <w:rsid w:val="00CA54A8"/>
    <w:rsid w:val="00CE73F6"/>
    <w:rsid w:val="00CF489A"/>
    <w:rsid w:val="00CF5B75"/>
    <w:rsid w:val="00CF7D1D"/>
    <w:rsid w:val="00D1296C"/>
    <w:rsid w:val="00D14349"/>
    <w:rsid w:val="00D164DF"/>
    <w:rsid w:val="00D21989"/>
    <w:rsid w:val="00D27CC3"/>
    <w:rsid w:val="00D3226F"/>
    <w:rsid w:val="00D3735F"/>
    <w:rsid w:val="00D40F79"/>
    <w:rsid w:val="00D411DC"/>
    <w:rsid w:val="00D43D36"/>
    <w:rsid w:val="00D5091A"/>
    <w:rsid w:val="00D574F8"/>
    <w:rsid w:val="00D66261"/>
    <w:rsid w:val="00D75C16"/>
    <w:rsid w:val="00D8308A"/>
    <w:rsid w:val="00D90402"/>
    <w:rsid w:val="00D93A15"/>
    <w:rsid w:val="00D94AD2"/>
    <w:rsid w:val="00DB411C"/>
    <w:rsid w:val="00DB6D45"/>
    <w:rsid w:val="00DC44BB"/>
    <w:rsid w:val="00DD0803"/>
    <w:rsid w:val="00DE5ADA"/>
    <w:rsid w:val="00DF2DB9"/>
    <w:rsid w:val="00DF30C9"/>
    <w:rsid w:val="00E02A99"/>
    <w:rsid w:val="00E04F9C"/>
    <w:rsid w:val="00E113D4"/>
    <w:rsid w:val="00E2288A"/>
    <w:rsid w:val="00E26F30"/>
    <w:rsid w:val="00E335AF"/>
    <w:rsid w:val="00E35FA7"/>
    <w:rsid w:val="00E36837"/>
    <w:rsid w:val="00E40E9A"/>
    <w:rsid w:val="00E438A6"/>
    <w:rsid w:val="00E474B0"/>
    <w:rsid w:val="00E5771E"/>
    <w:rsid w:val="00E75624"/>
    <w:rsid w:val="00E77ED0"/>
    <w:rsid w:val="00E871FB"/>
    <w:rsid w:val="00EA38FF"/>
    <w:rsid w:val="00EA5243"/>
    <w:rsid w:val="00EA549A"/>
    <w:rsid w:val="00EB16FA"/>
    <w:rsid w:val="00EB798E"/>
    <w:rsid w:val="00EB7E0C"/>
    <w:rsid w:val="00EC755E"/>
    <w:rsid w:val="00ED1968"/>
    <w:rsid w:val="00ED4E4E"/>
    <w:rsid w:val="00EE0B5D"/>
    <w:rsid w:val="00EE45BE"/>
    <w:rsid w:val="00EE6832"/>
    <w:rsid w:val="00EE6B34"/>
    <w:rsid w:val="00EE6FE8"/>
    <w:rsid w:val="00EF35F4"/>
    <w:rsid w:val="00EF47D2"/>
    <w:rsid w:val="00EF4D6D"/>
    <w:rsid w:val="00F042AE"/>
    <w:rsid w:val="00F05902"/>
    <w:rsid w:val="00F10970"/>
    <w:rsid w:val="00F23876"/>
    <w:rsid w:val="00F356FB"/>
    <w:rsid w:val="00F36414"/>
    <w:rsid w:val="00F548CF"/>
    <w:rsid w:val="00F578EF"/>
    <w:rsid w:val="00F6496A"/>
    <w:rsid w:val="00F73ED3"/>
    <w:rsid w:val="00F84784"/>
    <w:rsid w:val="00F901AC"/>
    <w:rsid w:val="00F91011"/>
    <w:rsid w:val="00F97905"/>
    <w:rsid w:val="00FB65CE"/>
    <w:rsid w:val="00FC78F6"/>
    <w:rsid w:val="00FD1F5E"/>
    <w:rsid w:val="00FE359E"/>
    <w:rsid w:val="00FE3DF8"/>
    <w:rsid w:val="00FF22FA"/>
    <w:rsid w:val="00FF53A4"/>
    <w:rsid w:val="00FF713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7A021857"/>
  <w15:chartTrackingRefBased/>
  <w15:docId w15:val="{03B49F60-4AF5-DA47-921B-29DBFE20F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ele-GroteskNor" w:eastAsia="Times New Roman" w:hAnsi="Tele-GroteskNor" w:cs="Times New Roman"/>
        <w:color w:val="000000" w:themeColor="text1"/>
        <w:sz w:val="24"/>
        <w:szCs w:val="24"/>
        <w:lang w:val="de-DE" w:eastAsia="de-DE" w:bidi="ar-SA"/>
      </w:rPr>
    </w:rPrDefault>
    <w:pPrDefault>
      <w:pPr>
        <w:spacing w:line="250"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99"/>
    <w:lsdException w:name="toc 5" w:semiHidden="1" w:uiPriority="99"/>
    <w:lsdException w:name="toc 6" w:semiHidden="1" w:uiPriority="99"/>
    <w:lsdException w:name="toc 7" w:semiHidden="1" w:uiPriority="99"/>
    <w:lsdException w:name="toc 8" w:semiHidden="1" w:uiPriority="99"/>
    <w:lsdException w:name="toc 9" w:semiHidden="1" w:uiPriority="99"/>
    <w:lsdException w:name="Normal Indent" w:semiHidden="1" w:unhideWhenUsed="1"/>
    <w:lsdException w:name="footnote text" w:semiHidden="1" w:unhideWhenUsed="1"/>
    <w:lsdException w:name="annotation text" w:semiHidden="1"/>
    <w:lsdException w:name="index heading" w:semiHidden="1" w:unhideWhenUsed="1"/>
    <w:lsdException w:name="caption" w:semiHidden="1" w:unhideWhenUsed="1" w:qFormat="1"/>
    <w:lsdException w:name="table of figures" w:uiPriority="99"/>
    <w:lsdException w:name="envelope address" w:semiHidden="1" w:unhideWhenUsed="1"/>
    <w:lsdException w:name="envelope return" w:semiHidden="1" w:unhideWhenUsed="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lsdException w:name="Strong" w:semiHidden="1" w:unhideWhenUsed="1" w:qFormat="1"/>
    <w:lsdException w:name="Emphasis" w:semiHidden="1" w:unhideWhenUsed="1" w:qFormat="1"/>
    <w:lsdException w:name="Document Map" w:semiHidden="1"/>
    <w:lsdException w:name="Plain Text" w:semiHidden="1" w:unhideWhenUsed="1"/>
    <w:lsdException w:name="E-mail Signature" w:semiHidden="1" w:unhideWhenUsed="1"/>
    <w:lsdException w:name="Normal (Web)" w:semiHidden="1"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uiPriority w:val="1"/>
    <w:qFormat/>
    <w:rsid w:val="00DC44BB"/>
    <w:pPr>
      <w:spacing w:line="240" w:lineRule="auto"/>
    </w:pPr>
    <w:rPr>
      <w:rFonts w:asciiTheme="minorHAnsi" w:hAnsiTheme="minorHAnsi"/>
      <w:kern w:val="2"/>
    </w:rPr>
  </w:style>
  <w:style w:type="paragraph" w:styleId="berschrift1">
    <w:name w:val="heading 1"/>
    <w:aliases w:val="Kapitel"/>
    <w:next w:val="Standard"/>
    <w:qFormat/>
    <w:rsid w:val="00596111"/>
    <w:pPr>
      <w:keepNext/>
      <w:pageBreakBefore/>
      <w:numPr>
        <w:numId w:val="7"/>
      </w:numPr>
      <w:spacing w:before="120" w:after="600" w:line="240" w:lineRule="auto"/>
      <w:outlineLvl w:val="0"/>
    </w:pPr>
    <w:rPr>
      <w:rFonts w:asciiTheme="majorHAnsi" w:hAnsiTheme="majorHAnsi"/>
      <w:color w:val="E20074" w:themeColor="text2"/>
      <w:kern w:val="2"/>
      <w:sz w:val="40"/>
      <w:szCs w:val="32"/>
    </w:rPr>
  </w:style>
  <w:style w:type="paragraph" w:styleId="berschrift2">
    <w:name w:val="heading 2"/>
    <w:basedOn w:val="Standard"/>
    <w:next w:val="Standard"/>
    <w:qFormat/>
    <w:rsid w:val="005F6EDD"/>
    <w:pPr>
      <w:numPr>
        <w:ilvl w:val="1"/>
        <w:numId w:val="7"/>
      </w:numPr>
      <w:spacing w:before="600" w:after="300"/>
      <w:outlineLvl w:val="1"/>
    </w:pPr>
    <w:rPr>
      <w:sz w:val="28"/>
      <w:szCs w:val="28"/>
    </w:rPr>
  </w:style>
  <w:style w:type="paragraph" w:styleId="berschrift3">
    <w:name w:val="heading 3"/>
    <w:basedOn w:val="berschrift2"/>
    <w:next w:val="Standard"/>
    <w:qFormat/>
    <w:rsid w:val="005F6EDD"/>
    <w:pPr>
      <w:numPr>
        <w:ilvl w:val="2"/>
      </w:numPr>
      <w:outlineLvl w:val="2"/>
    </w:pPr>
    <w:rPr>
      <w:szCs w:val="26"/>
    </w:rPr>
  </w:style>
  <w:style w:type="paragraph" w:styleId="berschrift4">
    <w:name w:val="heading 4"/>
    <w:basedOn w:val="berschrift2"/>
    <w:next w:val="Standard"/>
    <w:qFormat/>
    <w:rsid w:val="008B5B2A"/>
    <w:pPr>
      <w:numPr>
        <w:ilvl w:val="3"/>
      </w:numPr>
      <w:outlineLvl w:val="3"/>
    </w:pPr>
  </w:style>
  <w:style w:type="paragraph" w:styleId="berschrift5">
    <w:name w:val="heading 5"/>
    <w:basedOn w:val="Standard"/>
    <w:next w:val="Standard"/>
    <w:link w:val="berschrift5Zchn"/>
    <w:semiHidden/>
    <w:qFormat/>
    <w:rsid w:val="00F10970"/>
    <w:pPr>
      <w:keepNext/>
      <w:keepLines/>
      <w:numPr>
        <w:ilvl w:val="4"/>
        <w:numId w:val="7"/>
      </w:numPr>
      <w:spacing w:before="40"/>
      <w:outlineLvl w:val="4"/>
    </w:pPr>
    <w:rPr>
      <w:rFonts w:asciiTheme="majorHAnsi" w:eastAsiaTheme="majorEastAsia" w:hAnsiTheme="majorHAnsi" w:cstheme="majorBidi"/>
      <w:color w:val="258A82" w:themeColor="accent1" w:themeShade="BF"/>
    </w:rPr>
  </w:style>
  <w:style w:type="paragraph" w:styleId="berschrift6">
    <w:name w:val="heading 6"/>
    <w:basedOn w:val="Standard"/>
    <w:next w:val="Standard"/>
    <w:link w:val="berschrift6Zchn"/>
    <w:semiHidden/>
    <w:qFormat/>
    <w:rsid w:val="00F10970"/>
    <w:pPr>
      <w:keepNext/>
      <w:keepLines/>
      <w:numPr>
        <w:ilvl w:val="5"/>
        <w:numId w:val="7"/>
      </w:numPr>
      <w:spacing w:before="40"/>
      <w:outlineLvl w:val="5"/>
    </w:pPr>
    <w:rPr>
      <w:rFonts w:asciiTheme="majorHAnsi" w:eastAsiaTheme="majorEastAsia" w:hAnsiTheme="majorHAnsi" w:cstheme="majorBidi"/>
      <w:color w:val="195C57" w:themeColor="accent1" w:themeShade="7F"/>
    </w:rPr>
  </w:style>
  <w:style w:type="paragraph" w:styleId="berschrift7">
    <w:name w:val="heading 7"/>
    <w:basedOn w:val="Standard"/>
    <w:next w:val="Standard"/>
    <w:link w:val="berschrift7Zchn"/>
    <w:semiHidden/>
    <w:qFormat/>
    <w:rsid w:val="00F10970"/>
    <w:pPr>
      <w:keepNext/>
      <w:keepLines/>
      <w:numPr>
        <w:ilvl w:val="6"/>
        <w:numId w:val="7"/>
      </w:numPr>
      <w:spacing w:before="40"/>
      <w:outlineLvl w:val="6"/>
    </w:pPr>
    <w:rPr>
      <w:rFonts w:asciiTheme="majorHAnsi" w:eastAsiaTheme="majorEastAsia" w:hAnsiTheme="majorHAnsi" w:cstheme="majorBidi"/>
      <w:i/>
      <w:iCs/>
      <w:color w:val="195C57" w:themeColor="accent1" w:themeShade="7F"/>
    </w:rPr>
  </w:style>
  <w:style w:type="paragraph" w:styleId="berschrift8">
    <w:name w:val="heading 8"/>
    <w:basedOn w:val="Standard"/>
    <w:next w:val="Standard"/>
    <w:link w:val="berschrift8Zchn"/>
    <w:semiHidden/>
    <w:qFormat/>
    <w:rsid w:val="00F10970"/>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semiHidden/>
    <w:qFormat/>
    <w:rsid w:val="00F10970"/>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aliases w:val="Tabelle Telekom Zahl"/>
    <w:basedOn w:val="NormaleTabelle"/>
    <w:rsid w:val="005C32EE"/>
    <w:pPr>
      <w:spacing w:line="227" w:lineRule="exact"/>
      <w:jc w:val="right"/>
    </w:pPr>
    <w:rPr>
      <w:sz w:val="16"/>
    </w:rPr>
    <w:tblPr>
      <w:tblBorders>
        <w:top w:val="single" w:sz="4" w:space="0" w:color="auto"/>
        <w:bottom w:val="single" w:sz="2" w:space="0" w:color="666666"/>
        <w:insideH w:val="single" w:sz="2" w:space="0" w:color="666666"/>
      </w:tblBorders>
      <w:tblCellMar>
        <w:top w:w="28" w:type="dxa"/>
        <w:left w:w="0" w:type="dxa"/>
        <w:bottom w:w="28" w:type="dxa"/>
        <w:right w:w="0" w:type="dxa"/>
      </w:tblCellMar>
    </w:tblPr>
    <w:tblStylePr w:type="firstRow">
      <w:rPr>
        <w:rFonts w:asciiTheme="majorHAnsi" w:hAnsiTheme="majorHAnsi"/>
        <w:b w:val="0"/>
        <w:color w:val="E20074" w:themeColor="text2"/>
        <w:sz w:val="16"/>
      </w:rPr>
      <w:tblPr/>
      <w:tcPr>
        <w:tcBorders>
          <w:top w:val="nil"/>
          <w:left w:val="nil"/>
          <w:bottom w:val="nil"/>
          <w:right w:val="nil"/>
          <w:insideH w:val="nil"/>
          <w:insideV w:val="nil"/>
          <w:tl2br w:val="nil"/>
          <w:tr2bl w:val="nil"/>
        </w:tcBorders>
      </w:tcPr>
    </w:tblStylePr>
    <w:tblStylePr w:type="firstCol">
      <w:pPr>
        <w:jc w:val="left"/>
      </w:pPr>
    </w:tblStylePr>
  </w:style>
  <w:style w:type="paragraph" w:styleId="Funotentext">
    <w:name w:val="footnote text"/>
    <w:basedOn w:val="Standard"/>
    <w:link w:val="FunotentextZchn"/>
    <w:uiPriority w:val="6"/>
    <w:rsid w:val="00551C0C"/>
    <w:rPr>
      <w:sz w:val="20"/>
      <w:szCs w:val="20"/>
    </w:rPr>
  </w:style>
  <w:style w:type="paragraph" w:customStyle="1" w:styleId="Zitate">
    <w:name w:val="Zitate"/>
    <w:basedOn w:val="Standard"/>
    <w:uiPriority w:val="3"/>
    <w:qFormat/>
    <w:rsid w:val="00DC44BB"/>
    <w:rPr>
      <w:color w:val="E20074" w:themeColor="text2"/>
    </w:rPr>
  </w:style>
  <w:style w:type="paragraph" w:customStyle="1" w:styleId="FlietextAbstanddavor">
    <w:name w:val="Fließtext Abstand davor"/>
    <w:basedOn w:val="Standard"/>
    <w:semiHidden/>
    <w:qFormat/>
    <w:rsid w:val="002D391C"/>
    <w:pPr>
      <w:spacing w:before="300"/>
    </w:pPr>
  </w:style>
  <w:style w:type="paragraph" w:customStyle="1" w:styleId="ListemitBullet1">
    <w:name w:val="Liste mit Bullet 1"/>
    <w:basedOn w:val="Standard"/>
    <w:next w:val="ListemitBullet1Fortsetzung"/>
    <w:uiPriority w:val="2"/>
    <w:qFormat/>
    <w:rsid w:val="006261B1"/>
    <w:pPr>
      <w:numPr>
        <w:numId w:val="11"/>
      </w:numPr>
      <w:tabs>
        <w:tab w:val="left" w:pos="340"/>
      </w:tabs>
      <w:spacing w:before="120"/>
    </w:pPr>
  </w:style>
  <w:style w:type="paragraph" w:customStyle="1" w:styleId="Listesort1">
    <w:name w:val="Liste sort 1"/>
    <w:basedOn w:val="ListemitBullet1"/>
    <w:uiPriority w:val="2"/>
    <w:qFormat/>
    <w:rsid w:val="006261B1"/>
    <w:pPr>
      <w:numPr>
        <w:numId w:val="8"/>
      </w:numPr>
    </w:pPr>
  </w:style>
  <w:style w:type="paragraph" w:customStyle="1" w:styleId="Listesort2">
    <w:name w:val="Liste sort 2"/>
    <w:basedOn w:val="Listesort1"/>
    <w:uiPriority w:val="2"/>
    <w:rsid w:val="006261B1"/>
    <w:pPr>
      <w:numPr>
        <w:ilvl w:val="1"/>
      </w:numPr>
    </w:pPr>
  </w:style>
  <w:style w:type="character" w:customStyle="1" w:styleId="fett">
    <w:name w:val="fett"/>
    <w:uiPriority w:val="2"/>
    <w:qFormat/>
    <w:rsid w:val="0099427C"/>
    <w:rPr>
      <w:rFonts w:asciiTheme="majorHAnsi" w:hAnsiTheme="majorHAnsi"/>
      <w:b/>
    </w:rPr>
  </w:style>
  <w:style w:type="table" w:customStyle="1" w:styleId="TelekomTabelleTest">
    <w:name w:val="Telekom Tabelle Test"/>
    <w:basedOn w:val="NormaleTabelle"/>
    <w:uiPriority w:val="99"/>
    <w:rsid w:val="005C32EE"/>
    <w:pPr>
      <w:spacing w:line="227" w:lineRule="exact"/>
    </w:pPr>
    <w:rPr>
      <w:sz w:val="16"/>
    </w:rPr>
    <w:tblPr>
      <w:tblBorders>
        <w:bottom w:val="single" w:sz="2" w:space="0" w:color="515151" w:themeColor="background2" w:themeShade="80"/>
        <w:insideH w:val="single" w:sz="2" w:space="0" w:color="515151" w:themeColor="background2" w:themeShade="80"/>
      </w:tblBorders>
    </w:tblPr>
    <w:tcPr>
      <w:tcMar>
        <w:top w:w="28" w:type="dxa"/>
        <w:left w:w="0" w:type="dxa"/>
        <w:bottom w:w="28" w:type="dxa"/>
        <w:right w:w="0" w:type="dxa"/>
      </w:tcMar>
    </w:tcPr>
    <w:tblStylePr w:type="firstRow">
      <w:rPr>
        <w:rFonts w:asciiTheme="majorHAnsi" w:hAnsiTheme="majorHAnsi"/>
        <w:color w:val="E20074" w:themeColor="text2"/>
        <w:sz w:val="16"/>
      </w:rPr>
      <w:tblPr/>
      <w:tcPr>
        <w:tcBorders>
          <w:top w:val="nil"/>
          <w:left w:val="nil"/>
          <w:bottom w:val="nil"/>
          <w:right w:val="nil"/>
          <w:insideH w:val="nil"/>
          <w:insideV w:val="nil"/>
          <w:tl2br w:val="nil"/>
          <w:tr2bl w:val="nil"/>
        </w:tcBorders>
      </w:tcPr>
    </w:tblStylePr>
  </w:style>
  <w:style w:type="paragraph" w:customStyle="1" w:styleId="Kapitel-Thema">
    <w:name w:val="Kapitel-Thema"/>
    <w:semiHidden/>
    <w:rsid w:val="00F0540C"/>
    <w:rPr>
      <w:sz w:val="19"/>
    </w:rPr>
  </w:style>
  <w:style w:type="paragraph" w:styleId="Kopfzeile">
    <w:name w:val="header"/>
    <w:basedOn w:val="Standard"/>
    <w:uiPriority w:val="11"/>
    <w:unhideWhenUsed/>
    <w:rsid w:val="00826FA0"/>
    <w:pPr>
      <w:tabs>
        <w:tab w:val="center" w:pos="4536"/>
        <w:tab w:val="right" w:pos="9072"/>
      </w:tabs>
    </w:pPr>
    <w:rPr>
      <w:sz w:val="20"/>
    </w:rPr>
  </w:style>
  <w:style w:type="paragraph" w:styleId="Fuzeile">
    <w:name w:val="footer"/>
    <w:basedOn w:val="Standard"/>
    <w:uiPriority w:val="12"/>
    <w:unhideWhenUsed/>
    <w:rsid w:val="005D207D"/>
    <w:pPr>
      <w:tabs>
        <w:tab w:val="center" w:pos="5670"/>
        <w:tab w:val="right" w:pos="9497"/>
      </w:tabs>
    </w:pPr>
    <w:rPr>
      <w:sz w:val="20"/>
    </w:rPr>
  </w:style>
  <w:style w:type="paragraph" w:customStyle="1" w:styleId="ObjektAbbildungen">
    <w:name w:val="Objekt Abbildungen"/>
    <w:basedOn w:val="Standard"/>
    <w:next w:val="Standard"/>
    <w:uiPriority w:val="5"/>
    <w:rsid w:val="00C36CED"/>
    <w:pPr>
      <w:keepNext/>
      <w:spacing w:before="300"/>
    </w:pPr>
  </w:style>
  <w:style w:type="paragraph" w:styleId="Abbildungsverzeichnis">
    <w:name w:val="table of figures"/>
    <w:basedOn w:val="FlietextAbstanddavor"/>
    <w:next w:val="Standard"/>
    <w:uiPriority w:val="99"/>
    <w:unhideWhenUsed/>
    <w:rsid w:val="00725D08"/>
    <w:pPr>
      <w:tabs>
        <w:tab w:val="left" w:pos="1474"/>
        <w:tab w:val="right" w:leader="dot" w:pos="9497"/>
      </w:tabs>
      <w:ind w:left="1474" w:hanging="1474"/>
    </w:pPr>
  </w:style>
  <w:style w:type="paragraph" w:styleId="Verzeichnis1">
    <w:name w:val="toc 1"/>
    <w:basedOn w:val="Standard"/>
    <w:next w:val="Fuzeile"/>
    <w:autoRedefine/>
    <w:uiPriority w:val="39"/>
    <w:unhideWhenUsed/>
    <w:rsid w:val="003B0EA3"/>
    <w:pPr>
      <w:tabs>
        <w:tab w:val="left" w:pos="340"/>
        <w:tab w:val="right" w:leader="dot" w:pos="9497"/>
      </w:tabs>
      <w:spacing w:before="300"/>
      <w:ind w:left="340" w:hanging="340"/>
    </w:pPr>
    <w:rPr>
      <w:noProof/>
    </w:rPr>
  </w:style>
  <w:style w:type="paragraph" w:styleId="Verzeichnis2">
    <w:name w:val="toc 2"/>
    <w:basedOn w:val="Verzeichnis1"/>
    <w:next w:val="Standard"/>
    <w:autoRedefine/>
    <w:uiPriority w:val="39"/>
    <w:unhideWhenUsed/>
    <w:rsid w:val="003B0EA3"/>
    <w:pPr>
      <w:tabs>
        <w:tab w:val="clear" w:pos="340"/>
        <w:tab w:val="left" w:pos="851"/>
      </w:tabs>
      <w:spacing w:before="120"/>
      <w:ind w:left="907" w:hanging="567"/>
    </w:pPr>
    <w:rPr>
      <w:rFonts w:eastAsiaTheme="minorEastAsia" w:cstheme="minorBidi"/>
      <w:szCs w:val="22"/>
    </w:rPr>
  </w:style>
  <w:style w:type="paragraph" w:styleId="Verzeichnis3">
    <w:name w:val="toc 3"/>
    <w:basedOn w:val="Verzeichnis1"/>
    <w:next w:val="Standard"/>
    <w:autoRedefine/>
    <w:uiPriority w:val="39"/>
    <w:unhideWhenUsed/>
    <w:rsid w:val="003B0EA3"/>
    <w:pPr>
      <w:tabs>
        <w:tab w:val="clear" w:pos="340"/>
        <w:tab w:val="left" w:pos="1474"/>
      </w:tabs>
      <w:spacing w:before="120"/>
      <w:ind w:left="1475" w:hanging="624"/>
    </w:pPr>
  </w:style>
  <w:style w:type="numbering" w:styleId="1ai">
    <w:name w:val="Outline List 1"/>
    <w:basedOn w:val="KeineListe"/>
    <w:rsid w:val="001D6029"/>
    <w:pPr>
      <w:numPr>
        <w:numId w:val="3"/>
      </w:numPr>
    </w:pPr>
  </w:style>
  <w:style w:type="character" w:styleId="Seitenzahl">
    <w:name w:val="page number"/>
    <w:basedOn w:val="Absatz-Standardschriftart"/>
    <w:semiHidden/>
    <w:rsid w:val="0062350E"/>
    <w:rPr>
      <w:rFonts w:ascii="Tele-GroteskNor" w:hAnsi="Tele-GroteskNor"/>
      <w:color w:val="000000" w:themeColor="text1"/>
      <w:sz w:val="24"/>
    </w:rPr>
  </w:style>
  <w:style w:type="character" w:styleId="Hyperlink">
    <w:name w:val="Hyperlink"/>
    <w:basedOn w:val="Absatz-Standardschriftart"/>
    <w:uiPriority w:val="99"/>
    <w:unhideWhenUsed/>
    <w:rsid w:val="00D66261"/>
    <w:rPr>
      <w:rFonts w:asciiTheme="minorHAnsi" w:hAnsiTheme="minorHAnsi"/>
      <w:color w:val="E20074" w:themeColor="text2"/>
      <w:u w:val="single"/>
    </w:rPr>
  </w:style>
  <w:style w:type="character" w:customStyle="1" w:styleId="berschrift5Zchn">
    <w:name w:val="Überschrift 5 Zchn"/>
    <w:basedOn w:val="Absatz-Standardschriftart"/>
    <w:link w:val="berschrift5"/>
    <w:semiHidden/>
    <w:rsid w:val="00CA462C"/>
    <w:rPr>
      <w:rFonts w:asciiTheme="majorHAnsi" w:eastAsiaTheme="majorEastAsia" w:hAnsiTheme="majorHAnsi" w:cstheme="majorBidi"/>
      <w:color w:val="258A82" w:themeColor="accent1" w:themeShade="BF"/>
      <w:sz w:val="24"/>
      <w:szCs w:val="24"/>
    </w:rPr>
  </w:style>
  <w:style w:type="character" w:customStyle="1" w:styleId="berschrift6Zchn">
    <w:name w:val="Überschrift 6 Zchn"/>
    <w:basedOn w:val="Absatz-Standardschriftart"/>
    <w:link w:val="berschrift6"/>
    <w:semiHidden/>
    <w:rsid w:val="00CA462C"/>
    <w:rPr>
      <w:rFonts w:asciiTheme="majorHAnsi" w:eastAsiaTheme="majorEastAsia" w:hAnsiTheme="majorHAnsi" w:cstheme="majorBidi"/>
      <w:color w:val="195C57" w:themeColor="accent1" w:themeShade="7F"/>
      <w:sz w:val="24"/>
      <w:szCs w:val="24"/>
    </w:rPr>
  </w:style>
  <w:style w:type="character" w:customStyle="1" w:styleId="berschrift7Zchn">
    <w:name w:val="Überschrift 7 Zchn"/>
    <w:basedOn w:val="Absatz-Standardschriftart"/>
    <w:link w:val="berschrift7"/>
    <w:semiHidden/>
    <w:rsid w:val="00CA462C"/>
    <w:rPr>
      <w:rFonts w:asciiTheme="majorHAnsi" w:eastAsiaTheme="majorEastAsia" w:hAnsiTheme="majorHAnsi" w:cstheme="majorBidi"/>
      <w:i/>
      <w:iCs/>
      <w:color w:val="195C57" w:themeColor="accent1" w:themeShade="7F"/>
      <w:sz w:val="24"/>
      <w:szCs w:val="24"/>
    </w:rPr>
  </w:style>
  <w:style w:type="character" w:customStyle="1" w:styleId="berschrift8Zchn">
    <w:name w:val="Überschrift 8 Zchn"/>
    <w:basedOn w:val="Absatz-Standardschriftart"/>
    <w:link w:val="berschrift8"/>
    <w:semiHidden/>
    <w:rsid w:val="00CA462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semiHidden/>
    <w:rsid w:val="00CA462C"/>
    <w:rPr>
      <w:rFonts w:asciiTheme="majorHAnsi" w:eastAsiaTheme="majorEastAsia" w:hAnsiTheme="majorHAnsi" w:cstheme="majorBidi"/>
      <w:i/>
      <w:iCs/>
      <w:color w:val="272727" w:themeColor="text1" w:themeTint="D8"/>
      <w:sz w:val="21"/>
      <w:szCs w:val="21"/>
    </w:rPr>
  </w:style>
  <w:style w:type="paragraph" w:customStyle="1" w:styleId="Listesort3">
    <w:name w:val="Liste sort 3"/>
    <w:basedOn w:val="Listesort1"/>
    <w:uiPriority w:val="2"/>
    <w:rsid w:val="006261B1"/>
    <w:pPr>
      <w:numPr>
        <w:ilvl w:val="2"/>
      </w:numPr>
      <w:ind w:left="1020" w:hanging="340"/>
    </w:pPr>
  </w:style>
  <w:style w:type="paragraph" w:customStyle="1" w:styleId="Listesort4">
    <w:name w:val="Liste sort 4"/>
    <w:basedOn w:val="Listesort1"/>
    <w:uiPriority w:val="2"/>
    <w:rsid w:val="006261B1"/>
    <w:pPr>
      <w:numPr>
        <w:ilvl w:val="3"/>
      </w:numPr>
      <w:ind w:left="1475" w:hanging="454"/>
    </w:pPr>
  </w:style>
  <w:style w:type="paragraph" w:customStyle="1" w:styleId="Listesort5">
    <w:name w:val="Liste sort 5"/>
    <w:basedOn w:val="Listesort1"/>
    <w:uiPriority w:val="2"/>
    <w:rsid w:val="006261B1"/>
    <w:pPr>
      <w:numPr>
        <w:ilvl w:val="4"/>
      </w:numPr>
    </w:pPr>
  </w:style>
  <w:style w:type="paragraph" w:customStyle="1" w:styleId="Listesort1Fortsetzung">
    <w:name w:val="Liste sort 1 Fortsetzung"/>
    <w:basedOn w:val="Standard"/>
    <w:uiPriority w:val="2"/>
    <w:rsid w:val="0074276C"/>
    <w:pPr>
      <w:spacing w:before="120"/>
      <w:ind w:left="340"/>
    </w:pPr>
  </w:style>
  <w:style w:type="paragraph" w:customStyle="1" w:styleId="Listesort2Fortsetzung">
    <w:name w:val="Liste sort 2 Fortsetzung"/>
    <w:basedOn w:val="Listesort1Fortsetzung"/>
    <w:uiPriority w:val="2"/>
    <w:rsid w:val="00E75624"/>
    <w:pPr>
      <w:ind w:left="680"/>
    </w:pPr>
  </w:style>
  <w:style w:type="paragraph" w:customStyle="1" w:styleId="Listesort3Fortsetzung">
    <w:name w:val="Liste sort 3 Fortsetzung"/>
    <w:basedOn w:val="Listesort1Fortsetzung"/>
    <w:uiPriority w:val="2"/>
    <w:rsid w:val="00C26586"/>
    <w:pPr>
      <w:ind w:left="1021"/>
    </w:pPr>
  </w:style>
  <w:style w:type="paragraph" w:customStyle="1" w:styleId="Listesort4Fortsetzung">
    <w:name w:val="Liste sort 4 Fortsetzung"/>
    <w:basedOn w:val="Listesort1Fortsetzung"/>
    <w:uiPriority w:val="2"/>
    <w:rsid w:val="00374B4D"/>
    <w:pPr>
      <w:ind w:left="1474"/>
    </w:pPr>
  </w:style>
  <w:style w:type="paragraph" w:customStyle="1" w:styleId="Listesort5Fortsetzung">
    <w:name w:val="Liste sort 5 Fortsetzung"/>
    <w:basedOn w:val="Listesort1Fortsetzung"/>
    <w:uiPriority w:val="2"/>
    <w:rsid w:val="00374B4D"/>
    <w:pPr>
      <w:ind w:left="1871"/>
    </w:pPr>
  </w:style>
  <w:style w:type="paragraph" w:customStyle="1" w:styleId="ListemitBullet1Fortsetzung">
    <w:name w:val="Liste mit Bullet 1 Fortsetzung"/>
    <w:basedOn w:val="ListemitBullet1"/>
    <w:uiPriority w:val="2"/>
    <w:rsid w:val="0074276C"/>
    <w:pPr>
      <w:numPr>
        <w:numId w:val="0"/>
      </w:numPr>
      <w:ind w:left="340"/>
    </w:pPr>
  </w:style>
  <w:style w:type="paragraph" w:customStyle="1" w:styleId="ListemitBullet2Fortsetzung">
    <w:name w:val="Liste mit Bullet 2 Fortsetzung"/>
    <w:basedOn w:val="ListemitBullet1Fortsetzung"/>
    <w:uiPriority w:val="2"/>
    <w:rsid w:val="00293D32"/>
    <w:pPr>
      <w:ind w:left="680"/>
    </w:pPr>
  </w:style>
  <w:style w:type="paragraph" w:customStyle="1" w:styleId="ListemitBullet3Fortsetzung">
    <w:name w:val="Liste mit Bullet 3 Fortsetzung"/>
    <w:basedOn w:val="ListemitBullet1Fortsetzung"/>
    <w:uiPriority w:val="2"/>
    <w:rsid w:val="00293D32"/>
    <w:pPr>
      <w:ind w:left="1021"/>
    </w:pPr>
  </w:style>
  <w:style w:type="paragraph" w:customStyle="1" w:styleId="ListemitBullet4Fortsetzung">
    <w:name w:val="Liste mit Bullet 4 Fortsetzung"/>
    <w:basedOn w:val="ListemitBullet1Fortsetzung"/>
    <w:uiPriority w:val="2"/>
    <w:rsid w:val="00293D32"/>
    <w:pPr>
      <w:ind w:left="1361"/>
    </w:pPr>
  </w:style>
  <w:style w:type="paragraph" w:customStyle="1" w:styleId="ListemitBullet5Fortsetzung">
    <w:name w:val="Liste mit Bullet 5 Fortsetzung"/>
    <w:basedOn w:val="ListemitBullet1Fortsetzung"/>
    <w:uiPriority w:val="2"/>
    <w:rsid w:val="0074276C"/>
    <w:pPr>
      <w:ind w:left="1701"/>
    </w:pPr>
  </w:style>
  <w:style w:type="paragraph" w:styleId="Beschriftung">
    <w:name w:val="caption"/>
    <w:basedOn w:val="Standard"/>
    <w:next w:val="Standard"/>
    <w:uiPriority w:val="5"/>
    <w:qFormat/>
    <w:rsid w:val="00C36CED"/>
    <w:pPr>
      <w:tabs>
        <w:tab w:val="left" w:pos="851"/>
      </w:tabs>
      <w:spacing w:before="160" w:after="400"/>
    </w:pPr>
    <w:rPr>
      <w:iCs/>
      <w:sz w:val="16"/>
      <w:szCs w:val="20"/>
    </w:rPr>
  </w:style>
  <w:style w:type="table" w:styleId="Gitternetztabelle1hellAkzent1">
    <w:name w:val="Grid Table 1 Light Accent 1"/>
    <w:basedOn w:val="NormaleTabelle"/>
    <w:uiPriority w:val="46"/>
    <w:rsid w:val="00D3735F"/>
    <w:tblPr>
      <w:tblStyleRowBandSize w:val="1"/>
      <w:tblStyleColBandSize w:val="1"/>
      <w:tblBorders>
        <w:top w:val="single" w:sz="4" w:space="0" w:color="A8E7E2" w:themeColor="accent1" w:themeTint="66"/>
        <w:left w:val="single" w:sz="4" w:space="0" w:color="A8E7E2" w:themeColor="accent1" w:themeTint="66"/>
        <w:bottom w:val="single" w:sz="4" w:space="0" w:color="A8E7E2" w:themeColor="accent1" w:themeTint="66"/>
        <w:right w:val="single" w:sz="4" w:space="0" w:color="A8E7E2" w:themeColor="accent1" w:themeTint="66"/>
        <w:insideH w:val="single" w:sz="4" w:space="0" w:color="A8E7E2" w:themeColor="accent1" w:themeTint="66"/>
        <w:insideV w:val="single" w:sz="4" w:space="0" w:color="A8E7E2" w:themeColor="accent1" w:themeTint="66"/>
      </w:tblBorders>
    </w:tblPr>
    <w:tblStylePr w:type="firstRow">
      <w:rPr>
        <w:b/>
        <w:bCs/>
      </w:rPr>
      <w:tblPr/>
      <w:tcPr>
        <w:tcBorders>
          <w:bottom w:val="single" w:sz="12" w:space="0" w:color="7DDCD4" w:themeColor="accent1" w:themeTint="99"/>
        </w:tcBorders>
      </w:tcPr>
    </w:tblStylePr>
    <w:tblStylePr w:type="lastRow">
      <w:rPr>
        <w:b/>
        <w:bCs/>
      </w:rPr>
      <w:tblPr/>
      <w:tcPr>
        <w:tcBorders>
          <w:top w:val="double" w:sz="2" w:space="0" w:color="7DDCD4"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3036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30366D"/>
    <w:tblPr>
      <w:tblStyleRowBandSize w:val="1"/>
      <w:tblStyleColBandSize w:val="1"/>
      <w:tblBorders>
        <w:top w:val="single" w:sz="4" w:space="0" w:color="F7EAE5" w:themeColor="accent3" w:themeTint="66"/>
        <w:left w:val="single" w:sz="4" w:space="0" w:color="F7EAE5" w:themeColor="accent3" w:themeTint="66"/>
        <w:bottom w:val="single" w:sz="4" w:space="0" w:color="F7EAE5" w:themeColor="accent3" w:themeTint="66"/>
        <w:right w:val="single" w:sz="4" w:space="0" w:color="F7EAE5" w:themeColor="accent3" w:themeTint="66"/>
        <w:insideH w:val="single" w:sz="4" w:space="0" w:color="F7EAE5" w:themeColor="accent3" w:themeTint="66"/>
        <w:insideV w:val="single" w:sz="4" w:space="0" w:color="F7EAE5" w:themeColor="accent3" w:themeTint="66"/>
      </w:tblBorders>
    </w:tblPr>
    <w:tblStylePr w:type="firstRow">
      <w:rPr>
        <w:b/>
        <w:bCs/>
      </w:rPr>
      <w:tblPr/>
      <w:tcPr>
        <w:tcBorders>
          <w:bottom w:val="single" w:sz="12" w:space="0" w:color="F3E0D8" w:themeColor="accent3" w:themeTint="99"/>
        </w:tcBorders>
      </w:tcPr>
    </w:tblStylePr>
    <w:tblStylePr w:type="lastRow">
      <w:rPr>
        <w:b/>
        <w:bCs/>
      </w:rPr>
      <w:tblPr/>
      <w:tcPr>
        <w:tcBorders>
          <w:top w:val="double" w:sz="2" w:space="0" w:color="F3E0D8" w:themeColor="accent3"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3036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3036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el">
    <w:name w:val="Title"/>
    <w:basedOn w:val="Standard"/>
    <w:next w:val="Standard"/>
    <w:link w:val="TitelZchn"/>
    <w:semiHidden/>
    <w:unhideWhenUsed/>
    <w:qFormat/>
    <w:rsid w:val="005C32EE"/>
    <w:pPr>
      <w:spacing w:line="216" w:lineRule="auto"/>
      <w:contextualSpacing/>
    </w:pPr>
    <w:rPr>
      <w:rFonts w:asciiTheme="majorHAnsi" w:eastAsiaTheme="majorEastAsia" w:hAnsiTheme="majorHAnsi" w:cstheme="majorBidi"/>
      <w:caps/>
      <w:color w:val="FFFFFF" w:themeColor="background1"/>
      <w:kern w:val="28"/>
      <w:sz w:val="60"/>
      <w:szCs w:val="56"/>
    </w:rPr>
  </w:style>
  <w:style w:type="character" w:customStyle="1" w:styleId="TitelZchn">
    <w:name w:val="Titel Zchn"/>
    <w:basedOn w:val="Absatz-Standardschriftart"/>
    <w:link w:val="Titel"/>
    <w:semiHidden/>
    <w:rsid w:val="005C32EE"/>
    <w:rPr>
      <w:rFonts w:asciiTheme="majorHAnsi" w:eastAsiaTheme="majorEastAsia" w:hAnsiTheme="majorHAnsi" w:cstheme="majorBidi"/>
      <w:caps/>
      <w:color w:val="FFFFFF" w:themeColor="background1"/>
      <w:kern w:val="28"/>
      <w:sz w:val="60"/>
      <w:szCs w:val="56"/>
    </w:rPr>
  </w:style>
  <w:style w:type="paragraph" w:styleId="Untertitel">
    <w:name w:val="Subtitle"/>
    <w:basedOn w:val="Titel"/>
    <w:next w:val="Standard"/>
    <w:link w:val="UntertitelZchn"/>
    <w:semiHidden/>
    <w:unhideWhenUsed/>
    <w:qFormat/>
    <w:rsid w:val="005C32EE"/>
    <w:pPr>
      <w:numPr>
        <w:ilvl w:val="1"/>
      </w:numPr>
      <w:spacing w:after="160"/>
    </w:pPr>
    <w:rPr>
      <w:rFonts w:asciiTheme="minorHAnsi" w:eastAsiaTheme="minorEastAsia" w:hAnsiTheme="minorHAnsi" w:cstheme="minorBidi"/>
      <w:szCs w:val="22"/>
    </w:rPr>
  </w:style>
  <w:style w:type="character" w:customStyle="1" w:styleId="UntertitelZchn">
    <w:name w:val="Untertitel Zchn"/>
    <w:basedOn w:val="Absatz-Standardschriftart"/>
    <w:link w:val="Untertitel"/>
    <w:semiHidden/>
    <w:rsid w:val="005C32EE"/>
    <w:rPr>
      <w:rFonts w:asciiTheme="minorHAnsi" w:eastAsiaTheme="minorEastAsia" w:hAnsiTheme="minorHAnsi" w:cstheme="minorBidi"/>
      <w:caps/>
      <w:color w:val="FFFFFF" w:themeColor="background1"/>
      <w:kern w:val="28"/>
      <w:sz w:val="60"/>
      <w:szCs w:val="22"/>
    </w:rPr>
  </w:style>
  <w:style w:type="character" w:styleId="BesuchterLink">
    <w:name w:val="FollowedHyperlink"/>
    <w:basedOn w:val="Hyperlink"/>
    <w:uiPriority w:val="16"/>
    <w:rsid w:val="005F6EDD"/>
    <w:rPr>
      <w:rFonts w:asciiTheme="minorHAnsi" w:hAnsiTheme="minorHAnsi"/>
      <w:color w:val="00739F" w:themeColor="followedHyperlink"/>
      <w:u w:val="single"/>
    </w:rPr>
  </w:style>
  <w:style w:type="paragraph" w:customStyle="1" w:styleId="TitelVersionStandStatus">
    <w:name w:val="Titel Version Stand Status"/>
    <w:basedOn w:val="Standard"/>
    <w:link w:val="TitelVersionStandStatusZchn"/>
    <w:semiHidden/>
    <w:qFormat/>
    <w:rsid w:val="009B01A9"/>
    <w:pPr>
      <w:tabs>
        <w:tab w:val="left" w:pos="851"/>
      </w:tabs>
    </w:pPr>
    <w:rPr>
      <w:color w:val="FFFFFF" w:themeColor="background1"/>
      <w:sz w:val="28"/>
    </w:rPr>
  </w:style>
  <w:style w:type="character" w:customStyle="1" w:styleId="TitelVersionStandStatusZchn">
    <w:name w:val="Titel Version Stand Status Zchn"/>
    <w:basedOn w:val="Absatz-Standardschriftart"/>
    <w:link w:val="TitelVersionStandStatus"/>
    <w:semiHidden/>
    <w:rsid w:val="00CA462C"/>
    <w:rPr>
      <w:rFonts w:ascii="Tele-GroteskNor" w:hAnsi="Tele-GroteskNor"/>
      <w:color w:val="FFFFFF" w:themeColor="background1"/>
      <w:sz w:val="28"/>
      <w:szCs w:val="24"/>
    </w:rPr>
  </w:style>
  <w:style w:type="character" w:styleId="Platzhaltertext">
    <w:name w:val="Placeholder Text"/>
    <w:basedOn w:val="Absatz-Standardschriftart"/>
    <w:uiPriority w:val="99"/>
    <w:semiHidden/>
    <w:rsid w:val="006414D0"/>
    <w:rPr>
      <w:color w:val="808080"/>
    </w:rPr>
  </w:style>
  <w:style w:type="paragraph" w:customStyle="1" w:styleId="VerzeichnisimIHV">
    <w:name w:val="Verzeichnis im IHV"/>
    <w:uiPriority w:val="7"/>
    <w:qFormat/>
    <w:rsid w:val="00596111"/>
    <w:pPr>
      <w:spacing w:before="120" w:after="600" w:line="199" w:lineRule="auto"/>
      <w:outlineLvl w:val="0"/>
    </w:pPr>
    <w:rPr>
      <w:rFonts w:asciiTheme="majorHAnsi" w:hAnsiTheme="majorHAnsi"/>
      <w:color w:val="E20074" w:themeColor="text2"/>
      <w:kern w:val="2"/>
      <w:sz w:val="40"/>
      <w:szCs w:val="32"/>
    </w:rPr>
  </w:style>
  <w:style w:type="paragraph" w:customStyle="1" w:styleId="VerzeichnisnichtimIHV">
    <w:name w:val="Verzeichnis nicht im IHV"/>
    <w:basedOn w:val="VerzeichnisimIHV"/>
    <w:uiPriority w:val="7"/>
    <w:qFormat/>
    <w:rsid w:val="00596111"/>
    <w:pPr>
      <w:outlineLvl w:val="9"/>
    </w:pPr>
  </w:style>
  <w:style w:type="character" w:styleId="Funotenzeichen">
    <w:name w:val="footnote reference"/>
    <w:basedOn w:val="Absatz-Standardschriftart"/>
    <w:uiPriority w:val="6"/>
    <w:unhideWhenUsed/>
    <w:rsid w:val="00B619E8"/>
    <w:rPr>
      <w:vertAlign w:val="superscript"/>
    </w:rPr>
  </w:style>
  <w:style w:type="paragraph" w:customStyle="1" w:styleId="TabelleText">
    <w:name w:val="Tabelle Text"/>
    <w:basedOn w:val="Standard"/>
    <w:uiPriority w:val="4"/>
    <w:qFormat/>
    <w:rsid w:val="00AA5358"/>
    <w:rPr>
      <w:sz w:val="16"/>
      <w:szCs w:val="20"/>
    </w:rPr>
  </w:style>
  <w:style w:type="paragraph" w:customStyle="1" w:styleId="TabellenkopfText">
    <w:name w:val="Tabellenkopf Text"/>
    <w:basedOn w:val="TabelleText"/>
    <w:next w:val="TabelleText"/>
    <w:uiPriority w:val="4"/>
    <w:qFormat/>
    <w:rsid w:val="00DC44BB"/>
    <w:pPr>
      <w:spacing w:line="227" w:lineRule="exact"/>
    </w:pPr>
    <w:rPr>
      <w:rFonts w:asciiTheme="majorHAnsi" w:hAnsiTheme="majorHAnsi"/>
      <w:color w:val="E20074" w:themeColor="text2"/>
      <w:spacing w:val="-10"/>
      <w:u w:color="E20074" w:themeColor="text2"/>
    </w:rPr>
  </w:style>
  <w:style w:type="character" w:styleId="Kommentarzeichen">
    <w:name w:val="annotation reference"/>
    <w:basedOn w:val="Absatz-Standardschriftart"/>
    <w:semiHidden/>
    <w:unhideWhenUsed/>
    <w:rsid w:val="00B1767B"/>
    <w:rPr>
      <w:sz w:val="16"/>
      <w:szCs w:val="16"/>
    </w:rPr>
  </w:style>
  <w:style w:type="paragraph" w:styleId="Kommentartext">
    <w:name w:val="annotation text"/>
    <w:link w:val="KommentartextZchn"/>
    <w:semiHidden/>
    <w:rsid w:val="00C02084"/>
  </w:style>
  <w:style w:type="character" w:customStyle="1" w:styleId="KommentartextZchn">
    <w:name w:val="Kommentartext Zchn"/>
    <w:basedOn w:val="Absatz-Standardschriftart"/>
    <w:link w:val="Kommentartext"/>
    <w:semiHidden/>
    <w:rsid w:val="00B2423A"/>
    <w:rPr>
      <w:rFonts w:ascii="Tele-GroteskNor" w:hAnsi="Tele-GroteskNor"/>
      <w:color w:val="000000" w:themeColor="text1"/>
    </w:rPr>
  </w:style>
  <w:style w:type="paragraph" w:styleId="Kommentarthema">
    <w:name w:val="annotation subject"/>
    <w:basedOn w:val="Kommentartext"/>
    <w:next w:val="Kommentartext"/>
    <w:link w:val="KommentarthemaZchn"/>
    <w:semiHidden/>
    <w:unhideWhenUsed/>
    <w:rsid w:val="00C02084"/>
    <w:pPr>
      <w:spacing w:before="120" w:after="60"/>
    </w:pPr>
    <w:rPr>
      <w:b/>
      <w:bCs/>
    </w:rPr>
  </w:style>
  <w:style w:type="character" w:customStyle="1" w:styleId="KommentarthemaZchn">
    <w:name w:val="Kommentarthema Zchn"/>
    <w:basedOn w:val="KommentartextZchn"/>
    <w:link w:val="Kommentarthema"/>
    <w:semiHidden/>
    <w:rsid w:val="00CA5380"/>
    <w:rPr>
      <w:rFonts w:ascii="Tele-GroteskNor" w:hAnsi="Tele-GroteskNor"/>
      <w:b/>
      <w:bCs/>
      <w:color w:val="000000" w:themeColor="text1"/>
    </w:rPr>
  </w:style>
  <w:style w:type="paragraph" w:styleId="Sprechblasentext">
    <w:name w:val="Balloon Text"/>
    <w:basedOn w:val="Standard"/>
    <w:link w:val="SprechblasentextZchn"/>
    <w:semiHidden/>
    <w:rsid w:val="00B1767B"/>
    <w:rPr>
      <w:rFonts w:ascii="Segoe UI" w:hAnsi="Segoe UI" w:cs="Segoe UI"/>
      <w:sz w:val="18"/>
      <w:szCs w:val="18"/>
    </w:rPr>
  </w:style>
  <w:style w:type="character" w:customStyle="1" w:styleId="SprechblasentextZchn">
    <w:name w:val="Sprechblasentext Zchn"/>
    <w:basedOn w:val="Absatz-Standardschriftart"/>
    <w:link w:val="Sprechblasentext"/>
    <w:semiHidden/>
    <w:rsid w:val="00B2423A"/>
    <w:rPr>
      <w:rFonts w:ascii="Segoe UI" w:hAnsi="Segoe UI" w:cs="Segoe UI"/>
      <w:color w:val="000000" w:themeColor="text1"/>
      <w:sz w:val="18"/>
      <w:szCs w:val="18"/>
    </w:rPr>
  </w:style>
  <w:style w:type="paragraph" w:styleId="StandardWeb">
    <w:name w:val="Normal (Web)"/>
    <w:basedOn w:val="Standard"/>
    <w:uiPriority w:val="99"/>
    <w:semiHidden/>
    <w:rsid w:val="00B1767B"/>
    <w:pPr>
      <w:spacing w:before="100" w:beforeAutospacing="1" w:after="100" w:afterAutospacing="1"/>
    </w:pPr>
    <w:rPr>
      <w:rFonts w:ascii="Times New Roman" w:hAnsi="Times New Roman"/>
      <w:color w:val="auto"/>
    </w:rPr>
  </w:style>
  <w:style w:type="paragraph" w:customStyle="1" w:styleId="TabelleZahl">
    <w:name w:val="Tabelle Zahl"/>
    <w:basedOn w:val="TabelleText"/>
    <w:uiPriority w:val="4"/>
    <w:qFormat/>
    <w:rsid w:val="00AA5358"/>
    <w:pPr>
      <w:jc w:val="right"/>
    </w:pPr>
  </w:style>
  <w:style w:type="paragraph" w:customStyle="1" w:styleId="TabellenkopfZahl">
    <w:name w:val="Tabellenkopf Zahl"/>
    <w:basedOn w:val="TabellenkopfText"/>
    <w:uiPriority w:val="4"/>
    <w:qFormat/>
    <w:rsid w:val="004A0AAC"/>
    <w:pPr>
      <w:jc w:val="right"/>
    </w:pPr>
  </w:style>
  <w:style w:type="paragraph" w:customStyle="1" w:styleId="Absatzberschrift">
    <w:name w:val="Absatzüberschrift"/>
    <w:basedOn w:val="Standard"/>
    <w:uiPriority w:val="1"/>
    <w:qFormat/>
    <w:rsid w:val="000033B1"/>
    <w:pPr>
      <w:spacing w:line="199" w:lineRule="auto"/>
    </w:pPr>
    <w:rPr>
      <w:b/>
      <w:color w:val="E20074" w:themeColor="text2"/>
    </w:rPr>
  </w:style>
  <w:style w:type="paragraph" w:styleId="berarbeitung">
    <w:name w:val="Revision"/>
    <w:hidden/>
    <w:uiPriority w:val="99"/>
    <w:semiHidden/>
    <w:rsid w:val="00A6476F"/>
  </w:style>
  <w:style w:type="paragraph" w:customStyle="1" w:styleId="Flietext">
    <w:name w:val="Fließtext"/>
    <w:basedOn w:val="Standard"/>
    <w:uiPriority w:val="1"/>
    <w:qFormat/>
    <w:rsid w:val="000033B1"/>
  </w:style>
  <w:style w:type="character" w:customStyle="1" w:styleId="FunotentextZchn">
    <w:name w:val="Fußnotentext Zchn"/>
    <w:basedOn w:val="Absatz-Standardschriftart"/>
    <w:link w:val="Funotentext"/>
    <w:uiPriority w:val="6"/>
    <w:rsid w:val="0006492E"/>
    <w:rPr>
      <w:sz w:val="20"/>
      <w:szCs w:val="20"/>
    </w:rPr>
  </w:style>
  <w:style w:type="paragraph" w:customStyle="1" w:styleId="ListemitBullet2">
    <w:name w:val="Liste mit Bullet 2"/>
    <w:basedOn w:val="ListemitBullet1"/>
    <w:uiPriority w:val="2"/>
    <w:rsid w:val="00490A2A"/>
    <w:pPr>
      <w:numPr>
        <w:ilvl w:val="1"/>
      </w:numPr>
    </w:pPr>
  </w:style>
  <w:style w:type="paragraph" w:customStyle="1" w:styleId="ListemitBullet3">
    <w:name w:val="Liste mit Bullet 3"/>
    <w:basedOn w:val="ListemitBullet1"/>
    <w:uiPriority w:val="2"/>
    <w:rsid w:val="00293D32"/>
    <w:pPr>
      <w:numPr>
        <w:ilvl w:val="2"/>
      </w:numPr>
    </w:pPr>
  </w:style>
  <w:style w:type="paragraph" w:customStyle="1" w:styleId="ListemitBullet4">
    <w:name w:val="Liste mit Bullet 4"/>
    <w:basedOn w:val="ListemitBullet1"/>
    <w:uiPriority w:val="2"/>
    <w:rsid w:val="00293D32"/>
    <w:pPr>
      <w:numPr>
        <w:ilvl w:val="3"/>
      </w:numPr>
    </w:pPr>
  </w:style>
  <w:style w:type="paragraph" w:customStyle="1" w:styleId="ListemitBullet5">
    <w:name w:val="Liste mit Bullet 5"/>
    <w:basedOn w:val="ListemitBullet1"/>
    <w:uiPriority w:val="2"/>
    <w:rsid w:val="0074276C"/>
    <w:pPr>
      <w:numPr>
        <w:ilvl w:val="4"/>
      </w:numPr>
    </w:pPr>
  </w:style>
  <w:style w:type="paragraph" w:customStyle="1" w:styleId="Titelseite-Geheimhaltungsvereinbarung">
    <w:name w:val="Titelseite - Geheimhaltungsvereinbarung"/>
    <w:basedOn w:val="Standard"/>
    <w:uiPriority w:val="1"/>
    <w:qFormat/>
    <w:rsid w:val="007A07FC"/>
    <w:rPr>
      <w:rFonts w:asciiTheme="majorHAnsi" w:hAnsiTheme="majorHAnsi"/>
      <w:i/>
      <w:color w:val="FFFFFF" w:themeColor="background1"/>
      <w:sz w:val="36"/>
      <w:szCs w:val="36"/>
    </w:rPr>
  </w:style>
  <w:style w:type="paragraph" w:customStyle="1" w:styleId="Formatvorlage">
    <w:name w:val="Formatvorlage"/>
    <w:basedOn w:val="VerzeichnisnichtimIHV"/>
    <w:semiHidden/>
    <w:rsid w:val="00D66261"/>
    <w:rPr>
      <w:rFonts w:asciiTheme="minorHAnsi" w:hAnsiTheme="minorHAnsi"/>
    </w:rPr>
  </w:style>
  <w:style w:type="paragraph" w:customStyle="1" w:styleId="TitelseiteTitel">
    <w:name w:val="Titelseite – Titel"/>
    <w:basedOn w:val="Standard"/>
    <w:uiPriority w:val="1"/>
    <w:qFormat/>
    <w:rsid w:val="0000065A"/>
    <w:pPr>
      <w:spacing w:after="120"/>
    </w:pPr>
    <w:rPr>
      <w:rFonts w:asciiTheme="majorHAnsi" w:hAnsiTheme="majorHAnsi"/>
      <w:color w:val="FFFFFF" w:themeColor="background1"/>
      <w:sz w:val="72"/>
      <w:szCs w:val="72"/>
    </w:rPr>
  </w:style>
  <w:style w:type="paragraph" w:customStyle="1" w:styleId="TitelseiteUntertitel">
    <w:name w:val="Titelseite – Untertitel"/>
    <w:basedOn w:val="Standard"/>
    <w:uiPriority w:val="1"/>
    <w:qFormat/>
    <w:rsid w:val="0000065A"/>
    <w:pPr>
      <w:spacing w:after="600"/>
    </w:pPr>
    <w:rPr>
      <w:color w:val="FFFFFF" w:themeColor="background1"/>
      <w:sz w:val="52"/>
      <w:szCs w:val="52"/>
    </w:rPr>
  </w:style>
  <w:style w:type="paragraph" w:customStyle="1" w:styleId="TitelseiteVersion">
    <w:name w:val="Titelseite – Version"/>
    <w:basedOn w:val="Standard"/>
    <w:uiPriority w:val="1"/>
    <w:qFormat/>
    <w:rsid w:val="00C87F88"/>
    <w:rPr>
      <w:rFonts w:asciiTheme="majorHAnsi" w:hAnsiTheme="majorHAnsi"/>
      <w:bCs/>
      <w:color w:val="FFFFFF" w:themeColor="background1"/>
      <w:sz w:val="36"/>
      <w:szCs w:val="36"/>
    </w:rPr>
  </w:style>
  <w:style w:type="character" w:customStyle="1" w:styleId="TitelseiteStatus">
    <w:name w:val="Titelseite – Status"/>
    <w:basedOn w:val="Absatz-Standardschriftart"/>
    <w:uiPriority w:val="1"/>
    <w:qFormat/>
    <w:rsid w:val="0000065A"/>
    <w:rPr>
      <w:rFonts w:asciiTheme="minorHAnsi" w:hAnsiTheme="minorHAnsi"/>
      <w:sz w:val="36"/>
    </w:rPr>
  </w:style>
  <w:style w:type="paragraph" w:customStyle="1" w:styleId="TitelseiteDatum">
    <w:name w:val="Titelseite – Datum"/>
    <w:basedOn w:val="Standard"/>
    <w:uiPriority w:val="1"/>
    <w:qFormat/>
    <w:rsid w:val="0000065A"/>
    <w:pPr>
      <w:spacing w:after="480"/>
    </w:pPr>
    <w:rPr>
      <w:color w:val="FFFFFF" w:themeColor="background1"/>
      <w:sz w:val="36"/>
      <w:szCs w:val="36"/>
    </w:rPr>
  </w:style>
  <w:style w:type="paragraph" w:customStyle="1" w:styleId="TitelseiteUntertitel2">
    <w:name w:val="Titelseite – Untertitel 2"/>
    <w:basedOn w:val="TitelseiteUntertitel"/>
    <w:uiPriority w:val="1"/>
    <w:qFormat/>
    <w:rsid w:val="00C87F88"/>
    <w:rPr>
      <w:color w:val="000000" w:themeColor="text1"/>
    </w:rPr>
  </w:style>
  <w:style w:type="paragraph" w:customStyle="1" w:styleId="TitelseiteVersion2">
    <w:name w:val="Titelseite – Version 2"/>
    <w:basedOn w:val="TitelseiteVersion"/>
    <w:uiPriority w:val="1"/>
    <w:qFormat/>
    <w:rsid w:val="00C87F88"/>
    <w:rPr>
      <w:color w:val="000000" w:themeColor="text1"/>
    </w:rPr>
  </w:style>
  <w:style w:type="paragraph" w:customStyle="1" w:styleId="Titelseite-Geheimhaltungsvereinbarung2">
    <w:name w:val="Titelseite - Geheimhaltungsvereinbarung 2"/>
    <w:basedOn w:val="Titelseite-Geheimhaltungsvereinbarung"/>
    <w:uiPriority w:val="1"/>
    <w:qFormat/>
    <w:rsid w:val="00C87F88"/>
    <w:rPr>
      <w:color w:val="000000" w:themeColor="text1"/>
    </w:rPr>
  </w:style>
  <w:style w:type="character" w:customStyle="1" w:styleId="TitelseiteStatusmagenta">
    <w:name w:val="Titelseite – Status magenta"/>
    <w:basedOn w:val="TitelseiteStatus"/>
    <w:uiPriority w:val="1"/>
    <w:qFormat/>
    <w:rsid w:val="00F356FB"/>
    <w:rPr>
      <w:rFonts w:asciiTheme="minorHAnsi" w:hAnsiTheme="minorHAnsi"/>
      <w:color w:val="E20074" w:themeColor="text2"/>
      <w:sz w:val="36"/>
    </w:rPr>
  </w:style>
  <w:style w:type="character" w:customStyle="1" w:styleId="TitelseiteGeheimhaltungsvereinbarungschwarz">
    <w:name w:val="Titelseite – Geheimhaltungsvereinbarung schwarz"/>
    <w:basedOn w:val="Absatz-Standardschriftart"/>
    <w:uiPriority w:val="1"/>
    <w:qFormat/>
    <w:rsid w:val="00F356FB"/>
    <w:rPr>
      <w:color w:val="000000" w:themeColor="text1"/>
    </w:rPr>
  </w:style>
  <w:style w:type="paragraph" w:customStyle="1" w:styleId="TitelseiteTitelmag">
    <w:name w:val="Titelseite – Titel mag"/>
    <w:basedOn w:val="TitelseiteVersion"/>
    <w:uiPriority w:val="1"/>
    <w:qFormat/>
    <w:rsid w:val="00C87F88"/>
    <w:rPr>
      <w:color w:val="E20074" w:themeColor="text2"/>
      <w:sz w:val="72"/>
    </w:rPr>
  </w:style>
  <w:style w:type="paragraph" w:customStyle="1" w:styleId="TitelseiteDatum2">
    <w:name w:val="Titelseite – Datum 2"/>
    <w:basedOn w:val="TitelseiteDatum"/>
    <w:uiPriority w:val="1"/>
    <w:qFormat/>
    <w:rsid w:val="00C87F88"/>
    <w:rPr>
      <w:color w:val="E20074" w:themeColor="text2"/>
    </w:rPr>
  </w:style>
  <w:style w:type="character" w:styleId="NichtaufgelsteErwhnung">
    <w:name w:val="Unresolved Mention"/>
    <w:basedOn w:val="Absatz-Standardschriftart"/>
    <w:uiPriority w:val="99"/>
    <w:semiHidden/>
    <w:unhideWhenUsed/>
    <w:rsid w:val="006E35FD"/>
    <w:rPr>
      <w:color w:val="605E5C"/>
      <w:shd w:val="clear" w:color="auto" w:fill="E1DFDD"/>
    </w:rPr>
  </w:style>
  <w:style w:type="paragraph" w:customStyle="1" w:styleId="Strer">
    <w:name w:val="Störer"/>
    <w:basedOn w:val="Standard"/>
    <w:uiPriority w:val="1"/>
    <w:qFormat/>
    <w:rsid w:val="00F6496A"/>
    <w:pPr>
      <w:jc w:val="center"/>
    </w:pPr>
    <w:rPr>
      <w:rFonts w:asciiTheme="majorHAnsi" w:hAnsiTheme="majorHAnsi"/>
      <w:sz w:val="36"/>
      <w:szCs w:val="36"/>
    </w:rPr>
  </w:style>
  <w:style w:type="paragraph" w:customStyle="1" w:styleId="KontaktEnde">
    <w:name w:val="Kontakt Ende"/>
    <w:basedOn w:val="Standard"/>
    <w:uiPriority w:val="1"/>
    <w:qFormat/>
    <w:rsid w:val="00A917B2"/>
    <w:pPr>
      <w:spacing w:line="250" w:lineRule="auto"/>
      <w:ind w:left="284"/>
    </w:pPr>
    <w:rPr>
      <w:color w:val="FFFFFF" w:themeColor="background1"/>
      <w:sz w:val="20"/>
      <w:szCs w:val="20"/>
      <w:lang w:val="en-US"/>
    </w:rPr>
  </w:style>
  <w:style w:type="paragraph" w:customStyle="1" w:styleId="Titel3">
    <w:name w:val="Titel 3"/>
    <w:basedOn w:val="Standard"/>
    <w:rsid w:val="00886FC7"/>
    <w:pPr>
      <w:spacing w:after="340" w:line="340" w:lineRule="exact"/>
      <w:jc w:val="both"/>
    </w:pPr>
    <w:rPr>
      <w:rFonts w:ascii="Arial" w:hAnsi="Arial"/>
      <w:color w:val="auto"/>
      <w:kern w:val="0"/>
      <w:sz w:val="29"/>
      <w:szCs w:val="29"/>
      <w:lang w:val="de-CH"/>
    </w:rPr>
  </w:style>
  <w:style w:type="paragraph" w:styleId="Listenabsatz">
    <w:name w:val="List Paragraph"/>
    <w:basedOn w:val="Standard"/>
    <w:uiPriority w:val="34"/>
    <w:unhideWhenUsed/>
    <w:qFormat/>
    <w:rsid w:val="003268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422192">
      <w:bodyDiv w:val="1"/>
      <w:marLeft w:val="0"/>
      <w:marRight w:val="0"/>
      <w:marTop w:val="0"/>
      <w:marBottom w:val="0"/>
      <w:divBdr>
        <w:top w:val="none" w:sz="0" w:space="0" w:color="auto"/>
        <w:left w:val="none" w:sz="0" w:space="0" w:color="auto"/>
        <w:bottom w:val="none" w:sz="0" w:space="0" w:color="auto"/>
        <w:right w:val="none" w:sz="0" w:space="0" w:color="auto"/>
      </w:divBdr>
    </w:div>
    <w:div w:id="492379004">
      <w:bodyDiv w:val="1"/>
      <w:marLeft w:val="0"/>
      <w:marRight w:val="0"/>
      <w:marTop w:val="0"/>
      <w:marBottom w:val="0"/>
      <w:divBdr>
        <w:top w:val="none" w:sz="0" w:space="0" w:color="auto"/>
        <w:left w:val="none" w:sz="0" w:space="0" w:color="auto"/>
        <w:bottom w:val="none" w:sz="0" w:space="0" w:color="auto"/>
        <w:right w:val="none" w:sz="0" w:space="0" w:color="auto"/>
      </w:divBdr>
    </w:div>
    <w:div w:id="158094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4.jpeg"/><Relationship Id="rId29" Type="http://schemas.openxmlformats.org/officeDocument/2006/relationships/image" Target="media/image12.sv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svg"/><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webSettings" Target="webSettings.xml"/><Relationship Id="rId19" Type="http://schemas.openxmlformats.org/officeDocument/2006/relationships/hyperlink" Target="https://chaos-mesh.org/docs/production-installationusing-"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www.mvps.org/word" TargetMode="External"/><Relationship Id="rId30" Type="http://schemas.openxmlformats.org/officeDocument/2006/relationships/footer" Target="footer4.xml"/><Relationship Id="rId8"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ennismalzahn/Desktop/T_manuskripte_berichte_basis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8429C70BB05F43BDFC2D88471C0568"/>
        <w:category>
          <w:name w:val="Allgemein"/>
          <w:gallery w:val="placeholder"/>
        </w:category>
        <w:types>
          <w:type w:val="bbPlcHdr"/>
        </w:types>
        <w:behaviors>
          <w:behavior w:val="content"/>
        </w:behaviors>
        <w:guid w:val="{5F7DA23C-B705-9C4F-BD57-121861BC4E92}"/>
      </w:docPartPr>
      <w:docPartBody>
        <w:p w:rsidR="00253418" w:rsidRDefault="00000000">
          <w:pPr>
            <w:pStyle w:val="6B8429C70BB05F43BDFC2D88471C0568"/>
          </w:pPr>
          <w:r w:rsidRPr="00B75033">
            <w:rPr>
              <w:rStyle w:val="Platzhaltertext"/>
            </w:rPr>
            <w:t>Klicken oder tippen Sie, um ein Datum einzugeben.</w:t>
          </w:r>
        </w:p>
      </w:docPartBody>
    </w:docPart>
    <w:docPart>
      <w:docPartPr>
        <w:name w:val="B43D0528C51D8446AD8EEEC6B5571078"/>
        <w:category>
          <w:name w:val="Allgemein"/>
          <w:gallery w:val="placeholder"/>
        </w:category>
        <w:types>
          <w:type w:val="bbPlcHdr"/>
        </w:types>
        <w:behaviors>
          <w:behavior w:val="content"/>
        </w:behaviors>
        <w:guid w:val="{43317A9F-1B5F-CF4C-B97D-DF9EA4FF50AE}"/>
      </w:docPartPr>
      <w:docPartBody>
        <w:p w:rsidR="00253418" w:rsidRDefault="00000000">
          <w:pPr>
            <w:pStyle w:val="B43D0528C51D8446AD8EEEC6B5571078"/>
          </w:pPr>
          <w:r w:rsidRPr="00982485">
            <w:rPr>
              <w:rStyle w:val="Platzhaltertext"/>
            </w:rPr>
            <w:t>[Autor]</w:t>
          </w:r>
        </w:p>
      </w:docPartBody>
    </w:docPart>
    <w:docPart>
      <w:docPartPr>
        <w:name w:val="C881E4A43584FC4DA11429E448EB2C5F"/>
        <w:category>
          <w:name w:val="Allgemein"/>
          <w:gallery w:val="placeholder"/>
        </w:category>
        <w:types>
          <w:type w:val="bbPlcHdr"/>
        </w:types>
        <w:behaviors>
          <w:behavior w:val="content"/>
        </w:behaviors>
        <w:guid w:val="{6D9EF1B1-03C6-2043-B34A-7458C63B44AC}"/>
      </w:docPartPr>
      <w:docPartBody>
        <w:p w:rsidR="00253418" w:rsidRDefault="00000000">
          <w:pPr>
            <w:pStyle w:val="C881E4A43584FC4DA11429E448EB2C5F"/>
          </w:pPr>
          <w:r w:rsidRPr="000C5A75">
            <w:rPr>
              <w:rStyle w:val="Platzhaltertext"/>
            </w:rPr>
            <w:t>Klicken oder tippen Sie, um ein Datum einzugeben.</w:t>
          </w:r>
        </w:p>
      </w:docPartBody>
    </w:docPart>
    <w:docPart>
      <w:docPartPr>
        <w:name w:val="FC82716CA059C14898ABDC9B3AB84831"/>
        <w:category>
          <w:name w:val="Allgemein"/>
          <w:gallery w:val="placeholder"/>
        </w:category>
        <w:types>
          <w:type w:val="bbPlcHdr"/>
        </w:types>
        <w:behaviors>
          <w:behavior w:val="content"/>
        </w:behaviors>
        <w:guid w:val="{71DCE2DB-7B35-904A-9067-227A6DF518C2}"/>
      </w:docPartPr>
      <w:docPartBody>
        <w:p w:rsidR="00253418" w:rsidRDefault="00000000">
          <w:pPr>
            <w:pStyle w:val="FC82716CA059C14898ABDC9B3AB84831"/>
          </w:pPr>
          <w:r>
            <w:t>Wählen Sie einen Geheimhaltungsvermerk aus</w:t>
          </w:r>
        </w:p>
      </w:docPartBody>
    </w:docPart>
    <w:docPart>
      <w:docPartPr>
        <w:name w:val="868A8B02D60E4B4C84E95EE4BE33A756"/>
        <w:category>
          <w:name w:val="Allgemein"/>
          <w:gallery w:val="placeholder"/>
        </w:category>
        <w:types>
          <w:type w:val="bbPlcHdr"/>
        </w:types>
        <w:behaviors>
          <w:behavior w:val="content"/>
        </w:behaviors>
        <w:guid w:val="{E29EB549-CAA8-2642-B320-19AB84141CAE}"/>
      </w:docPartPr>
      <w:docPartBody>
        <w:p w:rsidR="00253418" w:rsidRDefault="00000000">
          <w:pPr>
            <w:pStyle w:val="868A8B02D60E4B4C84E95EE4BE33A756"/>
          </w:pPr>
          <w:r w:rsidRPr="00CB7C83">
            <w:rPr>
              <w:rStyle w:val="Platzhaltertext"/>
            </w:rPr>
            <w:t>[Firma]</w:t>
          </w:r>
        </w:p>
      </w:docPartBody>
    </w:docPart>
    <w:docPart>
      <w:docPartPr>
        <w:name w:val="8F67F00B6D37C848AE4A91FF0A4D3BD4"/>
        <w:category>
          <w:name w:val="Allgemein"/>
          <w:gallery w:val="placeholder"/>
        </w:category>
        <w:types>
          <w:type w:val="bbPlcHdr"/>
        </w:types>
        <w:behaviors>
          <w:behavior w:val="content"/>
        </w:behaviors>
        <w:guid w:val="{45716DB0-AB71-2B48-AE6C-4E4ABC282D60}"/>
      </w:docPartPr>
      <w:docPartBody>
        <w:p w:rsidR="00253418" w:rsidRDefault="00000000">
          <w:pPr>
            <w:pStyle w:val="8F67F00B6D37C848AE4A91FF0A4D3BD4"/>
          </w:pPr>
          <w:r w:rsidRPr="0062350E">
            <w:t>Klicken Sie hier, um ein Datum einzugeben.</w:t>
          </w:r>
        </w:p>
      </w:docPartBody>
    </w:docPart>
    <w:docPart>
      <w:docPartPr>
        <w:name w:val="F1FB2B6C392B9F4CBD8B0C9E1186102A"/>
        <w:category>
          <w:name w:val="Allgemein"/>
          <w:gallery w:val="placeholder"/>
        </w:category>
        <w:types>
          <w:type w:val="bbPlcHdr"/>
        </w:types>
        <w:behaviors>
          <w:behavior w:val="content"/>
        </w:behaviors>
        <w:guid w:val="{372A01DA-826A-B34E-AB64-C3AF32C4534D}"/>
      </w:docPartPr>
      <w:docPartBody>
        <w:p w:rsidR="00253418" w:rsidRDefault="00000000">
          <w:pPr>
            <w:pStyle w:val="F1FB2B6C392B9F4CBD8B0C9E1186102A"/>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TeleNeo Office">
    <w:altName w:val="Calibri"/>
    <w:panose1 w:val="020B0604020202020204"/>
    <w:charset w:val="00"/>
    <w:family w:val="swiss"/>
    <w:pitch w:val="variable"/>
    <w:sig w:usb0="00000287" w:usb1="00000001" w:usb2="00000000" w:usb3="00000000" w:csb0="0000009F" w:csb1="00000000"/>
  </w:font>
  <w:font w:name="Tele-GroteskNor">
    <w:altName w:val="Calibri"/>
    <w:panose1 w:val="020B0604020202020204"/>
    <w:charset w:val="00"/>
    <w:family w:val="auto"/>
    <w:pitch w:val="variable"/>
    <w:sig w:usb0="A00002AF" w:usb1="1000204B" w:usb2="00000000" w:usb3="00000000" w:csb0="00000097" w:csb1="00000000"/>
  </w:font>
  <w:font w:name="TeleNeo Office ExtraBold">
    <w:altName w:val="Calibri"/>
    <w:panose1 w:val="020B0604020202020204"/>
    <w:charset w:val="00"/>
    <w:family w:val="swiss"/>
    <w:pitch w:val="variable"/>
    <w:sig w:usb0="00000287" w:usb1="00000001"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C60"/>
    <w:rsid w:val="00187CB8"/>
    <w:rsid w:val="00253418"/>
    <w:rsid w:val="0025521F"/>
    <w:rsid w:val="00271C60"/>
    <w:rsid w:val="00353507"/>
    <w:rsid w:val="005F6CB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de-DE"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283861FC62EEDB4CBCE03BD08CAC57FD">
    <w:name w:val="283861FC62EEDB4CBCE03BD08CAC57FD"/>
  </w:style>
  <w:style w:type="paragraph" w:customStyle="1" w:styleId="C049EB4AEB9AFF419863A27D45F6E797">
    <w:name w:val="C049EB4AEB9AFF419863A27D45F6E797"/>
  </w:style>
  <w:style w:type="paragraph" w:customStyle="1" w:styleId="6B8429C70BB05F43BDFC2D88471C0568">
    <w:name w:val="6B8429C70BB05F43BDFC2D88471C0568"/>
  </w:style>
  <w:style w:type="paragraph" w:customStyle="1" w:styleId="B43D0528C51D8446AD8EEEC6B5571078">
    <w:name w:val="B43D0528C51D8446AD8EEEC6B5571078"/>
  </w:style>
  <w:style w:type="paragraph" w:customStyle="1" w:styleId="C881E4A43584FC4DA11429E448EB2C5F">
    <w:name w:val="C881E4A43584FC4DA11429E448EB2C5F"/>
  </w:style>
  <w:style w:type="paragraph" w:customStyle="1" w:styleId="FC82716CA059C14898ABDC9B3AB84831">
    <w:name w:val="FC82716CA059C14898ABDC9B3AB84831"/>
  </w:style>
  <w:style w:type="paragraph" w:customStyle="1" w:styleId="868A8B02D60E4B4C84E95EE4BE33A756">
    <w:name w:val="868A8B02D60E4B4C84E95EE4BE33A756"/>
  </w:style>
  <w:style w:type="paragraph" w:customStyle="1" w:styleId="8F67F00B6D37C848AE4A91FF0A4D3BD4">
    <w:name w:val="8F67F00B6D37C848AE4A91FF0A4D3BD4"/>
  </w:style>
  <w:style w:type="paragraph" w:customStyle="1" w:styleId="F1FB2B6C392B9F4CBD8B0C9E1186102A">
    <w:name w:val="F1FB2B6C392B9F4CBD8B0C9E118610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elekom Liquid Wordvorlage">
      <a:dk1>
        <a:sysClr val="windowText" lastClr="000000"/>
      </a:dk1>
      <a:lt1>
        <a:sysClr val="window" lastClr="FFFFFF"/>
      </a:lt1>
      <a:dk2>
        <a:srgbClr val="E20074"/>
      </a:dk2>
      <a:lt2>
        <a:srgbClr val="A3A3A3"/>
      </a:lt2>
      <a:accent1>
        <a:srgbClr val="32B9AF"/>
      </a:accent1>
      <a:accent2>
        <a:srgbClr val="A4DEEE"/>
      </a:accent2>
      <a:accent3>
        <a:srgbClr val="ECCCBF"/>
      </a:accent3>
      <a:accent4>
        <a:srgbClr val="F0E68C"/>
      </a:accent4>
      <a:accent5>
        <a:srgbClr val="00A8E6"/>
      </a:accent5>
      <a:accent6>
        <a:srgbClr val="6E648C"/>
      </a:accent6>
      <a:hlink>
        <a:srgbClr val="00739F"/>
      </a:hlink>
      <a:folHlink>
        <a:srgbClr val="00739F"/>
      </a:folHlink>
    </a:clrScheme>
    <a:fontScheme name="Benutzerdefiniert 6">
      <a:majorFont>
        <a:latin typeface="TeleNeo Office ExtraBold"/>
        <a:ea typeface=""/>
        <a:cs typeface=""/>
      </a:majorFont>
      <a:minorFont>
        <a:latin typeface="TeleNeo Offi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tx2"/>
        </a:solidFill>
        <a:ln>
          <a:solidFill>
            <a:schemeClr val="tx2"/>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2"/>
          </a:solidFill>
        </a:ln>
      </a:spPr>
      <a:bodyPr/>
      <a:lstStyle/>
      <a:style>
        <a:lnRef idx="1">
          <a:schemeClr val="accent1"/>
        </a:lnRef>
        <a:fillRef idx="0">
          <a:schemeClr val="accent1"/>
        </a:fillRef>
        <a:effectRef idx="0">
          <a:schemeClr val="accent1"/>
        </a:effectRef>
        <a:fontRef idx="minor">
          <a:schemeClr val="tx1"/>
        </a:fontRef>
      </a:style>
    </a:lnDef>
    <a:txDef>
      <a:spPr>
        <a:solidFill>
          <a:schemeClr val="lt1"/>
        </a:solidFill>
        <a:ln w="6350">
          <a:noFill/>
        </a:ln>
      </a:spPr>
      <a:bodyPr wrap="square" rtlCol="0"/>
      <a:lstStyle/>
    </a:txDef>
  </a:objectDefaults>
  <a:extraClrSchemeLst/>
  <a:custClrLst>
    <a:custClr name="Smaragd">
      <a:srgbClr val="078C82"/>
    </a:custClr>
    <a:custClr name="Ozean">
      <a:srgbClr val="5AB4C8"/>
    </a:custClr>
    <a:custClr name="Cappuccino">
      <a:srgbClr val="BD968C"/>
    </a:custClr>
    <a:custClr name="Curry">
      <a:srgbClr val="C8B45A"/>
    </a:custClr>
    <a:custClr name="Jeans">
      <a:srgbClr val="0478BE"/>
    </a:custClr>
    <a:custClr name="Aubergine">
      <a:srgbClr val="3C325A"/>
    </a:custClr>
    <a:custClr name="Leer">
      <a:srgbClr val="FFFFFF"/>
    </a:custClr>
    <a:custClr name="Leer">
      <a:srgbClr val="FFFFFF"/>
    </a:custClr>
    <a:custClr name="Leer">
      <a:srgbClr val="FFFFFF"/>
    </a:custClr>
    <a:custClr name="Leer">
      <a:srgbClr val="FFFFFF"/>
    </a:custClr>
    <a:custClr name="Mint">
      <a:srgbClr val="86CBC4"/>
    </a:custClr>
    <a:custClr name="Himmel">
      <a:srgbClr val="CBE8F4"/>
    </a:custClr>
    <a:custClr name="Pfirsich">
      <a:srgbClr val="FAE2D8"/>
    </a:custClr>
    <a:custClr name="Vanille">
      <a:srgbClr val="F5EBAF"/>
    </a:custClr>
    <a:custClr name="Azur">
      <a:srgbClr val="45C1F1"/>
    </a:custClr>
    <a:custClr name="Flieder">
      <a:srgbClr val="9C9BB9"/>
    </a:custClr>
    <a:custClr name="Leer">
      <a:srgbClr val="FFFFFF"/>
    </a:custClr>
    <a:custClr name="Leer">
      <a:srgbClr val="FFFFFF"/>
    </a:custClr>
    <a:custClr name="Leer">
      <a:srgbClr val="FFFFFF"/>
    </a:custClr>
    <a:custClr name="Leer">
      <a:srgbClr val="FFFFFF"/>
    </a:custClr>
    <a:custClr name="Grau 38">
      <a:srgbClr val="262626"/>
    </a:custClr>
    <a:custClr name="Grau 75">
      <a:srgbClr val="4B4B4B"/>
    </a:custClr>
    <a:custClr name="Grau 115">
      <a:srgbClr val="737373"/>
    </a:custClr>
    <a:custClr name="Grau 178">
      <a:srgbClr val="B2B2B2"/>
    </a:custClr>
    <a:custClr name="Grau 220">
      <a:srgbClr val="DCDCDC"/>
    </a:custClr>
    <a:custClr name="Leer">
      <a:srgbClr val="FFFFFF"/>
    </a:custClr>
    <a:custClr name="Leer">
      <a:srgbClr val="FFFFFF"/>
    </a:custClr>
    <a:custClr name="Rot">
      <a:srgbClr val="D90000"/>
    </a:custClr>
    <a:custClr name="Gelb">
      <a:srgbClr val="FECB00"/>
    </a:custClr>
    <a:custClr name="Grün">
      <a:srgbClr val="46A800"/>
    </a:custClr>
  </a:custClr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telekom xmlns="https://www.telekom.com">
  <Titel>&lt;?xml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w14:paraId="593DE24F" w14:textId="02E1C8E9" w:rsidR="00271D7C" w:rsidRDefault="00271D7C"&gt;&lt;w:r w:rsidRPr="00EB16FA"&gt;&lt;w:rPr&gt;&lt;w:lang w:val="de-CH"/&gt;&lt;/w:rPr&gt;&lt;w:t&gt;Betrie&lt;/w:t&gt;&lt;/w:r&gt;&lt;w:r w:rsidRPr="00EB16FA"&gt;&lt;w:rPr&gt;&lt;w:lang w:val="de-CH"/&gt;&lt;/w:rPr&gt;&lt;w:t xml:space="preserve"&gt;b: &lt;/w:t&gt;&lt;/w:r&gt;&lt;w:r w:rsidRPr="00EB16FA"&gt;&lt;w:rPr&gt;&lt;w:lang w:val="de-CH"/&gt;&lt;/w:rPr&gt;&lt;w:t xml:space="preserve"&gt;T-Systems &lt;/w:t&gt;&lt;/w:r&gt;&lt;w:r w:rsidRPr="00EB16FA"&gt;&lt;w:rPr&gt;&lt;w:lang w:val="de-CH"/&gt;&lt;/w:rPr&gt;&lt;w:t&gt;Sc&lt;/w:t&gt;&lt;/w:r&gt;&lt;w:r w:rsidRPr="00EB16FA"&gt;&lt;w:rPr&gt;&lt;w:lang w:val="de-CH"/&gt;&lt;/w:rPr&gt;&lt;w:t&gt;hweiz AG&lt;/w:t&gt;&lt;/w:r&gt;&lt;w:r&gt;&lt;w:rPr&gt;&lt;w:lang w:val="de-CH"/&gt;&lt;/w:rPr&gt;&lt;w:br/&gt;&lt;w:t&gt;Abteilung: CORE Ser&lt;/w:t&gt;&lt;/w:r&gt;&lt;w:r&gt;&lt;w:rPr&gt;&lt;w:lang w:val="de-CH"/&gt;&lt;/w:rPr&gt;&lt;w:t&gt;vices&lt;/w:t&gt;&lt;/w:r&gt;&lt;/w:p&gt;&lt;w:sectPr w:rsidR="00271D7C"&gt;&lt;w:pgSz w:w="12240" w:h="15840"/&gt;&lt;w:pgMar w:top="1417" w:right="1417" w:bottom="1134" w:left="1417"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w:ascii="Tele-GroteskNor" w:eastAsia="Times New Roman" w:hAnsi="Tele-GroteskNor" w:cs="Times New Roman"/&gt;&lt;w:color w:val="000000" w:themeColor="text1"/&gt;&lt;w:sz w:val="24"/&gt;&lt;w:szCs w:val="24"/&gt;&lt;w:lang w:val="de-DE" w:eastAsia="de-DE" w:bidi="ar-SA"/&gt;&lt;/w:rPr&gt;&lt;/w:rPrDefault&gt;&lt;w:pPrDefault&gt;&lt;w:pPr&gt;&lt;w:spacing w:line="250" w:lineRule="auto"/&gt;&lt;/w:pPr&gt;&lt;/w:pPrDefault&gt;&lt;/w:docDefaults&gt;&lt;w:style w:type="paragraph" w:default="1" w:styleId="Standard"&gt;&lt;w:name w:val="Normal"/&gt;&lt;w:uiPriority w:val="1"/&gt;&lt;w:qFormat/&gt;&lt;w:pPr&gt;&lt;w:spacing w:line="240" w:lineRule="auto"/&gt;&lt;/w:pPr&gt;&lt;w:rPr&gt;&lt;w:rFonts w:asciiTheme="minorHAnsi" w:hAnsiTheme="minorHAnsi"/&gt;&lt;w:kern w:val="2"/&gt;&lt;/w:rPr&gt;&lt;/w:style&gt;&lt;w:style w:type="character" w:default="1" w:styleId="Absatz-Standardschriftart"&gt;&lt;w:name w:val="Default Paragraph Font"/&gt;&lt;w:uiPriority w:val="1"/&gt;&lt;w:semiHidden/&gt;&lt;w:unhideWhenUsed/&gt;&lt;/w:style&gt;&lt;w:style w:type="table" w:default="1" w:styleId="NormaleTabelle"&gt;&lt;w:name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w:styleId="KeineListe"&gt;&lt;w:name w:val="No List"/&gt;&lt;w:uiPriority w:val="99"/&gt;&lt;w:semiHidden/&gt;&lt;w:unhideWhenUsed/&gt;&lt;/w:style&gt;&lt;/w:styles&gt;&lt;/pkg:xmlData&gt;&lt;/pkg:part&gt;&lt;/pkg:package&gt;
</Titel>
  <Untertitel/>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w:rsidRDefault="004177FB"&gt;&lt;w:r&gt;&lt;w:t&gt;0.0&lt;/w:t&gt;&lt;/w:r&gt;&lt;/w:p&gt;&lt;w:sectPr w:rsidR="00000000"&gt;&lt;w:pgSz w:w="12240" w:h="15840"/&gt;&lt;w:pgMar w:top="1417" w:right="1417" w:bottom="1134" w:left="1417"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w:val="0DD6218E"/&gt;&lt;w:lvl w:ilvl="0"&gt;&lt;w:start w:val="1"/&gt;&lt;w:numFmt w:val="decimal"/&gt;&lt;w:lvlText w:val="%1."/&gt;&lt;w:lvlJc w:val="left"/&gt;&lt;w:pPr&gt;&lt;w:tabs&gt;&lt;w:tab w:val="num" w:pos="1492"/&gt;&lt;/w:tabs&gt;&lt;w:ind w:left="1492" w:hanging="360"/&gt;&lt;/w:pPr&gt;&lt;/w:lvl&gt;&lt;/w:abstractNum&gt;&lt;w:abstractNum w:abstractNumId="1" w15:restartNumberingAfterBreak="0"&gt;&lt;w:nsid w:val="FFFFFF7D"/&gt;&lt;w:multiLevelType w:val="singleLevel"/&gt;&lt;w:tmpl w:val="B1DE4824"/&gt;&lt;w:lvl w:ilvl="0"&gt;&lt;w:start w:val="1"/&gt;&lt;w:numFmt w:val="decimal"/&gt;&lt;w:lvlText w:val="%1."/&gt;&lt;w:lvlJc w:val="left"/&gt;&lt;w:pPr&gt;&lt;w:tabs&gt;&lt;w:tab w:val="num" w:pos="1209"/&gt;&lt;/w:tabs&gt;&lt;w:ind w:left="1209" w:hanging="360"/&gt;&lt;/w:pPr&gt;&lt;/w:lvl&gt;&lt;/w:abstractNum&gt;&lt;w:abstractNum w:abstractNumId="2" w15:restartNumberingAfterBreak="0"&gt;&lt;w:nsid w:val="FFFFFF7E"/&gt;&lt;w:multiLevelType w:val="singleLevel"/&gt;&lt;w:tmpl w:val="76E25D32"/&gt;&lt;w:lvl w:ilvl="0"&gt;&lt;w:start w:val="1"/&gt;&lt;w:numFmt w:val="decimal"/&gt;&lt;w:lvlText w:val="%1."/&gt;&lt;w:lvlJc w:val="left"/&gt;&lt;w:pPr&gt;&lt;w:tabs&gt;&lt;w:tab w:val="num" w:pos="926"/&gt;&lt;/w:tabs&gt;&lt;w:ind w:left="926" w:hanging="360"/&gt;&lt;/w:pPr&gt;&lt;/w:lvl&gt;&lt;/w:abstractNum&gt;&lt;w:abstractNum w:abstractNumId="3" w15:restartNumberingAfterBreak="0"&gt;&lt;w:nsid w:val="FFFFFF7F"/&gt;&lt;w:multiLevelType w:val="singleLevel"/&gt;&lt;w:tmpl w:val="A1D616F8"/&gt;&lt;w:lvl w:ilvl="0"&gt;&lt;w:start w:val="1"/&gt;&lt;w:numFmt w:val="decimal"/&gt;&lt;w:lvlText w:val="%1."/&gt;&lt;w:lvlJc w:val="left"/&gt;&lt;w:pPr&gt;&lt;w:tabs&gt;&lt;w:tab w:val="num" w:pos="643"/&gt;&lt;/w:tabs&gt;&lt;w:ind w:left="643" w:hanging="360"/&gt;&lt;/w:pPr&gt;&lt;/w:lvl&gt;&lt;/w:abstractNum&gt;&lt;w:abstractNum w:abstractNumId="4" w15:restartNumberingAfterBreak="0"&gt;&lt;w:nsid w:val="FFFFFF80"/&gt;&lt;w:multiLevelType w:val="singleLevel"/&gt;&lt;w:tmpl w:val="79F2D620"/&gt;&lt;w:lvl w:ilvl="0"&gt;&lt;w:start w:val="1"/&gt;&lt;w:numFmt w:val="bullet"/&gt;&lt;w:lvlText w:val="_"/&gt;&lt;w:lvlJc w:val="left"/&gt;&lt;w:pPr&gt;&lt;w:tabs&gt;&lt;w:tab w:val="num" w:pos="1492"/&gt;&lt;/w:tabs&gt;&lt;w:ind w:left="1492" w:hanging="360"/&gt;&lt;/w:pPr&gt;&lt;w:rPr&gt;&lt;w:rFonts w:ascii="Symbol" w:hAnsi="Symbol" w:hint="default"/&gt;&lt;/w:rPr&gt;&lt;/w:lvl&gt;&lt;/w:abstractNum&gt;&lt;w:abstractNum w:abstractNumId="5" w15:restartNumberingAfterBreak="0"&gt;&lt;w:nsid w:val="FFFFFF81"/&gt;&lt;w:multiLevelType w:val="singleLevel"/&gt;&lt;w:tmpl w:val="BF4422C0"/&gt;&lt;w:lvl w:ilvl="0"&gt;&lt;w:start w:val="1"/&gt;&lt;w:numFmt w:val="bullet"/&gt;&lt;w:lvlText w:val="_"/&gt;&lt;w:lvlJc w:val="left"/&gt;&lt;w:pPr&gt;&lt;w:tabs&gt;&lt;w:tab w:val="num" w:pos="1209"/&gt;&lt;/w:tabs&gt;&lt;w:ind w:left="1209" w:hanging="360"/&gt;&lt;/w:pPr&gt;&lt;w:rPr&gt;&lt;w:rFonts w:ascii="Symbol" w:hAnsi="Symbol" w:hint="default"/&gt;&lt;/w:rPr&gt;&lt;/w:lvl&gt;&lt;/w:abstractNum&gt;&lt;w:abstractNum w:abstractNumId="6" w15:restartNumberingAfterBreak="0"&gt;&lt;w:nsid w:val="FFFFFF82"/&gt;&lt;w:multiLevelType w:val="singleLevel"/&gt;&lt;w:tmpl w:val="4F88AA66"/&gt;&lt;w:lvl w:ilvl="0"&gt;&lt;w:start w:val="1"/&gt;&lt;w:numFmt w:val="bullet"/&gt;&lt;w:lvlText w:val="_"/&gt;&lt;w:lvlJc w:val="left"/&gt;&lt;w:pPr&gt;&lt;w:tabs&gt;&lt;w:tab w:val="num" w:pos="926"/&gt;&lt;/w:tabs&gt;&lt;w:ind w:left="926" w:hanging="360"/&gt;&lt;/w:pPr&gt;&lt;w:rPr&gt;&lt;w:rFonts w:ascii="Symbol" w:hAnsi="Symbol" w:hint="default"/&gt;&lt;/w:rPr&gt;&lt;/w:lvl&gt;&lt;/w:abstractNum&gt;&lt;w:abstractNum w:abstractNumId="7" w15:restartNumberingAfterBreak="0"&gt;&lt;w:nsid w:val="FFFFFF83"/&gt;&lt;w:multiLevelType w:val="singleLevel"/&gt;&lt;w:tmpl w:val="4BFEB94C"/&gt;&lt;w:lvl w:ilvl="0"&gt;&lt;w:start w:val="1"/&gt;&lt;w:numFmt w:val="bullet"/&gt;&lt;w:lvlText w:val="_"/&gt;&lt;w:lvlJc w:val="left"/&gt;&lt;w:pPr&gt;&lt;w:tabs&gt;&lt;w:tab w:val="num" w:pos="643"/&gt;&lt;/w:tabs&gt;&lt;w:ind w:left="643" w:hanging="360"/&gt;&lt;/w:pPr&gt;&lt;w:rPr&gt;&lt;w:rFonts w:ascii="Symbol" w:hAnsi="Symbol" w:hint="default"/&gt;&lt;/w:rPr&gt;&lt;/w:lvl&gt;&lt;/w:abstractNum&gt;&lt;w:abstractNum w:abstractNumId="8" w15:restartNumberingAfterBreak="0"&gt;&lt;w:nsid w:val="FFFFFF88"/&gt;&lt;w:multiLevelType w:val="singleLevel"/&gt;&lt;w:tmpl w:val="578CEAA0"/&gt;&lt;w:lvl w:ilvl="0"&gt;&lt;w:start w:val="1"/&gt;&lt;w:numFmt w:val="decimal"/&gt;&lt;w:lvlText w:val="%1."/&gt;&lt;w:lvlJc w:val="left"/&gt;&lt;w:pPr&gt;&lt;w:tabs&gt;&lt;w:tab w:val="num" w:pos="360"/&gt;&lt;/w:tabs&gt;&lt;w:ind w:left="360" w:hanging="360"/&gt;&lt;/w:pPr&gt;&lt;/w:lvl&gt;&lt;/w:abstractNum&gt;&lt;w:abstractNum w:abstractNumId="9" w15:restartNumberingAfterBreak="0"&gt;&lt;w:nsid w:val="FFFFFF89"/&gt;&lt;w:multiLevelType w:val="singleLevel"/&gt;&lt;w:tmpl w:val="DE2CF180"/&gt;&lt;w:lvl w:ilvl="0"&gt;&lt;w:start w:val="1"/&gt;&lt;w:numFmt w:val="bullet"/&gt;&lt;w:lvlText w:val="_"/&gt;&lt;w:lvlJc w:val="left"/&gt;&lt;w:pPr&gt;&lt;w:tabs&gt;&lt;w:tab w:val="num" w:pos="360"/&gt;&lt;/w:tabs&gt;&lt;w:ind w:left="360" w:hanging="360"/&gt;&lt;/w:pPr&gt;&lt;w:rPr&gt;&lt;w:rFonts w:ascii="Symbol" w:hAnsi="Symbol" w:hint="default"/&gt;&lt;/w:rPr&gt;&lt;/w:lvl&gt;&lt;/w:abstractNum&gt;&lt;w:abstractNum w:abstractNumId="10" w15:restartNumberingAfterBreak="0"&gt;&lt;w:nsid w:val="09413EBF"/&gt;&lt;w:multiLevelType w:val="multilevel"/&gt;&lt;w:tmpl w:val="746020EE"/&gt;&lt;w:lvl w:ilvl="0"&gt;&lt;w:start w:val="1"/&gt;&lt;w:numFmt w:val="decimal"/&gt;&lt;w:pStyle w:val="Listesort1"/&gt;&lt;w:lvlText w:val="%1)"/&gt;&lt;w:lvlJc w:val="left"/&gt;&lt;w:pPr&gt;&lt;w:tabs&gt;&lt;w:tab w:val="num" w:pos="340"/&gt;&lt;/w:tabs&gt;&lt;w:ind w:left="340" w:hanging="340"/&gt;&lt;/w:pPr&gt;&lt;w:rPr&gt;&lt;w:rFonts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w:val="lowerLetter"/&gt;&lt;w:pStyle w:val="Listesort2"/&gt;&lt;w:lvlText w:val="%2."/&gt;&lt;w:lvlJc w:val="left"/&gt;&lt;w:pPr&gt;&lt;w:tabs&gt;&lt;w:tab w:val="num" w:pos="680"/&gt;&lt;/w:tabs&gt;&lt;w:ind w:left="680" w:hanging="340"/&gt;&lt;/w:pPr&gt;&lt;w:rPr&gt;&lt;w:rFonts w:hint="default"/&gt;&lt;/w:rPr&gt;&lt;/w:lvl&gt;&lt;w:lvl w:ilvl="2"&gt;&lt;w:start w:val="1"/&gt;&lt;w:numFmt w:val="lowerRoman"/&gt;&lt;w:pStyle w:val="Listesort3"/&gt;&lt;w:lvlText w:val="%3)"/&gt;&lt;w:lvlJc w:val="left"/&gt;&lt;w:pPr&gt;&lt;w:tabs&gt;&lt;w:tab w:val="num" w:pos="1021"/&gt;&lt;/w:tabs&gt;&lt;w:ind w:left="1021" w:hanging="341"/&gt;&lt;/w:pPr&gt;&lt;w:rPr&gt;&lt;w:rFonts w:hint="default"/&gt;&lt;/w:rPr&gt;&lt;/w:lvl&gt;&lt;w:lvl w:ilvl="3"&gt;&lt;w:start w:val="1"/&gt;&lt;w:numFmt w:val="decimal"/&gt;&lt;w:pStyle w:val="Listesort4"/&gt;&lt;w:lvlText w:val="(%4)"/&gt;&lt;w:lvlJc w:val="left"/&gt;&lt;w:pPr&gt;&lt;w:tabs&gt;&lt;w:tab w:val="num" w:pos="1474"/&gt;&lt;/w:tabs&gt;&lt;w:ind w:left="1474" w:hanging="453"/&gt;&lt;/w:pPr&gt;&lt;w:rPr&gt;&lt;w:rFonts w:hint="default"/&gt;&lt;/w:rPr&gt;&lt;/w:lvl&gt;&lt;w:lvl w:ilvl="4"&gt;&lt;w:start w:val="1"/&gt;&lt;w:numFmt w:val="lowerLetter"/&gt;&lt;w:pStyle w:val="Listesort5"/&gt;&lt;w:lvlText w:val="(%5)"/&gt;&lt;w:lvlJc w:val="left"/&gt;&lt;w:pPr&gt;&lt;w:tabs&gt;&lt;w:tab w:val="num" w:pos="1871"/&gt;&lt;/w:tabs&gt;&lt;w:ind w:left="1871" w:hanging="397"/&gt;&lt;/w:pPr&gt;&lt;w:rPr&gt;&lt;w:rFonts w:hint="default"/&gt;&lt;/w:rPr&gt;&lt;/w:lvl&gt;&lt;w:lvl w:ilvl="5"&gt;&lt;w:start w:val="1"/&gt;&lt;w:numFmt w:val="bullet"/&gt;&lt;w:lvlText w:val="_"/&gt;&lt;w:lvlJc w:val="left"/&gt;&lt;w:pPr&gt;&lt;w:ind w:left="4320" w:hanging="360"/&gt;&lt;/w:pPr&gt;&lt;w:rPr&gt;&lt;w:rFonts w:ascii="Wingdings" w:hAnsi="Wingdings" w:hint="default"/&gt;&lt;/w:rPr&gt;&lt;/w:lvl&gt;&lt;w:lvl w:ilvl="6"&gt;&lt;w:start w:val="1"/&gt;&lt;w:numFmt w:val="bullet"/&gt;&lt;w:lvlText w:val="_"/&gt;&lt;w:lvlJc w:val="left"/&gt;&lt;w:pPr&gt;&lt;w:ind w:left="5040" w:hanging="360"/&gt;&lt;/w:pPr&gt;&lt;w:rPr&gt;&lt;w:rFonts w:ascii="Symbol" w:hAnsi="Symbol" w:hint="default"/&gt;&lt;/w:rPr&gt;&lt;/w:lvl&gt;&lt;w:lvl w:ilvl="7"&gt;&lt;w:start w:val="1"/&gt;&lt;w:numFmt w:val="bullet"/&gt;&lt;w:lvlText w:val="o"/&gt;&lt;w:lvlJc w:val="left"/&gt;&lt;w:pPr&gt;&lt;w:ind w:left="5760" w:hanging="360"/&gt;&lt;/w:pPr&gt;&lt;w:rPr&gt;&lt;w:rFonts w:ascii="Courier New" w:hAnsi="Courier New" w:cs="Courier New" w:hint="default"/&gt;&lt;/w:rPr&gt;&lt;/w:lvl&gt;&lt;w:lvl w:ilvl="8"&gt;&lt;w:start w:val="1"/&gt;&lt;w:numFmt w:val="bullet"/&gt;&lt;w:lvlText w:val="_"/&gt;&lt;w:lvlJc w:val="left"/&gt;&lt;w:pPr&gt;&lt;w:ind w:left="6480" w:hanging="360"/&gt;&lt;/w:pPr&gt;&lt;w:rPr&gt;&lt;w:rFonts w:ascii="Wingdings" w:hAnsi="Wingdings" w:hint="default"/&gt;&lt;/w:rPr&gt;&lt;/w:lvl&gt;&lt;/w:abstractNum&gt;&lt;w:abstractNum w:abstractNumId="11" w15:restartNumberingAfterBreak="0"&gt;&lt;w:nsid w:val="0C6E01E3"/&gt;&lt;w:multiLevelType w:val="multilevel"/&gt;&lt;w:tmpl w:val="0407001D"/&gt;&lt;w:styleLink w:val="1ai"/&gt;&lt;w:lvl w:ilvl="0"&gt;&lt;w:start w:val="1"/&gt;&lt;w:numFmt w:val="decimal"/&gt;&lt;w:lvlText w:val="%1)"/&gt;&lt;w:lvlJc w:val="left"/&gt;&lt;w:pPr&gt;&lt;w:tabs&gt;&lt;w:tab w:val="num" w:pos="360"/&gt;&lt;/w:tabs&gt;&lt;w:ind w:left="360" w:hanging="360"/&gt;&lt;/w:pPr&gt;&lt;/w:lvl&gt;&lt;w:lvl w:ilvl="1"&gt;&lt;w:start w:val="1"/&gt;&lt;w:numFmt w:val="lowerLetter"/&gt;&lt;w:lvlText w:val="%2)"/&gt;&lt;w:lvlJc w:val="left"/&gt;&lt;w:pPr&gt;&lt;w:tabs&gt;&lt;w:tab w:val="num" w:pos="720"/&gt;&lt;/w:tabs&gt;&lt;w:ind w:left="720" w:hanging="360"/&gt;&lt;/w:pPr&gt;&lt;/w:lvl&gt;&lt;w:lvl w:ilvl="2"&gt;&lt;w:start w:val="1"/&gt;&lt;w:numFmt w:val="lowerRoman"/&gt;&lt;w:lvlText w:val="%3)"/&gt;&lt;w:lvlJc w:val="left"/&gt;&lt;w:pPr&gt;&lt;w:tabs&gt;&lt;w:tab w:val="num" w:pos="1080"/&gt;&lt;/w:tabs&gt;&lt;w:ind w:left="1080" w:hanging="360"/&gt;&lt;/w:pPr&gt;&lt;/w:lvl&gt;&lt;w:lvl w:ilvl="3"&gt;&lt;w:start w:val="1"/&gt;&lt;w:numFmt w:val="decimal"/&gt;&lt;w:lvlText w:val="(%4)"/&gt;&lt;w:lvlJc w:val="left"/&gt;&lt;w:pPr&gt;&lt;w:tabs&gt;&lt;w:tab w:val="num" w:pos="1440"/&gt;&lt;/w:tabs&gt;&lt;w:ind w:left="1440" w:hanging="360"/&gt;&lt;/w:pPr&gt;&lt;/w:lvl&gt;&lt;w:lvl w:ilvl="4"&gt;&lt;w:start w:val="1"/&gt;&lt;w:numFmt w:val="lowerLetter"/&gt;&lt;w:lvlText w:val="(%5)"/&gt;&lt;w:lvlJc w:val="left"/&gt;&lt;w:pPr&gt;&lt;w:tabs&gt;&lt;w:tab w:val="num" w:pos="1800"/&gt;&lt;/w:tabs&gt;&lt;w:ind w:left="1800" w:hanging="360"/&gt;&lt;/w:pPr&gt;&lt;/w:lvl&gt;&lt;w:lvl w:ilvl="5"&gt;&lt;w:start w:val="1"/&gt;&lt;w:numFmt w:val="lowerRoman"/&gt;&lt;w:lvlText w:val="(%6)"/&gt;&lt;w:lvlJc w:val="left"/&gt;&lt;w:pPr&gt;&lt;w:tabs&gt;&lt;w:tab w:val="num" w:pos="2160"/&gt;&lt;/w:tabs&gt;&lt;w:ind w:left="2160" w:hanging="360"/&gt;&lt;/w:pPr&gt;&lt;/w:lvl&gt;&lt;w:lvl w:ilvl="6"&gt;&lt;w:start w:val="1"/&gt;&lt;w:numFmt w:val="decimal"/&gt;&lt;w:lvlText w:val="%7."/&gt;&lt;w:lvlJc w:val="left"/&gt;&lt;w:pPr&gt;&lt;w:tabs&gt;&lt;w:tab w:val="num" w:pos="2520"/&gt;&lt;/w:tabs&gt;&lt;w:ind w:left="2520" w:hanging="360"/&gt;&lt;/w:pPr&gt;&lt;/w:lvl&gt;&lt;w:lvl w:ilvl="7"&gt;&lt;w:start w:val="1"/&gt;&lt;w:numFmt w:val="lowerLetter"/&gt;&lt;w:lvlText w:val="%8."/&gt;&lt;w:lvlJc w:val="left"/&gt;&lt;w:pPr&gt;&lt;w:tabs&gt;&lt;w:tab w:val="num" w:pos="2880"/&gt;&lt;/w:tabs&gt;&lt;w:ind w:left="2880" w:hanging="360"/&gt;&lt;/w:pPr&gt;&lt;/w:lvl&gt;&lt;w:lvl w:ilvl="8"&gt;&lt;w:start w:val="1"/&gt;&lt;w:numFmt w:val="lowerRoman"/&gt;&lt;w:lvlText w:val="%9."/&gt;&lt;w:lvlJc w:val="left"/&gt;&lt;w:pPr&gt;&lt;w:tabs&gt;&lt;w:tab w:val="num" w:pos="3240"/&gt;&lt;/w:tabs&gt;&lt;w:ind w:left="3240" w:hanging="360"/&gt;&lt;/w:pPr&gt;&lt;/w:lvl&gt;&lt;/w:abstractNum&gt;&lt;w:abstractNum w:abstractNumId="12" w15:restartNumberingAfterBreak="0"&gt;&lt;w:nsid w:val="0E6D310F"/&gt;&lt;w:multiLevelType w:val="multilevel"/&gt;&lt;w:tmpl w:val="7B9A60B0"/&gt;&lt;w:lvl w:ilvl="0"&gt;&lt;w:start w:val="1"/&gt;&lt;w:numFmt w:val="bullet"/&gt;&lt;w:pStyle w:val="ListemitBullet1"/&gt;&lt;w:lvlText w:val="_"/&gt;&lt;w:lvlJc w:val="left"/&gt;&lt;w:pPr&gt;&lt;w:ind w:left="360" w:hanging="360"/&gt;&lt;/w:pPr&gt;&lt;w:rPr&gt;&lt;w:rFonts w:ascii="Wingdings 2" w:hAnsi="Wingdings 2"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w:val="0"/&gt;&lt;w:sz w:val="20"/&gt;&lt;w:u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w:val="bullet"/&gt;&lt;w:pStyle w:val="ListemitBullet2"/&gt;&lt;w:lvlText w:val="_"/&gt;&lt;w:lvlJc w:val="left"/&gt;&lt;w:pPr&gt;&lt;w:tabs&gt;&lt;w:tab w:val="num" w:pos="680"/&gt;&lt;/w:tabs&gt;&lt;w:ind w:left="680" w:hanging="340"/&gt;&lt;/w:pPr&gt;&lt;w:rPr&gt;&lt;w:rFonts w:ascii="Wingdings 2" w:hAnsi="Wingdings 2" w:hint="default"/&gt;&lt;w:sz w:val="20"/&gt;&lt;/w:rPr&gt;&lt;/w:lvl&gt;&lt;w:lvl w:ilvl="2"&gt;&lt;w:start w:val="1"/&gt;&lt;w:numFmt w:val="bullet"/&gt;&lt;w:pStyle w:val="ListemitBullet3"/&gt;&lt;w:lvlText w:val="_"/&gt;&lt;w:lvlJc w:val="left"/&gt;&lt;w:pPr&gt;&lt;w:tabs&gt;&lt;w:tab w:val="num" w:pos="1021"/&gt;&lt;/w:tabs&gt;&lt;w:ind w:left="1021" w:hanging="341"/&gt;&lt;/w:pPr&gt;&lt;w:rPr&gt;&lt;w:rFonts w:ascii="Wingdings 2" w:hAnsi="Wingdings 2" w:hint="default"/&gt;&lt;w:sz w:val="20"/&gt;&lt;/w:rPr&gt;&lt;/w:lvl&gt;&lt;w:lvl w:ilvl="3"&gt;&lt;w:start w:val="1"/&gt;&lt;w:numFmt w:val="bullet"/&gt;&lt;w:pStyle w:val="ListemitBullet4"/&gt;&lt;w:lvlText w:val="_"/&gt;&lt;w:lvlJc w:val="left"/&gt;&lt;w:pPr&gt;&lt;w:tabs&gt;&lt;w:tab w:val="num" w:pos="1361"/&gt;&lt;/w:tabs&gt;&lt;w:ind w:left="1361" w:hanging="340"/&gt;&lt;/w:pPr&gt;&lt;w:rPr&gt;&lt;w:rFonts w:ascii="Wingdings 2" w:hAnsi="Wingdings 2" w:hint="default"/&gt;&lt;w:sz w:val="20"/&gt;&lt;/w:rPr&gt;&lt;/w:lvl&gt;&lt;w:lvl w:ilvl="4"&gt;&lt;w:start w:val="1"/&gt;&lt;w:numFmt w:val="bullet"/&gt;&lt;w:pStyle w:val="ListemitBullet5"/&gt;&lt;w:lvlText w:val="_"/&gt;&lt;w:lvlJc w:val="left"/&gt;&lt;w:pPr&gt;&lt;w:tabs&gt;&lt;w:tab w:val="num" w:pos="1701"/&gt;&lt;/w:tabs&gt;&lt;w:ind w:left="1701" w:hanging="340"/&gt;&lt;/w:pPr&gt;&lt;w:rPr&gt;&lt;w:rFonts w:ascii="Wingdings 2" w:hAnsi="Wingdings 2" w:hint="default"/&gt;&lt;w:sz w:val="20"/&gt;&lt;/w:rPr&gt;&lt;/w:lvl&gt;&lt;w:lvl w:ilvl="5"&gt;&lt;w:start w:val="1"/&gt;&lt;w:numFmt w:val="bullet"/&gt;&lt;w:lvlText w:val="_"/&gt;&lt;w:lvlJc w:val="left"/&gt;&lt;w:pPr&gt;&lt;w:tabs&gt;&lt;w:tab w:val="num" w:pos="2041"/&gt;&lt;/w:tabs&gt;&lt;w:ind w:left="2041" w:hanging="340"/&gt;&lt;/w:pPr&gt;&lt;w:rPr&gt;&lt;w:rFonts w:ascii="Wingdings 2" w:hAnsi="Wingdings 2" w:hint="default"/&gt;&lt;/w:rPr&gt;&lt;/w:lvl&gt;&lt;w:lvl w:ilvl="6"&gt;&lt;w:start w:val="1"/&gt;&lt;w:numFmt w:val="bullet"/&gt;&lt;w:lvlText w:val="_"/&gt;&lt;w:lvlJc w:val="left"/&gt;&lt;w:pPr&gt;&lt;w:tabs&gt;&lt;w:tab w:val="num" w:pos="2381"/&gt;&lt;/w:tabs&gt;&lt;w:ind w:left="2381" w:hanging="340"/&gt;&lt;/w:pPr&gt;&lt;w:rPr&gt;&lt;w:rFonts w:ascii="Wingdings 2" w:hAnsi="Wingdings 2" w:hint="default"/&gt;&lt;/w:rPr&gt;&lt;/w:lvl&gt;&lt;w:lvl w:ilvl="7"&gt;&lt;w:start w:val="1"/&gt;&lt;w:numFmt w:val="bullet"/&gt;&lt;w:lvlText w:val="_"/&gt;&lt;w:lvlJc w:val="left"/&gt;&lt;w:pPr&gt;&lt;w:tabs&gt;&lt;w:tab w:val="num" w:pos="2722"/&gt;&lt;/w:tabs&gt;&lt;w:ind w:left="2722" w:hanging="341"/&gt;&lt;/w:pPr&gt;&lt;w:rPr&gt;&lt;w:rFonts w:ascii="Wingdings 2" w:hAnsi="Wingdings 2" w:hint="default"/&gt;&lt;/w:rPr&gt;&lt;/w:lvl&gt;&lt;w:lvl w:ilvl="8"&gt;&lt;w:start w:val="1"/&gt;&lt;w:numFmt w:val="bullet"/&gt;&lt;w:lvlText w:val="_"/&gt;&lt;w:lvlJc w:val="left"/&gt;&lt;w:pPr&gt;&lt;w:tabs&gt;&lt;w:tab w:val="num" w:pos="3062"/&gt;&lt;/w:tabs&gt;&lt;w:ind w:left="3062" w:hanging="340"/&gt;&lt;/w:pPr&gt;&lt;w:rPr&gt;&lt;w:rFonts w:ascii="Wingdings 2" w:hAnsi="Wingdings 2" w:hint="default"/&gt;&lt;/w:rPr&gt;&lt;/w:lvl&gt;&lt;/w:abstractNum&gt;&lt;w:abstractNum w:abstractNumId="13" w15:restartNumberingAfterBreak="0"&gt;&lt;w:nsid w:val="176A77B7"/&gt;&lt;w:multiLevelType w:val="multilevel"/&gt;&lt;w:tmpl w:val="129685CE"/&gt;&lt;w:lvl w:ilvl="0"&gt;&lt;w:start w:val="1"/&gt;&lt;w:numFmt w:val="decimal"/&gt;&lt;w:lvlText w:val="%1"/&gt;&lt;w:lvlJc w:val="left"/&gt;&lt;w:pPr&gt;&lt;w:ind w:left="360" w:hanging="360"/&gt;&lt;/w:pPr&gt;&lt;w:rPr&gt;&lt;w:rFonts w:hint="default"/&gt;&lt;/w:rPr&gt;&lt;/w:lvl&gt;&lt;w:lvl w:ilvl="1"&gt;&lt;w:start w:val="1"/&gt;&lt;w:numFmt w:val="decimal"/&gt;&lt;w:lvlText w:val="%1.%2"/&gt;&lt;w:lvlJc w:val="left"/&gt;&lt;w:pPr&gt;&lt;w:ind w:left="360" w:hanging="360"/&gt;&lt;/w:pPr&gt;&lt;w:rPr&gt;&lt;w:rFonts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w:left="720" w:hanging="720"/&gt;&lt;/w:pPr&gt;&lt;w:rPr&gt;&lt;w:rFonts w:hint="default"/&gt;&lt;/w:rPr&gt;&lt;/w:lvl&gt;&lt;w:lvl w:ilvl="4"&gt;&lt;w:start w:val="1"/&gt;&lt;w:numFmt w:val="decimal"/&gt;&lt;w:lvlText w:val="%1.%2.%3.%4.%5"/&gt;&lt;w:lvlJc w:val="left"/&gt;&lt;w:pPr&gt;&lt;w:ind w:left="1080" w:hanging="1080"/&gt;&lt;/w:pPr&gt;&lt;w:rPr&gt;&lt;w:rFonts w:hint="default"/&gt;&lt;/w:rPr&gt;&lt;/w:lvl&gt;&lt;w:lvl w:ilvl="5"&gt;&lt;w:start w:val="1"/&gt;&lt;w:numFmt w:val="decimal"/&gt;&lt;w:lvlText w:val="%1.%2.%3.%4.%5.%6"/&gt;&lt;w:lvlJc w:val="left"/&gt;&lt;w:pPr&gt;&lt;w:ind w:left="1440" w:hanging="1440"/&gt;&lt;/w:pPr&gt;&lt;w:rPr&gt;&lt;w:rFonts w:hint="default"/&gt;&lt;/w:rPr&gt;&lt;/w:lvl&gt;&lt;w:lvl w:ilvl="6"&gt;&lt;w:start w:val="1"/&gt;&lt;w:numFmt w:val="decimal"/&gt;&lt;w:lvlText w:val="%1.%2.%3.%4.%5.%6.%7"/&gt;&lt;w:lvlJc w:val="left"/&gt;&lt;w:pPr&gt;&lt;w:ind w:left="1440" w:hanging="1440"/&gt;&lt;/w:pPr&gt;&lt;w:rPr&gt;&lt;w:rFonts w:hint="default"/&gt;&lt;/w:rPr&gt;&lt;/w:lvl&gt;&lt;w:lvl w:ilvl="7"&gt;&lt;w:start w:val="1"/&gt;&lt;w:numFmt w:val="decimal"/&gt;&lt;w:lvlText w:val="%1.%2.%3.%4.%5.%6.%7.%8"/&gt;&lt;w:lvlJc w:val="left"/&gt;&lt;w:pPr&gt;&lt;w:ind w:left="1800" w:hanging="1800"/&gt;&lt;/w:pPr&gt;&lt;w:rPr&gt;&lt;w:rFonts w:hint="default"/&gt;&lt;/w:rPr&gt;&lt;/w:lvl&gt;&lt;w:lvl w:ilvl="8"&gt;&lt;w:start w:val="1"/&gt;&lt;w:numFmt w:val="decimal"/&gt;&lt;w:lvlText w:val="%1.%2.%3.%4.%5.%6.%7.%8.%9"/&gt;&lt;w:lvlJc w:val="left"/&gt;&lt;w:pPr&gt;&lt;w:ind w:left="1800" w:hanging="1800"/&gt;&lt;/w:pPr&gt;&lt;w:rPr&gt;&lt;w:rFonts w:hint="default"/&gt;&lt;/w:rPr&gt;&lt;/w:lvl&gt;&lt;/w:abstractNum&gt;&lt;w:abstractNum w:abstractNumId="14" w15:restartNumberingAfterBreak="0"&gt;&lt;w:nsid w:val="393B56AA"/&gt;&lt;w:multiLevelType w:val="hybridMultilevel"/&gt;&lt;w:tmpl w:val="24BCA11C"/&gt;&lt;w:lvl w:ilvl="0" w:tplc="9F2A89E6"&gt;&lt;w:numFmt w:val="bullet"/&gt;&lt;w:lvlText w:val="_"/&gt;&lt;w:lvlJc w:val="left"/&gt;&lt;w:pPr&gt;&lt;w:ind w:left="720" w:hanging="360"/&gt;&lt;/w:pPr&gt;&lt;w:rPr&gt;&lt;w:rFonts w:ascii="Wingdings 2" w:hAnsi="Wingdings 2" w:cstheme="minorBidi" w:hint="default"/&gt;&lt;w:color w:val="E20074" w:themeColor="text2"/&gt;&lt;w:w w:val="70"/&gt;&lt;/w:rPr&gt;&lt;/w:lvl&gt;&lt;w:lvl w:ilvl="1" w:tplc="04070003" w:tentative="1"&gt;&lt;w:start w:val="1"/&gt;&lt;w:numFmt w:val="bullet"/&gt;&lt;w:lvlText w:val="o"/&gt;&lt;w:lvlJc w:val="left"/&gt;&lt;w:pPr&gt;&lt;w:ind w:left="1440" w:hanging="360"/&gt;&lt;/w:pPr&gt;&lt;w:rPr&gt;&lt;w:rFonts w:ascii="Courier New" w:hAnsi="Courier New" w:cs="Courier New" w:hint="default"/&gt;&lt;/w:rPr&gt;&lt;/w:lvl&gt;&lt;w:lvl w:ilvl="2" w:tplc="04070005" w:tentative="1"&gt;&lt;w:start w:val="1"/&gt;&lt;w:numFmt w:val="bullet"/&gt;&lt;w:lvlText w:val="_"/&gt;&lt;w:lvlJc w:val="left"/&gt;&lt;w:pPr&gt;&lt;w:ind w:left="2160" w:hanging="360"/&gt;&lt;/w:pPr&gt;&lt;w:rPr&gt;&lt;w:rFonts w:ascii="Wingdings" w:hAnsi="Wingdings" w:hint="default"/&gt;&lt;/w:rPr&gt;&lt;/w:lvl&gt;&lt;w:lvl w:ilvl="3" w:tplc="04070001" w:tentative="1"&gt;&lt;w:start w:val="1"/&gt;&lt;w:numFmt w:val="bullet"/&gt;&lt;w:lvlText w:val="_"/&gt;&lt;w:lvlJc w:val="left"/&gt;&lt;w:pPr&gt;&lt;w:ind w:left="2880" w:hanging="360"/&gt;&lt;/w:pPr&gt;&lt;w:rPr&gt;&lt;w:rFonts w:ascii="Symbol" w:hAnsi="Symbol" w:hint="default"/&gt;&lt;/w:rPr&gt;&lt;/w:lvl&gt;&lt;w:lvl w:ilvl="4" w:tplc="04070003" w:tentative="1"&gt;&lt;w:start w:val="1"/&gt;&lt;w:numFmt w:val="bullet"/&gt;&lt;w:lvlText w:val="o"/&gt;&lt;w:lvlJc w:val="left"/&gt;&lt;w:pPr&gt;&lt;w:ind w:left="3600" w:hanging="360"/&gt;&lt;/w:pPr&gt;&lt;w:rPr&gt;&lt;w:rFonts w:ascii="Courier New" w:hAnsi="Courier New" w:cs="Courier New" w:hint="default"/&gt;&lt;/w:rPr&gt;&lt;/w:lvl&gt;&lt;w:lvl w:ilvl="5" w:tplc="04070005" w:tentative="1"&gt;&lt;w:start w:val="1"/&gt;&lt;w:numFmt w:val="bullet"/&gt;&lt;w:lvlText w:val="_"/&gt;&lt;w:lvlJc w:val="left"/&gt;&lt;w:pPr&gt;&lt;w:ind w:left="4320" w:hanging="360"/&gt;&lt;/w:pPr&gt;&lt;w:rPr&gt;&lt;w:rFonts w:ascii="Wingdings" w:hAnsi="Wingdings" w:hint="default"/&gt;&lt;/w:rPr&gt;&lt;/w:lvl&gt;&lt;w:lvl w:ilvl="6" w:tplc="04070001" w:tentative="1"&gt;&lt;w:start w:val="1"/&gt;&lt;w:numFmt w:val="bullet"/&gt;&lt;w:lvlText w:val="_"/&gt;&lt;w:lvlJc w:val="left"/&gt;&lt;w:pPr&gt;&lt;w:ind w:left="5040" w:hanging="360"/&gt;&lt;/w:pPr&gt;&lt;w:rPr&gt;&lt;w:rFonts w:ascii="Symbol" w:hAnsi="Symbol" w:hint="default"/&gt;&lt;/w:rPr&gt;&lt;/w:lvl&gt;&lt;w:lvl w:ilvl="7" w:tplc="04070003" w:tentative="1"&gt;&lt;w:start w:val="1"/&gt;&lt;w:numFmt w:val="bullet"/&gt;&lt;w:lvlText w:val="o"/&gt;&lt;w:lvlJc w:val="left"/&gt;&lt;w:pPr&gt;&lt;w:ind w:left="5760" w:hanging="360"/&gt;&lt;/w:pPr&gt;&lt;w:rPr&gt;&lt;w:rFonts w:ascii="Courier New" w:hAnsi="Courier New" w:cs="Courier New" w:hint="default"/&gt;&lt;/w:rPr&gt;&lt;/w:lvl&gt;&lt;w:lvl w:ilvl="8" w:tplc="04070005" w:tentative="1"&gt;&lt;w:start w:val="1"/&gt;&lt;w:numFmt w:val="bullet"/&gt;&lt;w:lvlText w:val="_"/&gt;&lt;w:lvlJc w:val="left"/&gt;&lt;w:pPr&gt;&lt;w:ind w:left="6480" w:hanging="360"/&gt;&lt;/w:pPr&gt;&lt;w:rPr&gt;&lt;w:rFonts w:ascii="Wingdings" w:hAnsi="Wingdings" w:hint="default"/&gt;&lt;/w:rPr&gt;&lt;/w:lvl&gt;&lt;/w:abstractNum&gt;&lt;w:abstractNum w:abstractNumId="15" w15:restartNumberingAfterBreak="0"&gt;&lt;w:nsid w:val="39652188"/&gt;&lt;w:multiLevelType w:val="multilevel"/&gt;&lt;w:tmpl w:val="0407001F"/&gt;&lt;w:lvl w:ilvl="0"&gt;&lt;w:start w:val="1"/&gt;&lt;w:numFmt w:val="decimal"/&gt;&lt;w:lvlText w:val="%1."/&gt;&lt;w:lvlJc w:val="left"/&gt;&lt;w:pPr&gt;&lt;w:ind w:left="360" w:hanging="360"/&gt;&lt;/w:pPr&gt;&lt;/w:lvl&gt;&lt;w:lvl w:ilvl="1"&gt;&lt;w:start w:val="1"/&gt;&lt;w:numFmt w:val="decimal"/&gt;&lt;w:lvlText w:val="%1.%2."/&gt;&lt;w:lvlJc w:val="left"/&gt;&lt;w:pPr&gt;&lt;w:ind w:left="792" w:hanging="432"/&gt;&lt;/w:pPr&gt;&lt;/w:lvl&gt;&lt;w:lvl w:ilvl="2"&gt;&lt;w:start w:val="1"/&gt;&lt;w:numFmt w:val="decimal"/&gt;&lt;w:lvlText w:val="%1.%2.%3."/&gt;&lt;w:lvlJc w:val="left"/&gt;&lt;w:pPr&gt;&lt;w:ind w:left="1224" w:hanging="504"/&gt;&lt;/w:pPr&gt;&lt;/w:lvl&gt;&lt;w:lvl w:ilvl="3"&gt;&lt;w:start w:val="1"/&gt;&lt;w:numFmt w:val="decimal"/&gt;&lt;w:lvlText w:val="%1.%2.%3.%4."/&gt;&lt;w:lvlJc w:val="left"/&gt;&lt;w:pPr&gt;&lt;w:ind w:left="1728" w:hanging="648"/&gt;&lt;/w:pPr&gt;&lt;/w:lvl&gt;&lt;w:lvl w:ilvl="4"&gt;&lt;w:start w:val="1"/&gt;&lt;w:numFmt w:val="decimal"/&gt;&lt;w:lvlText w:val="%1.%2.%3.%4.%5."/&gt;&lt;w:lvlJc w:val="left"/&gt;&lt;w:pPr&gt;&lt;w:ind w:left="2232" w:hanging="792"/&gt;&lt;/w:pPr&gt;&lt;/w:lvl&gt;&lt;w:lvl w:ilvl="5"&gt;&lt;w:start w:val="1"/&gt;&lt;w:numFmt w:val="decimal"/&gt;&lt;w:lvlText w:val="%1.%2.%3.%4.%5.%6."/&gt;&lt;w:lvlJc w:val="left"/&gt;&lt;w:pPr&gt;&lt;w:ind w:left="2736" w:hanging="936"/&gt;&lt;/w:pPr&gt;&lt;/w:lvl&gt;&lt;w:lvl w:ilvl="6"&gt;&lt;w:start w:val="1"/&gt;&lt;w:numFmt w:val="decimal"/&gt;&lt;w:lvlText w:val="%1.%2.%3.%4.%5.%6.%7."/&gt;&lt;w:lvlJc w:val="left"/&gt;&lt;w:pPr&gt;&lt;w:ind w:left="3240" w:hanging="1080"/&gt;&lt;/w:pPr&gt;&lt;/w:lvl&gt;&lt;w:lvl w:ilvl="7"&gt;&lt;w:start w:val="1"/&gt;&lt;w:numFmt w:val="decimal"/&gt;&lt;w:lvlText w:val="%1.%2.%3.%4.%5.%6.%7.%8."/&gt;&lt;w:lvlJc w:val="left"/&gt;&lt;w:pPr&gt;&lt;w:ind w:left="3744" w:hanging="1224"/&gt;&lt;/w:pPr&gt;&lt;/w:lvl&gt;&lt;w:lvl w:ilvl="8"&gt;&lt;w:start w:val="1"/&gt;&lt;w:numFmt w:val="decimal"/&gt;&lt;w:lvlText w:val="%1.%2.%3.%4.%5.%6.%7.%8.%9."/&gt;&lt;w:lvlJc w:val="left"/&gt;&lt;w:pPr&gt;&lt;w:ind w:left="4320" w:hanging="1440"/&gt;&lt;/w:pPr&gt;&lt;/w:lvl&gt;&lt;/w:abstractNum&gt;&lt;w:abstractNum w:abstractNumId="16" w15:restartNumberingAfterBreak="0"&gt;&lt;w:nsid w:val="399263DF"/&gt;&lt;w:multiLevelType w:val="multilevel"/&gt;&lt;w:tmpl w:val="1DA8FFF6"/&gt;&lt;w:lvl w:ilvl="0"&gt;&lt;w:start w:val="1"/&gt;&lt;w:numFmt w:val="decimal"/&gt;&lt;w:pStyle w:val="berschrift1"/&gt;&lt;w:lvlText w:val="%1"/&gt;&lt;w:lvlJc w:val="left"/&gt;&lt;w:pPr&gt;&lt;w:tabs&gt;&lt;w:tab w:val="num" w:pos="851"/&gt;&lt;/w:tabs&gt;&lt;w:ind w:left="851" w:hanging="851"/&gt;&lt;/w:pPr&gt;&lt;w:rPr&gt;&lt;w:rFonts w:hint="default"/&gt;&lt;/w:rPr&gt;&lt;/w:lvl&gt;&lt;w:lvl w:ilvl="1"&gt;&lt;w:start w:val="1"/&gt;&lt;w:numFmt w:val="decimal"/&gt;&lt;w:pStyle w:val="berschrift2"/&gt;&lt;w:lvlText w:val="%1.%2"/&gt;&lt;w:lvlJc w:val="left"/&gt;&lt;w:pPr&gt;&lt;w:tabs&gt;&lt;w:tab w:val="num" w:pos="851"/&gt;&lt;/w:tabs&gt;&lt;w:ind w:left="851" w:hanging="851"/&gt;&lt;/w:pPr&gt;&lt;w:rPr&gt;&lt;w:rFonts w:hint="default"/&gt;&lt;/w:rPr&gt;&lt;/w:lvl&gt;&lt;w:lvl w:ilvl="2"&gt;&lt;w:start w:val="1"/&gt;&lt;w:numFmt w:val="decimal"/&gt;&lt;w:pStyle w:val="berschrift3"/&gt;&lt;w:lvlText w:val="%1.%2.%3"/&gt;&lt;w:lvlJc w:val="left"/&gt;&lt;w:pPr&gt;&lt;w:tabs&gt;&lt;w:tab w:val="num" w:pos="851"/&gt;&lt;/w:tabs&gt;&lt;w:ind w:left="851" w:hanging="851"/&gt;&lt;/w:pPr&gt;&lt;w:rPr&gt;&lt;w:rFonts w:hint="default"/&gt;&lt;/w:rPr&gt;&lt;/w:lvl&gt;&lt;w:lvl w:ilvl="3"&gt;&lt;w:start w:val="1"/&gt;&lt;w:numFmt w:val="decimal"/&gt;&lt;w:pStyle w:val="berschrift4"/&gt;&lt;w:lvlText w:val="%1.%2.%3.%4"/&gt;&lt;w:lvlJc w:val="left"/&gt;&lt;w:pPr&gt;&lt;w:tabs&gt;&lt;w:tab w:val="num" w:pos="1134"/&gt;&lt;/w:tabs&gt;&lt;w:ind w:left="1134" w:hanging="1134"/&gt;&lt;/w:pPr&gt;&lt;w:rPr&gt;&lt;w:rFonts w:hint="default"/&gt;&lt;/w:rPr&gt;&lt;/w:lvl&gt;&lt;w:lvl w:ilvl="4"&gt;&lt;w:start w:val="1"/&gt;&lt;w:numFmt w:val="decimal"/&gt;&lt;w:pStyle w:val="berschrift5"/&gt;&lt;w:lvlText w:val="%1.%2.%3.%4.%5"/&gt;&lt;w:lvlJc w:val="left"/&gt;&lt;w:pPr&gt;&lt;w:tabs&gt;&lt;w:tab w:val="num" w:pos="1474"/&gt;&lt;/w:tabs&gt;&lt;w:ind w:left="1474" w:hanging="1474"/&gt;&lt;/w:pPr&gt;&lt;w:rPr&gt;&lt;w:rFonts w:hint="default"/&gt;&lt;/w:rPr&gt;&lt;/w:lvl&gt;&lt;w:lvl w:ilvl="5"&gt;&lt;w:start w:val="1"/&gt;&lt;w:numFmt w:val="decimal"/&gt;&lt;w:pStyle w:val="berschrift6"/&gt;&lt;w:lvlText w:val="%1.%2.%3.%4.%5.%6"/&gt;&lt;w:lvlJc w:val="left"/&gt;&lt;w:pPr&gt;&lt;w:tabs&gt;&lt;w:tab w:val="num" w:pos="1871"/&gt;&lt;/w:tabs&gt;&lt;w:ind w:left="1871" w:hanging="1871"/&gt;&lt;/w:pPr&gt;&lt;w:rPr&gt;&lt;w:rFonts w:hint="default"/&gt;&lt;/w:rPr&gt;&lt;/w:lvl&gt;&lt;w:lvl w:ilvl="6"&gt;&lt;w:start w:val="1"/&gt;&lt;w:numFmt w:val="decimal"/&gt;&lt;w:pStyle w:val="berschrift7"/&gt;&lt;w:lvlText w:val="%1.%2.%3.%4.%5.%6.%7"/&gt;&lt;w:lvlJc w:val="left"/&gt;&lt;w:pPr&gt;&lt;w:tabs&gt;&lt;w:tab w:val="num" w:pos="2155"/&gt;&lt;/w:tabs&gt;&lt;w:ind w:left="2155" w:hanging="2155"/&gt;&lt;/w:pPr&gt;&lt;w:rPr&gt;&lt;w:rFonts w:hint="default"/&gt;&lt;/w:rPr&gt;&lt;/w:lvl&gt;&lt;w:lvl w:ilvl="7"&gt;&lt;w:start w:val="1"/&gt;&lt;w:numFmt w:val="decimal"/&gt;&lt;w:pStyle w:val="berschrift8"/&gt;&lt;w:lvlText w:val="%1.%2.%3.%4.%5.%6.%7.%8"/&gt;&lt;w:lvlJc w:val="left"/&gt;&lt;w:pPr&gt;&lt;w:tabs&gt;&lt;w:tab w:val="num" w:pos="2438"/&gt;&lt;/w:tabs&gt;&lt;w:ind w:left="2438" w:hanging="2438"/&gt;&lt;/w:pPr&gt;&lt;w:rPr&gt;&lt;w:rFonts w:hint="default"/&gt;&lt;/w:rPr&gt;&lt;/w:lvl&gt;&lt;w:lvl w:ilvl="8"&gt;&lt;w:start w:val="1"/&gt;&lt;w:numFmt w:val="decimal"/&gt;&lt;w:pStyle w:val="berschrift9"/&gt;&lt;w:lvlText w:val="%1.%2.%3.%4.%5.%6.%7.%8.%9"/&gt;&lt;w:lvlJc w:val="left"/&gt;&lt;w:pPr&gt;&lt;w:tabs&gt;&lt;w:tab w:val="num" w:pos="2722"/&gt;&lt;/w:tabs&gt;&lt;w:ind w:left="2722" w:hanging="2722"/&gt;&lt;/w:pPr&gt;&lt;w:rPr&gt;&lt;w:rFonts w:hint="default"/&gt;&lt;/w:rPr&gt;&lt;/w:lvl&gt;&lt;/w:abstractNum&gt;&lt;w:abstractNum w:abstractNumId="17" w15:restartNumberingAfterBreak="0"&gt;&lt;w:nsid w:val="44390430"/&gt;&lt;w:multiLevelType w:val="hybridMultilevel"/&gt;&lt;w:tmpl w:val="BB927BCA"/&gt;&lt;w:lvl w:ilvl="0" w:tplc="5A8ABDFE"&gt;&lt;w:start w:val="1"/&gt;&lt;w:numFmt w:val="bullet"/&gt;&lt;w:lvlText w:val="_"/&gt;&lt;w:lvlJc w:val="left"/&gt;&lt;w:pPr&gt;&lt;w:tabs&gt;&lt;w:tab w:val="num" w:pos="720"/&gt;&lt;/w:tabs&gt;&lt;w:ind w:left="720" w:hanging="360"/&gt;&lt;/w:pPr&gt;&lt;w:rPr&gt;&lt;w:rFonts w:ascii="Wingdings" w:hAnsi="Wingdings" w:hint="default"/&gt;&lt;/w:rPr&gt;&lt;/w:lvl&gt;&lt;w:lvl w:ilvl="1" w:tplc="622816CA"&gt;&lt;w:start w:val="1"/&gt;&lt;w:numFmt w:val="bullet"/&gt;&lt;w:lvlText w:val="_"/&gt;&lt;w:lvlJc w:val="left"/&gt;&lt;w:pPr&gt;&lt;w:tabs&gt;&lt;w:tab w:val="num" w:pos="1440"/&gt;&lt;/w:tabs&gt;&lt;w:ind w:left="1440" w:hanging="360"/&gt;&lt;/w:pPr&gt;&lt;w:rPr&gt;&lt;w:rFonts w:ascii="Wingdings" w:hAnsi="Wingdings" w:hint="default"/&gt;&lt;/w:rPr&gt;&lt;/w:lvl&gt;&lt;w:lvl w:ilvl="2" w:tplc="B6322EA8"&gt;&lt;w:numFmt w:val="bullet"/&gt;&lt;w:lvlText w:val="_"/&gt;&lt;w:lvlJc w:val="left"/&gt;&lt;w:pPr&gt;&lt;w:tabs&gt;&lt;w:tab w:val="num" w:pos="2160"/&gt;&lt;/w:tabs&gt;&lt;w:ind w:left="2160" w:hanging="360"/&gt;&lt;/w:pPr&gt;&lt;w:rPr&gt;&lt;w:rFonts w:ascii="Wingdings" w:hAnsi="Wingdings" w:hint="default"/&gt;&lt;/w:rPr&gt;&lt;/w:lvl&gt;&lt;w:lvl w:ilvl="3" w:tplc="4ED24092"&gt;&lt;w:numFmt w:val="bullet"/&gt;&lt;w:lvlText w:val="_"/&gt;&lt;w:lvlJc w:val="left"/&gt;&lt;w:pPr&gt;&lt;w:tabs&gt;&lt;w:tab w:val="num" w:pos="2880"/&gt;&lt;/w:tabs&gt;&lt;w:ind w:left="2880" w:hanging="360"/&gt;&lt;/w:pPr&gt;&lt;w:rPr&gt;&lt;w:rFonts w:ascii="Wingdings" w:hAnsi="Wingdings" w:hint="default"/&gt;&lt;/w:rPr&gt;&lt;/w:lvl&gt;&lt;w:lvl w:ilvl="4" w:tplc="97E600A6" w:tentative="1"&gt;&lt;w:start w:val="1"/&gt;&lt;w:numFmt w:val="bullet"/&gt;&lt;w:lvlText w:val="_"/&gt;&lt;w:lvlJc w:val="left"/&gt;&lt;w:pPr&gt;&lt;w:tabs&gt;&lt;w:tab w:val="num" w:pos="3600"/&gt;&lt;/w:tabs&gt;&lt;w:ind w:left="3600" w:hanging="360"/&gt;&lt;/w:pPr&gt;&lt;w:rPr&gt;&lt;w:rFonts w:ascii="Wingdings" w:hAnsi="Wingdings" w:hint="default"/&gt;&lt;/w:rPr&gt;&lt;/w:lvl&gt;&lt;w:lvl w:ilvl="5" w:tplc="3DCAD77C" w:tentative="1"&gt;&lt;w:start w:val="1"/&gt;&lt;w:numFmt w:val="bullet"/&gt;&lt;w:lvlText w:val="_"/&gt;&lt;w:lvlJc w:val="left"/&gt;&lt;w:pPr&gt;&lt;w:tabs&gt;&lt;w:tab w:val="num" w:pos="4320"/&gt;&lt;/w:tabs&gt;&lt;w:ind w:left="4320" w:hanging="360"/&gt;&lt;/w:pPr&gt;&lt;w:rPr&gt;&lt;w:rFonts w:ascii="Wingdings" w:hAnsi="Wingdings" w:hint="default"/&gt;&lt;/w:rPr&gt;&lt;/w:lvl&gt;&lt;w:lvl w:ilvl="6" w:tplc="2738D18C" w:tentative="1"&gt;&lt;w:start w:val="1"/&gt;&lt;w:numFmt w:val="bullet"/&gt;&lt;w:lvlText w:val="_"/&gt;&lt;w:lvlJc w:val="left"/&gt;&lt;w:pPr&gt;&lt;w:tabs&gt;&lt;w:tab w:val="num" w:pos="5040"/&gt;&lt;/w:tabs&gt;&lt;w:ind w:left="5040" w:hanging="360"/&gt;&lt;/w:pPr&gt;&lt;w:rPr&gt;&lt;w:rFonts w:ascii="Wingdings" w:hAnsi="Wingdings" w:hint="default"/&gt;&lt;/w:rPr&gt;&lt;/w:lvl&gt;&lt;w:lvl w:ilvl="7" w:tplc="8968C122" w:tentative="1"&gt;&lt;w:start w:val="1"/&gt;&lt;w:numFmt w:val="bullet"/&gt;&lt;w:lvlText w:val="_"/&gt;&lt;w:lvlJc w:val="left"/&gt;&lt;w:pPr&gt;&lt;w:tabs&gt;&lt;w:tab w:val="num" w:pos="5760"/&gt;&lt;/w:tabs&gt;&lt;w:ind w:left="5760" w:hanging="360"/&gt;&lt;/w:pPr&gt;&lt;w:rPr&gt;&lt;w:rFonts w:ascii="Wingdings" w:hAnsi="Wingdings" w:hint="default"/&gt;&lt;/w:rPr&gt;&lt;/w:lvl&gt;&lt;w:lvl w:ilvl="8" w:tplc="E1806B44" w:tentative="1"&gt;&lt;w:start w:val="1"/&gt;&lt;w:numFmt w:val="bullet"/&gt;&lt;w:lvlText w:val="_"/&gt;&lt;w:lvlJc w:val="left"/&gt;&lt;w:pPr&gt;&lt;w:tabs&gt;&lt;w:tab w:val="num" w:pos="6480"/&gt;&lt;/w:tabs&gt;&lt;w:ind w:left="6480" w:hanging="360"/&gt;&lt;/w:pPr&gt;&lt;w:rPr&gt;&lt;w:rFonts w:ascii="Wingdings" w:hAnsi="Wingdings" w:hint="default"/&gt;&lt;/w:rPr&gt;&lt;/w:lvl&gt;&lt;/w:abstractNum&gt;&lt;w:abstractNum w:abstractNumId="18" w15:restartNumberingAfterBreak="0"&gt;&lt;w:nsid w:val="49B01952"/&gt;&lt;w:multiLevelType w:val="multilevel"/&gt;&lt;w:tmpl w:val="618CB69C"/&gt;&lt;w:lvl w:ilvl="0"&gt;&lt;w:start w:val="1"/&gt;&lt;w:numFmt w:val="upperLetter"/&gt;&lt;w:lvlText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w:abstractNumId="19" w15:restartNumberingAfterBreak="0"&gt;&lt;w:nsid w:val="4E025B41"/&gt;&lt;w:multiLevelType w:val="multilevel"/&gt;&lt;w:tmpl w:val="DDE8B568"/&gt;&lt;w:lvl w:ilvl="0"&gt;&lt;w:start w:val="1"/&gt;&lt;w:numFmt w:val="decimal"/&gt;&lt;w:lvlText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w:abstractNumId="20" w15:restartNumberingAfterBreak="0"&gt;&lt;w:nsid w:val="57C15736"/&gt;&lt;w:multiLevelType w:val="multilevel"/&gt;&lt;w:tmpl w:val="159C5BE4"/&gt;&lt;w:lvl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w:abstractNumId="21" w15:restartNumberingAfterBreak="0"&gt;&lt;w:nsid w:val="5D1826F3"/&gt;&lt;w:multiLevelType w:val="multilevel"/&gt;&lt;w:tmpl w:val="F98E8852"/&gt;&lt;w:lvl w:ilvl="0"&gt;&lt;w:start w:val="1"/&gt;&lt;w:numFmt w:val="bullet"/&gt;&lt;w:lvlText w:val="_"/&gt;&lt;w:lvlJc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w:val="_"/&gt;&lt;w:lvlJc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w:val="_"/&gt;&lt;w:lvlJc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w:val="_"/&gt;&lt;w:lvlJc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w:val="_"/&gt;&lt;w:lvlJc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w:val="_"/&gt;&lt;w:lvlJc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w:val="_"/&gt;&lt;w:lvlJc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w:val="_"/&gt;&lt;w:lvlJc w:val="left"/&gt;&lt;w:pPr&gt;&lt;w:tabs&gt;&lt;w:tab w:val="num" w:pos="6480"/&gt;&lt;/w:tabs&gt;&lt;w:ind w:left="6480" w:hanging="360"/&gt;&lt;/w:pPr&gt;&lt;w:rPr&gt;&lt;w:rFonts w:ascii="Wingdings" w:hAnsi="Wingdings" w:hint="default"/&gt;&lt;w:sz w:val="20"/&gt;&lt;/w:rPr&gt;&lt;/w:lvl&gt;&lt;/w:abstractNum&gt;&lt;w:abstractNum w:abstractNumId="22" w15:restartNumberingAfterBreak="0"&gt;&lt;w:nsid w:val="6A923645"/&gt;&lt;w:multiLevelType w:val="multilevel"/&gt;&lt;w:tmpl w:val="8A92A162"/&gt;&lt;w:lvl w:ilvl="0"&gt;&lt;w:start w:val="1"/&gt;&lt;w:numFmt w:val="bullet"/&gt;&lt;w:lvlText w:val="_"/&gt;&lt;w:lvlJc w:val="left"/&gt;&lt;w:pPr&gt;&lt;w:tabs&gt;&lt;w:tab w:val="num" w:pos="360"/&gt;&lt;/w:tabs&gt;&lt;w:ind w:left="360" w:hanging="360"/&gt;&lt;/w:pPr&gt;&lt;w:rPr&gt;&lt;w:rFonts w:ascii="Wingdings 2" w:hAnsi="Wingdings 2" w:hint="default"/&gt;&lt;w:sz w:val="18"/&gt;&lt;/w:rPr&gt;&lt;/w:lvl&gt;&lt;w:lvl w:ilvl="1"&gt;&lt;w:start w:val="1"/&gt;&lt;w:numFmt w:val="bullet"/&gt;&lt;w:lvlText w:val="_"/&gt;&lt;w:lvlJc w:val="left"/&gt;&lt;w:pPr&gt;&lt;w:tabs&gt;&lt;w:tab w:val="num" w:pos="720"/&gt;&lt;/w:tabs&gt;&lt;w:ind w:left="720" w:hanging="360"/&gt;&lt;/w:pPr&gt;&lt;w:rPr&gt;&lt;w:rFonts w:ascii="Wingdings 2" w:hAnsi="Wingdings 2" w:hint="default"/&gt;&lt;w:sz w:val="18"/&gt;&lt;/w:rPr&gt;&lt;/w:lvl&gt;&lt;w:lvl w:ilvl="2"&gt;&lt;w:start w:val="1"/&gt;&lt;w:numFmt w:val="bullet"/&gt;&lt;w:lvlText w:val="_"/&gt;&lt;w:lvlJc w:val="left"/&gt;&lt;w:pPr&gt;&lt;w:tabs&gt;&lt;w:tab w:val="num" w:pos="1080"/&gt;&lt;/w:tabs&gt;&lt;w:ind w:left="1080" w:hanging="360"/&gt;&lt;/w:pPr&gt;&lt;w:rPr&gt;&lt;w:rFonts w:ascii="Wingdings 2" w:hAnsi="Wingdings 2" w:hint="default"/&gt;&lt;w:sz w:val="18"/&gt;&lt;/w:rPr&gt;&lt;/w:lvl&gt;&lt;w:lvl w:ilvl="3"&gt;&lt;w:start w:val="1"/&gt;&lt;w:numFmt w:val="bullet"/&gt;&lt;w:lvlText w:val="_"/&gt;&lt;w:lvlJc w:val="left"/&gt;&lt;w:pPr&gt;&lt;w:tabs&gt;&lt;w:tab w:val="num" w:pos="1440"/&gt;&lt;/w:tabs&gt;&lt;w:ind w:left="1440" w:hanging="360"/&gt;&lt;/w:pPr&gt;&lt;w:rPr&gt;&lt;w:rFonts w:ascii="Wingdings 2" w:hAnsi="Wingdings 2" w:hint="default"/&gt;&lt;w:sz w:val="18"/&gt;&lt;/w:rPr&gt;&lt;/w:lvl&gt;&lt;w:lvl w:ilvl="4"&gt;&lt;w:start w:val="1"/&gt;&lt;w:numFmt w:val="bullet"/&gt;&lt;w:lvlText w:val="_"/&gt;&lt;w:lvlJc w:val="left"/&gt;&lt;w:pPr&gt;&lt;w:tabs&gt;&lt;w:tab w:val="num" w:pos="1800"/&gt;&lt;/w:tabs&gt;&lt;w:ind w:left="1800" w:hanging="360"/&gt;&lt;/w:pPr&gt;&lt;w:rPr&gt;&lt;w:rFonts w:ascii="Wingdings 2" w:hAnsi="Wingdings 2" w:hint="default"/&gt;&lt;w:sz w:val="18"/&gt;&lt;/w:rPr&gt;&lt;/w:lvl&gt;&lt;w:lvl w:ilvl="5"&gt;&lt;w:start w:val="1"/&gt;&lt;w:numFmt w:val="bullet"/&gt;&lt;w:lvlText w:val="_"/&gt;&lt;w:lvlJc w:val="left"/&gt;&lt;w:pPr&gt;&lt;w:tabs&gt;&lt;w:tab w:val="num" w:pos="2160"/&gt;&lt;/w:tabs&gt;&lt;w:ind w:left="2160" w:hanging="360"/&gt;&lt;/w:pPr&gt;&lt;w:rPr&gt;&lt;w:rFonts w:ascii="Wingdings 2" w:hAnsi="Wingdings 2" w:hint="default"/&gt;&lt;w:sz w:val="18"/&gt;&lt;/w:rPr&gt;&lt;/w:lvl&gt;&lt;w:lvl w:ilvl="6"&gt;&lt;w:start w:val="1"/&gt;&lt;w:numFmt w:val="bullet"/&gt;&lt;w:lvlText w:val="_"/&gt;&lt;w:lvlJc w:val="left"/&gt;&lt;w:pPr&gt;&lt;w:tabs&gt;&lt;w:tab w:val="num" w:pos="2520"/&gt;&lt;/w:tabs&gt;&lt;w:ind w:left="2520" w:hanging="360"/&gt;&lt;/w:pPr&gt;&lt;w:rPr&gt;&lt;w:rFonts w:ascii="Wingdings 2" w:hAnsi="Wingdings 2" w:hint="default"/&gt;&lt;w:sz w:val="18"/&gt;&lt;/w:rPr&gt;&lt;/w:lvl&gt;&lt;w:lvl w:ilvl="7"&gt;&lt;w:start w:val="1"/&gt;&lt;w:numFmt w:val="bullet"/&gt;&lt;w:lvlText w:val="_"/&gt;&lt;w:lvlJc w:val="left"/&gt;&lt;w:pPr&gt;&lt;w:tabs&gt;&lt;w:tab w:val="num" w:pos="2880"/&gt;&lt;/w:tabs&gt;&lt;w:ind w:left="2880" w:hanging="360"/&gt;&lt;/w:pPr&gt;&lt;w:rPr&gt;&lt;w:rFonts w:ascii="Wingdings 2" w:hAnsi="Wingdings 2" w:hint="default"/&gt;&lt;w:sz w:val="18"/&gt;&lt;/w:rPr&gt;&lt;/w:lvl&gt;&lt;w:lvl w:ilvl="8"&gt;&lt;w:start w:val="1"/&gt;&lt;w:numFmt w:val="bullet"/&gt;&lt;w:lvlText w:val="_"/&gt;&lt;w:lvlJc w:val="left"/&gt;&lt;w:pPr&gt;&lt;w:tabs&gt;&lt;w:tab w:val="num" w:pos="3240"/&gt;&lt;/w:tabs&gt;&lt;w:ind w:left="3240" w:hanging="360"/&gt;&lt;/w:pPr&gt;&lt;w:rPr&gt;&lt;w:rFonts w:ascii="Wingdings 2" w:hAnsi="Wingdings 2" w:hint="default"/&gt;&lt;w:sz w:val="18"/&gt;&lt;/w:rPr&gt;&lt;/w:lvl&gt;&lt;/w:abstractNum&gt;&lt;w:abstractNum w:abstractNumId="23" w15:restartNumberingAfterBreak="0"&gt;&lt;w:nsid w:val="77C22051"/&gt;&lt;w:multiLevelType w:val="multilevel"/&gt;&lt;w:tmpl w:val="0407001D"/&gt;&lt;w:numStyleLink w:val="1ai"/&gt;&lt;/w:abstractNum&gt;&lt;w:num w:numId="1"&gt;&lt;w:abstractNumId w:val="18"/&gt;&lt;/w:num&gt;&lt;w:num w:numId="2"&gt;&lt;w:abstractNumId w:val="22"/&gt;&lt;/w:num&gt;&lt;w:num w:numId="3"&gt;&lt;w:abstractNumId w:val="11"/&gt;&lt;/w:num&gt;&lt;w:num w:numId="4"&gt;&lt;w:abstractNumId w:val="23"/&gt;&lt;/w:num&gt;&lt;w:num w:numId="5"&gt;&lt;w:abstractNumId w:val="19"/&gt;&lt;/w:num&gt;&lt;w:num w:numId="6"&gt;&lt;w:abstractNumId w:val="16"/&gt;&lt;/w:num&gt;&lt;w:num w:numId="7"&gt;&lt;w:abstractNumId w:val="16"/&gt;&lt;/w:num&gt;&lt;w:num w:numId="8"&gt;&lt;w:abstractNumId w:val="10"/&gt;&lt;/w:num&gt;&lt;w:num w:numId="9"&gt;&lt;w:abstractNumId w:val="10"/&gt;&lt;w:lvlOverride w:ilvl="0"&gt;&lt;w:startOverride w:val="1"/&gt;&lt;/w:lvlOverride&gt;&lt;/w:num&gt;&lt;w:num w:numId="10"&gt;&lt;w:abstractNumId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w:numId="11"&gt;&lt;w:abstractNumId w:val="12"/&gt;&lt;/w:num&gt;&lt;w:num w:numId="12"&gt;&lt;w:abstractNumId w:val="12"/&gt;&lt;w:lvlOverride w:ilvl="0"&gt;&lt;w:startOverride w:val="1"/&gt;&lt;/w:lvlOverride&gt;&lt;/w:num&gt;&lt;w:num w:numId="13"&gt;&lt;w:abstractNumId w:val="12"/&gt;&lt;w:lvlOverride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w:numId="14"&gt;&lt;w:abstractNumId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w:numId="15"&gt;&lt;w:abstractNumId w:val="9"/&gt;&lt;/w:num&gt;&lt;w:num w:numId="16"&gt;&lt;w:abstractNumId w:val="7"/&gt;&lt;/w:num&gt;&lt;w:num w:numId="17"&gt;&lt;w:abstractNumId w:val="6"/&gt;&lt;/w:num&gt;&lt;w:num w:numId="18"&gt;&lt;w:abstractNumId w:val="5"/&gt;&lt;/w:num&gt;&lt;w:num w:numId="19"&gt;&lt;w:abstractNumId w:val="4"/&gt;&lt;/w:num&gt;&lt;w:num w:numId="20"&gt;&lt;w:abstractNumId w:val="8"/&gt;&lt;/w:num&gt;&lt;w:num w:numId="21"&gt;&lt;w:abstractNumId w:val="3"/&gt;&lt;/w:num&gt;&lt;w:num w:numId="22"&gt;&lt;w:abstractNumId w:val="2"/&gt;&lt;/w:num&gt;&lt;w:num w:numId="23"&gt;&lt;w:abstractNumId w:val="1"/&gt;&lt;/w:num&gt;&lt;w:num w:numId="24"&gt;&lt;w:abstractNumId w:val="0"/&gt;&lt;/w:num&gt;&lt;w:num w:numId="25"&gt;&lt;w:abstractNumId w:val="20"/&gt;&lt;/w:num&gt;&lt;w:num w:numId="26"&gt;&lt;w:abstractNumId w:val="21"/&gt;&lt;/w:num&gt;&lt;w:num w:numId="27"&gt;&lt;w:abstractNumId w:val="15"/&gt;&lt;/w:num&gt;&lt;w:num w:numId="28"&gt;&lt;w:abstractNumId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w:numId="29"&gt;&lt;w:abstractNumId w:val="13"/&gt;&lt;/w:num&gt;&lt;w:num w:numId="30"&gt;&lt;w:abstractNumId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w:numId="31"&gt;&lt;w:abstractNumId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w:numId="32"&gt;&lt;w:abstractNumId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w:numId="33"&gt;&lt;w:abstractNumId w:val="14"/&gt;&lt;/w:num&gt;&lt;w:num w:numId="34"&gt;&lt;w:abstractNumId w:val="17"/&gt;&lt;/w:num&gt;&lt;w:numIdMacAtCleanup w:val="7"/&gt;&lt;/w:numbering&gt;&lt;/pkg:xmlData&gt;&lt;/pkg:part&gt;&lt;pkg:part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w:ascii="Tele-GroteskNor" w:eastAsia="Times New Roman" w:hAnsi="Tele-GroteskNor" w:cs="Times New Roman"/&gt;&lt;w:color w:val="000000" w:themeColor="text1"/&gt;&lt;w:sz w:val="24"/&gt;&lt;w:szCs w:val="24"/&gt;&lt;w:lang w:val="de-DE" w:eastAsia="de-DE" w:bidi="ar-SA"/&gt;&lt;/w:rPr&gt;&lt;/w:rPrDefault&gt;&lt;w:pPrDefault&gt;&lt;w:pPr&gt;&lt;w:spacing w:line="250" w:lineRule="auto"/&gt;&lt;/w:pPr&gt;&lt;/w:pPrDefault&gt;&lt;/w:docDefaults&gt;&lt;w:style w:type="paragraph" w:default="1" w:styleId="Standard"&gt;&lt;w:name w:val="Normal"/&gt;&lt;w:uiPriority w:val="1"/&gt;&lt;w:qFormat/&gt;&lt;w:rsid w:val="00DC44BB"/&gt;&lt;w:pPr&gt;&lt;w:spacing w:line="240" w:lineRule="auto"/&gt;&lt;/w:pPr&gt;&lt;w:rPr&gt;&lt;w:rFonts w:asciiTheme="minorHAnsi" w:hAnsiTheme="minorHAnsi"/&gt;&lt;w:kern w:val="2"/&gt;&lt;/w:rPr&gt;&lt;/w:style&gt;&lt;w:style w:type="paragraph" w:styleId="berschrift1"&gt;&lt;w:name w:val="heading 1"/&gt;&lt;w:aliases w:val="Kapitel"/&gt;&lt;w:next w:val="Standard"/&gt;&lt;w:qFormat/&gt;&lt;w:rsid w:val="00DC44BB"/&gt;&lt;w:pPr&gt;&lt;w:keepNext/&gt;&lt;w:pageBreakBefore/&gt;&lt;w:numPr&gt;&lt;w:numId w:val="7"/&gt;&lt;/w:numPr&gt;&lt;w:spacing w:before="120" w:after="600" w:line="240" w:lineRule="auto"/&gt;&lt;w:outlineLvl w:val="0"/&gt;&lt;/w:pPr&gt;&lt;w:rPr&gt;&lt;w:rFonts w:asciiTheme="majorHAnsi" w:hAnsiTheme="majorHAnsi"/&gt;&lt;w:color w:val="E20074" w:themeColor="text2"/&gt;&lt;w:spacing w:val="-10"/&gt;&lt;w:sz w:val="40"/&gt;&lt;w:szCs w:val="32"/&gt;&lt;/w:rPr&gt;&lt;/w:style&gt;&lt;w:style w:type="paragraph" w:styleId="berschrift2"&gt;&lt;w:name w:val="heading 2"/&gt;&lt;w:basedOn w:val="Standard"/&gt;&lt;w:next w:val="Standard"/&gt;&lt;w:qFormat/&gt;&lt;w:rsid w:val="005F6EDD"/&gt;&lt;w:pPr&gt;&lt;w:numPr&gt;&lt;w:ilvl w:val="1"/&gt;&lt;w:numId w:val="7"/&gt;&lt;/w:numPr&gt;&lt;w:spacing w:before="600" w:after="300"/&gt;&lt;w:outlineLvl w:val="1"/&gt;&lt;/w:pPr&gt;&lt;w:rPr&gt;&lt;w:sz w:val="28"/&gt;&lt;w:szCs w:val="28"/&gt;&lt;/w:rPr&gt;&lt;/w:style&gt;&lt;w:style w:type="paragraph" w:styleId="berschrift3"&gt;&lt;w:name w:val="heading 3"/&gt;&lt;w:basedOn w:val="berschrift2"/&gt;&lt;w:next w:val="Standard"/&gt;&lt;w:qFormat/&gt;&lt;w:rsid w:val="005F6EDD"/&gt;&lt;w:pPr&gt;&lt;w:numPr&gt;&lt;w:ilvl w:val="2"/&gt;&lt;/w:numPr&gt;&lt;w:outlineLvl w:val="2"/&gt;&lt;/w:pPr&gt;&lt;w:rPr&gt;&lt;w:szCs w:val="26"/&gt;&lt;/w:rPr&gt;&lt;/w:style&gt;&lt;w:style w:type="paragraph" w:styleId="berschrift4"&gt;&lt;w:name w:val="heading 4"/&gt;&lt;w:basedOn w:val="berschrift2"/&gt;&lt;w:next w:val="Standard"/&gt;&lt;w:qFormat/&gt;&lt;w:rsid w:val="008B5B2A"/&gt;&lt;w:pPr&gt;&lt;w:numPr&gt;&lt;w:ilvl w:val="3"/&gt;&lt;/w:numPr&gt;&lt;w:outlineLvl w:val="3"/&gt;&lt;/w:pPr&gt;&lt;/w:style&gt;&lt;w:style w:type="paragraph" w:styleId="berschrift5"&gt;&lt;w:name w:val="heading 5"/&gt;&lt;w:basedOn w:val="Standard"/&gt;&lt;w:next w:val="Standard"/&gt;&lt;w:link w:val="berschrift5Zchn"/&gt;&lt;w:semiHidden/&gt;&lt;w:qFormat/&gt;&lt;w:rsid w:val="00F10970"/&gt;&lt;w:pPr&gt;&lt;w:keepNext/&gt;&lt;w:keepLines/&gt;&lt;w:numPr&gt;&lt;w:ilvl w:val="4"/&gt;&lt;w:numId w:val="7"/&gt;&lt;/w:numPr&gt;&lt;w:spacing w:before="40"/&gt;&lt;w:outlineLvl w:val="4"/&gt;&lt;/w:pPr&gt;&lt;w:rPr&gt;&lt;w:rFonts w:asciiTheme="majorHAnsi" w:eastAsiaTheme="majorEastAsia" w:hAnsiTheme="majorHAnsi" w:cstheme="majorBidi"/&gt;&lt;w:color w:val="0C4981" w:themeColor="accent1" w:themeShade="BF"/&gt;&lt;/w:rPr&gt;&lt;/w:style&gt;&lt;w:style w:type="paragraph" w:styleId="berschrift6"&gt;&lt;w:name w:val="heading 6"/&gt;&lt;w:basedOn w:val="Standard"/&gt;&lt;w:next w:val="Standard"/&gt;&lt;w:link w:val="berschrift6Zchn"/&gt;&lt;w:semiHidden/&gt;&lt;w:qFormat/&gt;&lt;w:rsid w:val="00F10970"/&gt;&lt;w:pPr&gt;&lt;w:keepNext/&gt;&lt;w:keepLines/&gt;&lt;w:numPr&gt;&lt;w:ilvl w:val="5"/&gt;&lt;w:numId w:val="7"/&gt;&lt;/w:numPr&gt;&lt;w:spacing w:before="40"/&gt;&lt;w:outlineLvl w:val="5"/&gt;&lt;/w:pPr&gt;&lt;w:rPr&gt;&lt;w:rFonts w:asciiTheme="majorHAnsi" w:eastAsiaTheme="majorEastAsia" w:hAnsiTheme="majorHAnsi" w:cstheme="majorBidi"/&gt;&lt;w:color w:val="083056" w:themeColor="accent1" w:themeShade="7F"/&gt;&lt;/w:rPr&gt;&lt;/w:style&gt;&lt;w:style w:type="paragraph" w:styleId="berschrift7"&gt;&lt;w:name w:val="heading 7"/&gt;&lt;w:basedOn w:val="Standard"/&gt;&lt;w:next w:val="Standard"/&gt;&lt;w:link w:val="berschrift7Zchn"/&gt;&lt;w:semiHidden/&gt;&lt;w:qFormat/&gt;&lt;w:rsid w:val="00F10970"/&gt;&lt;w:pPr&gt;&lt;w:keepNext/&gt;&lt;w:keepLines/&gt;&lt;w:numPr&gt;&lt;w:ilvl w:val="6"/&gt;&lt;w:numId w:val="7"/&gt;&lt;/w:numPr&gt;&lt;w:spacing w:before="40"/&gt;&lt;w:outlineLvl w:val="6"/&gt;&lt;/w:pPr&gt;&lt;w:rPr&gt;&lt;w:rFonts w:asciiTheme="majorHAnsi" w:eastAsiaTheme="majorEastAsia" w:hAnsiTheme="majorHAnsi" w:cstheme="majorBidi"/&gt;&lt;w:i/&gt;&lt;w:iCs/&gt;&lt;w:color w:val="083056" w:themeColor="accent1" w:themeShade="7F"/&gt;&lt;/w:rPr&gt;&lt;/w:style&gt;&lt;w:style w:type="paragraph" w:styleId="berschrift8"&gt;&lt;w:name w:val="heading 8"/&gt;&lt;w:basedOn w:val="Standard"/&gt;&lt;w:next w:val="Standard"/&gt;&lt;w:link w:val="berschrift8Zchn"/&gt;&lt;w:semiHidden/&gt;&lt;w:qFormat/&gt;&lt;w:rsid w:val="00F10970"/&gt;&lt;w:pPr&gt;&lt;w:keepNext/&gt;&lt;w:keepLines/&gt;&lt;w:numPr&gt;&lt;w:ilvl w:val="7"/&gt;&lt;w:numId w:val="7"/&gt;&lt;/w:numPr&gt;&lt;w:spacing w:before="40"/&gt;&lt;w:outlineLvl w:val="7"/&gt;&lt;/w:pPr&gt;&lt;w:rPr&gt;&lt;w:rFonts w:asciiTheme="majorHAnsi" w:eastAsiaTheme="majorEastAsia" w:hAnsiTheme="majorHAnsi" w:cstheme="majorBidi"/&gt;&lt;w:color w:val="272727" w:themeColor="text1" w:themeTint="D8"/&gt;&lt;w:sz w:val="21"/&gt;&lt;w:szCs w:val="21"/&gt;&lt;/w:rPr&gt;&lt;/w:style&gt;&lt;w:style w:type="paragraph" w:styleId="berschrift9"&gt;&lt;w:name w:val="heading 9"/&gt;&lt;w:basedOn w:val="Standard"/&gt;&lt;w:next w:val="Standard"/&gt;&lt;w:link w:val="berschrift9Zchn"/&gt;&lt;w:semiHidden/&gt;&lt;w:qFormat/&gt;&lt;w:rsid w:val="00F10970"/&gt;&lt;w:pPr&gt;&lt;w:keepNext/&gt;&lt;w:keepLines/&gt;&lt;w:numPr&gt;&lt;w:ilvl w:val="8"/&gt;&lt;w:numId w:val="7"/&gt;&lt;/w:numPr&gt;&lt;w:spacing w:before="40"/&gt;&lt;w:outlineLvl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w:styleId="Absatz-Standardschriftart"&gt;&lt;w:name w:val="Default Paragraph Font"/&gt;&lt;w:uiPriority w:val="1"/&gt;&lt;w:semiHidden/&gt;&lt;w:unhideWhenUsed/&gt;&lt;/w:style&gt;&lt;w:style w:type="table" w:default="1" w:styleId="NormaleTabelle"&gt;&lt;w:name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w:styleId="KeineListe"&gt;&lt;w:name w:val="No List"/&gt;&lt;w:uiPriority w:val="99"/&gt;&lt;w:semiHidden/&gt;&lt;w:unhideWhenUsed/&gt;&lt;/w:style&gt;&lt;w:style w:type="table" w:styleId="Tabellenraster"&gt;&lt;w:name w:val="Table Grid"/&gt;&lt;w:aliases w:val="Tabelle Telekom Zahl"/&gt;&lt;w:basedOn w:val="NormaleTabelle"/&gt;&lt;w:rsid w:val="005C32EE"/&gt;&lt;w:pPr&gt;&lt;w:spacing w:line="227" w:lineRule="exact"/&gt;&lt;w:jc w:val="right"/&gt;&lt;/w:pPr&gt;&lt;w:rPr&gt;&lt;w:sz w:val="16"/&gt;&lt;/w:rPr&gt;&lt;w:tblPr&gt;&lt;w:tblBorders&gt;&lt;w:top w:val="single" w:sz="4" w:space="0" w:color="auto"/&gt;&lt;w:bottom w:val="single" w:sz="2" w:space="0" w:color="666666"/&gt;&lt;w:insideH w:val="single" w:sz="2" w:space="0" w:color="666666"/&gt;&lt;/w:tblBorders&gt;&lt;w:tblCellMar&gt;&lt;w:top w:w="28" w:type="dxa"/&gt;&lt;w:left w:w="0" w:type="dxa"/&gt;&lt;w:bottom w:w="28" w:type="dxa"/&gt;&lt;w:right w:w="0" w:type="dxa"/&gt;&lt;/w:tblCellMar&gt;&lt;/w:tblPr&gt;&lt;w:tblStylePr w:type="firstRow"&gt;&lt;w:rPr&gt;&lt;w:rFonts w:asciiTheme="majorHAnsi" w:hAnsiTheme="majorHAnsi"/&gt;&lt;w:b w:val="0"/&gt;&lt;w:color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w:val="nil"/&gt;&lt;/w:tcBorders&gt;&lt;/w:tcPr&gt;&lt;/w:tblStylePr&gt;&lt;w:tblStylePr w:type="firstCol"&gt;&lt;w:pPr&gt;&lt;w:jc w:val="left"/&gt;&lt;/w:pPr&gt;&lt;/w:tblStylePr&gt;&lt;/w:style&gt;&lt;w:style w:type="paragraph" w:styleId="Funotentext"&gt;&lt;w:name w:val="footnote text"/&gt;&lt;w:basedOn w:val="Standard"/&gt;&lt;w:link w:val="FunotentextZchn"/&gt;&lt;w:uiPriority w:val="6"/&gt;&lt;w:rsid w:val="00551C0C"/&gt;&lt;w:rPr&gt;&lt;w:sz w:val="20"/&gt;&lt;w:szCs w:val="20"/&gt;&lt;/w:rPr&gt;&lt;/w:style&gt;&lt;w:style w:type="paragraph" w:customStyle="1" w:styleId="Zitate"&gt;&lt;w:name w:val="Zitate"/&gt;&lt;w:basedOn w:val="Standard"/&gt;&lt;w:uiPriority w:val="3"/&gt;&lt;w:qFormat/&gt;&lt;w:rsid w:val="00DC44BB"/&gt;&lt;w:rPr&gt;&lt;w:color w:val="E20074" w:themeColor="text2"/&gt;&lt;/w:rPr&gt;&lt;/w:style&gt;&lt;w:style w:type="paragraph" w:customStyle="1" w:styleId="FlietextAbstanddavor"&gt;&lt;w:name w:val="Flie�text Abstand davor"/&gt;&lt;w:basedOn w:val="Standard"/&gt;&lt;w:semiHidden/&gt;&lt;w:qFormat/&gt;&lt;w:rsid w:val="002D391C"/&gt;&lt;w:pPr&gt;&lt;w:spacing w:before="300"/&gt;&lt;/w:pPr&gt;&lt;/w:style&gt;&lt;w:style w:type="paragraph" w:customStyle="1" w:styleId="ListemitBullet1"&gt;&lt;w:name w:val="Liste mit Bullet 1"/&gt;&lt;w:basedOn w:val="Standard"/&gt;&lt;w:next w:val="ListemitBullet1Fortsetzung"/&gt;&lt;w:uiPriority w:val="2"/&gt;&lt;w:qFormat/&gt;&lt;w:rsid w:val="006261B1"/&gt;&lt;w:pPr&gt;&lt;w:numPr&gt;&lt;w:numId w:val="11"/&gt;&lt;/w:numPr&gt;&lt;w:tabs&gt;&lt;w:tab w:val="left" w:pos="340"/&gt;&lt;/w:tabs&gt;&lt;w:spacing w:before="120"/&gt;&lt;/w:pPr&gt;&lt;/w:style&gt;&lt;w:style w:type="paragraph" w:customStyle="1" w:styleId="Listesort1"&gt;&lt;w:name w:val="Liste sort 1"/&gt;&lt;w:basedOn w:val="ListemitBullet1"/&gt;&lt;w:uiPriority w:val="2"/&gt;&lt;w:qFormat/&gt;&lt;w:rsid w:val="006261B1"/&gt;&lt;w:pPr&gt;&lt;w:numPr&gt;&lt;w:numId w:val="8"/&gt;&lt;/w:numPr&gt;&lt;/w:pPr&gt;&lt;/w:style&gt;&lt;w:style w:type="paragraph" w:customStyle="1" w:styleId="Listesort2"&gt;&lt;w:name w:val="Liste sort 2"/&gt;&lt;w:basedOn w:val="Listesort1"/&gt;&lt;w:uiPriority w:val="2"/&gt;&lt;w:rsid w:val="006261B1"/&gt;&lt;w:pPr&gt;&lt;w:numPr&gt;&lt;w:ilvl w:val="1"/&gt;&lt;/w:numPr&gt;&lt;/w:pPr&gt;&lt;/w:style&gt;&lt;w:style w:type="character" w:customStyle="1" w:styleId="fett"&gt;&lt;w:name w:val="fett"/&gt;&lt;w:uiPriority w:val="2"/&gt;&lt;w:qFormat/&gt;&lt;w:rsid w:val="0099427C"/&gt;&lt;w:rPr&gt;&lt;w:rFonts w:asciiTheme="majorHAnsi" w:hAnsiTheme="majorHAnsi"/&gt;&lt;w:b/&gt;&lt;/w:rPr&gt;&lt;/w:style&gt;&lt;w:style w:type="table" w:customStyle="1" w:styleId="TelekomTabelleTest"&gt;&lt;w:name w:val="Telekom Tabelle Test"/&gt;&lt;w:basedOn w:val="NormaleTabelle"/&gt;&lt;w:uiPriority w:val="99"/&gt;&lt;w:rsid w:val="005C32EE"/&gt;&lt;w:pPr&gt;&lt;w:spacing w:line="227" w:lineRule="exact"/&gt;&lt;/w:pPr&gt;&lt;w:rPr&gt;&lt;w:sz w:val="16"/&gt;&lt;/w:rPr&gt;&lt;w:tblPr&gt;&lt;w:tblBorders&gt;&lt;w:bottom w:val="single" w:sz="2" w:space="0" w:color="525252" w:themeColor="background2" w:themeShade="80"/&gt;&lt;w:insideH w:val="single" w:sz="2" w:space="0" w:color="525252" w:themeColor="background2" w:themeShade="80"/&gt;&lt;/w:tblBorders&gt;&lt;/w:tblPr&gt;&lt;w:tcPr&gt;&lt;w:tcMar&gt;&lt;w:top w:w="28" w:type="dxa"/&gt;&lt;w:left w:w="0" w:type="dxa"/&gt;&lt;w:bottom w:w="28" w:type="dxa"/&gt;&lt;w:right w:w="0" w:type="dxa"/&gt;&lt;/w:tcMar&gt;&lt;/w:tcPr&gt;&lt;w:tblStylePr w:type="firstRow"&gt;&lt;w:rPr&gt;&lt;w:rFonts w:asciiTheme="majorHAnsi" w:hAnsiTheme="majorHAnsi"/&gt;&lt;w:color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w:val="nil"/&gt;&lt;/w:tcBorders&gt;&lt;/w:tcPr&gt;&lt;/w:tblStylePr&gt;&lt;/w:style&gt;&lt;w:style w:type="paragraph" w:customStyle="1" w:styleId="Kapitel-Thema"&gt;&lt;w:name w:val="Kapitel-Thema"/&gt;&lt;w:semiHidden/&gt;&lt;w:rsid w:val="00F0540C"/&gt;&lt;w:rPr&gt;&lt;w:sz w:val="19"/&gt;&lt;/w:rPr&gt;&lt;/w:style&gt;&lt;w:style w:type="paragraph" w:styleId="Kopfzeile"&gt;&lt;w:name w:val="header"/&gt;&lt;w:basedOn w:val="Standard"/&gt;&lt;w:uiPriority w:val="11"/&gt;&lt;w:unhideWhenUsed/&gt;&lt;w:rsid w:val="00826FA0"/&gt;&lt;w:pPr&gt;&lt;w:tabs&gt;&lt;w:tab w:val="center" w:pos="4536"/&gt;&lt;w:tab w:val="right" w:pos="9072"/&gt;&lt;/w:tabs&gt;&lt;/w:pPr&gt;&lt;w:rPr&gt;&lt;w:sz w:val="20"/&gt;&lt;/w:rPr&gt;&lt;/w:style&gt;&lt;w:style w:type="paragraph" w:styleId="Fuzeile"&gt;&lt;w:name w:val="footer"/&gt;&lt;w:basedOn w:val="Standard"/&gt;&lt;w:uiPriority w:val="12"/&gt;&lt;w:unhideWhenUsed/&gt;&lt;w:rsid w:val="005D207D"/&gt;&lt;w:pPr&gt;&lt;w:tabs&gt;&lt;w:tab w:val="center" w:pos="5670"/&gt;&lt;w:tab w:val="right" w:pos="9497"/&gt;&lt;/w:tabs&gt;&lt;/w:pPr&gt;&lt;w:rPr&gt;&lt;w:sz w:val="20"/&gt;&lt;/w:rPr&gt;&lt;/w:style&gt;&lt;w:style w:type="paragraph" w:customStyle="1" w:styleId="ObjektAbbildungen"&gt;&lt;w:name w:val="Objekt Abbildungen"/&gt;&lt;w:basedOn w:val="Standard"/&gt;&lt;w:next w:val="Standard"/&gt;&lt;w:uiPriority w:val="5"/&gt;&lt;w:rsid w:val="00C36CED"/&gt;&lt;w:pPr&gt;&lt;w:keepNext/&gt;&lt;w:spacing w:before="300"/&gt;&lt;/w:pPr&gt;&lt;/w:style&gt;&lt;w:style w:type="paragraph" w:styleId="Abbildungsverzeichnis"&gt;&lt;w:name w:val="table of figures"/&gt;&lt;w:basedOn w:val="FlietextAbstanddavor"/&gt;&lt;w:next w:val="Standard"/&gt;&lt;w:uiPriority w:val="99"/&gt;&lt;w:unhideWhenUsed/&gt;&lt;w:rsid w:val="00725D08"/&gt;&lt;w:pPr&gt;&lt;w:tabs&gt;&lt;w:tab w:val="left" w:pos="1474"/&gt;&lt;w:tab w:val="right" w:leader="dot" w:pos="9497"/&gt;&lt;/w:tabs&gt;&lt;w:ind w:left="1474" w:hanging="1474"/&gt;&lt;/w:pPr&gt;&lt;/w:style&gt;&lt;w:style w:type="paragraph" w:styleId="Verzeichnis1"&gt;&lt;w:name w:val="toc 1"/&gt;&lt;w:basedOn w:val="Standard"/&gt;&lt;w:next w:val="Fuzeile"/&gt;&lt;w:autoRedefine/&gt;&lt;w:uiPriority w:val="39"/&gt;&lt;w:unhideWhenUsed/&gt;&lt;w:rsid w:val="003B0EA3"/&gt;&lt;w:pPr&gt;&lt;w:tabs&gt;&lt;w:tab w:val="left" w:pos="340"/&gt;&lt;w:tab w:val="right" w:leader="dot" w:pos="9497"/&gt;&lt;/w:tabs&gt;&lt;w:spacing w:before="300"/&gt;&lt;w:ind w:left="340" w:hanging="340"/&gt;&lt;/w:pPr&gt;&lt;w:rPr&gt;&lt;w:noProof/&gt;&lt;/w:rPr&gt;&lt;/w:style&gt;&lt;w:style w:type="paragraph" w:styleId="Verzeichnis2"&gt;&lt;w:name w:val="toc 2"/&gt;&lt;w:basedOn w:val="Verzeichnis1"/&gt;&lt;w:next w:val="Standard"/&gt;&lt;w:autoRedefine/&gt;&lt;w:uiPriority w:val="39"/&gt;&lt;w:unhideWhenUsed/&gt;&lt;w:rsid w:val="003B0EA3"/&gt;&lt;w:pPr&gt;&lt;w:tabs&gt;&lt;w:tab w:val="clear" w:pos="340"/&gt;&lt;w:tab w:val="left" w:pos="851"/&gt;&lt;/w:tabs&gt;&lt;w:spacing w:before="120"/&gt;&lt;w:ind w:left="907" w:hanging="567"/&gt;&lt;/w:pPr&gt;&lt;w:rPr&gt;&lt;w:rFonts w:eastAsiaTheme="minorEastAsia" w:cstheme="minorBidi"/&gt;&lt;w:szCs w:val="22"/&gt;&lt;/w:rPr&gt;&lt;/w:style&gt;&lt;w:style w:type="paragraph" w:styleId="Verzeichnis3"&gt;&lt;w:name w:val="toc 3"/&gt;&lt;w:basedOn w:val="Verzeichnis1"/&gt;&lt;w:next w:val="Standard"/&gt;&lt;w:autoRedefine/&gt;&lt;w:uiPriority w:val="39"/&gt;&lt;w:unhideWhenUsed/&gt;&lt;w:rsid w:val="003B0EA3"/&gt;&lt;w:pPr&gt;&lt;w:tabs&gt;&lt;w:tab w:val="clear" w:pos="340"/&gt;&lt;w:tab w:val="left" w:pos="1474"/&gt;&lt;/w:tabs&gt;&lt;w:spacing w:before="120"/&gt;&lt;w:ind w:left="1475" w:hanging="624"/&gt;&lt;/w:pPr&gt;&lt;/w:style&gt;&lt;w:style w:type="numbering" w:styleId="1ai"&gt;&lt;w:name w:val="Outline List 1"/&gt;&lt;w:basedOn w:val="KeineListe"/&gt;&lt;w:rsid w:val="001D6029"/&gt;&lt;w:pPr&gt;&lt;w:numPr&gt;&lt;w:numId w:val="3"/&gt;&lt;/w:numPr&gt;&lt;/w:pPr&gt;&lt;/w:style&gt;&lt;w:style w:type="character" w:styleId="Seitenzahl"&gt;&lt;w:name w:val="page number"/&gt;&lt;w:basedOn w:val="Absatz-Standardschriftart"/&gt;&lt;w:semiHidden/&gt;&lt;w:rsid w:val="0062350E"/&gt;&lt;w:rPr&gt;&lt;w:rFonts w:ascii="Tele-GroteskNor" w:hAnsi="Tele-GroteskNor"/&gt;&lt;w:color w:val="000000" w:themeColor="text1"/&gt;&lt;w:sz w:val="24"/&gt;&lt;/w:rPr&gt;&lt;/w:style&gt;&lt;w:style w:type="character" w:styleId="Hyperlink"&gt;&lt;w:name w:val="Hyperlink"/&gt;&lt;w:basedOn w:val="Absatz-Standardschriftart"/&gt;&lt;w:uiPriority w:val="99"/&gt;&lt;w:unhideWhenUsed/&gt;&lt;w:rsid w:val="00D66261"/&gt;&lt;w:rPr&gt;&lt;w:rFonts w:asciiTheme="minorHAnsi" w:hAnsiTheme="minorHAnsi"/&gt;&lt;w:color w:val="E20074" w:themeColor="text2"/&gt;&lt;w:u w:val="single"/&gt;&lt;/w:rPr&gt;&lt;/w:style&gt;&lt;w:style w:type="character" w:customStyle="1" w:styleId="berschrift5Zchn"&gt;&lt;w:name w:val="�berschrift 5 Zchn"/&gt;&lt;w:basedOn w:val="Absatz-Standardschriftart"/&gt;&lt;w:link w:val="berschrift5"/&gt;&lt;w:semiHidden/&gt;&lt;w:rsid w:val="00CA462C"/&gt;&lt;w:rPr&gt;&lt;w:rFonts w:asciiTheme="majorHAnsi" w:eastAsiaTheme="majorEastAsia" w:hAnsiTheme="majorHAnsi" w:cstheme="majorBidi"/&gt;&lt;w:color w:val="0C4981" w:themeColor="accent1" w:themeShade="BF"/&gt;&lt;w:sz w:val="24"/&gt;&lt;w:szCs w:val="24"/&gt;&lt;/w:rPr&gt;&lt;/w:style&gt;&lt;w:style w:type="character" w:customStyle="1" w:styleId="berschrift6Zchn"&gt;&lt;w:name w:val="�berschrift 6 Zchn"/&gt;&lt;w:basedOn w:val="Absatz-Standardschriftart"/&gt;&lt;w:link w:val="berschrift6"/&gt;&lt;w:semiHidden/&gt;&lt;w:rsid w:val="00CA462C"/&gt;&lt;w:rPr&gt;&lt;w:rFonts w:asciiTheme="majorHAnsi" w:eastAsiaTheme="majorEastAsia" w:hAnsiTheme="majorHAnsi" w:cstheme="majorBidi"/&gt;&lt;w:color w:val="083056" w:themeColor="accent1" w:themeShade="7F"/&gt;&lt;w:sz w:val="24"/&gt;&lt;w:szCs w:val="24"/&gt;&lt;/w:rPr&gt;&lt;/w:style&gt;&lt;w:style w:type="character" w:customStyle="1" w:styleId="berschrift7Zchn"&gt;&lt;w:name w:val="�berschrift 7 Zchn"/&gt;&lt;w:basedOn w:val="Absatz-Standardschriftart"/&gt;&lt;w:link w:val="berschrift7"/&gt;&lt;w:semiHidden/&gt;&lt;w:rsid w:val="00CA462C"/&gt;&lt;w:rPr&gt;&lt;w:rFonts w:asciiTheme="majorHAnsi" w:eastAsiaTheme="majorEastAsia" w:hAnsiTheme="majorHAnsi" w:cstheme="majorBidi"/&gt;&lt;w:i/&gt;&lt;w:iCs/&gt;&lt;w:color w:val="083056" w:themeColor="accent1" w:themeShade="7F"/&gt;&lt;w:sz w:val="24"/&gt;&lt;w:szCs w:val="24"/&gt;&lt;/w:rPr&gt;&lt;/w:style&gt;&lt;w:style w:type="character" w:customStyle="1" w:styleId="berschrift8Zchn"&gt;&lt;w:name w:val="�berschrift 8 Zchn"/&gt;&lt;w:basedOn w:val="Absatz-Standardschriftart"/&gt;&lt;w:link w:val="berschrift8"/&gt;&lt;w:semiHidden/&gt;&lt;w:rsid w:val="00CA462C"/&gt;&lt;w:rPr&gt;&lt;w:rFonts w:asciiTheme="majorHAnsi" w:eastAsiaTheme="majorEastAsia" w:hAnsiTheme="majorHAnsi" w:cstheme="majorBidi"/&gt;&lt;w:color w:val="272727" w:themeColor="text1" w:themeTint="D8"/&gt;&lt;w:sz w:val="21"/&gt;&lt;w:szCs w:val="21"/&gt;&lt;/w:rPr&gt;&lt;/w:style&gt;&lt;w:style w:type="character" w:customStyle="1" w:styleId="berschrift9Zchn"&gt;&lt;w:name w:val="�berschrift 9 Zchn"/&gt;&lt;w:basedOn w:val="Absatz-Standardschriftart"/&gt;&lt;w:link w:val="berschrift9"/&gt;&lt;w:semiHidden/&gt;&lt;w:rsid w:val="00CA462C"/&gt;&lt;w:rPr&gt;&lt;w:rFonts w:asciiTheme="majorHAnsi" w:eastAsiaTheme="majorEastAsia" w:hAnsiTheme="majorHAnsi" w:cstheme="majorBidi"/&gt;&lt;w:i/&gt;&lt;w:iCs/&gt;&lt;w:color w:val="272727" w:themeColor="text1" w:themeTint="D8"/&gt;&lt;w:sz w:val="21"/&gt;&lt;w:szCs w:val="21"/&gt;&lt;/w:rPr&gt;&lt;/w:style&gt;&lt;w:style w:type="paragraph" w:customStyle="1" w:styleId="Listesort3"&gt;&lt;w:name w:val="Liste sort 3"/&gt;&lt;w:basedOn w:val="Listesort1"/&gt;&lt;w:uiPriority w:val="2"/&gt;&lt;w:rsid w:val="006261B1"/&gt;&lt;w:pPr&gt;&lt;w:numPr&gt;&lt;w:ilvl w:val="2"/&gt;&lt;/w:numPr&gt;&lt;w:ind w:left="1020" w:hanging="340"/&gt;&lt;/w:pPr&gt;&lt;/w:style&gt;&lt;w:style w:type="paragraph" w:customStyle="1" w:styleId="Listesort4"&gt;&lt;w:name w:val="Liste sort 4"/&gt;&lt;w:basedOn w:val="Listesort1"/&gt;&lt;w:uiPriority w:val="2"/&gt;&lt;w:rsid w:val="006261B1"/&gt;&lt;w:pPr&gt;&lt;w:numPr&gt;&lt;w:ilvl w:val="3"/&gt;&lt;/w:numPr&gt;&lt;w:ind w:left="1475" w:hanging="454"/&gt;&lt;/w:pPr&gt;&lt;/w:style&gt;&lt;w:style w:type="paragraph" w:customStyle="1" w:styleId="Listesort5"&gt;&lt;w:name w:val="Liste sort 5"/&gt;&lt;w:basedOn w:val="Listesort1"/&gt;&lt;w:uiPriority w:val="2"/&gt;&lt;w:rsid w:val="006261B1"/&gt;&lt;w:pPr&gt;&lt;w:numPr&gt;&lt;w:ilvl w:val="4"/&gt;&lt;/w:numPr&gt;&lt;/w:pPr&gt;&lt;/w:style&gt;&lt;w:style w:type="paragraph" w:customStyle="1" w:styleId="Listesort1Fortsetzung"&gt;&lt;w:name w:val="Liste sort 1 Fortsetzung"/&gt;&lt;w:basedOn w:val="Standard"/&gt;&lt;w:uiPriority w:val="2"/&gt;&lt;w:rsid w:val="0074276C"/&gt;&lt;w:pPr&gt;&lt;w:spacing w:before="120"/&gt;&lt;w:ind w:left="340"/&gt;&lt;/w:pPr&gt;&lt;/w:style&gt;&lt;w:style w:type="paragraph" w:customStyle="1" w:styleId="Listesort2Fortsetzung"&gt;&lt;w:name w:val="Liste sort 2 Fortsetzung"/&gt;&lt;w:basedOn w:val="Listesort1Fortsetzung"/&gt;&lt;w:uiPriority w:val="2"/&gt;&lt;w:rsid w:val="00E75624"/&gt;&lt;w:pPr&gt;&lt;w:ind w:left="680"/&gt;&lt;/w:pPr&gt;&lt;/w:style&gt;&lt;w:style w:type="paragraph" w:customStyle="1" w:styleId="Listesort3Fortsetzung"&gt;&lt;w:name w:val="Liste sort 3 Fortsetzung"/&gt;&lt;w:basedOn w:val="Listesort1Fortsetzung"/&gt;&lt;w:uiPriority w:val="2"/&gt;&lt;w:rsid w:val="00C26586"/&gt;&lt;w:pPr&gt;&lt;w:ind w:left="1021"/&gt;&lt;/w:pPr&gt;&lt;/w:style&gt;&lt;w:style w:type="paragraph" w:customStyle="1" w:styleId="Listesort4Fortsetzung"&gt;&lt;w:name w:val="Liste sort 4 Fortsetzung"/&gt;&lt;w:basedOn w:val="Listesort1Fortsetzung"/&gt;&lt;w:uiPriority w:val="2"/&gt;&lt;w:rsid w:val="00374B4D"/&gt;&lt;w:pPr&gt;&lt;w:ind w:left="1474"/&gt;&lt;/w:pPr&gt;&lt;/w:style&gt;&lt;w:style w:type="paragraph" w:customStyle="1" w:styleId="Listesort5Fortsetzung"&gt;&lt;w:name w:val="Liste sort 5 Fortsetzung"/&gt;&lt;w:basedOn w:val="Listesort1Fortsetzung"/&gt;&lt;w:uiPriority w:val="2"/&gt;&lt;w:rsid w:val="00374B4D"/&gt;&lt;w:pPr&gt;&lt;w:ind w:left="1871"/&gt;&lt;/w:pPr&gt;&lt;/w:style&gt;&lt;w:style w:type="paragraph" w:customStyle="1" w:styleId="ListemitBullet1Fortsetzung"&gt;&lt;w:name w:val="Liste mit Bullet 1 Fortsetzung"/&gt;&lt;w:basedOn w:val="ListemitBullet1"/&gt;&lt;w:uiPriority w:val="2"/&gt;&lt;w:rsid w:val="0074276C"/&gt;&lt;w:pPr&gt;&lt;w:numPr&gt;&lt;w:numId w:val="0"/&gt;&lt;/w:numPr&gt;&lt;w:ind w:left="340"/&gt;&lt;/w:pPr&gt;&lt;/w:style&gt;&lt;w:style w:type="paragraph" w:customStyle="1" w:styleId="ListemitBullet2Fortsetzung"&gt;&lt;w:name w:val="Liste mit Bullet 2 Fortsetzung"/&gt;&lt;w:basedOn w:val="ListemitBullet1Fortsetzung"/&gt;&lt;w:uiPriority w:val="2"/&gt;&lt;w:rsid w:val="00293D32"/&gt;&lt;w:pPr&gt;&lt;w:ind w:left="680"/&gt;&lt;/w:pPr&gt;&lt;/w:style&gt;&lt;w:style w:type="paragraph" w:customStyle="1" w:styleId="ListemitBullet3Fortsetzung"&gt;&lt;w:name w:val="Liste mit Bullet 3 Fortsetzung"/&gt;&lt;w:basedOn w:val="ListemitBullet1Fortsetzung"/&gt;&lt;w:uiPriority w:val="2"/&gt;&lt;w:rsid w:val="00293D32"/&gt;&lt;w:pPr&gt;&lt;w:ind w:left="1021"/&gt;&lt;/w:pPr&gt;&lt;/w:style&gt;&lt;w:style w:type="paragraph" w:customStyle="1" w:styleId="ListemitBullet4Fortsetzung"&gt;&lt;w:name w:val="Liste mit Bullet 4 Fortsetzung"/&gt;&lt;w:basedOn w:val="ListemitBullet1Fortsetzung"/&gt;&lt;w:uiPriority w:val="2"/&gt;&lt;w:rsid w:val="00293D32"/&gt;&lt;w:pPr&gt;&lt;w:ind w:left="1361"/&gt;&lt;/w:pPr&gt;&lt;/w:style&gt;&lt;w:style w:type="paragraph" w:customStyle="1" w:styleId="ListemitBullet5Fortsetzung"&gt;&lt;w:name w:val="Liste mit Bullet 5 Fortsetzung"/&gt;&lt;w:basedOn w:val="ListemitBullet1Fortsetzung"/&gt;&lt;w:uiPriority w:val="2"/&gt;&lt;w:rsid w:val="0074276C"/&gt;&lt;w:pPr&gt;&lt;w:ind w:left="1701"/&gt;&lt;/w:pPr&gt;&lt;/w:style&gt;&lt;w:style w:type="paragraph" w:styleId="Beschriftung"&gt;&lt;w:name w:val="caption"/&gt;&lt;w:basedOn w:val="Standard"/&gt;&lt;w:next w:val="Standard"/&gt;&lt;w:uiPriority w:val="5"/&gt;&lt;w:qFormat/&gt;&lt;w:rsid w:val="00C36CED"/&gt;&lt;w:pPr&gt;&lt;w:tabs&gt;&lt;w:tab w:val="left" w:pos="851"/&gt;&lt;/w:tabs&gt;&lt;w:spacing w:before="160" w:after="400"/&gt;&lt;/w:pPr&gt;&lt;w:rPr&gt;&lt;w:iCs/&gt;&lt;w:sz w:val="16"/&gt;&lt;w:szCs w:val="20"/&gt;&lt;/w:rPr&gt;&lt;/w:style&gt;&lt;w:style w:type="table" w:styleId="Gitternetztabelle1hellAkzent1"&gt;&lt;w:name w:val="Grid Table 1 Light Accent 1"/&gt;&lt;w:basedOn w:val="NormaleTabelle"/&gt;&lt;w:uiPriority w:val="46"/&gt;&lt;w:rsid w:val="00D3735F"/&gt;&lt;w:tblPr&gt;&lt;w:tblStyleRowBandSize w:val="1"/&gt;&lt;w:tblStyleColBandSize w:val="1"/&gt;&lt;w:tblBorders&gt;&lt;w:top w:val="single" w:sz="4" w:space="0" w:color="89C1F4" w:themeColor="accent1" w:themeTint="66"/&gt;&lt;w:left w:val="single" w:sz="4" w:space="0" w:color="89C1F4" w:themeColor="accent1" w:themeTint="66"/&gt;&lt;w:bottom w:val="single" w:sz="4" w:space="0" w:color="89C1F4" w:themeColor="accent1" w:themeTint="66"/&gt;&lt;w:right w:val="single" w:sz="4" w:space="0" w:color="89C1F4" w:themeColor="accent1" w:themeTint="66"/&gt;&lt;w:insideH w:val="single" w:sz="4" w:space="0" w:color="89C1F4" w:themeColor="accent1" w:themeTint="66"/&gt;&lt;w:insideV w:val="single" w:sz="4" w:space="0" w:color="89C1F4" w:themeColor="accent1" w:themeTint="66"/&gt;&lt;/w:tblBorders&gt;&lt;/w:tblPr&gt;&lt;w:tblStylePr w:type="firstRow"&gt;&lt;w:rPr&gt;&lt;w:b/&gt;&lt;w:bCs/&gt;&lt;/w:rPr&gt;&lt;w:tblPr/&gt;&lt;w:tcPr&gt;&lt;w:tcBorders&gt;&lt;w:bottom w:val="single" w:sz="12" w:space="0" w:color="4EA2EE" w:themeColor="accent1" w:themeTint="99"/&gt;&lt;/w:tcBorders&gt;&lt;/w:tcPr&gt;&lt;/w:tblStylePr&gt;&lt;w:tblStylePr w:type="lastRow"&gt;&lt;w:rPr&gt;&lt;w:b/&gt;&lt;w:bCs/&gt;&lt;/w:rPr&gt;&lt;w:tblPr/&gt;&lt;w:tcPr&gt;&lt;w:tcBorders&gt;&lt;w:top w:val="double" w:sz="2" w:space="0" w:color="4EA2EE" w:themeColor="accent1" w:themeTint="99"/&gt;&lt;/w:tcBorders&gt;&lt;/w:tcPr&gt;&lt;/w:tblStylePr&gt;&lt;w:tblStylePr w:type="firstCol"&gt;&lt;w:rPr&gt;&lt;w:b/&gt;&lt;w:bCs/&gt;&lt;/w:rPr&gt;&lt;/w:tblStylePr&gt;&lt;w:tblStylePr w:type="lastCol"&gt;&lt;w:rPr&gt;&lt;w:b/&gt;&lt;w:bCs/&gt;&lt;/w:rPr&gt;&lt;/w:tblStylePr&gt;&lt;/w:style&gt;&lt;w:style w:type="table" w:styleId="Gitternetztabelle1hell"&gt;&lt;w:name w:val="Grid Table 1 Light"/&gt;&lt;w:basedOn w:val="NormaleTabelle"/&gt;&lt;w:uiPriority w:val="46"/&gt;&lt;w:rsid w:val="0030366D"/&gt;&lt;w:tblPr&gt;&lt;w:tblStyleRowBandSize w:val="1"/&gt;&lt;w:tblStyleColBandSize w:val="1"/&gt;&lt;w:tblBorders&gt;&lt;w:top w:val="single" w:sz="4" w:space="0" w:color="999999" w:themeColor="text1" w:themeTint="66"/&gt;&lt;w:left w:val="single" w:sz="4" w:space="0" w:color="999999" w:themeColor="text1" w:themeTint="66"/&gt;&lt;w:bottom w:val="single" w:sz="4" w:space="0" w:color="999999" w:themeColor="text1" w:themeTint="66"/&gt;&lt;w:right w:val="single" w:sz="4" w:space="0" w:color="999999" w:themeColor="text1" w:themeTint="66"/&gt;&lt;w:insideH w:val="single" w:sz="4" w:space="0" w:color="999999" w:themeColor="text1" w:themeTint="66"/&gt;&lt;w:insideV w:val="single" w:sz="4" w:space="0" w:color="999999" w:themeColor="text1" w:themeTint="66"/&gt;&lt;/w:tblBorders&gt;&lt;/w:tblPr&gt;&lt;w:tblStylePr w:type="firstRow"&gt;&lt;w:rPr&gt;&lt;w:b/&gt;&lt;w:bCs/&gt;&lt;/w:rPr&gt;&lt;w:tblPr/&gt;&lt;w:tcPr&gt;&lt;w:tcBorders&gt;&lt;w:bottom w:val="single" w:sz="12" w:space="0" w:color="666666" w:themeColor="text1" w:themeTint="99"/&gt;&lt;/w:tcBorders&gt;&lt;/w:tcPr&gt;&lt;/w:tblStylePr&gt;&lt;w:tblStylePr w:type="lastRow"&gt;&lt;w:rPr&gt;&lt;w:b/&gt;&lt;w:bCs/&gt;&lt;/w:rPr&gt;&lt;w:tblPr/&gt;&lt;w:tcPr&gt;&lt;w:tcBorders&gt;&lt;w:top w:val="double" w:sz="2" w:space="0" w:color="666666" w:themeColor="text1" w:themeTint="99"/&gt;&lt;/w:tcBorders&gt;&lt;/w:tcPr&gt;&lt;/w:tblStylePr&gt;&lt;w:tblStylePr w:type="firstCol"&gt;&lt;w:rPr&gt;&lt;w:b/&gt;&lt;w:bCs/&gt;&lt;/w:rPr&gt;&lt;/w:tblStylePr&gt;&lt;w:tblStylePr w:type="lastCol"&gt;&lt;w:rPr&gt;&lt;w:b/&gt;&lt;w:bCs/&gt;&lt;/w:rPr&gt;&lt;/w:tblStylePr&gt;&lt;/w:style&gt;&lt;w:style w:type="table" w:styleId="Gitternetztabelle1hellAkzent3"&gt;&lt;w:name w:val="Grid Table 1 Light Accent 3"/&gt;&lt;w:basedOn w:val="NormaleTabelle"/&gt;&lt;w:uiPriority w:val="46"/&gt;&lt;w:rsid w:val="0030366D"/&gt;&lt;w:tblPr&gt;&lt;w:tblStyleRowBandSize w:val="1"/&gt;&lt;w:tblStyleColBandSize w:val="1"/&gt;&lt;w:tblBorders&gt;&lt;w:top w:val="single" w:sz="4" w:space="0" w:color="93EEE7" w:themeColor="accent3" w:themeTint="66"/&gt;&lt;w:left w:val="single" w:sz="4" w:space="0" w:color="93EEE7" w:themeColor="accent3" w:themeTint="66"/&gt;&lt;w:bottom w:val="single" w:sz="4" w:space="0" w:color="93EEE7" w:themeColor="accent3" w:themeTint="66"/&gt;&lt;w:right w:val="single" w:sz="4" w:space="0" w:color="93EEE7" w:themeColor="accent3" w:themeTint="66"/&gt;&lt;w:insideH w:val="single" w:sz="4" w:space="0" w:color="93EEE7" w:themeColor="accent3" w:themeTint="66"/&gt;&lt;w:insideV w:val="single" w:sz="4" w:space="0" w:color="93EEE7" w:themeColor="accent3" w:themeTint="66"/&gt;&lt;/w:tblBorders&gt;&lt;/w:tblPr&gt;&lt;w:tblStylePr w:type="firstRow"&gt;&lt;w:rPr&gt;&lt;w:b/&gt;&lt;w:bCs/&gt;&lt;/w:rPr&gt;&lt;w:tblPr/&gt;&lt;w:tcPr&gt;&lt;w:tcBorders&gt;&lt;w:bottom w:val="single" w:sz="12" w:space="0" w:color="5EE6DB" w:themeColor="accent3" w:themeTint="99"/&gt;&lt;/w:tcBorders&gt;&lt;/w:tcPr&gt;&lt;/w:tblStylePr&gt;&lt;w:tblStylePr w:type="lastRow"&gt;&lt;w:rPr&gt;&lt;w:b/&gt;&lt;w:bCs/&gt;&lt;/w:rPr&gt;&lt;w:tblPr/&gt;&lt;w:tcPr&gt;&lt;w:tcBorders&gt;&lt;w:top w:val="double" w:sz="2" w:space="0" w:color="5EE6DB" w:themeColor="accent3" w:themeTint="99"/&gt;&lt;/w:tcBorders&gt;&lt;/w:tcPr&gt;&lt;/w:tblStylePr&gt;&lt;w:tblStylePr w:type="firstCol"&gt;&lt;w:rPr&gt;&lt;w:b/&gt;&lt;w:bCs/&gt;&lt;/w:rPr&gt;&lt;/w:tblStylePr&gt;&lt;w:tblStylePr w:type="lastCol"&gt;&lt;w:rPr&gt;&lt;w:b/&gt;&lt;w:bCs/&gt;&lt;/w:rPr&gt;&lt;/w:tblStylePr&gt;&lt;/w:style&gt;&lt;w:style w:type="table" w:styleId="EinfacheTabelle5"&gt;&lt;w:name w:val="Plain Table 5"/&gt;&lt;w:basedOn w:val="NormaleTabelle"/&gt;&lt;w:uiPriority w:val="45"/&gt;&lt;w:rsid w:val="0030366D"/&gt;&lt;w:tblPr&gt;&lt;w:tblStyleRowBandSize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w:type="table" w:styleId="EinfacheTabelle4"&gt;&lt;w:name w:val="Plain Table 4"/&gt;&lt;w:basedOn w:val="NormaleTabelle"/&gt;&lt;w:uiPriority w:val="44"/&gt;&lt;w:rsid w:val="0030366D"/&gt;&lt;w:tblPr&gt;&lt;w:tblStyleRowBandSize w:val="1"/&gt;&lt;w:tblStyleColBandSize w:val="1"/&gt;&lt;/w:tblPr&gt;&lt;w:tblStylePr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w:themeFillShade="F2"/&gt;&lt;/w:tcPr&gt;&lt;/w:tblStylePr&gt;&lt;/w:style&gt;&lt;w:style w:type="paragraph" w:styleId="Titel"&gt;&lt;w:name w:val="Title"/&gt;&lt;w:basedOn w:val="Standard"/&gt;&lt;w:next w:val="Standard"/&gt;&lt;w:link w:val="TitelZchn"/&gt;&lt;w:semiHidden/&gt;&lt;w:unhideWhenUsed/&gt;&lt;w:qFormat/&gt;&lt;w:rsid w:val="005C32EE"/&gt;&lt;w:pPr&gt;&lt;w:spacing w:line="216" w:lineRule="auto"/&gt;&lt;w:contextualSpacing/&gt;&lt;/w:pPr&gt;&lt;w:rPr&gt;&lt;w:rFonts w:asciiTheme="majorHAnsi" w:eastAsiaTheme="majorEastAsia" w:hAnsiTheme="majorHAnsi" w:cstheme="majorBidi"/&gt;&lt;w:caps/&gt;&lt;w:color w:val="FFFFFF" w:themeColor="background1"/&gt;&lt;w:kern w:val="28"/&gt;&lt;w:sz w:val="60"/&gt;&lt;w:szCs w:val="56"/&gt;&lt;/w:rPr&gt;&lt;/w:style&gt;&lt;w:style w:type="character" w:customStyle="1" w:styleId="TitelZchn"&gt;&lt;w:name w:val="Titel Zchn"/&gt;&lt;w:basedOn w:val="Absatz-Standardschriftart"/&gt;&lt;w:link w:val="Titel"/&gt;&lt;w:semiHidden/&gt;&lt;w:rsid w:val="005C32EE"/&gt;&lt;w:rPr&gt;&lt;w:rFonts w:asciiTheme="majorHAnsi" w:eastAsiaTheme="majorEastAsia" w:hAnsiTheme="majorHAnsi" w:cstheme="majorBidi"/&gt;&lt;w:caps/&gt;&lt;w:color w:val="FFFFFF" w:themeColor="background1"/&gt;&lt;w:kern w:val="28"/&gt;&lt;w:sz w:val="60"/&gt;&lt;w:szCs w:val="56"/&gt;&lt;/w:rPr&gt;&lt;/w:style&gt;&lt;w:style w:type="paragraph" w:styleId="Untertitel"&gt;&lt;w:name w:val="Subtitle"/&gt;&lt;w:basedOn w:val="Titel"/&gt;&lt;w:next w:val="Standard"/&gt;&lt;w:link w:val="UntertitelZchn"/&gt;&lt;w:semiHidden/&gt;&lt;w:unhideWhenUsed/&gt;&lt;w:qFormat/&gt;&lt;w:rsid w:val="005C32EE"/&gt;&lt;w:pPr&gt;&lt;w:numPr&gt;&lt;w:ilvl w:val="1"/&gt;&lt;/w:numPr&gt;&lt;w:spacing w:after="160"/&gt;&lt;/w:pPr&gt;&lt;w:rPr&gt;&lt;w:rFonts w:asciiTheme="minorHAnsi" w:eastAsiaTheme="minorEastAsia" w:hAnsiTheme="minorHAnsi" w:cstheme="minorBidi"/&gt;&lt;w:szCs w:val="22"/&gt;&lt;/w:rPr&gt;&lt;/w:style&gt;&lt;w:style w:type="character" w:customStyle="1" w:styleId="UntertitelZchn"&gt;&lt;w:name w:val="Untertitel Zchn"/&gt;&lt;w:basedOn w:val="Absatz-Standardschriftart"/&gt;&lt;w:link w:val="Untertitel"/&gt;&lt;w:semiHidden/&gt;&lt;w:rsid w:val="005C32EE"/&gt;&lt;w:rPr&gt;&lt;w:rFonts w:asciiTheme="minorHAnsi" w:eastAsiaTheme="minorEastAsia" w:hAnsiTheme="minorHAnsi" w:cstheme="minorBidi"/&gt;&lt;w:caps/&gt;&lt;w:color w:val="FFFFFF" w:themeColor="background1"/&gt;&lt;w:kern w:val="28"/&gt;&lt;w:sz w:val="60"/&gt;&lt;w:szCs w:val="22"/&gt;&lt;/w:rPr&gt;&lt;/w:style&gt;&lt;w:style w:type="character" w:styleId="BesuchterLink"&gt;&lt;w:name w:val="FollowedHyperlink"/&gt;&lt;w:basedOn w:val="Hyperlink"/&gt;&lt;w:uiPriority w:val="16"/&gt;&lt;w:rsid w:val="005F6EDD"/&gt;&lt;w:rPr&gt;&lt;w:rFonts w:asciiTheme="minorHAnsi" w:hAnsiTheme="minorHAnsi"/&gt;&lt;w:color w:val="6C6C6C" w:themeColor="followedHyperlink"/&gt;&lt;w:u w:val="single"/&gt;&lt;/w:rPr&gt;&lt;/w:style&gt;&lt;w:style w:type="paragraph" w:customStyle="1" w:styleId="TitelVersionStandStatus"&gt;&lt;w:name w:val="Titel Version Stand Status"/&gt;&lt;w:basedOn w:val="Standard"/&gt;&lt;w:link w:val="TitelVersionStandStatusZchn"/&gt;&lt;w:semiHidden/&gt;&lt;w:qFormat/&gt;&lt;w:rsid w:val="009B01A9"/&gt;&lt;w:pPr&gt;&lt;w:tabs&gt;&lt;w:tab w:val="left" w:pos="851"/&gt;&lt;/w:tabs&gt;&lt;/w:pPr&gt;&lt;w:rPr&gt;&lt;w:color w:val="FFFFFF" w:themeColor="background1"/&gt;&lt;w:sz w:val="28"/&gt;&lt;/w:rPr&gt;&lt;/w:style&gt;&lt;w:style w:type="character" w:customStyle="1" w:styleId="TitelVersionStandStatusZchn"&gt;&lt;w:name w:val="Titel Version Stand Status Zchn"/&gt;&lt;w:basedOn w:val="Absatz-Standardschriftart"/&gt;&lt;w:link w:val="TitelVersionStandStatus"/&gt;&lt;w:semiHidden/&gt;&lt;w:rsid w:val="00CA462C"/&gt;&lt;w:rPr&gt;&lt;w:rFonts w:ascii="Tele-GroteskNor" w:hAnsi="Tele-GroteskNor"/&gt;&lt;w:color w:val="FFFFFF" w:themeColor="background1"/&gt;&lt;w:sz w:val="28"/&gt;&lt;w:szCs w:val="24"/&gt;&lt;/w:rPr&gt;&lt;/w:style&gt;&lt;w:style w:type="character" w:styleId="Platzhaltertext"&gt;&lt;w:name w:val="Placeholder Text"/&gt;&lt;w:basedOn w:val="Absatz-Standardschriftart"/&gt;&lt;w:uiPriority w:val="99"/&gt;&lt;w:semiHidden/&gt;&lt;w:rsid w:val="006414D0"/&gt;&lt;w:rPr&gt;&lt;w:color w:val="808080"/&gt;&lt;/w:rPr&gt;&lt;/w:style&gt;&lt;w:style w:type="paragraph" w:customStyle="1" w:styleId="VerzeichnisimIHV"&gt;&lt;w:name w:val="Verzeichnis im IHV"/&gt;&lt;w:uiPriority w:val="7"/&gt;&lt;w:qFormat/&gt;&lt;w:rsid w:val="00274E77"/&gt;&lt;w:pPr&gt;&lt;w:spacing w:before="120" w:after="600" w:line="199" w:lineRule="auto"/&gt;&lt;w:outlineLvl w:val="0"/&gt;&lt;/w:pPr&gt;&lt;w:rPr&gt;&lt;w:rFonts w:asciiTheme="majorHAnsi" w:hAnsiTheme="majorHAnsi"/&gt;&lt;w:color w:val="E20074" w:themeColor="text2"/&gt;&lt;w:spacing w:val="-10"/&gt;&lt;w:kern w:val="2"/&gt;&lt;w:sz w:val="40"/&gt;&lt;w:szCs w:val="32"/&gt;&lt;/w:rPr&gt;&lt;/w:style&gt;&lt;w:style w:type="paragraph" w:customStyle="1" w:styleId="VerzeichnisnichtimIHV"&gt;&lt;w:name w:val="Verzeichnis nicht im IHV"/&gt;&lt;w:basedOn w:val="VerzeichnisimIHV"/&gt;&lt;w:uiPriority w:val="7"/&gt;&lt;w:qFormat/&gt;&lt;w:rsid w:val="00C622CB"/&gt;&lt;w:pPr&gt;&lt;w:outlineLvl w:val="9"/&gt;&lt;/w:pPr&gt;&lt;/w:style&gt;&lt;w:style w:type="character" w:styleId="Funotenzeichen"&gt;&lt;w:name w:val="footnote reference"/&gt;&lt;w:basedOn w:val="Absatz-Standardschriftart"/&gt;&lt;w:uiPriority w:val="6"/&gt;&lt;w:unhideWhenUsed/&gt;&lt;w:rsid w:val="00B619E8"/&gt;&lt;w:rPr&gt;&lt;w:vertAlign w:val="superscript"/&gt;&lt;/w:rPr&gt;&lt;/w:style&gt;&lt;w:style w:type="paragraph" w:customStyle="1" w:styleId="TabelleText"&gt;&lt;w:name w:val="Tabelle Text"/&gt;&lt;w:basedOn w:val="Standard"/&gt;&lt;w:uiPriority w:val="4"/&gt;&lt;w:qFormat/&gt;&lt;w:rsid w:val="00AA5358"/&gt;&lt;w:rPr&gt;&lt;w:sz w:val="16"/&gt;&lt;w:szCs w:val="20"/&gt;&lt;/w:rPr&gt;&lt;/w:style&gt;&lt;w:style w:type="paragraph" w:customStyle="1" w:styleId="TabellenkopfText"&gt;&lt;w:name w:val="Tabellenkopf Text"/&gt;&lt;w:basedOn w:val="TabelleText"/&gt;&lt;w:next w:val="TabelleText"/&gt;&lt;w:uiPriority w:val="4"/&gt;&lt;w:qFormat/&gt;&lt;w:rsid w:val="00DC44BB"/&gt;&lt;w:pPr&gt;&lt;w:spacing w:line="227" w:lineRule="exact"/&gt;&lt;/w:pPr&gt;&lt;w:rPr&gt;&lt;w:rFonts w:asciiTheme="majorHAnsi" w:hAnsiTheme="majorHAnsi"/&gt;&lt;w:color w:val="E20074" w:themeColor="text2"/&gt;&lt;w:spacing w:val="-10"/&gt;&lt;w:u w:color="E20074" w:themeColor="text2"/&gt;&lt;/w:rPr&gt;&lt;/w:style&gt;&lt;w:style w:type="character" w:styleId="Kommentarzeichen"&gt;&lt;w:name w:val="annotation reference"/&gt;&lt;w:basedOn w:val="Absatz-Standardschriftart"/&gt;&lt;w:semiHidden/&gt;&lt;w:unhideWhenUsed/&gt;&lt;w:rsid w:val="00B1767B"/&gt;&lt;w:rPr&gt;&lt;w:sz w:val="16"/&gt;&lt;w:szCs w:val="16"/&gt;&lt;/w:rPr&gt;&lt;/w:style&gt;&lt;w:style w:type="paragraph" w:styleId="Kommentartext"&gt;&lt;w:name w:val="annotation text"/&gt;&lt;w:link w:val="KommentartextZchn"/&gt;&lt;w:semiHidden/&gt;&lt;w:rsid w:val="00C02084"/&gt;&lt;/w:style&gt;&lt;w:style w:type="character" w:customStyle="1" w:styleId="KommentartextZchn"&gt;&lt;w:name w:val="Kommentartext Zchn"/&gt;&lt;w:basedOn w:val="Absatz-Standardschriftart"/&gt;&lt;w:link w:val="Kommentartext"/&gt;&lt;w:semiHidden/&gt;&lt;w:rsid w:val="00B2423A"/&gt;&lt;w:rPr&gt;&lt;w:rFonts w:ascii="Tele-GroteskNor" w:hAnsi="Tele-GroteskNor"/&gt;&lt;w:color w:val="000000" w:themeColor="text1"/&gt;&lt;/w:rPr&gt;&lt;/w:style&gt;&lt;w:style w:type="paragraph" w:styleId="Kommentarthema"&gt;&lt;w:name w:val="annotation subject"/&gt;&lt;w:basedOn w:val="Kommentartext"/&gt;&lt;w:next w:val="Kommentartext"/&gt;&lt;w:link w:val="KommentarthemaZchn"/&gt;&lt;w:semiHidden/&gt;&lt;w:unhideWhenUsed/&gt;&lt;w:rsid w:val="00C02084"/&gt;&lt;w:pPr&gt;&lt;w:spacing w:before="120" w:after="60"/&gt;&lt;/w:pPr&gt;&lt;w:rPr&gt;&lt;w:b/&gt;&lt;w:bCs/&gt;&lt;/w:rPr&gt;&lt;/w:style&gt;&lt;w:style w:type="character" w:customStyle="1" w:styleId="KommentarthemaZchn"&gt;&lt;w:name w:val="Kommentarthema Zchn"/&gt;&lt;w:basedOn w:val="KommentartextZchn"/&gt;&lt;w:link w:val="Kommentarthema"/&gt;&lt;w:semiHidden/&gt;&lt;w:rsid w:val="00CA5380"/&gt;&lt;w:rPr&gt;&lt;w:rFonts w:ascii="Tele-GroteskNor" w:hAnsi="Tele-GroteskNor"/&gt;&lt;w:b/&gt;&lt;w:bCs/&gt;&lt;w:color w:val="000000" w:themeColor="text1"/&gt;&lt;/w:rPr&gt;&lt;/w:style&gt;&lt;w:style w:type="paragraph" w:styleId="Sprechblasentext"&gt;&lt;w:name w:val="Balloon Text"/&gt;&lt;w:basedOn w:val="Standard"/&gt;&lt;w:link w:val="SprechblasentextZchn"/&gt;&lt;w:semiHidden/&gt;&lt;w:rsid w:val="00B1767B"/&gt;&lt;w:rPr&gt;&lt;w:rFonts w:ascii="Segoe UI" w:hAnsi="Segoe UI" w:cs="Segoe UI"/&gt;&lt;w:sz w:val="18"/&gt;&lt;w:szCs w:val="18"/&gt;&lt;/w:rPr&gt;&lt;/w:style&gt;&lt;w:style w:type="character" w:customStyle="1" w:styleId="SprechblasentextZchn"&gt;&lt;w:name w:val="Sprechblasentext Zchn"/&gt;&lt;w:basedOn w:val="Absatz-Standardschriftart"/&gt;&lt;w:link w:val="Sprechblasentext"/&gt;&lt;w:semiHidden/&gt;&lt;w:rsid w:val="00B2423A"/&gt;&lt;w:rPr&gt;&lt;w:rFonts w:ascii="Segoe UI" w:hAnsi="Segoe UI" w:cs="Segoe UI"/&gt;&lt;w:color w:val="000000" w:themeColor="text1"/&gt;&lt;w:sz w:val="18"/&gt;&lt;w:szCs w:val="18"/&gt;&lt;/w:rPr&gt;&lt;/w:style&gt;&lt;w:style w:type="paragraph" w:styleId="StandardWeb"&gt;&lt;w:name w:val="Normal (Web)"/&gt;&lt;w:basedOn w:val="Standard"/&gt;&lt;w:uiPriority w:val="99"/&gt;&lt;w:semiHidden/&gt;&lt;w:rsid w:val="00B1767B"/&gt;&lt;w:pPr&gt;&lt;w:spacing w:before="100" w:beforeAutospacing="1" w:after="100" w:afterAutospacing="1"/&gt;&lt;/w:pPr&gt;&lt;w:rPr&gt;&lt;w:rFonts w:ascii="Times New Roman" w:hAnsi="Times New Roman"/&gt;&lt;w:color w:val="auto"/&gt;&lt;/w:rPr&gt;&lt;/w:style&gt;&lt;w:style w:type="paragraph" w:customStyle="1" w:styleId="TabelleZahl"&gt;&lt;w:name w:val="Tabelle Zahl"/&gt;&lt;w:basedOn w:val="TabelleText"/&gt;&lt;w:uiPriority w:val="4"/&gt;&lt;w:qFormat/&gt;&lt;w:rsid w:val="00AA5358"/&gt;&lt;w:pPr&gt;&lt;w:jc w:val="right"/&gt;&lt;/w:pPr&gt;&lt;/w:style&gt;&lt;w:style w:type="paragraph" w:customStyle="1" w:styleId="TabellenkopfZahl"&gt;&lt;w:name w:val="Tabellenkopf Zahl"/&gt;&lt;w:basedOn w:val="TabellenkopfText"/&gt;&lt;w:uiPriority w:val="4"/&gt;&lt;w:qFormat/&gt;&lt;w:rsid w:val="004A0AAC"/&gt;&lt;w:pPr&gt;&lt;w:jc w:val="right"/&gt;&lt;/w:pPr&gt;&lt;/w:style&gt;&lt;w:style w:type="paragraph" w:customStyle="1" w:styleId="Absatzberschrift"&gt;&lt;w:name w:val="Absatz�berschrift"/&gt;&lt;w:basedOn w:val="Standard"/&gt;&lt;w:uiPriority w:val="1"/&gt;&lt;w:qFormat/&gt;&lt;w:rsid w:val="000033B1"/&gt;&lt;w:pPr&gt;&lt;w:spacing w:line="199" w:lineRule="auto"/&gt;&lt;/w:pPr&gt;&lt;w:rPr&gt;&lt;w:b/&gt;&lt;w:color w:val="E20074" w:themeColor="text2"/&gt;&lt;/w:rPr&gt;&lt;/w:style&gt;&lt;w:style w:type="paragraph" w:styleId="berarbeitung"&gt;&lt;w:name w:val="Revision"/&gt;&lt;w:hidden/&gt;&lt;w:uiPriority w:val="99"/&gt;&lt;w:semiHidden/&gt;&lt;w:rsid w:val="00A6476F"/&gt;&lt;/w:style&gt;&lt;w:style w:type="paragraph" w:customStyle="1" w:styleId="Flietext"&gt;&lt;w:name w:val="Flie�text"/&gt;&lt;w:basedOn w:val="Standard"/&gt;&lt;w:uiPriority w:val="1"/&gt;&lt;w:qFormat/&gt;&lt;w:rsid w:val="000033B1"/&gt;&lt;/w:style&gt;&lt;w:style w:type="character" w:customStyle="1" w:styleId="FunotentextZchn"&gt;&lt;w:name w:val="Fu�notentext Zchn"/&gt;&lt;w:basedOn w:val="Absatz-Standardschriftart"/&gt;&lt;w:link w:val="Funotentext"/&gt;&lt;w:uiPriority w:val="6"/&gt;&lt;w:rsid w:val="0006492E"/&gt;&lt;w:rPr&gt;&lt;w:sz w:val="20"/&gt;&lt;w:szCs w:val="20"/&gt;&lt;/w:rPr&gt;&lt;/w:style&gt;&lt;w:style w:type="paragraph" w:customStyle="1" w:styleId="ListemitBullet2"&gt;&lt;w:name w:val="Liste mit Bullet 2"/&gt;&lt;w:basedOn w:val="ListemitBullet1"/&gt;&lt;w:uiPriority w:val="2"/&gt;&lt;w:rsid w:val="00490A2A"/&gt;&lt;w:pPr&gt;&lt;w:numPr&gt;&lt;w:ilvl w:val="1"/&gt;&lt;/w:numPr&gt;&lt;/w:pPr&gt;&lt;/w:style&gt;&lt;w:style w:type="paragraph" w:customStyle="1" w:styleId="ListemitBullet3"&gt;&lt;w:name w:val="Liste mit Bullet 3"/&gt;&lt;w:basedOn w:val="ListemitBullet1"/&gt;&lt;w:uiPriority w:val="2"/&gt;&lt;w:rsid w:val="00293D32"/&gt;&lt;w:pPr&gt;&lt;w:numPr&gt;&lt;w:ilvl w:val="2"/&gt;&lt;/w:numPr&gt;&lt;/w:pPr&gt;&lt;/w:style&gt;&lt;w:style w:type="paragraph" w:customStyle="1" w:styleId="ListemitBullet4"&gt;&lt;w:name w:val="Liste mit Bullet 4"/&gt;&lt;w:basedOn w:val="ListemitBullet1"/&gt;&lt;w:uiPriority w:val="2"/&gt;&lt;w:rsid w:val="00293D32"/&gt;&lt;w:pPr&gt;&lt;w:numPr&gt;&lt;w:ilvl w:val="3"/&gt;&lt;/w:numPr&gt;&lt;/w:pPr&gt;&lt;/w:style&gt;&lt;w:style w:type="paragraph" w:customStyle="1" w:styleId="ListemitBullet5"&gt;&lt;w:name w:val="Liste mit Bullet 5"/&gt;&lt;w:basedOn w:val="ListemitBullet1"/&gt;&lt;w:uiPriority w:val="2"/&gt;&lt;w:rsid w:val="0074276C"/&gt;&lt;w:pPr&gt;&lt;w:numPr&gt;&lt;w:ilvl w:val="4"/&gt;&lt;/w:numPr&gt;&lt;/w:pPr&gt;&lt;/w:style&gt;&lt;w:style w:type="paragraph" w:customStyle="1" w:styleId="Titelseite-Geheimhaltungsvereinbarung"&gt;&lt;w:name w:val="Titelseite - Geheimhaltungsvereinbarung"/&gt;&lt;w:basedOn w:val="Standard"/&gt;&lt;w:uiPriority w:val="1"/&gt;&lt;w:qFormat/&gt;&lt;w:rsid w:val="007A07FC"/&gt;&lt;w:rPr&gt;&lt;w:rFonts w:asciiTheme="majorHAnsi" w:hAnsiTheme="majorHAnsi"/&gt;&lt;w:i/&gt;&lt;w:color w:val="FFFFFF" w:themeColor="background1"/&gt;&lt;w:sz w:val="36"/&gt;&lt;w:szCs w:val="36"/&gt;&lt;/w:rPr&gt;&lt;/w:style&gt;&lt;w:style w:type="paragraph" w:customStyle="1" w:styleId="Formatvorlage"&gt;&lt;w:name w:val="Formatvorlage"/&gt;&lt;w:basedOn w:val="VerzeichnisnichtimIHV"/&gt;&lt;w:semiHidden/&gt;&lt;w:rsid w:val="00D66261"/&gt;&lt;w:rPr&gt;&lt;w:rFonts w:asciiTheme="minorHAnsi" w:hAnsiTheme="minorHAnsi"/&gt;&lt;/w:rPr&gt;&lt;/w:style&gt;&lt;w:style w:type="paragraph" w:customStyle="1" w:styleId="TitelseiteTitel"&gt;&lt;w:name w:val="Titelseite _ Titel"/&gt;&lt;w:basedOn w:val="Standard"/&gt;&lt;w:uiPriority w:val="1"/&gt;&lt;w:qFormat/&gt;&lt;w:rsid w:val="0000065A"/&gt;&lt;w:pPr&gt;&lt;w:spacing w:after="120"/&gt;&lt;/w:pPr&gt;&lt;w:rPr&gt;&lt;w:rFonts w:asciiTheme="majorHAnsi" w:hAnsiTheme="majorHAnsi"/&gt;&lt;w:color w:val="FFFFFF" w:themeColor="background1"/&gt;&lt;w:sz w:val="72"/&gt;&lt;w:szCs w:val="72"/&gt;&lt;/w:rPr&gt;&lt;/w:style&gt;&lt;w:style w:type="paragraph" w:customStyle="1" w:styleId="TitelseiteUntertitel"&gt;&lt;w:name w:val="Titelseite _ Untertitel"/&gt;&lt;w:basedOn w:val="Standard"/&gt;&lt;w:uiPriority w:val="1"/&gt;&lt;w:qFormat/&gt;&lt;w:rsid w:val="0000065A"/&gt;&lt;w:pPr&gt;&lt;w:spacing w:after="600"/&gt;&lt;/w:pPr&gt;&lt;w:rPr&gt;&lt;w:color w:val="FFFFFF" w:themeColor="background1"/&gt;&lt;w:sz w:val="52"/&gt;&lt;w:szCs w:val="52"/&gt;&lt;/w:rPr&gt;&lt;/w:style&gt;&lt;w:style w:type="paragraph" w:customStyle="1" w:styleId="TitelseiteVersion"&gt;&lt;w:name w:val="Titelseite _ Version"/&gt;&lt;w:basedOn w:val="Standard"/&gt;&lt;w:uiPriority w:val="1"/&gt;&lt;w:qFormat/&gt;&lt;w:rsid w:val="00C87F88"/&gt;&lt;w:rPr&gt;&lt;w:rFonts w:asciiTheme="majorHAnsi" w:hAnsiTheme="majorHAnsi"/&gt;&lt;w:bCs/&gt;&lt;w:color w:val="FFFFFF" w:themeColor="background1"/&gt;&lt;w:sz w:val="36"/&gt;&lt;w:szCs w:val="36"/&gt;&lt;/w:rPr&gt;&lt;/w:style&gt;&lt;w:style w:type="character" w:customStyle="1" w:styleId="TitelseiteStatus"&gt;&lt;w:name w:val="Titelseite _ Status"/&gt;&lt;w:basedOn w:val="Absatz-Standardschriftart"/&gt;&lt;w:uiPriority w:val="1"/&gt;&lt;w:qFormat/&gt;&lt;w:rsid w:val="0000065A"/&gt;&lt;w:rPr&gt;&lt;w:rFonts w:asciiTheme="minorHAnsi" w:hAnsiTheme="minorHAnsi"/&gt;&lt;w:sz w:val="36"/&gt;&lt;/w:rPr&gt;&lt;/w:style&gt;&lt;w:style w:type="paragraph" w:customStyle="1" w:styleId="TitelseiteDatum"&gt;&lt;w:name w:val="Titelseite _ Datum"/&gt;&lt;w:basedOn w:val="Standard"/&gt;&lt;w:uiPriority w:val="1"/&gt;&lt;w:qFormat/&gt;&lt;w:rsid w:val="0000065A"/&gt;&lt;w:pPr&gt;&lt;w:spacing w:after="480"/&gt;&lt;/w:pPr&gt;&lt;w:rPr&gt;&lt;w:color w:val="FFFFFF" w:themeColor="background1"/&gt;&lt;w:sz w:val="36"/&gt;&lt;w:szCs w:val="36"/&gt;&lt;/w:rPr&gt;&lt;/w:style&gt;&lt;w:style w:type="paragraph" w:customStyle="1" w:styleId="TitelseiteUntertitel2"&gt;&lt;w:name w:val="Titelseite _ Untertitel 2"/&gt;&lt;w:basedOn w:val="TitelseiteUntertitel"/&gt;&lt;w:uiPriority w:val="1"/&gt;&lt;w:qFormat/&gt;&lt;w:rsid w:val="00C87F88"/&gt;&lt;w:rPr&gt;&lt;w:color w:val="000000" w:themeColor="text1"/&gt;&lt;/w:rPr&gt;&lt;/w:style&gt;&lt;w:style w:type="paragraph" w:customStyle="1" w:styleId="TitelseiteVersion2"&gt;&lt;w:name w:val="Titelseite _ Version 2"/&gt;&lt;w:basedOn w:val="TitelseiteVersion"/&gt;&lt;w:uiPriority w:val="1"/&gt;&lt;w:qFormat/&gt;&lt;w:rsid w:val="00C87F88"/&gt;&lt;w:rPr&gt;&lt;w:color w:val="000000" w:themeColor="text1"/&gt;&lt;/w:rPr&gt;&lt;/w:style&gt;&lt;w:style w:type="paragraph" w:customStyle="1" w:styleId="Titelseite-Geheimhaltungsvereinbarung2"&gt;&lt;w:name w:val="Titelseite - Geheimhaltungsvereinbarung 2"/&gt;&lt;w:basedOn w:val="Titelseite-Geheimhaltungsvereinbarung"/&gt;&lt;w:uiPriority w:val="1"/&gt;&lt;w:qFormat/&gt;&lt;w:rsid w:val="00C87F88"/&gt;&lt;w:rPr&gt;&lt;w:color w:val="000000" w:themeColor="text1"/&gt;&lt;/w:rPr&gt;&lt;/w:style&gt;&lt;w:style w:type="character" w:customStyle="1" w:styleId="TitelseiteStatusmagenta"&gt;&lt;w:name w:val="Titelseite _ Status magenta"/&gt;&lt;w:basedOn w:val="TitelseiteStatus"/&gt;&lt;w:uiPriority w:val="1"/&gt;&lt;w:qFormat/&gt;&lt;w:rsid w:val="00F356FB"/&gt;&lt;w:rPr&gt;&lt;w:rFonts w:asciiTheme="minorHAnsi" w:hAnsiTheme="minorHAnsi"/&gt;&lt;w:color w:val="E20074" w:themeColor="text2"/&gt;&lt;w:sz w:val="36"/&gt;&lt;/w:rPr&gt;&lt;/w:style&gt;&lt;w:style w:type="character" w:customStyle="1" w:styleId="TitelseiteGeheimhaltungsvereinbarungschwarz"&gt;&lt;w:name w:val="Titelseite _ Geheimhaltungsvereinbarung schwarz"/&gt;&lt;w:basedOn w:val="Absatz-Standardschriftart"/&gt;&lt;w:uiPriority w:val="1"/&gt;&lt;w:qFormat/&gt;&lt;w:rsid w:val="00F356FB"/&gt;&lt;w:rPr&gt;&lt;w:color w:val="000000" w:themeColor="text1"/&gt;&lt;/w:rPr&gt;&lt;/w:style&gt;&lt;w:style w:type="paragraph" w:customStyle="1" w:styleId="TitelseiteTitelmag"&gt;&lt;w:name w:val="Titelseite _ Titel mag"/&gt;&lt;w:basedOn w:val="TitelseiteVersion"/&gt;&lt;w:uiPriority w:val="1"/&gt;&lt;w:qFormat/&gt;&lt;w:rsid w:val="00C87F88"/&gt;&lt;w:rPr&gt;&lt;w:color w:val="E20074" w:themeColor="text2"/&gt;&lt;w:sz w:val="72"/&gt;&lt;/w:rPr&gt;&lt;/w:style&gt;&lt;w:style w:type="paragraph" w:customStyle="1" w:styleId="TitelseiteDatum2"&gt;&lt;w:name w:val="Titelseite _ Datum 2"/&gt;&lt;w:basedOn w:val="TitelseiteDatum"/&gt;&lt;w:uiPriority w:val="1"/&gt;&lt;w:qFormat/&gt;&lt;w:rsid w:val="00C87F88"/&gt;&lt;w:rPr&gt;&lt;w:color w:val="E20074" w:themeColor="text2"/&gt;&lt;/w:rPr&gt;&lt;/w:style&gt;&lt;w:style w:type="character" w:styleId="NichtaufgelsteErwhnung"&gt;&lt;w:name w:val="Unresolved Mention"/&gt;&lt;w:basedOn w:val="Absatz-Standardschriftart"/&gt;&lt;w:uiPriority w:val="99"/&gt;&lt;w:semiHidden/&gt;&lt;w:unhideWhenUsed/&gt;&lt;w:rsid w:val="006E35FD"/&gt;&lt;w:rPr&gt;&lt;w:color w:val="605E5C"/&gt;&lt;w:shd w:val="clear" w:color="auto" w:fill="E1DFDD"/&gt;&lt;/w:rPr&gt;&lt;/w:style&gt;&lt;/w:styles&gt;&lt;/pkg:xmlData&gt;&lt;/pkg:part&gt;&lt;/pkg:package&gt;
</Version>
  <Statu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w:rsidRDefault="004177FB"&gt;&lt;w:r&gt;&lt;w:t&gt;Status&lt;/w:t&gt;&lt;/w:r&gt;&lt;/w:p&gt;&lt;w:sectPr w:rsidR="00000000"&gt;&lt;w:pgSz w:w="12240" w:h="15840"/&gt;&lt;w:pgMar w:top="1417" w:right="1417" w:bottom="1134" w:left="1417"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w:val="0DD6218E"/&gt;&lt;w:lvl w:ilvl="0"&gt;&lt;w:start w:val="1"/&gt;&lt;w:numFmt w:val="decimal"/&gt;&lt;w:lvlText w:val="%1."/&gt;&lt;w:lvlJc w:val="left"/&gt;&lt;w:pPr&gt;&lt;w:tabs&gt;&lt;w:tab w:val="num" w:pos="1492"/&gt;&lt;/w:tabs&gt;&lt;w:ind w:left="1492" w:hanging="360"/&gt;&lt;/w:pPr&gt;&lt;/w:lvl&gt;&lt;/w:abstractNum&gt;&lt;w:abstractNum w:abstractNumId="1" w15:restartNumberingAfterBreak="0"&gt;&lt;w:nsid w:val="FFFFFF7D"/&gt;&lt;w:multiLevelType w:val="singleLevel"/&gt;&lt;w:tmpl w:val="B1DE4824"/&gt;&lt;w:lvl w:ilvl="0"&gt;&lt;w:start w:val="1"/&gt;&lt;w:numFmt w:val="decimal"/&gt;&lt;w:lvlText w:val="%1."/&gt;&lt;w:lvlJc w:val="left"/&gt;&lt;w:pPr&gt;&lt;w:tabs&gt;&lt;w:tab w:val="num" w:pos="1209"/&gt;&lt;/w:tabs&gt;&lt;w:ind w:left="1209" w:hanging="360"/&gt;&lt;/w:pPr&gt;&lt;/w:lvl&gt;&lt;/w:abstractNum&gt;&lt;w:abstractNum w:abstractNumId="2" w15:restartNumberingAfterBreak="0"&gt;&lt;w:nsid w:val="FFFFFF7E"/&gt;&lt;w:multiLevelType w:val="singleLevel"/&gt;&lt;w:tmpl w:val="76E25D32"/&gt;&lt;w:lvl w:ilvl="0"&gt;&lt;w:start w:val="1"/&gt;&lt;w:numFmt w:val="decimal"/&gt;&lt;w:lvlText w:val="%1."/&gt;&lt;w:lvlJc w:val="left"/&gt;&lt;w:pPr&gt;&lt;w:tabs&gt;&lt;w:tab w:val="num" w:pos="926"/&gt;&lt;/w:tabs&gt;&lt;w:ind w:left="926" w:hanging="360"/&gt;&lt;/w:pPr&gt;&lt;/w:lvl&gt;&lt;/w:abstractNum&gt;&lt;w:abstractNum w:abstractNumId="3" w15:restartNumberingAfterBreak="0"&gt;&lt;w:nsid w:val="FFFFFF7F"/&gt;&lt;w:multiLevelType w:val="singleLevel"/&gt;&lt;w:tmpl w:val="A1D616F8"/&gt;&lt;w:lvl w:ilvl="0"&gt;&lt;w:start w:val="1"/&gt;&lt;w:numFmt w:val="decimal"/&gt;&lt;w:lvlText w:val="%1."/&gt;&lt;w:lvlJc w:val="left"/&gt;&lt;w:pPr&gt;&lt;w:tabs&gt;&lt;w:tab w:val="num" w:pos="643"/&gt;&lt;/w:tabs&gt;&lt;w:ind w:left="643" w:hanging="360"/&gt;&lt;/w:pPr&gt;&lt;/w:lvl&gt;&lt;/w:abstractNum&gt;&lt;w:abstractNum w:abstractNumId="4" w15:restartNumberingAfterBreak="0"&gt;&lt;w:nsid w:val="FFFFFF80"/&gt;&lt;w:multiLevelType w:val="singleLevel"/&gt;&lt;w:tmpl w:val="79F2D620"/&gt;&lt;w:lvl w:ilvl="0"&gt;&lt;w:start w:val="1"/&gt;&lt;w:numFmt w:val="bullet"/&gt;&lt;w:lvlText w:val="_"/&gt;&lt;w:lvlJc w:val="left"/&gt;&lt;w:pPr&gt;&lt;w:tabs&gt;&lt;w:tab w:val="num" w:pos="1492"/&gt;&lt;/w:tabs&gt;&lt;w:ind w:left="1492" w:hanging="360"/&gt;&lt;/w:pPr&gt;&lt;w:rPr&gt;&lt;w:rFonts w:ascii="Symbol" w:hAnsi="Symbol" w:hint="default"/&gt;&lt;/w:rPr&gt;&lt;/w:lvl&gt;&lt;/w:abstractNum&gt;&lt;w:abstractNum w:abstractNumId="5" w15:restartNumberingAfterBreak="0"&gt;&lt;w:nsid w:val="FFFFFF81"/&gt;&lt;w:multiLevelType w:val="singleLevel"/&gt;&lt;w:tmpl w:val="BF4422C0"/&gt;&lt;w:lvl w:ilvl="0"&gt;&lt;w:start w:val="1"/&gt;&lt;w:numFmt w:val="bullet"/&gt;&lt;w:lvlText w:val="_"/&gt;&lt;w:lvlJc w:val="left"/&gt;&lt;w:pPr&gt;&lt;w:tabs&gt;&lt;w:tab w:val="num" w:pos="1209"/&gt;&lt;/w:tabs&gt;&lt;w:ind w:left="1209" w:hanging="360"/&gt;&lt;/w:pPr&gt;&lt;w:rPr&gt;&lt;w:rFonts w:ascii="Symbol" w:hAnsi="Symbol" w:hint="default"/&gt;&lt;/w:rPr&gt;&lt;/w:lvl&gt;&lt;/w:abstractNum&gt;&lt;w:abstractNum w:abstractNumId="6" w15:restartNumberingAfterBreak="0"&gt;&lt;w:nsid w:val="FFFFFF82"/&gt;&lt;w:multiLevelType w:val="singleLevel"/&gt;&lt;w:tmpl w:val="4F88AA66"/&gt;&lt;w:lvl w:ilvl="0"&gt;&lt;w:start w:val="1"/&gt;&lt;w:numFmt w:val="bullet"/&gt;&lt;w:lvlText w:val="_"/&gt;&lt;w:lvlJc w:val="left"/&gt;&lt;w:pPr&gt;&lt;w:tabs&gt;&lt;w:tab w:val="num" w:pos="926"/&gt;&lt;/w:tabs&gt;&lt;w:ind w:left="926" w:hanging="360"/&gt;&lt;/w:pPr&gt;&lt;w:rPr&gt;&lt;w:rFonts w:ascii="Symbol" w:hAnsi="Symbol" w:hint="default"/&gt;&lt;/w:rPr&gt;&lt;/w:lvl&gt;&lt;/w:abstractNum&gt;&lt;w:abstractNum w:abstractNumId="7" w15:restartNumberingAfterBreak="0"&gt;&lt;w:nsid w:val="FFFFFF83"/&gt;&lt;w:multiLevelType w:val="singleLevel"/&gt;&lt;w:tmpl w:val="4BFEB94C"/&gt;&lt;w:lvl w:ilvl="0"&gt;&lt;w:start w:val="1"/&gt;&lt;w:numFmt w:val="bullet"/&gt;&lt;w:lvlText w:val="_"/&gt;&lt;w:lvlJc w:val="left"/&gt;&lt;w:pPr&gt;&lt;w:tabs&gt;&lt;w:tab w:val="num" w:pos="643"/&gt;&lt;/w:tabs&gt;&lt;w:ind w:left="643" w:hanging="360"/&gt;&lt;/w:pPr&gt;&lt;w:rPr&gt;&lt;w:rFonts w:ascii="Symbol" w:hAnsi="Symbol" w:hint="default"/&gt;&lt;/w:rPr&gt;&lt;/w:lvl&gt;&lt;/w:abstractNum&gt;&lt;w:abstractNum w:abstractNumId="8" w15:restartNumberingAfterBreak="0"&gt;&lt;w:nsid w:val="FFFFFF88"/&gt;&lt;w:multiLevelType w:val="singleLevel"/&gt;&lt;w:tmpl w:val="578CEAA0"/&gt;&lt;w:lvl w:ilvl="0"&gt;&lt;w:start w:val="1"/&gt;&lt;w:numFmt w:val="decimal"/&gt;&lt;w:lvlText w:val="%1."/&gt;&lt;w:lvlJc w:val="left"/&gt;&lt;w:pPr&gt;&lt;w:tabs&gt;&lt;w:tab w:val="num" w:pos="360"/&gt;&lt;/w:tabs&gt;&lt;w:ind w:left="360" w:hanging="360"/&gt;&lt;/w:pPr&gt;&lt;/w:lvl&gt;&lt;/w:abstractNum&gt;&lt;w:abstractNum w:abstractNumId="9" w15:restartNumberingAfterBreak="0"&gt;&lt;w:nsid w:val="FFFFFF89"/&gt;&lt;w:multiLevelType w:val="singleLevel"/&gt;&lt;w:tmpl w:val="DE2CF180"/&gt;&lt;w:lvl w:ilvl="0"&gt;&lt;w:start w:val="1"/&gt;&lt;w:numFmt w:val="bullet"/&gt;&lt;w:lvlText w:val="_"/&gt;&lt;w:lvlJc w:val="left"/&gt;&lt;w:pPr&gt;&lt;w:tabs&gt;&lt;w:tab w:val="num" w:pos="360"/&gt;&lt;/w:tabs&gt;&lt;w:ind w:left="360" w:hanging="360"/&gt;&lt;/w:pPr&gt;&lt;w:rPr&gt;&lt;w:rFonts w:ascii="Symbol" w:hAnsi="Symbol" w:hint="default"/&gt;&lt;/w:rPr&gt;&lt;/w:lvl&gt;&lt;/w:abstractNum&gt;&lt;w:abstractNum w:abstractNumId="10" w15:restartNumberingAfterBreak="0"&gt;&lt;w:nsid w:val="09413EBF"/&gt;&lt;w:multiLevelType w:val="multilevel"/&gt;&lt;w:tmpl w:val="746020EE"/&gt;&lt;w:lvl w:ilvl="0"&gt;&lt;w:start w:val="1"/&gt;&lt;w:numFmt w:val="decimal"/&gt;&lt;w:pStyle w:val="Listesort1"/&gt;&lt;w:lvlText w:val="%1)"/&gt;&lt;w:lvlJc w:val="left"/&gt;&lt;w:pPr&gt;&lt;w:tabs&gt;&lt;w:tab w:val="num" w:pos="340"/&gt;&lt;/w:tabs&gt;&lt;w:ind w:left="340" w:hanging="340"/&gt;&lt;/w:pPr&gt;&lt;w:rPr&gt;&lt;w:rFonts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w:val="lowerLetter"/&gt;&lt;w:pStyle w:val="Listesort2"/&gt;&lt;w:lvlText w:val="%2."/&gt;&lt;w:lvlJc w:val="left"/&gt;&lt;w:pPr&gt;&lt;w:tabs&gt;&lt;w:tab w:val="num" w:pos="680"/&gt;&lt;/w:tabs&gt;&lt;w:ind w:left="680" w:hanging="340"/&gt;&lt;/w:pPr&gt;&lt;w:rPr&gt;&lt;w:rFonts w:hint="default"/&gt;&lt;/w:rPr&gt;&lt;/w:lvl&gt;&lt;w:lvl w:ilvl="2"&gt;&lt;w:start w:val="1"/&gt;&lt;w:numFmt w:val="lowerRoman"/&gt;&lt;w:pStyle w:val="Listesort3"/&gt;&lt;w:lvlText w:val="%3)"/&gt;&lt;w:lvlJc w:val="left"/&gt;&lt;w:pPr&gt;&lt;w:tabs&gt;&lt;w:tab w:val="num" w:pos="1021"/&gt;&lt;/w:tabs&gt;&lt;w:ind w:left="1021" w:hanging="341"/&gt;&lt;/w:pPr&gt;&lt;w:rPr&gt;&lt;w:rFonts w:hint="default"/&gt;&lt;/w:rPr&gt;&lt;/w:lvl&gt;&lt;w:lvl w:ilvl="3"&gt;&lt;w:start w:val="1"/&gt;&lt;w:numFmt w:val="decimal"/&gt;&lt;w:pStyle w:val="Listesort4"/&gt;&lt;w:lvlText w:val="(%4)"/&gt;&lt;w:lvlJc w:val="left"/&gt;&lt;w:pPr&gt;&lt;w:tabs&gt;&lt;w:tab w:val="num" w:pos="1474"/&gt;&lt;/w:tabs&gt;&lt;w:ind w:left="1474" w:hanging="453"/&gt;&lt;/w:pPr&gt;&lt;w:rPr&gt;&lt;w:rFonts w:hint="default"/&gt;&lt;/w:rPr&gt;&lt;/w:lvl&gt;&lt;w:lvl w:ilvl="4"&gt;&lt;w:start w:val="1"/&gt;&lt;w:numFmt w:val="lowerLetter"/&gt;&lt;w:pStyle w:val="Listesort5"/&gt;&lt;w:lvlText w:val="(%5)"/&gt;&lt;w:lvlJc w:val="left"/&gt;&lt;w:pPr&gt;&lt;w:tabs&gt;&lt;w:tab w:val="num" w:pos="1871"/&gt;&lt;/w:tabs&gt;&lt;w:ind w:left="1871" w:hanging="397"/&gt;&lt;/w:pPr&gt;&lt;w:rPr&gt;&lt;w:rFonts w:hint="default"/&gt;&lt;/w:rPr&gt;&lt;/w:lvl&gt;&lt;w:lvl w:ilvl="5"&gt;&lt;w:start w:val="1"/&gt;&lt;w:numFmt w:val="bullet"/&gt;&lt;w:lvlText w:val="_"/&gt;&lt;w:lvlJc w:val="left"/&gt;&lt;w:pPr&gt;&lt;w:ind w:left="4320" w:hanging="360"/&gt;&lt;/w:pPr&gt;&lt;w:rPr&gt;&lt;w:rFonts w:ascii="Wingdings" w:hAnsi="Wingdings" w:hint="default"/&gt;&lt;/w:rPr&gt;&lt;/w:lvl&gt;&lt;w:lvl w:ilvl="6"&gt;&lt;w:start w:val="1"/&gt;&lt;w:numFmt w:val="bullet"/&gt;&lt;w:lvlText w:val="_"/&gt;&lt;w:lvlJc w:val="left"/&gt;&lt;w:pPr&gt;&lt;w:ind w:left="5040" w:hanging="360"/&gt;&lt;/w:pPr&gt;&lt;w:rPr&gt;&lt;w:rFonts w:ascii="Symbol" w:hAnsi="Symbol" w:hint="default"/&gt;&lt;/w:rPr&gt;&lt;/w:lvl&gt;&lt;w:lvl w:ilvl="7"&gt;&lt;w:start w:val="1"/&gt;&lt;w:numFmt w:val="bullet"/&gt;&lt;w:lvlText w:val="o"/&gt;&lt;w:lvlJc w:val="left"/&gt;&lt;w:pPr&gt;&lt;w:ind w:left="5760" w:hanging="360"/&gt;&lt;/w:pPr&gt;&lt;w:rPr&gt;&lt;w:rFonts w:ascii="Courier New" w:hAnsi="Courier New" w:cs="Courier New" w:hint="default"/&gt;&lt;/w:rPr&gt;&lt;/w:lvl&gt;&lt;w:lvl w:ilvl="8"&gt;&lt;w:start w:val="1"/&gt;&lt;w:numFmt w:val="bullet"/&gt;&lt;w:lvlText w:val="_"/&gt;&lt;w:lvlJc w:val="left"/&gt;&lt;w:pPr&gt;&lt;w:ind w:left="6480" w:hanging="360"/&gt;&lt;/w:pPr&gt;&lt;w:rPr&gt;&lt;w:rFonts w:ascii="Wingdings" w:hAnsi="Wingdings" w:hint="default"/&gt;&lt;/w:rPr&gt;&lt;/w:lvl&gt;&lt;/w:abstractNum&gt;&lt;w:abstractNum w:abstractNumId="11" w15:restartNumberingAfterBreak="0"&gt;&lt;w:nsid w:val="0C6E01E3"/&gt;&lt;w:multiLevelType w:val="multilevel"/&gt;&lt;w:tmpl w:val="0407001D"/&gt;&lt;w:styleLink w:val="1ai"/&gt;&lt;w:lvl w:ilvl="0"&gt;&lt;w:start w:val="1"/&gt;&lt;w:numFmt w:val="decimal"/&gt;&lt;w:lvlText w:val="%1)"/&gt;&lt;w:lvlJc w:val="left"/&gt;&lt;w:pPr&gt;&lt;w:tabs&gt;&lt;w:tab w:val="num" w:pos="360"/&gt;&lt;/w:tabs&gt;&lt;w:ind w:left="360" w:hanging="360"/&gt;&lt;/w:pPr&gt;&lt;/w:lvl&gt;&lt;w:lvl w:ilvl="1"&gt;&lt;w:start w:val="1"/&gt;&lt;w:numFmt w:val="lowerLetter"/&gt;&lt;w:lvlText w:val="%2)"/&gt;&lt;w:lvlJc w:val="left"/&gt;&lt;w:pPr&gt;&lt;w:tabs&gt;&lt;w:tab w:val="num" w:pos="720"/&gt;&lt;/w:tabs&gt;&lt;w:ind w:left="720" w:hanging="360"/&gt;&lt;/w:pPr&gt;&lt;/w:lvl&gt;&lt;w:lvl w:ilvl="2"&gt;&lt;w:start w:val="1"/&gt;&lt;w:numFmt w:val="lowerRoman"/&gt;&lt;w:lvlText w:val="%3)"/&gt;&lt;w:lvlJc w:val="left"/&gt;&lt;w:pPr&gt;&lt;w:tabs&gt;&lt;w:tab w:val="num" w:pos="1080"/&gt;&lt;/w:tabs&gt;&lt;w:ind w:left="1080" w:hanging="360"/&gt;&lt;/w:pPr&gt;&lt;/w:lvl&gt;&lt;w:lvl w:ilvl="3"&gt;&lt;w:start w:val="1"/&gt;&lt;w:numFmt w:val="decimal"/&gt;&lt;w:lvlText w:val="(%4)"/&gt;&lt;w:lvlJc w:val="left"/&gt;&lt;w:pPr&gt;&lt;w:tabs&gt;&lt;w:tab w:val="num" w:pos="1440"/&gt;&lt;/w:tabs&gt;&lt;w:ind w:left="1440" w:hanging="360"/&gt;&lt;/w:pPr&gt;&lt;/w:lvl&gt;&lt;w:lvl w:ilvl="4"&gt;&lt;w:start w:val="1"/&gt;&lt;w:numFmt w:val="lowerLetter"/&gt;&lt;w:lvlText w:val="(%5)"/&gt;&lt;w:lvlJc w:val="left"/&gt;&lt;w:pPr&gt;&lt;w:tabs&gt;&lt;w:tab w:val="num" w:pos="1800"/&gt;&lt;/w:tabs&gt;&lt;w:ind w:left="1800" w:hanging="360"/&gt;&lt;/w:pPr&gt;&lt;/w:lvl&gt;&lt;w:lvl w:ilvl="5"&gt;&lt;w:start w:val="1"/&gt;&lt;w:numFmt w:val="lowerRoman"/&gt;&lt;w:lvlText w:val="(%6)"/&gt;&lt;w:lvlJc w:val="left"/&gt;&lt;w:pPr&gt;&lt;w:tabs&gt;&lt;w:tab w:val="num" w:pos="2160"/&gt;&lt;/w:tabs&gt;&lt;w:ind w:left="2160" w:hanging="360"/&gt;&lt;/w:pPr&gt;&lt;/w:lvl&gt;&lt;w:lvl w:ilvl="6"&gt;&lt;w:start w:val="1"/&gt;&lt;w:numFmt w:val="decimal"/&gt;&lt;w:lvlText w:val="%7."/&gt;&lt;w:lvlJc w:val="left"/&gt;&lt;w:pPr&gt;&lt;w:tabs&gt;&lt;w:tab w:val="num" w:pos="2520"/&gt;&lt;/w:tabs&gt;&lt;w:ind w:left="2520" w:hanging="360"/&gt;&lt;/w:pPr&gt;&lt;/w:lvl&gt;&lt;w:lvl w:ilvl="7"&gt;&lt;w:start w:val="1"/&gt;&lt;w:numFmt w:val="lowerLetter"/&gt;&lt;w:lvlText w:val="%8."/&gt;&lt;w:lvlJc w:val="left"/&gt;&lt;w:pPr&gt;&lt;w:tabs&gt;&lt;w:tab w:val="num" w:pos="2880"/&gt;&lt;/w:tabs&gt;&lt;w:ind w:left="2880" w:hanging="360"/&gt;&lt;/w:pPr&gt;&lt;/w:lvl&gt;&lt;w:lvl w:ilvl="8"&gt;&lt;w:start w:val="1"/&gt;&lt;w:numFmt w:val="lowerRoman"/&gt;&lt;w:lvlText w:val="%9."/&gt;&lt;w:lvlJc w:val="left"/&gt;&lt;w:pPr&gt;&lt;w:tabs&gt;&lt;w:tab w:val="num" w:pos="3240"/&gt;&lt;/w:tabs&gt;&lt;w:ind w:left="3240" w:hanging="360"/&gt;&lt;/w:pPr&gt;&lt;/w:lvl&gt;&lt;/w:abstractNum&gt;&lt;w:abstractNum w:abstractNumId="12" w15:restartNumberingAfterBreak="0"&gt;&lt;w:nsid w:val="0E6D310F"/&gt;&lt;w:multiLevelType w:val="multilevel"/&gt;&lt;w:tmpl w:val="7B9A60B0"/&gt;&lt;w:lvl w:ilvl="0"&gt;&lt;w:start w:val="1"/&gt;&lt;w:numFmt w:val="bullet"/&gt;&lt;w:pStyle w:val="ListemitBullet1"/&gt;&lt;w:lvlText w:val="_"/&gt;&lt;w:lvlJc w:val="left"/&gt;&lt;w:pPr&gt;&lt;w:ind w:left="360" w:hanging="360"/&gt;&lt;/w:pPr&gt;&lt;w:rPr&gt;&lt;w:rFonts w:ascii="Wingdings 2" w:hAnsi="Wingdings 2"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w:val="0"/&gt;&lt;w:sz w:val="20"/&gt;&lt;w:u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w:val="bullet"/&gt;&lt;w:pStyle w:val="ListemitBullet2"/&gt;&lt;w:lvlText w:val="_"/&gt;&lt;w:lvlJc w:val="left"/&gt;&lt;w:pPr&gt;&lt;w:tabs&gt;&lt;w:tab w:val="num" w:pos="680"/&gt;&lt;/w:tabs&gt;&lt;w:ind w:left="680" w:hanging="340"/&gt;&lt;/w:pPr&gt;&lt;w:rPr&gt;&lt;w:rFonts w:ascii="Wingdings 2" w:hAnsi="Wingdings 2" w:hint="default"/&gt;&lt;w:sz w:val="20"/&gt;&lt;/w:rPr&gt;&lt;/w:lvl&gt;&lt;w:lvl w:ilvl="2"&gt;&lt;w:start w:val="1"/&gt;&lt;w:numFmt w:val="bullet"/&gt;&lt;w:pStyle w:val="ListemitBullet3"/&gt;&lt;w:lvlText w:val="_"/&gt;&lt;w:lvlJc w:val="left"/&gt;&lt;w:pPr&gt;&lt;w:tabs&gt;&lt;w:tab w:val="num" w:pos="1021"/&gt;&lt;/w:tabs&gt;&lt;w:ind w:left="1021" w:hanging="341"/&gt;&lt;/w:pPr&gt;&lt;w:rPr&gt;&lt;w:rFonts w:ascii="Wingdings 2" w:hAnsi="Wingdings 2" w:hint="default"/&gt;&lt;w:sz w:val="20"/&gt;&lt;/w:rPr&gt;&lt;/w:lvl&gt;&lt;w:lvl w:ilvl="3"&gt;&lt;w:start w:val="1"/&gt;&lt;w:numFmt w:val="bullet"/&gt;&lt;w:pStyle w:val="ListemitBullet4"/&gt;&lt;w:lvlText w:val="_"/&gt;&lt;w:lvlJc w:val="left"/&gt;&lt;w:pPr&gt;&lt;w:tabs&gt;&lt;w:tab w:val="num" w:pos="1361"/&gt;&lt;/w:tabs&gt;&lt;w:ind w:left="1361" w:hanging="340"/&gt;&lt;/w:pPr&gt;&lt;w:rPr&gt;&lt;w:rFonts w:ascii="Wingdings 2" w:hAnsi="Wingdings 2" w:hint="default"/&gt;&lt;w:sz w:val="20"/&gt;&lt;/w:rPr&gt;&lt;/w:lvl&gt;&lt;w:lvl w:ilvl="4"&gt;&lt;w:start w:val="1"/&gt;&lt;w:numFmt w:val="bullet"/&gt;&lt;w:pStyle w:val="ListemitBullet5"/&gt;&lt;w:lvlText w:val="_"/&gt;&lt;w:lvlJc w:val="left"/&gt;&lt;w:pPr&gt;&lt;w:tabs&gt;&lt;w:tab w:val="num" w:pos="1701"/&gt;&lt;/w:tabs&gt;&lt;w:ind w:left="1701" w:hanging="340"/&gt;&lt;/w:pPr&gt;&lt;w:rPr&gt;&lt;w:rFonts w:ascii="Wingdings 2" w:hAnsi="Wingdings 2" w:hint="default"/&gt;&lt;w:sz w:val="20"/&gt;&lt;/w:rPr&gt;&lt;/w:lvl&gt;&lt;w:lvl w:ilvl="5"&gt;&lt;w:start w:val="1"/&gt;&lt;w:numFmt w:val="bullet"/&gt;&lt;w:lvlText w:val="_"/&gt;&lt;w:lvlJc w:val="left"/&gt;&lt;w:pPr&gt;&lt;w:tabs&gt;&lt;w:tab w:val="num" w:pos="2041"/&gt;&lt;/w:tabs&gt;&lt;w:ind w:left="2041" w:hanging="340"/&gt;&lt;/w:pPr&gt;&lt;w:rPr&gt;&lt;w:rFonts w:ascii="Wingdings 2" w:hAnsi="Wingdings 2" w:hint="default"/&gt;&lt;/w:rPr&gt;&lt;/w:lvl&gt;&lt;w:lvl w:ilvl="6"&gt;&lt;w:start w:val="1"/&gt;&lt;w:numFmt w:val="bullet"/&gt;&lt;w:lvlText w:val="_"/&gt;&lt;w:lvlJc w:val="left"/&gt;&lt;w:pPr&gt;&lt;w:tabs&gt;&lt;w:tab w:val="num" w:pos="2381"/&gt;&lt;/w:tabs&gt;&lt;w:ind w:left="2381" w:hanging="340"/&gt;&lt;/w:pPr&gt;&lt;w:rPr&gt;&lt;w:rFonts w:ascii="Wingdings 2" w:hAnsi="Wingdings 2" w:hint="default"/&gt;&lt;/w:rPr&gt;&lt;/w:lvl&gt;&lt;w:lvl w:ilvl="7"&gt;&lt;w:start w:val="1"/&gt;&lt;w:numFmt w:val="bullet"/&gt;&lt;w:lvlText w:val="_"/&gt;&lt;w:lvlJc w:val="left"/&gt;&lt;w:pPr&gt;&lt;w:tabs&gt;&lt;w:tab w:val="num" w:pos="2722"/&gt;&lt;/w:tabs&gt;&lt;w:ind w:left="2722" w:hanging="341"/&gt;&lt;/w:pPr&gt;&lt;w:rPr&gt;&lt;w:rFonts w:ascii="Wingdings 2" w:hAnsi="Wingdings 2" w:hint="default"/&gt;&lt;/w:rPr&gt;&lt;/w:lvl&gt;&lt;w:lvl w:ilvl="8"&gt;&lt;w:start w:val="1"/&gt;&lt;w:numFmt w:val="bullet"/&gt;&lt;w:lvlText w:val="_"/&gt;&lt;w:lvlJc w:val="left"/&gt;&lt;w:pPr&gt;&lt;w:tabs&gt;&lt;w:tab w:val="num" w:pos="3062"/&gt;&lt;/w:tabs&gt;&lt;w:ind w:left="3062" w:hanging="340"/&gt;&lt;/w:pPr&gt;&lt;w:rPr&gt;&lt;w:rFonts w:ascii="Wingdings 2" w:hAnsi="Wingdings 2" w:hint="default"/&gt;&lt;/w:rPr&gt;&lt;/w:lvl&gt;&lt;/w:abstractNum&gt;&lt;w:abstractNum w:abstractNumId="13" w15:restartNumberingAfterBreak="0"&gt;&lt;w:nsid w:val="176A77B7"/&gt;&lt;w:multiLevelType w:val="multilevel"/&gt;&lt;w:tmpl w:val="129685CE"/&gt;&lt;w:lvl w:ilvl="0"&gt;&lt;w:start w:val="1"/&gt;&lt;w:numFmt w:val="decimal"/&gt;&lt;w:lvlText w:val="%1"/&gt;&lt;w:lvlJc w:val="left"/&gt;&lt;w:pPr&gt;&lt;w:ind w:left="360" w:hanging="360"/&gt;&lt;/w:pPr&gt;&lt;w:rPr&gt;&lt;w:rFonts w:hint="default"/&gt;&lt;/w:rPr&gt;&lt;/w:lvl&gt;&lt;w:lvl w:ilvl="1"&gt;&lt;w:start w:val="1"/&gt;&lt;w:numFmt w:val="decimal"/&gt;&lt;w:lvlText w:val="%1.%2"/&gt;&lt;w:lvlJc w:val="left"/&gt;&lt;w:pPr&gt;&lt;w:ind w:left="360" w:hanging="360"/&gt;&lt;/w:pPr&gt;&lt;w:rPr&gt;&lt;w:rFonts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w:left="720" w:hanging="720"/&gt;&lt;/w:pPr&gt;&lt;w:rPr&gt;&lt;w:rFonts w:hint="default"/&gt;&lt;/w:rPr&gt;&lt;/w:lvl&gt;&lt;w:lvl w:ilvl="4"&gt;&lt;w:start w:val="1"/&gt;&lt;w:numFmt w:val="decimal"/&gt;&lt;w:lvlText w:val="%1.%2.%3.%4.%5"/&gt;&lt;w:lvlJc w:val="left"/&gt;&lt;w:pPr&gt;&lt;w:ind w:left="1080" w:hanging="1080"/&gt;&lt;/w:pPr&gt;&lt;w:rPr&gt;&lt;w:rFonts w:hint="default"/&gt;&lt;/w:rPr&gt;&lt;/w:lvl&gt;&lt;w:lvl w:ilvl="5"&gt;&lt;w:start w:val="1"/&gt;&lt;w:numFmt w:val="decimal"/&gt;&lt;w:lvlText w:val="%1.%2.%3.%4.%5.%6"/&gt;&lt;w:lvlJc w:val="left"/&gt;&lt;w:pPr&gt;&lt;w:ind w:left="1440" w:hanging="1440"/&gt;&lt;/w:pPr&gt;&lt;w:rPr&gt;&lt;w:rFonts w:hint="default"/&gt;&lt;/w:rPr&gt;&lt;/w:lvl&gt;&lt;w:lvl w:ilvl="6"&gt;&lt;w:start w:val="1"/&gt;&lt;w:numFmt w:val="decimal"/&gt;&lt;w:lvlText w:val="%1.%2.%3.%4.%5.%6.%7"/&gt;&lt;w:lvlJc w:val="left"/&gt;&lt;w:pPr&gt;&lt;w:ind w:left="1440" w:hanging="1440"/&gt;&lt;/w:pPr&gt;&lt;w:rPr&gt;&lt;w:rFonts w:hint="default"/&gt;&lt;/w:rPr&gt;&lt;/w:lvl&gt;&lt;w:lvl w:ilvl="7"&gt;&lt;w:start w:val="1"/&gt;&lt;w:numFmt w:val="decimal"/&gt;&lt;w:lvlText w:val="%1.%2.%3.%4.%5.%6.%7.%8"/&gt;&lt;w:lvlJc w:val="left"/&gt;&lt;w:pPr&gt;&lt;w:ind w:left="1800" w:hanging="1800"/&gt;&lt;/w:pPr&gt;&lt;w:rPr&gt;&lt;w:rFonts w:hint="default"/&gt;&lt;/w:rPr&gt;&lt;/w:lvl&gt;&lt;w:lvl w:ilvl="8"&gt;&lt;w:start w:val="1"/&gt;&lt;w:numFmt w:val="decimal"/&gt;&lt;w:lvlText w:val="%1.%2.%3.%4.%5.%6.%7.%8.%9"/&gt;&lt;w:lvlJc w:val="left"/&gt;&lt;w:pPr&gt;&lt;w:ind w:left="1800" w:hanging="1800"/&gt;&lt;/w:pPr&gt;&lt;w:rPr&gt;&lt;w:rFonts w:hint="default"/&gt;&lt;/w:rPr&gt;&lt;/w:lvl&gt;&lt;/w:abstractNum&gt;&lt;w:abstractNum w:abstractNumId="14" w15:restartNumberingAfterBreak="0"&gt;&lt;w:nsid w:val="393B56AA"/&gt;&lt;w:multiLevelType w:val="hybridMultilevel"/&gt;&lt;w:tmpl w:val="24BCA11C"/&gt;&lt;w:lvl w:ilvl="0" w:tplc="9F2A89E6"&gt;&lt;w:numFmt w:val="bullet"/&gt;&lt;w:lvlText w:val="_"/&gt;&lt;w:lvlJc w:val="left"/&gt;&lt;w:pPr&gt;&lt;w:ind w:left="720" w:hanging="360"/&gt;&lt;/w:pPr&gt;&lt;w:rPr&gt;&lt;w:rFonts w:ascii="Wingdings 2" w:hAnsi="Wingdings 2" w:cstheme="minorBidi" w:hint="default"/&gt;&lt;w:color w:val="E20074" w:themeColor="text2"/&gt;&lt;w:w w:val="70"/&gt;&lt;/w:rPr&gt;&lt;/w:lvl&gt;&lt;w:lvl w:ilvl="1" w:tplc="04070003" w:tentative="1"&gt;&lt;w:start w:val="1"/&gt;&lt;w:numFmt w:val="bullet"/&gt;&lt;w:lvlText w:val="o"/&gt;&lt;w:lvlJc w:val="left"/&gt;&lt;w:pPr&gt;&lt;w:ind w:left="1440" w:hanging="360"/&gt;&lt;/w:pPr&gt;&lt;w:rPr&gt;&lt;w:rFonts w:ascii="Courier New" w:hAnsi="Courier New" w:cs="Courier New" w:hint="default"/&gt;&lt;/w:rPr&gt;&lt;/w:lvl&gt;&lt;w:lvl w:ilvl="2" w:tplc="04070005" w:tentative="1"&gt;&lt;w:start w:val="1"/&gt;&lt;w:numFmt w:val="bullet"/&gt;&lt;w:lvlText w:val="_"/&gt;&lt;w:lvlJc w:val="left"/&gt;&lt;w:pPr&gt;&lt;w:ind w:left="2160" w:hanging="360"/&gt;&lt;/w:pPr&gt;&lt;w:rPr&gt;&lt;w:rFonts w:ascii="Wingdings" w:hAnsi="Wingdings" w:hint="default"/&gt;&lt;/w:rPr&gt;&lt;/w:lvl&gt;&lt;w:lvl w:ilvl="3" w:tplc="04070001" w:tentative="1"&gt;&lt;w:start w:val="1"/&gt;&lt;w:numFmt w:val="bullet"/&gt;&lt;w:lvlText w:val="_"/&gt;&lt;w:lvlJc w:val="left"/&gt;&lt;w:pPr&gt;&lt;w:ind w:left="2880" w:hanging="360"/&gt;&lt;/w:pPr&gt;&lt;w:rPr&gt;&lt;w:rFonts w:ascii="Symbol" w:hAnsi="Symbol" w:hint="default"/&gt;&lt;/w:rPr&gt;&lt;/w:lvl&gt;&lt;w:lvl w:ilvl="4" w:tplc="04070003" w:tentative="1"&gt;&lt;w:start w:val="1"/&gt;&lt;w:numFmt w:val="bullet"/&gt;&lt;w:lvlText w:val="o"/&gt;&lt;w:lvlJc w:val="left"/&gt;&lt;w:pPr&gt;&lt;w:ind w:left="3600" w:hanging="360"/&gt;&lt;/w:pPr&gt;&lt;w:rPr&gt;&lt;w:rFonts w:ascii="Courier New" w:hAnsi="Courier New" w:cs="Courier New" w:hint="default"/&gt;&lt;/w:rPr&gt;&lt;/w:lvl&gt;&lt;w:lvl w:ilvl="5" w:tplc="04070005" w:tentative="1"&gt;&lt;w:start w:val="1"/&gt;&lt;w:numFmt w:val="bullet"/&gt;&lt;w:lvlText w:val="_"/&gt;&lt;w:lvlJc w:val="left"/&gt;&lt;w:pPr&gt;&lt;w:ind w:left="4320" w:hanging="360"/&gt;&lt;/w:pPr&gt;&lt;w:rPr&gt;&lt;w:rFonts w:ascii="Wingdings" w:hAnsi="Wingdings" w:hint="default"/&gt;&lt;/w:rPr&gt;&lt;/w:lvl&gt;&lt;w:lvl w:ilvl="6" w:tplc="04070001" w:tentative="1"&gt;&lt;w:start w:val="1"/&gt;&lt;w:numFmt w:val="bullet"/&gt;&lt;w:lvlText w:val="_"/&gt;&lt;w:lvlJc w:val="left"/&gt;&lt;w:pPr&gt;&lt;w:ind w:left="5040" w:hanging="360"/&gt;&lt;/w:pPr&gt;&lt;w:rPr&gt;&lt;w:rFonts w:ascii="Symbol" w:hAnsi="Symbol" w:hint="default"/&gt;&lt;/w:rPr&gt;&lt;/w:lvl&gt;&lt;w:lvl w:ilvl="7" w:tplc="04070003" w:tentative="1"&gt;&lt;w:start w:val="1"/&gt;&lt;w:numFmt w:val="bullet"/&gt;&lt;w:lvlText w:val="o"/&gt;&lt;w:lvlJc w:val="left"/&gt;&lt;w:pPr&gt;&lt;w:ind w:left="5760" w:hanging="360"/&gt;&lt;/w:pPr&gt;&lt;w:rPr&gt;&lt;w:rFonts w:ascii="Courier New" w:hAnsi="Courier New" w:cs="Courier New" w:hint="default"/&gt;&lt;/w:rPr&gt;&lt;/w:lvl&gt;&lt;w:lvl w:ilvl="8" w:tplc="04070005" w:tentative="1"&gt;&lt;w:start w:val="1"/&gt;&lt;w:numFmt w:val="bullet"/&gt;&lt;w:lvlText w:val="_"/&gt;&lt;w:lvlJc w:val="left"/&gt;&lt;w:pPr&gt;&lt;w:ind w:left="6480" w:hanging="360"/&gt;&lt;/w:pPr&gt;&lt;w:rPr&gt;&lt;w:rFonts w:ascii="Wingdings" w:hAnsi="Wingdings" w:hint="default"/&gt;&lt;/w:rPr&gt;&lt;/w:lvl&gt;&lt;/w:abstractNum&gt;&lt;w:abstractNum w:abstractNumId="15" w15:restartNumberingAfterBreak="0"&gt;&lt;w:nsid w:val="39652188"/&gt;&lt;w:multiLevelType w:val="multilevel"/&gt;&lt;w:tmpl w:val="0407001F"/&gt;&lt;w:lvl w:ilvl="0"&gt;&lt;w:start w:val="1"/&gt;&lt;w:numFmt w:val="decimal"/&gt;&lt;w:lvlText w:val="%1."/&gt;&lt;w:lvlJc w:val="left"/&gt;&lt;w:pPr&gt;&lt;w:ind w:left="360" w:hanging="360"/&gt;&lt;/w:pPr&gt;&lt;/w:lvl&gt;&lt;w:lvl w:ilvl="1"&gt;&lt;w:start w:val="1"/&gt;&lt;w:numFmt w:val="decimal"/&gt;&lt;w:lvlText w:val="%1.%2."/&gt;&lt;w:lvlJc w:val="left"/&gt;&lt;w:pPr&gt;&lt;w:ind w:left="792" w:hanging="432"/&gt;&lt;/w:pPr&gt;&lt;/w:lvl&gt;&lt;w:lvl w:ilvl="2"&gt;&lt;w:start w:val="1"/&gt;&lt;w:numFmt w:val="decimal"/&gt;&lt;w:lvlText w:val="%1.%2.%3."/&gt;&lt;w:lvlJc w:val="left"/&gt;&lt;w:pPr&gt;&lt;w:ind w:left="1224" w:hanging="504"/&gt;&lt;/w:pPr&gt;&lt;/w:lvl&gt;&lt;w:lvl w:ilvl="3"&gt;&lt;w:start w:val="1"/&gt;&lt;w:numFmt w:val="decimal"/&gt;&lt;w:lvlText w:val="%1.%2.%3.%4."/&gt;&lt;w:lvlJc w:val="left"/&gt;&lt;w:pPr&gt;&lt;w:ind w:left="1728" w:hanging="648"/&gt;&lt;/w:pPr&gt;&lt;/w:lvl&gt;&lt;w:lvl w:ilvl="4"&gt;&lt;w:start w:val="1"/&gt;&lt;w:numFmt w:val="decimal"/&gt;&lt;w:lvlText w:val="%1.%2.%3.%4.%5."/&gt;&lt;w:lvlJc w:val="left"/&gt;&lt;w:pPr&gt;&lt;w:ind w:left="2232" w:hanging="792"/&gt;&lt;/w:pPr&gt;&lt;/w:lvl&gt;&lt;w:lvl w:ilvl="5"&gt;&lt;w:start w:val="1"/&gt;&lt;w:numFmt w:val="decimal"/&gt;&lt;w:lvlText w:val="%1.%2.%3.%4.%5.%6."/&gt;&lt;w:lvlJc w:val="left"/&gt;&lt;w:pPr&gt;&lt;w:ind w:left="2736" w:hanging="936"/&gt;&lt;/w:pPr&gt;&lt;/w:lvl&gt;&lt;w:lvl w:ilvl="6"&gt;&lt;w:start w:val="1"/&gt;&lt;w:numFmt w:val="decimal"/&gt;&lt;w:lvlText w:val="%1.%2.%3.%4.%5.%6.%7."/&gt;&lt;w:lvlJc w:val="left"/&gt;&lt;w:pPr&gt;&lt;w:ind w:left="3240" w:hanging="1080"/&gt;&lt;/w:pPr&gt;&lt;/w:lvl&gt;&lt;w:lvl w:ilvl="7"&gt;&lt;w:start w:val="1"/&gt;&lt;w:numFmt w:val="decimal"/&gt;&lt;w:lvlText w:val="%1.%2.%3.%4.%5.%6.%7.%8."/&gt;&lt;w:lvlJc w:val="left"/&gt;&lt;w:pPr&gt;&lt;w:ind w:left="3744" w:hanging="1224"/&gt;&lt;/w:pPr&gt;&lt;/w:lvl&gt;&lt;w:lvl w:ilvl="8"&gt;&lt;w:start w:val="1"/&gt;&lt;w:numFmt w:val="decimal"/&gt;&lt;w:lvlText w:val="%1.%2.%3.%4.%5.%6.%7.%8.%9."/&gt;&lt;w:lvlJc w:val="left"/&gt;&lt;w:pPr&gt;&lt;w:ind w:left="4320" w:hanging="1440"/&gt;&lt;/w:pPr&gt;&lt;/w:lvl&gt;&lt;/w:abstractNum&gt;&lt;w:abstractNum w:abstractNumId="16" w15:restartNumberingAfterBreak="0"&gt;&lt;w:nsid w:val="399263DF"/&gt;&lt;w:multiLevelType w:val="multilevel"/&gt;&lt;w:tmpl w:val="1DA8FFF6"/&gt;&lt;w:lvl w:ilvl="0"&gt;&lt;w:start w:val="1"/&gt;&lt;w:numFmt w:val="decimal"/&gt;&lt;w:pStyle w:val="berschrift1"/&gt;&lt;w:lvlText w:val="%1"/&gt;&lt;w:lvlJc w:val="left"/&gt;&lt;w:pPr&gt;&lt;w:tabs&gt;&lt;w:tab w:val="num" w:pos="851"/&gt;&lt;/w:tabs&gt;&lt;w:ind w:left="851" w:hanging="851"/&gt;&lt;/w:pPr&gt;&lt;w:rPr&gt;&lt;w:rFonts w:hint="default"/&gt;&lt;/w:rPr&gt;&lt;/w:lvl&gt;&lt;w:lvl w:ilvl="1"&gt;&lt;w:start w:val="1"/&gt;&lt;w:numFmt w:val="decimal"/&gt;&lt;w:pStyle w:val="berschrift2"/&gt;&lt;w:lvlText w:val="%1.%2"/&gt;&lt;w:lvlJc w:val="left"/&gt;&lt;w:pPr&gt;&lt;w:tabs&gt;&lt;w:tab w:val="num" w:pos="851"/&gt;&lt;/w:tabs&gt;&lt;w:ind w:left="851" w:hanging="851"/&gt;&lt;/w:pPr&gt;&lt;w:rPr&gt;&lt;w:rFonts w:hint="default"/&gt;&lt;/w:rPr&gt;&lt;/w:lvl&gt;&lt;w:lvl w:ilvl="2"&gt;&lt;w:start w:val="1"/&gt;&lt;w:numFmt w:val="decimal"/&gt;&lt;w:pStyle w:val="berschrift3"/&gt;&lt;w:lvlText w:val="%1.%2.%3"/&gt;&lt;w:lvlJc w:val="left"/&gt;&lt;w:pPr&gt;&lt;w:tabs&gt;&lt;w:tab w:val="num" w:pos="851"/&gt;&lt;/w:tabs&gt;&lt;w:ind w:left="851" w:hanging="851"/&gt;&lt;/w:pPr&gt;&lt;w:rPr&gt;&lt;w:rFonts w:hint="default"/&gt;&lt;/w:rPr&gt;&lt;/w:lvl&gt;&lt;w:lvl w:ilvl="3"&gt;&lt;w:start w:val="1"/&gt;&lt;w:numFmt w:val="decimal"/&gt;&lt;w:pStyle w:val="berschrift4"/&gt;&lt;w:lvlText w:val="%1.%2.%3.%4"/&gt;&lt;w:lvlJc w:val="left"/&gt;&lt;w:pPr&gt;&lt;w:tabs&gt;&lt;w:tab w:val="num" w:pos="1134"/&gt;&lt;/w:tabs&gt;&lt;w:ind w:left="1134" w:hanging="1134"/&gt;&lt;/w:pPr&gt;&lt;w:rPr&gt;&lt;w:rFonts w:hint="default"/&gt;&lt;/w:rPr&gt;&lt;/w:lvl&gt;&lt;w:lvl w:ilvl="4"&gt;&lt;w:start w:val="1"/&gt;&lt;w:numFmt w:val="decimal"/&gt;&lt;w:pStyle w:val="berschrift5"/&gt;&lt;w:lvlText w:val="%1.%2.%3.%4.%5"/&gt;&lt;w:lvlJc w:val="left"/&gt;&lt;w:pPr&gt;&lt;w:tabs&gt;&lt;w:tab w:val="num" w:pos="1474"/&gt;&lt;/w:tabs&gt;&lt;w:ind w:left="1474" w:hanging="1474"/&gt;&lt;/w:pPr&gt;&lt;w:rPr&gt;&lt;w:rFonts w:hint="default"/&gt;&lt;/w:rPr&gt;&lt;/w:lvl&gt;&lt;w:lvl w:ilvl="5"&gt;&lt;w:start w:val="1"/&gt;&lt;w:numFmt w:val="decimal"/&gt;&lt;w:pStyle w:val="berschrift6"/&gt;&lt;w:lvlText w:val="%1.%2.%3.%4.%5.%6"/&gt;&lt;w:lvlJc w:val="left"/&gt;&lt;w:pPr&gt;&lt;w:tabs&gt;&lt;w:tab w:val="num" w:pos="1871"/&gt;&lt;/w:tabs&gt;&lt;w:ind w:left="1871" w:hanging="1871"/&gt;&lt;/w:pPr&gt;&lt;w:rPr&gt;&lt;w:rFonts w:hint="default"/&gt;&lt;/w:rPr&gt;&lt;/w:lvl&gt;&lt;w:lvl w:ilvl="6"&gt;&lt;w:start w:val="1"/&gt;&lt;w:numFmt w:val="decimal"/&gt;&lt;w:pStyle w:val="berschrift7"/&gt;&lt;w:lvlText w:val="%1.%2.%3.%4.%5.%6.%7"/&gt;&lt;w:lvlJc w:val="left"/&gt;&lt;w:pPr&gt;&lt;w:tabs&gt;&lt;w:tab w:val="num" w:pos="2155"/&gt;&lt;/w:tabs&gt;&lt;w:ind w:left="2155" w:hanging="2155"/&gt;&lt;/w:pPr&gt;&lt;w:rPr&gt;&lt;w:rFonts w:hint="default"/&gt;&lt;/w:rPr&gt;&lt;/w:lvl&gt;&lt;w:lvl w:ilvl="7"&gt;&lt;w:start w:val="1"/&gt;&lt;w:numFmt w:val="decimal"/&gt;&lt;w:pStyle w:val="berschrift8"/&gt;&lt;w:lvlText w:val="%1.%2.%3.%4.%5.%6.%7.%8"/&gt;&lt;w:lvlJc w:val="left"/&gt;&lt;w:pPr&gt;&lt;w:tabs&gt;&lt;w:tab w:val="num" w:pos="2438"/&gt;&lt;/w:tabs&gt;&lt;w:ind w:left="2438" w:hanging="2438"/&gt;&lt;/w:pPr&gt;&lt;w:rPr&gt;&lt;w:rFonts w:hint="default"/&gt;&lt;/w:rPr&gt;&lt;/w:lvl&gt;&lt;w:lvl w:ilvl="8"&gt;&lt;w:start w:val="1"/&gt;&lt;w:numFmt w:val="decimal"/&gt;&lt;w:pStyle w:val="berschrift9"/&gt;&lt;w:lvlText w:val="%1.%2.%3.%4.%5.%6.%7.%8.%9"/&gt;&lt;w:lvlJc w:val="left"/&gt;&lt;w:pPr&gt;&lt;w:tabs&gt;&lt;w:tab w:val="num" w:pos="2722"/&gt;&lt;/w:tabs&gt;&lt;w:ind w:left="2722" w:hanging="2722"/&gt;&lt;/w:pPr&gt;&lt;w:rPr&gt;&lt;w:rFonts w:hint="default"/&gt;&lt;/w:rPr&gt;&lt;/w:lvl&gt;&lt;/w:abstractNum&gt;&lt;w:abstractNum w:abstractNumId="17" w15:restartNumberingAfterBreak="0"&gt;&lt;w:nsid w:val="44390430"/&gt;&lt;w:multiLevelType w:val="hybridMultilevel"/&gt;&lt;w:tmpl w:val="BB927BCA"/&gt;&lt;w:lvl w:ilvl="0" w:tplc="5A8ABDFE"&gt;&lt;w:start w:val="1"/&gt;&lt;w:numFmt w:val="bullet"/&gt;&lt;w:lvlText w:val="_"/&gt;&lt;w:lvlJc w:val="left"/&gt;&lt;w:pPr&gt;&lt;w:tabs&gt;&lt;w:tab w:val="num" w:pos="720"/&gt;&lt;/w:tabs&gt;&lt;w:ind w:left="720" w:hanging="360"/&gt;&lt;/w:pPr&gt;&lt;w:rPr&gt;&lt;w:rFonts w:ascii="Wingdings" w:hAnsi="Wingdings" w:hint="default"/&gt;&lt;/w:rPr&gt;&lt;/w:lvl&gt;&lt;w:lvl w:ilvl="1" w:tplc="622816CA"&gt;&lt;w:start w:val="1"/&gt;&lt;w:numFmt w:val="bullet"/&gt;&lt;w:lvlText w:val="_"/&gt;&lt;w:lvlJc w:val="left"/&gt;&lt;w:pPr&gt;&lt;w:tabs&gt;&lt;w:tab w:val="num" w:pos="1440"/&gt;&lt;/w:tabs&gt;&lt;w:ind w:left="1440" w:hanging="360"/&gt;&lt;/w:pPr&gt;&lt;w:rPr&gt;&lt;w:rFonts w:ascii="Wingdings" w:hAnsi="Wingdings" w:hint="default"/&gt;&lt;/w:rPr&gt;&lt;/w:lvl&gt;&lt;w:lvl w:ilvl="2" w:tplc="B6322EA8"&gt;&lt;w:numFmt w:val="bullet"/&gt;&lt;w:lvlText w:val="_"/&gt;&lt;w:lvlJc w:val="left"/&gt;&lt;w:pPr&gt;&lt;w:tabs&gt;&lt;w:tab w:val="num" w:pos="2160"/&gt;&lt;/w:tabs&gt;&lt;w:ind w:left="2160" w:hanging="360"/&gt;&lt;/w:pPr&gt;&lt;w:rPr&gt;&lt;w:rFonts w:ascii="Wingdings" w:hAnsi="Wingdings" w:hint="default"/&gt;&lt;/w:rPr&gt;&lt;/w:lvl&gt;&lt;w:lvl w:ilvl="3" w:tplc="4ED24092"&gt;&lt;w:numFmt w:val="bullet"/&gt;&lt;w:lvlText w:val="_"/&gt;&lt;w:lvlJc w:val="left"/&gt;&lt;w:pPr&gt;&lt;w:tabs&gt;&lt;w:tab w:val="num" w:pos="2880"/&gt;&lt;/w:tabs&gt;&lt;w:ind w:left="2880" w:hanging="360"/&gt;&lt;/w:pPr&gt;&lt;w:rPr&gt;&lt;w:rFonts w:ascii="Wingdings" w:hAnsi="Wingdings" w:hint="default"/&gt;&lt;/w:rPr&gt;&lt;/w:lvl&gt;&lt;w:lvl w:ilvl="4" w:tplc="97E600A6" w:tentative="1"&gt;&lt;w:start w:val="1"/&gt;&lt;w:numFmt w:val="bullet"/&gt;&lt;w:lvlText w:val="_"/&gt;&lt;w:lvlJc w:val="left"/&gt;&lt;w:pPr&gt;&lt;w:tabs&gt;&lt;w:tab w:val="num" w:pos="3600"/&gt;&lt;/w:tabs&gt;&lt;w:ind w:left="3600" w:hanging="360"/&gt;&lt;/w:pPr&gt;&lt;w:rPr&gt;&lt;w:rFonts w:ascii="Wingdings" w:hAnsi="Wingdings" w:hint="default"/&gt;&lt;/w:rPr&gt;&lt;/w:lvl&gt;&lt;w:lvl w:ilvl="5" w:tplc="3DCAD77C" w:tentative="1"&gt;&lt;w:start w:val="1"/&gt;&lt;w:numFmt w:val="bullet"/&gt;&lt;w:lvlText w:val="_"/&gt;&lt;w:lvlJc w:val="left"/&gt;&lt;w:pPr&gt;&lt;w:tabs&gt;&lt;w:tab w:val="num" w:pos="4320"/&gt;&lt;/w:tabs&gt;&lt;w:ind w:left="4320" w:hanging="360"/&gt;&lt;/w:pPr&gt;&lt;w:rPr&gt;&lt;w:rFonts w:ascii="Wingdings" w:hAnsi="Wingdings" w:hint="default"/&gt;&lt;/w:rPr&gt;&lt;/w:lvl&gt;&lt;w:lvl w:ilvl="6" w:tplc="2738D18C" w:tentative="1"&gt;&lt;w:start w:val="1"/&gt;&lt;w:numFmt w:val="bullet"/&gt;&lt;w:lvlText w:val="_"/&gt;&lt;w:lvlJc w:val="left"/&gt;&lt;w:pPr&gt;&lt;w:tabs&gt;&lt;w:tab w:val="num" w:pos="5040"/&gt;&lt;/w:tabs&gt;&lt;w:ind w:left="5040" w:hanging="360"/&gt;&lt;/w:pPr&gt;&lt;w:rPr&gt;&lt;w:rFonts w:ascii="Wingdings" w:hAnsi="Wingdings" w:hint="default"/&gt;&lt;/w:rPr&gt;&lt;/w:lvl&gt;&lt;w:lvl w:ilvl="7" w:tplc="8968C122" w:tentative="1"&gt;&lt;w:start w:val="1"/&gt;&lt;w:numFmt w:val="bullet"/&gt;&lt;w:lvlText w:val="_"/&gt;&lt;w:lvlJc w:val="left"/&gt;&lt;w:pPr&gt;&lt;w:tabs&gt;&lt;w:tab w:val="num" w:pos="5760"/&gt;&lt;/w:tabs&gt;&lt;w:ind w:left="5760" w:hanging="360"/&gt;&lt;/w:pPr&gt;&lt;w:rPr&gt;&lt;w:rFonts w:ascii="Wingdings" w:hAnsi="Wingdings" w:hint="default"/&gt;&lt;/w:rPr&gt;&lt;/w:lvl&gt;&lt;w:lvl w:ilvl="8" w:tplc="E1806B44" w:tentative="1"&gt;&lt;w:start w:val="1"/&gt;&lt;w:numFmt w:val="bullet"/&gt;&lt;w:lvlText w:val="_"/&gt;&lt;w:lvlJc w:val="left"/&gt;&lt;w:pPr&gt;&lt;w:tabs&gt;&lt;w:tab w:val="num" w:pos="6480"/&gt;&lt;/w:tabs&gt;&lt;w:ind w:left="6480" w:hanging="360"/&gt;&lt;/w:pPr&gt;&lt;w:rPr&gt;&lt;w:rFonts w:ascii="Wingdings" w:hAnsi="Wingdings" w:hint="default"/&gt;&lt;/w:rPr&gt;&lt;/w:lvl&gt;&lt;/w:abstractNum&gt;&lt;w:abstractNum w:abstractNumId="18" w15:restartNumberingAfterBreak="0"&gt;&lt;w:nsid w:val="49B01952"/&gt;&lt;w:multiLevelType w:val="multilevel"/&gt;&lt;w:tmpl w:val="618CB69C"/&gt;&lt;w:lvl w:ilvl="0"&gt;&lt;w:start w:val="1"/&gt;&lt;w:numFmt w:val="upperLetter"/&gt;&lt;w:lvlText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w:abstractNumId="19" w15:restartNumberingAfterBreak="0"&gt;&lt;w:nsid w:val="4E025B41"/&gt;&lt;w:multiLevelType w:val="multilevel"/&gt;&lt;w:tmpl w:val="DDE8B568"/&gt;&lt;w:lvl w:ilvl="0"&gt;&lt;w:start w:val="1"/&gt;&lt;w:numFmt w:val="decimal"/&gt;&lt;w:lvlText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w:abstractNumId="20" w15:restartNumberingAfterBreak="0"&gt;&lt;w:nsid w:val="57C15736"/&gt;&lt;w:multiLevelType w:val="multilevel"/&gt;&lt;w:tmpl w:val="159C5BE4"/&gt;&lt;w:lvl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w:abstractNumId="21" w15:restartNumberingAfterBreak="0"&gt;&lt;w:nsid w:val="5D1826F3"/&gt;&lt;w:multiLevelType w:val="multilevel"/&gt;&lt;w:tmpl w:val="F98E8852"/&gt;&lt;w:lvl w:ilvl="0"&gt;&lt;w:start w:val="1"/&gt;&lt;w:numFmt w:val="bullet"/&gt;&lt;w:lvlText w:val="_"/&gt;&lt;w:lvlJc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w:val="_"/&gt;&lt;w:lvlJc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w:val="_"/&gt;&lt;w:lvlJc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w:val="_"/&gt;&lt;w:lvlJc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w:val="_"/&gt;&lt;w:lvlJc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w:val="_"/&gt;&lt;w:lvlJc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w:val="_"/&gt;&lt;w:lvlJc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w:val="_"/&gt;&lt;w:lvlJc w:val="left"/&gt;&lt;w:pPr&gt;&lt;w:tabs&gt;&lt;w:tab w:val="num" w:pos="6480"/&gt;&lt;/w:tabs&gt;&lt;w:ind w:left="6480" w:hanging="360"/&gt;&lt;/w:pPr&gt;&lt;w:rPr&gt;&lt;w:rFonts w:ascii="Wingdings" w:hAnsi="Wingdings" w:hint="default"/&gt;&lt;w:sz w:val="20"/&gt;&lt;/w:rPr&gt;&lt;/w:lvl&gt;&lt;/w:abstractNum&gt;&lt;w:abstractNum w:abstractNumId="22" w15:restartNumberingAfterBreak="0"&gt;&lt;w:nsid w:val="6A923645"/&gt;&lt;w:multiLevelType w:val="multilevel"/&gt;&lt;w:tmpl w:val="8A92A162"/&gt;&lt;w:lvl w:ilvl="0"&gt;&lt;w:start w:val="1"/&gt;&lt;w:numFmt w:val="bullet"/&gt;&lt;w:lvlText w:val="_"/&gt;&lt;w:lvlJc w:val="left"/&gt;&lt;w:pPr&gt;&lt;w:tabs&gt;&lt;w:tab w:val="num" w:pos="360"/&gt;&lt;/w:tabs&gt;&lt;w:ind w:left="360" w:hanging="360"/&gt;&lt;/w:pPr&gt;&lt;w:rPr&gt;&lt;w:rFonts w:ascii="Wingdings 2" w:hAnsi="Wingdings 2" w:hint="default"/&gt;&lt;w:sz w:val="18"/&gt;&lt;/w:rPr&gt;&lt;/w:lvl&gt;&lt;w:lvl w:ilvl="1"&gt;&lt;w:start w:val="1"/&gt;&lt;w:numFmt w:val="bullet"/&gt;&lt;w:lvlText w:val="_"/&gt;&lt;w:lvlJc w:val="left"/&gt;&lt;w:pPr&gt;&lt;w:tabs&gt;&lt;w:tab w:val="num" w:pos="720"/&gt;&lt;/w:tabs&gt;&lt;w:ind w:left="720" w:hanging="360"/&gt;&lt;/w:pPr&gt;&lt;w:rPr&gt;&lt;w:rFonts w:ascii="Wingdings 2" w:hAnsi="Wingdings 2" w:hint="default"/&gt;&lt;w:sz w:val="18"/&gt;&lt;/w:rPr&gt;&lt;/w:lvl&gt;&lt;w:lvl w:ilvl="2"&gt;&lt;w:start w:val="1"/&gt;&lt;w:numFmt w:val="bullet"/&gt;&lt;w:lvlText w:val="_"/&gt;&lt;w:lvlJc w:val="left"/&gt;&lt;w:pPr&gt;&lt;w:tabs&gt;&lt;w:tab w:val="num" w:pos="1080"/&gt;&lt;/w:tabs&gt;&lt;w:ind w:left="1080" w:hanging="360"/&gt;&lt;/w:pPr&gt;&lt;w:rPr&gt;&lt;w:rFonts w:ascii="Wingdings 2" w:hAnsi="Wingdings 2" w:hint="default"/&gt;&lt;w:sz w:val="18"/&gt;&lt;/w:rPr&gt;&lt;/w:lvl&gt;&lt;w:lvl w:ilvl="3"&gt;&lt;w:start w:val="1"/&gt;&lt;w:numFmt w:val="bullet"/&gt;&lt;w:lvlText w:val="_"/&gt;&lt;w:lvlJc w:val="left"/&gt;&lt;w:pPr&gt;&lt;w:tabs&gt;&lt;w:tab w:val="num" w:pos="1440"/&gt;&lt;/w:tabs&gt;&lt;w:ind w:left="1440" w:hanging="360"/&gt;&lt;/w:pPr&gt;&lt;w:rPr&gt;&lt;w:rFonts w:ascii="Wingdings 2" w:hAnsi="Wingdings 2" w:hint="default"/&gt;&lt;w:sz w:val="18"/&gt;&lt;/w:rPr&gt;&lt;/w:lvl&gt;&lt;w:lvl w:ilvl="4"&gt;&lt;w:start w:val="1"/&gt;&lt;w:numFmt w:val="bullet"/&gt;&lt;w:lvlText w:val="_"/&gt;&lt;w:lvlJc w:val="left"/&gt;&lt;w:pPr&gt;&lt;w:tabs&gt;&lt;w:tab w:val="num" w:pos="1800"/&gt;&lt;/w:tabs&gt;&lt;w:ind w:left="1800" w:hanging="360"/&gt;&lt;/w:pPr&gt;&lt;w:rPr&gt;&lt;w:rFonts w:ascii="Wingdings 2" w:hAnsi="Wingdings 2" w:hint="default"/&gt;&lt;w:sz w:val="18"/&gt;&lt;/w:rPr&gt;&lt;/w:lvl&gt;&lt;w:lvl w:ilvl="5"&gt;&lt;w:start w:val="1"/&gt;&lt;w:numFmt w:val="bullet"/&gt;&lt;w:lvlText w:val="_"/&gt;&lt;w:lvlJc w:val="left"/&gt;&lt;w:pPr&gt;&lt;w:tabs&gt;&lt;w:tab w:val="num" w:pos="2160"/&gt;&lt;/w:tabs&gt;&lt;w:ind w:left="2160" w:hanging="360"/&gt;&lt;/w:pPr&gt;&lt;w:rPr&gt;&lt;w:rFonts w:ascii="Wingdings 2" w:hAnsi="Wingdings 2" w:hint="default"/&gt;&lt;w:sz w:val="18"/&gt;&lt;/w:rPr&gt;&lt;/w:lvl&gt;&lt;w:lvl w:ilvl="6"&gt;&lt;w:start w:val="1"/&gt;&lt;w:numFmt w:val="bullet"/&gt;&lt;w:lvlText w:val="_"/&gt;&lt;w:lvlJc w:val="left"/&gt;&lt;w:pPr&gt;&lt;w:tabs&gt;&lt;w:tab w:val="num" w:pos="2520"/&gt;&lt;/w:tabs&gt;&lt;w:ind w:left="2520" w:hanging="360"/&gt;&lt;/w:pPr&gt;&lt;w:rPr&gt;&lt;w:rFonts w:ascii="Wingdings 2" w:hAnsi="Wingdings 2" w:hint="default"/&gt;&lt;w:sz w:val="18"/&gt;&lt;/w:rPr&gt;&lt;/w:lvl&gt;&lt;w:lvl w:ilvl="7"&gt;&lt;w:start w:val="1"/&gt;&lt;w:numFmt w:val="bullet"/&gt;&lt;w:lvlText w:val="_"/&gt;&lt;w:lvlJc w:val="left"/&gt;&lt;w:pPr&gt;&lt;w:tabs&gt;&lt;w:tab w:val="num" w:pos="2880"/&gt;&lt;/w:tabs&gt;&lt;w:ind w:left="2880" w:hanging="360"/&gt;&lt;/w:pPr&gt;&lt;w:rPr&gt;&lt;w:rFonts w:ascii="Wingdings 2" w:hAnsi="Wingdings 2" w:hint="default"/&gt;&lt;w:sz w:val="18"/&gt;&lt;/w:rPr&gt;&lt;/w:lvl&gt;&lt;w:lvl w:ilvl="8"&gt;&lt;w:start w:val="1"/&gt;&lt;w:numFmt w:val="bullet"/&gt;&lt;w:lvlText w:val="_"/&gt;&lt;w:lvlJc w:val="left"/&gt;&lt;w:pPr&gt;&lt;w:tabs&gt;&lt;w:tab w:val="num" w:pos="3240"/&gt;&lt;/w:tabs&gt;&lt;w:ind w:left="3240" w:hanging="360"/&gt;&lt;/w:pPr&gt;&lt;w:rPr&gt;&lt;w:rFonts w:ascii="Wingdings 2" w:hAnsi="Wingdings 2" w:hint="default"/&gt;&lt;w:sz w:val="18"/&gt;&lt;/w:rPr&gt;&lt;/w:lvl&gt;&lt;/w:abstractNum&gt;&lt;w:abstractNum w:abstractNumId="23" w15:restartNumberingAfterBreak="0"&gt;&lt;w:nsid w:val="77C22051"/&gt;&lt;w:multiLevelType w:val="multilevel"/&gt;&lt;w:tmpl w:val="0407001D"/&gt;&lt;w:numStyleLink w:val="1ai"/&gt;&lt;/w:abstractNum&gt;&lt;w:num w:numId="1"&gt;&lt;w:abstractNumId w:val="18"/&gt;&lt;/w:num&gt;&lt;w:num w:numId="2"&gt;&lt;w:abstractNumId w:val="22"/&gt;&lt;/w:num&gt;&lt;w:num w:numId="3"&gt;&lt;w:abstractNumId w:val="11"/&gt;&lt;/w:num&gt;&lt;w:num w:numId="4"&gt;&lt;w:abstractNumId w:val="23"/&gt;&lt;/w:num&gt;&lt;w:num w:numId="5"&gt;&lt;w:abstractNumId w:val="19"/&gt;&lt;/w:num&gt;&lt;w:num w:numId="6"&gt;&lt;w:abstractNumId w:val="16"/&gt;&lt;/w:num&gt;&lt;w:num w:numId="7"&gt;&lt;w:abstractNumId w:val="16"/&gt;&lt;/w:num&gt;&lt;w:num w:numId="8"&gt;&lt;w:abstractNumId w:val="10"/&gt;&lt;/w:num&gt;&lt;w:num w:numId="9"&gt;&lt;w:abstractNumId w:val="10"/&gt;&lt;w:lvlOverride w:ilvl="0"&gt;&lt;w:startOverride w:val="1"/&gt;&lt;/w:lvlOverride&gt;&lt;/w:num&gt;&lt;w:num w:numId="10"&gt;&lt;w:abstractNumId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w:numId="11"&gt;&lt;w:abstractNumId w:val="12"/&gt;&lt;/w:num&gt;&lt;w:num w:numId="12"&gt;&lt;w:abstractNumId w:val="12"/&gt;&lt;w:lvlOverride w:ilvl="0"&gt;&lt;w:startOverride w:val="1"/&gt;&lt;/w:lvlOverride&gt;&lt;/w:num&gt;&lt;w:num w:numId="13"&gt;&lt;w:abstractNumId w:val="12"/&gt;&lt;w:lvlOverride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w:numId="14"&gt;&lt;w:abstractNumId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w:numId="15"&gt;&lt;w:abstractNumId w:val="9"/&gt;&lt;/w:num&gt;&lt;w:num w:numId="16"&gt;&lt;w:abstractNumId w:val="7"/&gt;&lt;/w:num&gt;&lt;w:num w:numId="17"&gt;&lt;w:abstractNumId w:val="6"/&gt;&lt;/w:num&gt;&lt;w:num w:numId="18"&gt;&lt;w:abstractNumId w:val="5"/&gt;&lt;/w:num&gt;&lt;w:num w:numId="19"&gt;&lt;w:abstractNumId w:val="4"/&gt;&lt;/w:num&gt;&lt;w:num w:numId="20"&gt;&lt;w:abstractNumId w:val="8"/&gt;&lt;/w:num&gt;&lt;w:num w:numId="21"&gt;&lt;w:abstractNumId w:val="3"/&gt;&lt;/w:num&gt;&lt;w:num w:numId="22"&gt;&lt;w:abstractNumId w:val="2"/&gt;&lt;/w:num&gt;&lt;w:num w:numId="23"&gt;&lt;w:abstractNumId w:val="1"/&gt;&lt;/w:num&gt;&lt;w:num w:numId="24"&gt;&lt;w:abstractNumId w:val="0"/&gt;&lt;/w:num&gt;&lt;w:num w:numId="25"&gt;&lt;w:abstractNumId w:val="20"/&gt;&lt;/w:num&gt;&lt;w:num w:numId="26"&gt;&lt;w:abstractNumId w:val="21"/&gt;&lt;/w:num&gt;&lt;w:num w:numId="27"&gt;&lt;w:abstractNumId w:val="15"/&gt;&lt;/w:num&gt;&lt;w:num w:numId="28"&gt;&lt;w:abstractNumId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w:numId="29"&gt;&lt;w:abstractNumId w:val="13"/&gt;&lt;/w:num&gt;&lt;w:num w:numId="30"&gt;&lt;w:abstractNumId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w:numId="31"&gt;&lt;w:abstractNumId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w:numId="32"&gt;&lt;w:abstractNumId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w:numId="33"&gt;&lt;w:abstractNumId w:val="14"/&gt;&lt;/w:num&gt;&lt;w:num w:numId="34"&gt;&lt;w:abstractNumId w:val="17"/&gt;&lt;/w:num&gt;&lt;w:numIdMacAtCleanup w:val="7"/&gt;&lt;/w:numbering&gt;&lt;/pkg:xmlData&gt;&lt;/pkg:part&gt;&lt;pkg:part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w:ascii="Tele-GroteskNor" w:eastAsia="Times New Roman" w:hAnsi="Tele-GroteskNor" w:cs="Times New Roman"/&gt;&lt;w:color w:val="000000" w:themeColor="text1"/&gt;&lt;w:sz w:val="24"/&gt;&lt;w:szCs w:val="24"/&gt;&lt;w:lang w:val="de-DE" w:eastAsia="de-DE" w:bidi="ar-SA"/&gt;&lt;/w:rPr&gt;&lt;/w:rPrDefault&gt;&lt;w:pPrDefault&gt;&lt;w:pPr&gt;&lt;w:spacing w:line="250" w:lineRule="auto"/&gt;&lt;/w:pPr&gt;&lt;/w:pPrDefault&gt;&lt;/w:docDefaults&gt;&lt;w:style w:type="paragraph" w:default="1" w:styleId="Standard"&gt;&lt;w:name w:val="Normal"/&gt;&lt;w:uiPriority w:val="1"/&gt;&lt;w:qFormat/&gt;&lt;w:rsid w:val="00DC44BB"/&gt;&lt;w:pPr&gt;&lt;w:spacing w:line="240" w:lineRule="auto"/&gt;&lt;/w:pPr&gt;&lt;w:rPr&gt;&lt;w:rFonts w:asciiTheme="minorHAnsi" w:hAnsiTheme="minorHAnsi"/&gt;&lt;w:kern w:val="2"/&gt;&lt;/w:rPr&gt;&lt;/w:style&gt;&lt;w:style w:type="paragraph" w:styleId="berschrift1"&gt;&lt;w:name w:val="heading 1"/&gt;&lt;w:aliases w:val="Kapitel"/&gt;&lt;w:next w:val="Standard"/&gt;&lt;w:qFormat/&gt;&lt;w:rsid w:val="00DC44BB"/&gt;&lt;w:pPr&gt;&lt;w:keepNext/&gt;&lt;w:pageBreakBefore/&gt;&lt;w:numPr&gt;&lt;w:numId w:val="7"/&gt;&lt;/w:numPr&gt;&lt;w:spacing w:before="120" w:after="600" w:line="240" w:lineRule="auto"/&gt;&lt;w:outlineLvl w:val="0"/&gt;&lt;/w:pPr&gt;&lt;w:rPr&gt;&lt;w:rFonts w:asciiTheme="majorHAnsi" w:hAnsiTheme="majorHAnsi"/&gt;&lt;w:color w:val="E20074" w:themeColor="text2"/&gt;&lt;w:spacing w:val="-10"/&gt;&lt;w:sz w:val="40"/&gt;&lt;w:szCs w:val="32"/&gt;&lt;/w:rPr&gt;&lt;/w:style&gt;&lt;w:style w:type="paragraph" w:styleId="berschrift2"&gt;&lt;w:name w:val="heading 2"/&gt;&lt;w:basedOn w:val="Standard"/&gt;&lt;w:next w:val="Standard"/&gt;&lt;w:qFormat/&gt;&lt;w:rsid w:val="005F6EDD"/&gt;&lt;w:pPr&gt;&lt;w:numPr&gt;&lt;w:ilvl w:val="1"/&gt;&lt;w:numId w:val="7"/&gt;&lt;/w:numPr&gt;&lt;w:spacing w:before="600" w:after="300"/&gt;&lt;w:outlineLvl w:val="1"/&gt;&lt;/w:pPr&gt;&lt;w:rPr&gt;&lt;w:sz w:val="28"/&gt;&lt;w:szCs w:val="28"/&gt;&lt;/w:rPr&gt;&lt;/w:style&gt;&lt;w:style w:type="paragraph" w:styleId="berschrift3"&gt;&lt;w:name w:val="heading 3"/&gt;&lt;w:basedOn w:val="berschrift2"/&gt;&lt;w:next w:val="Standard"/&gt;&lt;w:qFormat/&gt;&lt;w:rsid w:val="005F6EDD"/&gt;&lt;w:pPr&gt;&lt;w:numPr&gt;&lt;w:ilvl w:val="2"/&gt;&lt;/w:numPr&gt;&lt;w:outlineLvl w:val="2"/&gt;&lt;/w:pPr&gt;&lt;w:rPr&gt;&lt;w:szCs w:val="26"/&gt;&lt;/w:rPr&gt;&lt;/w:style&gt;&lt;w:style w:type="paragraph" w:styleId="berschrift4"&gt;&lt;w:name w:val="heading 4"/&gt;&lt;w:basedOn w:val="berschrift2"/&gt;&lt;w:next w:val="Standard"/&gt;&lt;w:qFormat/&gt;&lt;w:rsid w:val="008B5B2A"/&gt;&lt;w:pPr&gt;&lt;w:numPr&gt;&lt;w:ilvl w:val="3"/&gt;&lt;/w:numPr&gt;&lt;w:outlineLvl w:val="3"/&gt;&lt;/w:pPr&gt;&lt;/w:style&gt;&lt;w:style w:type="paragraph" w:styleId="berschrift5"&gt;&lt;w:name w:val="heading 5"/&gt;&lt;w:basedOn w:val="Standard"/&gt;&lt;w:next w:val="Standard"/&gt;&lt;w:link w:val="berschrift5Zchn"/&gt;&lt;w:semiHidden/&gt;&lt;w:qFormat/&gt;&lt;w:rsid w:val="00F10970"/&gt;&lt;w:pPr&gt;&lt;w:keepNext/&gt;&lt;w:keepLines/&gt;&lt;w:numPr&gt;&lt;w:ilvl w:val="4"/&gt;&lt;w:numId w:val="7"/&gt;&lt;/w:numPr&gt;&lt;w:spacing w:before="40"/&gt;&lt;w:outlineLvl w:val="4"/&gt;&lt;/w:pPr&gt;&lt;w:rPr&gt;&lt;w:rFonts w:asciiTheme="majorHAnsi" w:eastAsiaTheme="majorEastAsia" w:hAnsiTheme="majorHAnsi" w:cstheme="majorBidi"/&gt;&lt;w:color w:val="0C4981" w:themeColor="accent1" w:themeShade="BF"/&gt;&lt;/w:rPr&gt;&lt;/w:style&gt;&lt;w:style w:type="paragraph" w:styleId="berschrift6"&gt;&lt;w:name w:val="heading 6"/&gt;&lt;w:basedOn w:val="Standard"/&gt;&lt;w:next w:val="Standard"/&gt;&lt;w:link w:val="berschrift6Zchn"/&gt;&lt;w:semiHidden/&gt;&lt;w:qFormat/&gt;&lt;w:rsid w:val="00F10970"/&gt;&lt;w:pPr&gt;&lt;w:keepNext/&gt;&lt;w:keepLines/&gt;&lt;w:numPr&gt;&lt;w:ilvl w:val="5"/&gt;&lt;w:numId w:val="7"/&gt;&lt;/w:numPr&gt;&lt;w:spacing w:before="40"/&gt;&lt;w:outlineLvl w:val="5"/&gt;&lt;/w:pPr&gt;&lt;w:rPr&gt;&lt;w:rFonts w:asciiTheme="majorHAnsi" w:eastAsiaTheme="majorEastAsia" w:hAnsiTheme="majorHAnsi" w:cstheme="majorBidi"/&gt;&lt;w:color w:val="083056" w:themeColor="accent1" w:themeShade="7F"/&gt;&lt;/w:rPr&gt;&lt;/w:style&gt;&lt;w:style w:type="paragraph" w:styleId="berschrift7"&gt;&lt;w:name w:val="heading 7"/&gt;&lt;w:basedOn w:val="Standard"/&gt;&lt;w:next w:val="Standard"/&gt;&lt;w:link w:val="berschrift7Zchn"/&gt;&lt;w:semiHidden/&gt;&lt;w:qFormat/&gt;&lt;w:rsid w:val="00F10970"/&gt;&lt;w:pPr&gt;&lt;w:keepNext/&gt;&lt;w:keepLines/&gt;&lt;w:numPr&gt;&lt;w:ilvl w:val="6"/&gt;&lt;w:numId w:val="7"/&gt;&lt;/w:numPr&gt;&lt;w:spacing w:before="40"/&gt;&lt;w:outlineLvl w:val="6"/&gt;&lt;/w:pPr&gt;&lt;w:rPr&gt;&lt;w:rFonts w:asciiTheme="majorHAnsi" w:eastAsiaTheme="majorEastAsia" w:hAnsiTheme="majorHAnsi" w:cstheme="majorBidi"/&gt;&lt;w:i/&gt;&lt;w:iCs/&gt;&lt;w:color w:val="083056" w:themeColor="accent1" w:themeShade="7F"/&gt;&lt;/w:rPr&gt;&lt;/w:style&gt;&lt;w:style w:type="paragraph" w:styleId="berschrift8"&gt;&lt;w:name w:val="heading 8"/&gt;&lt;w:basedOn w:val="Standard"/&gt;&lt;w:next w:val="Standard"/&gt;&lt;w:link w:val="berschrift8Zchn"/&gt;&lt;w:semiHidden/&gt;&lt;w:qFormat/&gt;&lt;w:rsid w:val="00F10970"/&gt;&lt;w:pPr&gt;&lt;w:keepNext/&gt;&lt;w:keepLines/&gt;&lt;w:numPr&gt;&lt;w:ilvl w:val="7"/&gt;&lt;w:numId w:val="7"/&gt;&lt;/w:numPr&gt;&lt;w:spacing w:before="40"/&gt;&lt;w:outlineLvl w:val="7"/&gt;&lt;/w:pPr&gt;&lt;w:rPr&gt;&lt;w:rFonts w:asciiTheme="majorHAnsi" w:eastAsiaTheme="majorEastAsia" w:hAnsiTheme="majorHAnsi" w:cstheme="majorBidi"/&gt;&lt;w:color w:val="272727" w:themeColor="text1" w:themeTint="D8"/&gt;&lt;w:sz w:val="21"/&gt;&lt;w:szCs w:val="21"/&gt;&lt;/w:rPr&gt;&lt;/w:style&gt;&lt;w:style w:type="paragraph" w:styleId="berschrift9"&gt;&lt;w:name w:val="heading 9"/&gt;&lt;w:basedOn w:val="Standard"/&gt;&lt;w:next w:val="Standard"/&gt;&lt;w:link w:val="berschrift9Zchn"/&gt;&lt;w:semiHidden/&gt;&lt;w:qFormat/&gt;&lt;w:rsid w:val="00F10970"/&gt;&lt;w:pPr&gt;&lt;w:keepNext/&gt;&lt;w:keepLines/&gt;&lt;w:numPr&gt;&lt;w:ilvl w:val="8"/&gt;&lt;w:numId w:val="7"/&gt;&lt;/w:numPr&gt;&lt;w:spacing w:before="40"/&gt;&lt;w:outlineLvl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w:styleId="Absatz-Standardschriftart"&gt;&lt;w:name w:val="Default Paragraph Font"/&gt;&lt;w:uiPriority w:val="1"/&gt;&lt;w:semiHidden/&gt;&lt;w:unhideWhenUsed/&gt;&lt;/w:style&gt;&lt;w:style w:type="table" w:default="1" w:styleId="NormaleTabelle"&gt;&lt;w:name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w:styleId="KeineListe"&gt;&lt;w:name w:val="No List"/&gt;&lt;w:uiPriority w:val="99"/&gt;&lt;w:semiHidden/&gt;&lt;w:unhideWhenUsed/&gt;&lt;/w:style&gt;&lt;w:style w:type="table" w:styleId="Tabellenraster"&gt;&lt;w:name w:val="Table Grid"/&gt;&lt;w:aliases w:val="Tabelle Telekom Zahl"/&gt;&lt;w:basedOn w:val="NormaleTabelle"/&gt;&lt;w:rsid w:val="005C32EE"/&gt;&lt;w:pPr&gt;&lt;w:spacing w:line="227" w:lineRule="exact"/&gt;&lt;w:jc w:val="right"/&gt;&lt;/w:pPr&gt;&lt;w:rPr&gt;&lt;w:sz w:val="16"/&gt;&lt;/w:rPr&gt;&lt;w:tblPr&gt;&lt;w:tblBorders&gt;&lt;w:top w:val="single" w:sz="4" w:space="0" w:color="auto"/&gt;&lt;w:bottom w:val="single" w:sz="2" w:space="0" w:color="666666"/&gt;&lt;w:insideH w:val="single" w:sz="2" w:space="0" w:color="666666"/&gt;&lt;/w:tblBorders&gt;&lt;w:tblCellMar&gt;&lt;w:top w:w="28" w:type="dxa"/&gt;&lt;w:left w:w="0" w:type="dxa"/&gt;&lt;w:bottom w:w="28" w:type="dxa"/&gt;&lt;w:right w:w="0" w:type="dxa"/&gt;&lt;/w:tblCellMar&gt;&lt;/w:tblPr&gt;&lt;w:tblStylePr w:type="firstRow"&gt;&lt;w:rPr&gt;&lt;w:rFonts w:asciiTheme="majorHAnsi" w:hAnsiTheme="majorHAnsi"/&gt;&lt;w:b w:val="0"/&gt;&lt;w:color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w:val="nil"/&gt;&lt;/w:tcBorders&gt;&lt;/w:tcPr&gt;&lt;/w:tblStylePr&gt;&lt;w:tblStylePr w:type="firstCol"&gt;&lt;w:pPr&gt;&lt;w:jc w:val="left"/&gt;&lt;/w:pPr&gt;&lt;/w:tblStylePr&gt;&lt;/w:style&gt;&lt;w:style w:type="paragraph" w:styleId="Funotentext"&gt;&lt;w:name w:val="footnote text"/&gt;&lt;w:basedOn w:val="Standard"/&gt;&lt;w:link w:val="FunotentextZchn"/&gt;&lt;w:uiPriority w:val="6"/&gt;&lt;w:rsid w:val="00551C0C"/&gt;&lt;w:rPr&gt;&lt;w:sz w:val="20"/&gt;&lt;w:szCs w:val="20"/&gt;&lt;/w:rPr&gt;&lt;/w:style&gt;&lt;w:style w:type="paragraph" w:customStyle="1" w:styleId="Zitate"&gt;&lt;w:name w:val="Zitate"/&gt;&lt;w:basedOn w:val="Standard"/&gt;&lt;w:uiPriority w:val="3"/&gt;&lt;w:qFormat/&gt;&lt;w:rsid w:val="00DC44BB"/&gt;&lt;w:rPr&gt;&lt;w:color w:val="E20074" w:themeColor="text2"/&gt;&lt;/w:rPr&gt;&lt;/w:style&gt;&lt;w:style w:type="paragraph" w:customStyle="1" w:styleId="FlietextAbstanddavor"&gt;&lt;w:name w:val="Flie�text Abstand davor"/&gt;&lt;w:basedOn w:val="Standard"/&gt;&lt;w:semiHidden/&gt;&lt;w:qFormat/&gt;&lt;w:rsid w:val="002D391C"/&gt;&lt;w:pPr&gt;&lt;w:spacing w:before="300"/&gt;&lt;/w:pPr&gt;&lt;/w:style&gt;&lt;w:style w:type="paragraph" w:customStyle="1" w:styleId="ListemitBullet1"&gt;&lt;w:name w:val="Liste mit Bullet 1"/&gt;&lt;w:basedOn w:val="Standard"/&gt;&lt;w:next w:val="ListemitBullet1Fortsetzung"/&gt;&lt;w:uiPriority w:val="2"/&gt;&lt;w:qFormat/&gt;&lt;w:rsid w:val="006261B1"/&gt;&lt;w:pPr&gt;&lt;w:numPr&gt;&lt;w:numId w:val="11"/&gt;&lt;/w:numPr&gt;&lt;w:tabs&gt;&lt;w:tab w:val="left" w:pos="340"/&gt;&lt;/w:tabs&gt;&lt;w:spacing w:before="120"/&gt;&lt;/w:pPr&gt;&lt;/w:style&gt;&lt;w:style w:type="paragraph" w:customStyle="1" w:styleId="Listesort1"&gt;&lt;w:name w:val="Liste sort 1"/&gt;&lt;w:basedOn w:val="ListemitBullet1"/&gt;&lt;w:uiPriority w:val="2"/&gt;&lt;w:qFormat/&gt;&lt;w:rsid w:val="006261B1"/&gt;&lt;w:pPr&gt;&lt;w:numPr&gt;&lt;w:numId w:val="8"/&gt;&lt;/w:numPr&gt;&lt;/w:pPr&gt;&lt;/w:style&gt;&lt;w:style w:type="paragraph" w:customStyle="1" w:styleId="Listesort2"&gt;&lt;w:name w:val="Liste sort 2"/&gt;&lt;w:basedOn w:val="Listesort1"/&gt;&lt;w:uiPriority w:val="2"/&gt;&lt;w:rsid w:val="006261B1"/&gt;&lt;w:pPr&gt;&lt;w:numPr&gt;&lt;w:ilvl w:val="1"/&gt;&lt;/w:numPr&gt;&lt;/w:pPr&gt;&lt;/w:style&gt;&lt;w:style w:type="character" w:customStyle="1" w:styleId="fett"&gt;&lt;w:name w:val="fett"/&gt;&lt;w:uiPriority w:val="2"/&gt;&lt;w:qFormat/&gt;&lt;w:rsid w:val="0099427C"/&gt;&lt;w:rPr&gt;&lt;w:rFonts w:asciiTheme="majorHAnsi" w:hAnsiTheme="majorHAnsi"/&gt;&lt;w:b/&gt;&lt;/w:rPr&gt;&lt;/w:style&gt;&lt;w:style w:type="table" w:customStyle="1" w:styleId="TelekomTabelleTest"&gt;&lt;w:name w:val="Telekom Tabelle Test"/&gt;&lt;w:basedOn w:val="NormaleTabelle"/&gt;&lt;w:uiPriority w:val="99"/&gt;&lt;w:rsid w:val="005C32EE"/&gt;&lt;w:pPr&gt;&lt;w:spacing w:line="227" w:lineRule="exact"/&gt;&lt;/w:pPr&gt;&lt;w:rPr&gt;&lt;w:sz w:val="16"/&gt;&lt;/w:rPr&gt;&lt;w:tblPr&gt;&lt;w:tblBorders&gt;&lt;w:bottom w:val="single" w:sz="2" w:space="0" w:color="525252" w:themeColor="background2" w:themeShade="80"/&gt;&lt;w:insideH w:val="single" w:sz="2" w:space="0" w:color="525252" w:themeColor="background2" w:themeShade="80"/&gt;&lt;/w:tblBorders&gt;&lt;/w:tblPr&gt;&lt;w:tcPr&gt;&lt;w:tcMar&gt;&lt;w:top w:w="28" w:type="dxa"/&gt;&lt;w:left w:w="0" w:type="dxa"/&gt;&lt;w:bottom w:w="28" w:type="dxa"/&gt;&lt;w:right w:w="0" w:type="dxa"/&gt;&lt;/w:tcMar&gt;&lt;/w:tcPr&gt;&lt;w:tblStylePr w:type="firstRow"&gt;&lt;w:rPr&gt;&lt;w:rFonts w:asciiTheme="majorHAnsi" w:hAnsiTheme="majorHAnsi"/&gt;&lt;w:color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w:val="nil"/&gt;&lt;/w:tcBorders&gt;&lt;/w:tcPr&gt;&lt;/w:tblStylePr&gt;&lt;/w:style&gt;&lt;w:style w:type="paragraph" w:customStyle="1" w:styleId="Kapitel-Thema"&gt;&lt;w:name w:val="Kapitel-Thema"/&gt;&lt;w:semiHidden/&gt;&lt;w:rsid w:val="00F0540C"/&gt;&lt;w:rPr&gt;&lt;w:sz w:val="19"/&gt;&lt;/w:rPr&gt;&lt;/w:style&gt;&lt;w:style w:type="paragraph" w:styleId="Kopfzeile"&gt;&lt;w:name w:val="header"/&gt;&lt;w:basedOn w:val="Standard"/&gt;&lt;w:uiPriority w:val="11"/&gt;&lt;w:unhideWhenUsed/&gt;&lt;w:rsid w:val="00826FA0"/&gt;&lt;w:pPr&gt;&lt;w:tabs&gt;&lt;w:tab w:val="center" w:pos="4536"/&gt;&lt;w:tab w:val="right" w:pos="9072"/&gt;&lt;/w:tabs&gt;&lt;/w:pPr&gt;&lt;w:rPr&gt;&lt;w:sz w:val="20"/&gt;&lt;/w:rPr&gt;&lt;/w:style&gt;&lt;w:style w:type="paragraph" w:styleId="Fuzeile"&gt;&lt;w:name w:val="footer"/&gt;&lt;w:basedOn w:val="Standard"/&gt;&lt;w:uiPriority w:val="12"/&gt;&lt;w:unhideWhenUsed/&gt;&lt;w:rsid w:val="005D207D"/&gt;&lt;w:pPr&gt;&lt;w:tabs&gt;&lt;w:tab w:val="center" w:pos="5670"/&gt;&lt;w:tab w:val="right" w:pos="9497"/&gt;&lt;/w:tabs&gt;&lt;/w:pPr&gt;&lt;w:rPr&gt;&lt;w:sz w:val="20"/&gt;&lt;/w:rPr&gt;&lt;/w:style&gt;&lt;w:style w:type="paragraph" w:customStyle="1" w:styleId="ObjektAbbildungen"&gt;&lt;w:name w:val="Objekt Abbildungen"/&gt;&lt;w:basedOn w:val="Standard"/&gt;&lt;w:next w:val="Standard"/&gt;&lt;w:uiPriority w:val="5"/&gt;&lt;w:rsid w:val="00C36CED"/&gt;&lt;w:pPr&gt;&lt;w:keepNext/&gt;&lt;w:spacing w:before="300"/&gt;&lt;/w:pPr&gt;&lt;/w:style&gt;&lt;w:style w:type="paragraph" w:styleId="Abbildungsverzeichnis"&gt;&lt;w:name w:val="table of figures"/&gt;&lt;w:basedOn w:val="FlietextAbstanddavor"/&gt;&lt;w:next w:val="Standard"/&gt;&lt;w:uiPriority w:val="99"/&gt;&lt;w:unhideWhenUsed/&gt;&lt;w:rsid w:val="00725D08"/&gt;&lt;w:pPr&gt;&lt;w:tabs&gt;&lt;w:tab w:val="left" w:pos="1474"/&gt;&lt;w:tab w:val="right" w:leader="dot" w:pos="9497"/&gt;&lt;/w:tabs&gt;&lt;w:ind w:left="1474" w:hanging="1474"/&gt;&lt;/w:pPr&gt;&lt;/w:style&gt;&lt;w:style w:type="paragraph" w:styleId="Verzeichnis1"&gt;&lt;w:name w:val="toc 1"/&gt;&lt;w:basedOn w:val="Standard"/&gt;&lt;w:next w:val="Fuzeile"/&gt;&lt;w:autoRedefine/&gt;&lt;w:uiPriority w:val="39"/&gt;&lt;w:unhideWhenUsed/&gt;&lt;w:rsid w:val="003B0EA3"/&gt;&lt;w:pPr&gt;&lt;w:tabs&gt;&lt;w:tab w:val="left" w:pos="340"/&gt;&lt;w:tab w:val="right" w:leader="dot" w:pos="9497"/&gt;&lt;/w:tabs&gt;&lt;w:spacing w:before="300"/&gt;&lt;w:ind w:left="340" w:hanging="340"/&gt;&lt;/w:pPr&gt;&lt;w:rPr&gt;&lt;w:noProof/&gt;&lt;/w:rPr&gt;&lt;/w:style&gt;&lt;w:style w:type="paragraph" w:styleId="Verzeichnis2"&gt;&lt;w:name w:val="toc 2"/&gt;&lt;w:basedOn w:val="Verzeichnis1"/&gt;&lt;w:next w:val="Standard"/&gt;&lt;w:autoRedefine/&gt;&lt;w:uiPriority w:val="39"/&gt;&lt;w:unhideWhenUsed/&gt;&lt;w:rsid w:val="003B0EA3"/&gt;&lt;w:pPr&gt;&lt;w:tabs&gt;&lt;w:tab w:val="clear" w:pos="340"/&gt;&lt;w:tab w:val="left" w:pos="851"/&gt;&lt;/w:tabs&gt;&lt;w:spacing w:before="120"/&gt;&lt;w:ind w:left="907" w:hanging="567"/&gt;&lt;/w:pPr&gt;&lt;w:rPr&gt;&lt;w:rFonts w:eastAsiaTheme="minorEastAsia" w:cstheme="minorBidi"/&gt;&lt;w:szCs w:val="22"/&gt;&lt;/w:rPr&gt;&lt;/w:style&gt;&lt;w:style w:type="paragraph" w:styleId="Verzeichnis3"&gt;&lt;w:name w:val="toc 3"/&gt;&lt;w:basedOn w:val="Verzeichnis1"/&gt;&lt;w:next w:val="Standard"/&gt;&lt;w:autoRedefine/&gt;&lt;w:uiPriority w:val="39"/&gt;&lt;w:unhideWhenUsed/&gt;&lt;w:rsid w:val="003B0EA3"/&gt;&lt;w:pPr&gt;&lt;w:tabs&gt;&lt;w:tab w:val="clear" w:pos="340"/&gt;&lt;w:tab w:val="left" w:pos="1474"/&gt;&lt;/w:tabs&gt;&lt;w:spacing w:before="120"/&gt;&lt;w:ind w:left="1475" w:hanging="624"/&gt;&lt;/w:pPr&gt;&lt;/w:style&gt;&lt;w:style w:type="numbering" w:styleId="1ai"&gt;&lt;w:name w:val="Outline List 1"/&gt;&lt;w:basedOn w:val="KeineListe"/&gt;&lt;w:rsid w:val="001D6029"/&gt;&lt;w:pPr&gt;&lt;w:numPr&gt;&lt;w:numId w:val="3"/&gt;&lt;/w:numPr&gt;&lt;/w:pPr&gt;&lt;/w:style&gt;&lt;w:style w:type="character" w:styleId="Seitenzahl"&gt;&lt;w:name w:val="page number"/&gt;&lt;w:basedOn w:val="Absatz-Standardschriftart"/&gt;&lt;w:semiHidden/&gt;&lt;w:rsid w:val="0062350E"/&gt;&lt;w:rPr&gt;&lt;w:rFonts w:ascii="Tele-GroteskNor" w:hAnsi="Tele-GroteskNor"/&gt;&lt;w:color w:val="000000" w:themeColor="text1"/&gt;&lt;w:sz w:val="24"/&gt;&lt;/w:rPr&gt;&lt;/w:style&gt;&lt;w:style w:type="character" w:styleId="Hyperlink"&gt;&lt;w:name w:val="Hyperlink"/&gt;&lt;w:basedOn w:val="Absatz-Standardschriftart"/&gt;&lt;w:uiPriority w:val="99"/&gt;&lt;w:unhideWhenUsed/&gt;&lt;w:rsid w:val="00D66261"/&gt;&lt;w:rPr&gt;&lt;w:rFonts w:asciiTheme="minorHAnsi" w:hAnsiTheme="minorHAnsi"/&gt;&lt;w:color w:val="E20074" w:themeColor="text2"/&gt;&lt;w:u w:val="single"/&gt;&lt;/w:rPr&gt;&lt;/w:style&gt;&lt;w:style w:type="character" w:customStyle="1" w:styleId="berschrift5Zchn"&gt;&lt;w:name w:val="�berschrift 5 Zchn"/&gt;&lt;w:basedOn w:val="Absatz-Standardschriftart"/&gt;&lt;w:link w:val="berschrift5"/&gt;&lt;w:semiHidden/&gt;&lt;w:rsid w:val="00CA462C"/&gt;&lt;w:rPr&gt;&lt;w:rFonts w:asciiTheme="majorHAnsi" w:eastAsiaTheme="majorEastAsia" w:hAnsiTheme="majorHAnsi" w:cstheme="majorBidi"/&gt;&lt;w:color w:val="0C4981" w:themeColor="accent1" w:themeShade="BF"/&gt;&lt;w:sz w:val="24"/&gt;&lt;w:szCs w:val="24"/&gt;&lt;/w:rPr&gt;&lt;/w:style&gt;&lt;w:style w:type="character" w:customStyle="1" w:styleId="berschrift6Zchn"&gt;&lt;w:name w:val="�berschrift 6 Zchn"/&gt;&lt;w:basedOn w:val="Absatz-Standardschriftart"/&gt;&lt;w:link w:val="berschrift6"/&gt;&lt;w:semiHidden/&gt;&lt;w:rsid w:val="00CA462C"/&gt;&lt;w:rPr&gt;&lt;w:rFonts w:asciiTheme="majorHAnsi" w:eastAsiaTheme="majorEastAsia" w:hAnsiTheme="majorHAnsi" w:cstheme="majorBidi"/&gt;&lt;w:color w:val="083056" w:themeColor="accent1" w:themeShade="7F"/&gt;&lt;w:sz w:val="24"/&gt;&lt;w:szCs w:val="24"/&gt;&lt;/w:rPr&gt;&lt;/w:style&gt;&lt;w:style w:type="character" w:customStyle="1" w:styleId="berschrift7Zchn"&gt;&lt;w:name w:val="�berschrift 7 Zchn"/&gt;&lt;w:basedOn w:val="Absatz-Standardschriftart"/&gt;&lt;w:link w:val="berschrift7"/&gt;&lt;w:semiHidden/&gt;&lt;w:rsid w:val="00CA462C"/&gt;&lt;w:rPr&gt;&lt;w:rFonts w:asciiTheme="majorHAnsi" w:eastAsiaTheme="majorEastAsia" w:hAnsiTheme="majorHAnsi" w:cstheme="majorBidi"/&gt;&lt;w:i/&gt;&lt;w:iCs/&gt;&lt;w:color w:val="083056" w:themeColor="accent1" w:themeShade="7F"/&gt;&lt;w:sz w:val="24"/&gt;&lt;w:szCs w:val="24"/&gt;&lt;/w:rPr&gt;&lt;/w:style&gt;&lt;w:style w:type="character" w:customStyle="1" w:styleId="berschrift8Zchn"&gt;&lt;w:name w:val="�berschrift 8 Zchn"/&gt;&lt;w:basedOn w:val="Absatz-Standardschriftart"/&gt;&lt;w:link w:val="berschrift8"/&gt;&lt;w:semiHidden/&gt;&lt;w:rsid w:val="00CA462C"/&gt;&lt;w:rPr&gt;&lt;w:rFonts w:asciiTheme="majorHAnsi" w:eastAsiaTheme="majorEastAsia" w:hAnsiTheme="majorHAnsi" w:cstheme="majorBidi"/&gt;&lt;w:color w:val="272727" w:themeColor="text1" w:themeTint="D8"/&gt;&lt;w:sz w:val="21"/&gt;&lt;w:szCs w:val="21"/&gt;&lt;/w:rPr&gt;&lt;/w:style&gt;&lt;w:style w:type="character" w:customStyle="1" w:styleId="berschrift9Zchn"&gt;&lt;w:name w:val="�berschrift 9 Zchn"/&gt;&lt;w:basedOn w:val="Absatz-Standardschriftart"/&gt;&lt;w:link w:val="berschrift9"/&gt;&lt;w:semiHidden/&gt;&lt;w:rsid w:val="00CA462C"/&gt;&lt;w:rPr&gt;&lt;w:rFonts w:asciiTheme="majorHAnsi" w:eastAsiaTheme="majorEastAsia" w:hAnsiTheme="majorHAnsi" w:cstheme="majorBidi"/&gt;&lt;w:i/&gt;&lt;w:iCs/&gt;&lt;w:color w:val="272727" w:themeColor="text1" w:themeTint="D8"/&gt;&lt;w:sz w:val="21"/&gt;&lt;w:szCs w:val="21"/&gt;&lt;/w:rPr&gt;&lt;/w:style&gt;&lt;w:style w:type="paragraph" w:customStyle="1" w:styleId="Listesort3"&gt;&lt;w:name w:val="Liste sort 3"/&gt;&lt;w:basedOn w:val="Listesort1"/&gt;&lt;w:uiPriority w:val="2"/&gt;&lt;w:rsid w:val="006261B1"/&gt;&lt;w:pPr&gt;&lt;w:numPr&gt;&lt;w:ilvl w:val="2"/&gt;&lt;/w:numPr&gt;&lt;w:ind w:left="1020" w:hanging="340"/&gt;&lt;/w:pPr&gt;&lt;/w:style&gt;&lt;w:style w:type="paragraph" w:customStyle="1" w:styleId="Listesort4"&gt;&lt;w:name w:val="Liste sort 4"/&gt;&lt;w:basedOn w:val="Listesort1"/&gt;&lt;w:uiPriority w:val="2"/&gt;&lt;w:rsid w:val="006261B1"/&gt;&lt;w:pPr&gt;&lt;w:numPr&gt;&lt;w:ilvl w:val="3"/&gt;&lt;/w:numPr&gt;&lt;w:ind w:left="1475" w:hanging="454"/&gt;&lt;/w:pPr&gt;&lt;/w:style&gt;&lt;w:style w:type="paragraph" w:customStyle="1" w:styleId="Listesort5"&gt;&lt;w:name w:val="Liste sort 5"/&gt;&lt;w:basedOn w:val="Listesort1"/&gt;&lt;w:uiPriority w:val="2"/&gt;&lt;w:rsid w:val="006261B1"/&gt;&lt;w:pPr&gt;&lt;w:numPr&gt;&lt;w:ilvl w:val="4"/&gt;&lt;/w:numPr&gt;&lt;/w:pPr&gt;&lt;/w:style&gt;&lt;w:style w:type="paragraph" w:customStyle="1" w:styleId="Listesort1Fortsetzung"&gt;&lt;w:name w:val="Liste sort 1 Fortsetzung"/&gt;&lt;w:basedOn w:val="Standard"/&gt;&lt;w:uiPriority w:val="2"/&gt;&lt;w:rsid w:val="0074276C"/&gt;&lt;w:pPr&gt;&lt;w:spacing w:before="120"/&gt;&lt;w:ind w:left="340"/&gt;&lt;/w:pPr&gt;&lt;/w:style&gt;&lt;w:style w:type="paragraph" w:customStyle="1" w:styleId="Listesort2Fortsetzung"&gt;&lt;w:name w:val="Liste sort 2 Fortsetzung"/&gt;&lt;w:basedOn w:val="Listesort1Fortsetzung"/&gt;&lt;w:uiPriority w:val="2"/&gt;&lt;w:rsid w:val="00E75624"/&gt;&lt;w:pPr&gt;&lt;w:ind w:left="680"/&gt;&lt;/w:pPr&gt;&lt;/w:style&gt;&lt;w:style w:type="paragraph" w:customStyle="1" w:styleId="Listesort3Fortsetzung"&gt;&lt;w:name w:val="Liste sort 3 Fortsetzung"/&gt;&lt;w:basedOn w:val="Listesort1Fortsetzung"/&gt;&lt;w:uiPriority w:val="2"/&gt;&lt;w:rsid w:val="00C26586"/&gt;&lt;w:pPr&gt;&lt;w:ind w:left="1021"/&gt;&lt;/w:pPr&gt;&lt;/w:style&gt;&lt;w:style w:type="paragraph" w:customStyle="1" w:styleId="Listesort4Fortsetzung"&gt;&lt;w:name w:val="Liste sort 4 Fortsetzung"/&gt;&lt;w:basedOn w:val="Listesort1Fortsetzung"/&gt;&lt;w:uiPriority w:val="2"/&gt;&lt;w:rsid w:val="00374B4D"/&gt;&lt;w:pPr&gt;&lt;w:ind w:left="1474"/&gt;&lt;/w:pPr&gt;&lt;/w:style&gt;&lt;w:style w:type="paragraph" w:customStyle="1" w:styleId="Listesort5Fortsetzung"&gt;&lt;w:name w:val="Liste sort 5 Fortsetzung"/&gt;&lt;w:basedOn w:val="Listesort1Fortsetzung"/&gt;&lt;w:uiPriority w:val="2"/&gt;&lt;w:rsid w:val="00374B4D"/&gt;&lt;w:pPr&gt;&lt;w:ind w:left="1871"/&gt;&lt;/w:pPr&gt;&lt;/w:style&gt;&lt;w:style w:type="paragraph" w:customStyle="1" w:styleId="ListemitBullet1Fortsetzung"&gt;&lt;w:name w:val="Liste mit Bullet 1 Fortsetzung"/&gt;&lt;w:basedOn w:val="ListemitBullet1"/&gt;&lt;w:uiPriority w:val="2"/&gt;&lt;w:rsid w:val="0074276C"/&gt;&lt;w:pPr&gt;&lt;w:numPr&gt;&lt;w:numId w:val="0"/&gt;&lt;/w:numPr&gt;&lt;w:ind w:left="340"/&gt;&lt;/w:pPr&gt;&lt;/w:style&gt;&lt;w:style w:type="paragraph" w:customStyle="1" w:styleId="ListemitBullet2Fortsetzung"&gt;&lt;w:name w:val="Liste mit Bullet 2 Fortsetzung"/&gt;&lt;w:basedOn w:val="ListemitBullet1Fortsetzung"/&gt;&lt;w:uiPriority w:val="2"/&gt;&lt;w:rsid w:val="00293D32"/&gt;&lt;w:pPr&gt;&lt;w:ind w:left="680"/&gt;&lt;/w:pPr&gt;&lt;/w:style&gt;&lt;w:style w:type="paragraph" w:customStyle="1" w:styleId="ListemitBullet3Fortsetzung"&gt;&lt;w:name w:val="Liste mit Bullet 3 Fortsetzung"/&gt;&lt;w:basedOn w:val="ListemitBullet1Fortsetzung"/&gt;&lt;w:uiPriority w:val="2"/&gt;&lt;w:rsid w:val="00293D32"/&gt;&lt;w:pPr&gt;&lt;w:ind w:left="1021"/&gt;&lt;/w:pPr&gt;&lt;/w:style&gt;&lt;w:style w:type="paragraph" w:customStyle="1" w:styleId="ListemitBullet4Fortsetzung"&gt;&lt;w:name w:val="Liste mit Bullet 4 Fortsetzung"/&gt;&lt;w:basedOn w:val="ListemitBullet1Fortsetzung"/&gt;&lt;w:uiPriority w:val="2"/&gt;&lt;w:rsid w:val="00293D32"/&gt;&lt;w:pPr&gt;&lt;w:ind w:left="1361"/&gt;&lt;/w:pPr&gt;&lt;/w:style&gt;&lt;w:style w:type="paragraph" w:customStyle="1" w:styleId="ListemitBullet5Fortsetzung"&gt;&lt;w:name w:val="Liste mit Bullet 5 Fortsetzung"/&gt;&lt;w:basedOn w:val="ListemitBullet1Fortsetzung"/&gt;&lt;w:uiPriority w:val="2"/&gt;&lt;w:rsid w:val="0074276C"/&gt;&lt;w:pPr&gt;&lt;w:ind w:left="1701"/&gt;&lt;/w:pPr&gt;&lt;/w:style&gt;&lt;w:style w:type="paragraph" w:styleId="Beschriftung"&gt;&lt;w:name w:val="caption"/&gt;&lt;w:basedOn w:val="Standard"/&gt;&lt;w:next w:val="Standard"/&gt;&lt;w:uiPriority w:val="5"/&gt;&lt;w:qFormat/&gt;&lt;w:rsid w:val="00C36CED"/&gt;&lt;w:pPr&gt;&lt;w:tabs&gt;&lt;w:tab w:val="left" w:pos="851"/&gt;&lt;/w:tabs&gt;&lt;w:spacing w:before="160" w:after="400"/&gt;&lt;/w:pPr&gt;&lt;w:rPr&gt;&lt;w:iCs/&gt;&lt;w:sz w:val="16"/&gt;&lt;w:szCs w:val="20"/&gt;&lt;/w:rPr&gt;&lt;/w:style&gt;&lt;w:style w:type="table" w:styleId="Gitternetztabelle1hellAkzent1"&gt;&lt;w:name w:val="Grid Table 1 Light Accent 1"/&gt;&lt;w:basedOn w:val="NormaleTabelle"/&gt;&lt;w:uiPriority w:val="46"/&gt;&lt;w:rsid w:val="00D3735F"/&gt;&lt;w:tblPr&gt;&lt;w:tblStyleRowBandSize w:val="1"/&gt;&lt;w:tblStyleColBandSize w:val="1"/&gt;&lt;w:tblBorders&gt;&lt;w:top w:val="single" w:sz="4" w:space="0" w:color="89C1F4" w:themeColor="accent1" w:themeTint="66"/&gt;&lt;w:left w:val="single" w:sz="4" w:space="0" w:color="89C1F4" w:themeColor="accent1" w:themeTint="66"/&gt;&lt;w:bottom w:val="single" w:sz="4" w:space="0" w:color="89C1F4" w:themeColor="accent1" w:themeTint="66"/&gt;&lt;w:right w:val="single" w:sz="4" w:space="0" w:color="89C1F4" w:themeColor="accent1" w:themeTint="66"/&gt;&lt;w:insideH w:val="single" w:sz="4" w:space="0" w:color="89C1F4" w:themeColor="accent1" w:themeTint="66"/&gt;&lt;w:insideV w:val="single" w:sz="4" w:space="0" w:color="89C1F4" w:themeColor="accent1" w:themeTint="66"/&gt;&lt;/w:tblBorders&gt;&lt;/w:tblPr&gt;&lt;w:tblStylePr w:type="firstRow"&gt;&lt;w:rPr&gt;&lt;w:b/&gt;&lt;w:bCs/&gt;&lt;/w:rPr&gt;&lt;w:tblPr/&gt;&lt;w:tcPr&gt;&lt;w:tcBorders&gt;&lt;w:bottom w:val="single" w:sz="12" w:space="0" w:color="4EA2EE" w:themeColor="accent1" w:themeTint="99"/&gt;&lt;/w:tcBorders&gt;&lt;/w:tcPr&gt;&lt;/w:tblStylePr&gt;&lt;w:tblStylePr w:type="lastRow"&gt;&lt;w:rPr&gt;&lt;w:b/&gt;&lt;w:bCs/&gt;&lt;/w:rPr&gt;&lt;w:tblPr/&gt;&lt;w:tcPr&gt;&lt;w:tcBorders&gt;&lt;w:top w:val="double" w:sz="2" w:space="0" w:color="4EA2EE" w:themeColor="accent1" w:themeTint="99"/&gt;&lt;/w:tcBorders&gt;&lt;/w:tcPr&gt;&lt;/w:tblStylePr&gt;&lt;w:tblStylePr w:type="firstCol"&gt;&lt;w:rPr&gt;&lt;w:b/&gt;&lt;w:bCs/&gt;&lt;/w:rPr&gt;&lt;/w:tblStylePr&gt;&lt;w:tblStylePr w:type="lastCol"&gt;&lt;w:rPr&gt;&lt;w:b/&gt;&lt;w:bCs/&gt;&lt;/w:rPr&gt;&lt;/w:tblStylePr&gt;&lt;/w:style&gt;&lt;w:style w:type="table" w:styleId="Gitternetztabelle1hell"&gt;&lt;w:name w:val="Grid Table 1 Light"/&gt;&lt;w:basedOn w:val="NormaleTabelle"/&gt;&lt;w:uiPriority w:val="46"/&gt;&lt;w:rsid w:val="0030366D"/&gt;&lt;w:tblPr&gt;&lt;w:tblStyleRowBandSize w:val="1"/&gt;&lt;w:tblStyleColBandSize w:val="1"/&gt;&lt;w:tblBorders&gt;&lt;w:top w:val="single" w:sz="4" w:space="0" w:color="999999" w:themeColor="text1" w:themeTint="66"/&gt;&lt;w:left w:val="single" w:sz="4" w:space="0" w:color="999999" w:themeColor="text1" w:themeTint="66"/&gt;&lt;w:bottom w:val="single" w:sz="4" w:space="0" w:color="999999" w:themeColor="text1" w:themeTint="66"/&gt;&lt;w:right w:val="single" w:sz="4" w:space="0" w:color="999999" w:themeColor="text1" w:themeTint="66"/&gt;&lt;w:insideH w:val="single" w:sz="4" w:space="0" w:color="999999" w:themeColor="text1" w:themeTint="66"/&gt;&lt;w:insideV w:val="single" w:sz="4" w:space="0" w:color="999999" w:themeColor="text1" w:themeTint="66"/&gt;&lt;/w:tblBorders&gt;&lt;/w:tblPr&gt;&lt;w:tblStylePr w:type="firstRow"&gt;&lt;w:rPr&gt;&lt;w:b/&gt;&lt;w:bCs/&gt;&lt;/w:rPr&gt;&lt;w:tblPr/&gt;&lt;w:tcPr&gt;&lt;w:tcBorders&gt;&lt;w:bottom w:val="single" w:sz="12" w:space="0" w:color="666666" w:themeColor="text1" w:themeTint="99"/&gt;&lt;/w:tcBorders&gt;&lt;/w:tcPr&gt;&lt;/w:tblStylePr&gt;&lt;w:tblStylePr w:type="lastRow"&gt;&lt;w:rPr&gt;&lt;w:b/&gt;&lt;w:bCs/&gt;&lt;/w:rPr&gt;&lt;w:tblPr/&gt;&lt;w:tcPr&gt;&lt;w:tcBorders&gt;&lt;w:top w:val="double" w:sz="2" w:space="0" w:color="666666" w:themeColor="text1" w:themeTint="99"/&gt;&lt;/w:tcBorders&gt;&lt;/w:tcPr&gt;&lt;/w:tblStylePr&gt;&lt;w:tblStylePr w:type="firstCol"&gt;&lt;w:rPr&gt;&lt;w:b/&gt;&lt;w:bCs/&gt;&lt;/w:rPr&gt;&lt;/w:tblStylePr&gt;&lt;w:tblStylePr w:type="lastCol"&gt;&lt;w:rPr&gt;&lt;w:b/&gt;&lt;w:bCs/&gt;&lt;/w:rPr&gt;&lt;/w:tblStylePr&gt;&lt;/w:style&gt;&lt;w:style w:type="table" w:styleId="Gitternetztabelle1hellAkzent3"&gt;&lt;w:name w:val="Grid Table 1 Light Accent 3"/&gt;&lt;w:basedOn w:val="NormaleTabelle"/&gt;&lt;w:uiPriority w:val="46"/&gt;&lt;w:rsid w:val="0030366D"/&gt;&lt;w:tblPr&gt;&lt;w:tblStyleRowBandSize w:val="1"/&gt;&lt;w:tblStyleColBandSize w:val="1"/&gt;&lt;w:tblBorders&gt;&lt;w:top w:val="single" w:sz="4" w:space="0" w:color="93EEE7" w:themeColor="accent3" w:themeTint="66"/&gt;&lt;w:left w:val="single" w:sz="4" w:space="0" w:color="93EEE7" w:themeColor="accent3" w:themeTint="66"/&gt;&lt;w:bottom w:val="single" w:sz="4" w:space="0" w:color="93EEE7" w:themeColor="accent3" w:themeTint="66"/&gt;&lt;w:right w:val="single" w:sz="4" w:space="0" w:color="93EEE7" w:themeColor="accent3" w:themeTint="66"/&gt;&lt;w:insideH w:val="single" w:sz="4" w:space="0" w:color="93EEE7" w:themeColor="accent3" w:themeTint="66"/&gt;&lt;w:insideV w:val="single" w:sz="4" w:space="0" w:color="93EEE7" w:themeColor="accent3" w:themeTint="66"/&gt;&lt;/w:tblBorders&gt;&lt;/w:tblPr&gt;&lt;w:tblStylePr w:type="firstRow"&gt;&lt;w:rPr&gt;&lt;w:b/&gt;&lt;w:bCs/&gt;&lt;/w:rPr&gt;&lt;w:tblPr/&gt;&lt;w:tcPr&gt;&lt;w:tcBorders&gt;&lt;w:bottom w:val="single" w:sz="12" w:space="0" w:color="5EE6DB" w:themeColor="accent3" w:themeTint="99"/&gt;&lt;/w:tcBorders&gt;&lt;/w:tcPr&gt;&lt;/w:tblStylePr&gt;&lt;w:tblStylePr w:type="lastRow"&gt;&lt;w:rPr&gt;&lt;w:b/&gt;&lt;w:bCs/&gt;&lt;/w:rPr&gt;&lt;w:tblPr/&gt;&lt;w:tcPr&gt;&lt;w:tcBorders&gt;&lt;w:top w:val="double" w:sz="2" w:space="0" w:color="5EE6DB" w:themeColor="accent3" w:themeTint="99"/&gt;&lt;/w:tcBorders&gt;&lt;/w:tcPr&gt;&lt;/w:tblStylePr&gt;&lt;w:tblStylePr w:type="firstCol"&gt;&lt;w:rPr&gt;&lt;w:b/&gt;&lt;w:bCs/&gt;&lt;/w:rPr&gt;&lt;/w:tblStylePr&gt;&lt;w:tblStylePr w:type="lastCol"&gt;&lt;w:rPr&gt;&lt;w:b/&gt;&lt;w:bCs/&gt;&lt;/w:rPr&gt;&lt;/w:tblStylePr&gt;&lt;/w:style&gt;&lt;w:style w:type="table" w:styleId="EinfacheTabelle5"&gt;&lt;w:name w:val="Plain Table 5"/&gt;&lt;w:basedOn w:val="NormaleTabelle"/&gt;&lt;w:uiPriority w:val="45"/&gt;&lt;w:rsid w:val="0030366D"/&gt;&lt;w:tblPr&gt;&lt;w:tblStyleRowBandSize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w:type="table" w:styleId="EinfacheTabelle4"&gt;&lt;w:name w:val="Plain Table 4"/&gt;&lt;w:basedOn w:val="NormaleTabelle"/&gt;&lt;w:uiPriority w:val="44"/&gt;&lt;w:rsid w:val="0030366D"/&gt;&lt;w:tblPr&gt;&lt;w:tblStyleRowBandSize w:val="1"/&gt;&lt;w:tblStyleColBandSize w:val="1"/&gt;&lt;/w:tblPr&gt;&lt;w:tblStylePr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w:themeFillShade="F2"/&gt;&lt;/w:tcPr&gt;&lt;/w:tblStylePr&gt;&lt;/w:style&gt;&lt;w:style w:type="paragraph" w:styleId="Titel"&gt;&lt;w:name w:val="Title"/&gt;&lt;w:basedOn w:val="Standard"/&gt;&lt;w:next w:val="Standard"/&gt;&lt;w:link w:val="TitelZchn"/&gt;&lt;w:semiHidden/&gt;&lt;w:unhideWhenUsed/&gt;&lt;w:qFormat/&gt;&lt;w:rsid w:val="005C32EE"/&gt;&lt;w:pPr&gt;&lt;w:spacing w:line="216" w:lineRule="auto"/&gt;&lt;w:contextualSpacing/&gt;&lt;/w:pPr&gt;&lt;w:rPr&gt;&lt;w:rFonts w:asciiTheme="majorHAnsi" w:eastAsiaTheme="majorEastAsia" w:hAnsiTheme="majorHAnsi" w:cstheme="majorBidi"/&gt;&lt;w:caps/&gt;&lt;w:color w:val="FFFFFF" w:themeColor="background1"/&gt;&lt;w:kern w:val="28"/&gt;&lt;w:sz w:val="60"/&gt;&lt;w:szCs w:val="56"/&gt;&lt;/w:rPr&gt;&lt;/w:style&gt;&lt;w:style w:type="character" w:customStyle="1" w:styleId="TitelZchn"&gt;&lt;w:name w:val="Titel Zchn"/&gt;&lt;w:basedOn w:val="Absatz-Standardschriftart"/&gt;&lt;w:link w:val="Titel"/&gt;&lt;w:semiHidden/&gt;&lt;w:rsid w:val="005C32EE"/&gt;&lt;w:rPr&gt;&lt;w:rFonts w:asciiTheme="majorHAnsi" w:eastAsiaTheme="majorEastAsia" w:hAnsiTheme="majorHAnsi" w:cstheme="majorBidi"/&gt;&lt;w:caps/&gt;&lt;w:color w:val="FFFFFF" w:themeColor="background1"/&gt;&lt;w:kern w:val="28"/&gt;&lt;w:sz w:val="60"/&gt;&lt;w:szCs w:val="56"/&gt;&lt;/w:rPr&gt;&lt;/w:style&gt;&lt;w:style w:type="paragraph" w:styleId="Untertitel"&gt;&lt;w:name w:val="Subtitle"/&gt;&lt;w:basedOn w:val="Titel"/&gt;&lt;w:next w:val="Standard"/&gt;&lt;w:link w:val="UntertitelZchn"/&gt;&lt;w:semiHidden/&gt;&lt;w:unhideWhenUsed/&gt;&lt;w:qFormat/&gt;&lt;w:rsid w:val="005C32EE"/&gt;&lt;w:pPr&gt;&lt;w:numPr&gt;&lt;w:ilvl w:val="1"/&gt;&lt;/w:numPr&gt;&lt;w:spacing w:after="160"/&gt;&lt;/w:pPr&gt;&lt;w:rPr&gt;&lt;w:rFonts w:asciiTheme="minorHAnsi" w:eastAsiaTheme="minorEastAsia" w:hAnsiTheme="minorHAnsi" w:cstheme="minorBidi"/&gt;&lt;w:szCs w:val="22"/&gt;&lt;/w:rPr&gt;&lt;/w:style&gt;&lt;w:style w:type="character" w:customStyle="1" w:styleId="UntertitelZchn"&gt;&lt;w:name w:val="Untertitel Zchn"/&gt;&lt;w:basedOn w:val="Absatz-Standardschriftart"/&gt;&lt;w:link w:val="Untertitel"/&gt;&lt;w:semiHidden/&gt;&lt;w:rsid w:val="005C32EE"/&gt;&lt;w:rPr&gt;&lt;w:rFonts w:asciiTheme="minorHAnsi" w:eastAsiaTheme="minorEastAsia" w:hAnsiTheme="minorHAnsi" w:cstheme="minorBidi"/&gt;&lt;w:caps/&gt;&lt;w:color w:val="FFFFFF" w:themeColor="background1"/&gt;&lt;w:kern w:val="28"/&gt;&lt;w:sz w:val="60"/&gt;&lt;w:szCs w:val="22"/&gt;&lt;/w:rPr&gt;&lt;/w:style&gt;&lt;w:style w:type="character" w:styleId="BesuchterLink"&gt;&lt;w:name w:val="FollowedHyperlink"/&gt;&lt;w:basedOn w:val="Hyperlink"/&gt;&lt;w:uiPriority w:val="16"/&gt;&lt;w:rsid w:val="005F6EDD"/&gt;&lt;w:rPr&gt;&lt;w:rFonts w:asciiTheme="minorHAnsi" w:hAnsiTheme="minorHAnsi"/&gt;&lt;w:color w:val="6C6C6C" w:themeColor="followedHyperlink"/&gt;&lt;w:u w:val="single"/&gt;&lt;/w:rPr&gt;&lt;/w:style&gt;&lt;w:style w:type="paragraph" w:customStyle="1" w:styleId="TitelVersionStandStatus"&gt;&lt;w:name w:val="Titel Version Stand Status"/&gt;&lt;w:basedOn w:val="Standard"/&gt;&lt;w:link w:val="TitelVersionStandStatusZchn"/&gt;&lt;w:semiHidden/&gt;&lt;w:qFormat/&gt;&lt;w:rsid w:val="009B01A9"/&gt;&lt;w:pPr&gt;&lt;w:tabs&gt;&lt;w:tab w:val="left" w:pos="851"/&gt;&lt;/w:tabs&gt;&lt;/w:pPr&gt;&lt;w:rPr&gt;&lt;w:color w:val="FFFFFF" w:themeColor="background1"/&gt;&lt;w:sz w:val="28"/&gt;&lt;/w:rPr&gt;&lt;/w:style&gt;&lt;w:style w:type="character" w:customStyle="1" w:styleId="TitelVersionStandStatusZchn"&gt;&lt;w:name w:val="Titel Version Stand Status Zchn"/&gt;&lt;w:basedOn w:val="Absatz-Standardschriftart"/&gt;&lt;w:link w:val="TitelVersionStandStatus"/&gt;&lt;w:semiHidden/&gt;&lt;w:rsid w:val="00CA462C"/&gt;&lt;w:rPr&gt;&lt;w:rFonts w:ascii="Tele-GroteskNor" w:hAnsi="Tele-GroteskNor"/&gt;&lt;w:color w:val="FFFFFF" w:themeColor="background1"/&gt;&lt;w:sz w:val="28"/&gt;&lt;w:szCs w:val="24"/&gt;&lt;/w:rPr&gt;&lt;/w:style&gt;&lt;w:style w:type="character" w:styleId="Platzhaltertext"&gt;&lt;w:name w:val="Placeholder Text"/&gt;&lt;w:basedOn w:val="Absatz-Standardschriftart"/&gt;&lt;w:uiPriority w:val="99"/&gt;&lt;w:semiHidden/&gt;&lt;w:rsid w:val="006414D0"/&gt;&lt;w:rPr&gt;&lt;w:color w:val="808080"/&gt;&lt;/w:rPr&gt;&lt;/w:style&gt;&lt;w:style w:type="paragraph" w:customStyle="1" w:styleId="VerzeichnisimIHV"&gt;&lt;w:name w:val="Verzeichnis im IHV"/&gt;&lt;w:uiPriority w:val="7"/&gt;&lt;w:qFormat/&gt;&lt;w:rsid w:val="00274E77"/&gt;&lt;w:pPr&gt;&lt;w:spacing w:before="120" w:after="600" w:line="199" w:lineRule="auto"/&gt;&lt;w:outlineLvl w:val="0"/&gt;&lt;/w:pPr&gt;&lt;w:rPr&gt;&lt;w:rFonts w:asciiTheme="majorHAnsi" w:hAnsiTheme="majorHAnsi"/&gt;&lt;w:color w:val="E20074" w:themeColor="text2"/&gt;&lt;w:spacing w:val="-10"/&gt;&lt;w:kern w:val="2"/&gt;&lt;w:sz w:val="40"/&gt;&lt;w:szCs w:val="32"/&gt;&lt;/w:rPr&gt;&lt;/w:style&gt;&lt;w:style w:type="paragraph" w:customStyle="1" w:styleId="VerzeichnisnichtimIHV"&gt;&lt;w:name w:val="Verzeichnis nicht im IHV"/&gt;&lt;w:basedOn w:val="VerzeichnisimIHV"/&gt;&lt;w:uiPriority w:val="7"/&gt;&lt;w:qFormat/&gt;&lt;w:rsid w:val="00C622CB"/&gt;&lt;w:pPr&gt;&lt;w:outlineLvl w:val="9"/&gt;&lt;/w:pPr&gt;&lt;/w:style&gt;&lt;w:style w:type="character" w:styleId="Funotenzeichen"&gt;&lt;w:name w:val="footnote reference"/&gt;&lt;w:basedOn w:val="Absatz-Standardschriftart"/&gt;&lt;w:uiPriority w:val="6"/&gt;&lt;w:unhideWhenUsed/&gt;&lt;w:rsid w:val="00B619E8"/&gt;&lt;w:rPr&gt;&lt;w:vertAlign w:val="superscript"/&gt;&lt;/w:rPr&gt;&lt;/w:style&gt;&lt;w:style w:type="paragraph" w:customStyle="1" w:styleId="TabelleText"&gt;&lt;w:name w:val="Tabelle Text"/&gt;&lt;w:basedOn w:val="Standard"/&gt;&lt;w:uiPriority w:val="4"/&gt;&lt;w:qFormat/&gt;&lt;w:rsid w:val="00AA5358"/&gt;&lt;w:rPr&gt;&lt;w:sz w:val="16"/&gt;&lt;w:szCs w:val="20"/&gt;&lt;/w:rPr&gt;&lt;/w:style&gt;&lt;w:style w:type="paragraph" w:customStyle="1" w:styleId="TabellenkopfText"&gt;&lt;w:name w:val="Tabellenkopf Text"/&gt;&lt;w:basedOn w:val="TabelleText"/&gt;&lt;w:next w:val="TabelleText"/&gt;&lt;w:uiPriority w:val="4"/&gt;&lt;w:qFormat/&gt;&lt;w:rsid w:val="00DC44BB"/&gt;&lt;w:pPr&gt;&lt;w:spacing w:line="227" w:lineRule="exact"/&gt;&lt;/w:pPr&gt;&lt;w:rPr&gt;&lt;w:rFonts w:asciiTheme="majorHAnsi" w:hAnsiTheme="majorHAnsi"/&gt;&lt;w:color w:val="E20074" w:themeColor="text2"/&gt;&lt;w:spacing w:val="-10"/&gt;&lt;w:u w:color="E20074" w:themeColor="text2"/&gt;&lt;/w:rPr&gt;&lt;/w:style&gt;&lt;w:style w:type="character" w:styleId="Kommentarzeichen"&gt;&lt;w:name w:val="annotation reference"/&gt;&lt;w:basedOn w:val="Absatz-Standardschriftart"/&gt;&lt;w:semiHidden/&gt;&lt;w:unhideWhenUsed/&gt;&lt;w:rsid w:val="00B1767B"/&gt;&lt;w:rPr&gt;&lt;w:sz w:val="16"/&gt;&lt;w:szCs w:val="16"/&gt;&lt;/w:rPr&gt;&lt;/w:style&gt;&lt;w:style w:type="paragraph" w:styleId="Kommentartext"&gt;&lt;w:name w:val="annotation text"/&gt;&lt;w:link w:val="KommentartextZchn"/&gt;&lt;w:semiHidden/&gt;&lt;w:rsid w:val="00C02084"/&gt;&lt;/w:style&gt;&lt;w:style w:type="character" w:customStyle="1" w:styleId="KommentartextZchn"&gt;&lt;w:name w:val="Kommentartext Zchn"/&gt;&lt;w:basedOn w:val="Absatz-Standardschriftart"/&gt;&lt;w:link w:val="Kommentartext"/&gt;&lt;w:semiHidden/&gt;&lt;w:rsid w:val="00B2423A"/&gt;&lt;w:rPr&gt;&lt;w:rFonts w:ascii="Tele-GroteskNor" w:hAnsi="Tele-GroteskNor"/&gt;&lt;w:color w:val="000000" w:themeColor="text1"/&gt;&lt;/w:rPr&gt;&lt;/w:style&gt;&lt;w:style w:type="paragraph" w:styleId="Kommentarthema"&gt;&lt;w:name w:val="annotation subject"/&gt;&lt;w:basedOn w:val="Kommentartext"/&gt;&lt;w:next w:val="Kommentartext"/&gt;&lt;w:link w:val="KommentarthemaZchn"/&gt;&lt;w:semiHidden/&gt;&lt;w:unhideWhenUsed/&gt;&lt;w:rsid w:val="00C02084"/&gt;&lt;w:pPr&gt;&lt;w:spacing w:before="120" w:after="60"/&gt;&lt;/w:pPr&gt;&lt;w:rPr&gt;&lt;w:b/&gt;&lt;w:bCs/&gt;&lt;/w:rPr&gt;&lt;/w:style&gt;&lt;w:style w:type="character" w:customStyle="1" w:styleId="KommentarthemaZchn"&gt;&lt;w:name w:val="Kommentarthema Zchn"/&gt;&lt;w:basedOn w:val="KommentartextZchn"/&gt;&lt;w:link w:val="Kommentarthema"/&gt;&lt;w:semiHidden/&gt;&lt;w:rsid w:val="00CA5380"/&gt;&lt;w:rPr&gt;&lt;w:rFonts w:ascii="Tele-GroteskNor" w:hAnsi="Tele-GroteskNor"/&gt;&lt;w:b/&gt;&lt;w:bCs/&gt;&lt;w:color w:val="000000" w:themeColor="text1"/&gt;&lt;/w:rPr&gt;&lt;/w:style&gt;&lt;w:style w:type="paragraph" w:styleId="Sprechblasentext"&gt;&lt;w:name w:val="Balloon Text"/&gt;&lt;w:basedOn w:val="Standard"/&gt;&lt;w:link w:val="SprechblasentextZchn"/&gt;&lt;w:semiHidden/&gt;&lt;w:rsid w:val="00B1767B"/&gt;&lt;w:rPr&gt;&lt;w:rFonts w:ascii="Segoe UI" w:hAnsi="Segoe UI" w:cs="Segoe UI"/&gt;&lt;w:sz w:val="18"/&gt;&lt;w:szCs w:val="18"/&gt;&lt;/w:rPr&gt;&lt;/w:style&gt;&lt;w:style w:type="character" w:customStyle="1" w:styleId="SprechblasentextZchn"&gt;&lt;w:name w:val="Sprechblasentext Zchn"/&gt;&lt;w:basedOn w:val="Absatz-Standardschriftart"/&gt;&lt;w:link w:val="Sprechblasentext"/&gt;&lt;w:semiHidden/&gt;&lt;w:rsid w:val="00B2423A"/&gt;&lt;w:rPr&gt;&lt;w:rFonts w:ascii="Segoe UI" w:hAnsi="Segoe UI" w:cs="Segoe UI"/&gt;&lt;w:color w:val="000000" w:themeColor="text1"/&gt;&lt;w:sz w:val="18"/&gt;&lt;w:szCs w:val="18"/&gt;&lt;/w:rPr&gt;&lt;/w:style&gt;&lt;w:style w:type="paragraph" w:styleId="StandardWeb"&gt;&lt;w:name w:val="Normal (Web)"/&gt;&lt;w:basedOn w:val="Standard"/&gt;&lt;w:uiPriority w:val="99"/&gt;&lt;w:semiHidden/&gt;&lt;w:rsid w:val="00B1767B"/&gt;&lt;w:pPr&gt;&lt;w:spacing w:before="100" w:beforeAutospacing="1" w:after="100" w:afterAutospacing="1"/&gt;&lt;/w:pPr&gt;&lt;w:rPr&gt;&lt;w:rFonts w:ascii="Times New Roman" w:hAnsi="Times New Roman"/&gt;&lt;w:color w:val="auto"/&gt;&lt;/w:rPr&gt;&lt;/w:style&gt;&lt;w:style w:type="paragraph" w:customStyle="1" w:styleId="TabelleZahl"&gt;&lt;w:name w:val="Tabelle Zahl"/&gt;&lt;w:basedOn w:val="TabelleText"/&gt;&lt;w:uiPriority w:val="4"/&gt;&lt;w:qFormat/&gt;&lt;w:rsid w:val="00AA5358"/&gt;&lt;w:pPr&gt;&lt;w:jc w:val="right"/&gt;&lt;/w:pPr&gt;&lt;/w:style&gt;&lt;w:style w:type="paragraph" w:customStyle="1" w:styleId="TabellenkopfZahl"&gt;&lt;w:name w:val="Tabellenkopf Zahl"/&gt;&lt;w:basedOn w:val="TabellenkopfText"/&gt;&lt;w:uiPriority w:val="4"/&gt;&lt;w:qFormat/&gt;&lt;w:rsid w:val="004A0AAC"/&gt;&lt;w:pPr&gt;&lt;w:jc w:val="right"/&gt;&lt;/w:pPr&gt;&lt;/w:style&gt;&lt;w:style w:type="paragraph" w:customStyle="1" w:styleId="Absatzberschrift"&gt;&lt;w:name w:val="Absatz�berschrift"/&gt;&lt;w:basedOn w:val="Standard"/&gt;&lt;w:uiPriority w:val="1"/&gt;&lt;w:qFormat/&gt;&lt;w:rsid w:val="000033B1"/&gt;&lt;w:pPr&gt;&lt;w:spacing w:line="199" w:lineRule="auto"/&gt;&lt;/w:pPr&gt;&lt;w:rPr&gt;&lt;w:b/&gt;&lt;w:color w:val="E20074" w:themeColor="text2"/&gt;&lt;/w:rPr&gt;&lt;/w:style&gt;&lt;w:style w:type="paragraph" w:styleId="berarbeitung"&gt;&lt;w:name w:val="Revision"/&gt;&lt;w:hidden/&gt;&lt;w:uiPriority w:val="99"/&gt;&lt;w:semiHidden/&gt;&lt;w:rsid w:val="00A6476F"/&gt;&lt;/w:style&gt;&lt;w:style w:type="paragraph" w:customStyle="1" w:styleId="Flietext"&gt;&lt;w:name w:val="Flie�text"/&gt;&lt;w:basedOn w:val="Standard"/&gt;&lt;w:uiPriority w:val="1"/&gt;&lt;w:qFormat/&gt;&lt;w:rsid w:val="000033B1"/&gt;&lt;/w:style&gt;&lt;w:style w:type="character" w:customStyle="1" w:styleId="FunotentextZchn"&gt;&lt;w:name w:val="Fu�notentext Zchn"/&gt;&lt;w:basedOn w:val="Absatz-Standardschriftart"/&gt;&lt;w:link w:val="Funotentext"/&gt;&lt;w:uiPriority w:val="6"/&gt;&lt;w:rsid w:val="0006492E"/&gt;&lt;w:rPr&gt;&lt;w:sz w:val="20"/&gt;&lt;w:szCs w:val="20"/&gt;&lt;/w:rPr&gt;&lt;/w:style&gt;&lt;w:style w:type="paragraph" w:customStyle="1" w:styleId="ListemitBullet2"&gt;&lt;w:name w:val="Liste mit Bullet 2"/&gt;&lt;w:basedOn w:val="ListemitBullet1"/&gt;&lt;w:uiPriority w:val="2"/&gt;&lt;w:rsid w:val="00490A2A"/&gt;&lt;w:pPr&gt;&lt;w:numPr&gt;&lt;w:ilvl w:val="1"/&gt;&lt;/w:numPr&gt;&lt;/w:pPr&gt;&lt;/w:style&gt;&lt;w:style w:type="paragraph" w:customStyle="1" w:styleId="ListemitBullet3"&gt;&lt;w:name w:val="Liste mit Bullet 3"/&gt;&lt;w:basedOn w:val="ListemitBullet1"/&gt;&lt;w:uiPriority w:val="2"/&gt;&lt;w:rsid w:val="00293D32"/&gt;&lt;w:pPr&gt;&lt;w:numPr&gt;&lt;w:ilvl w:val="2"/&gt;&lt;/w:numPr&gt;&lt;/w:pPr&gt;&lt;/w:style&gt;&lt;w:style w:type="paragraph" w:customStyle="1" w:styleId="ListemitBullet4"&gt;&lt;w:name w:val="Liste mit Bullet 4"/&gt;&lt;w:basedOn w:val="ListemitBullet1"/&gt;&lt;w:uiPriority w:val="2"/&gt;&lt;w:rsid w:val="00293D32"/&gt;&lt;w:pPr&gt;&lt;w:numPr&gt;&lt;w:ilvl w:val="3"/&gt;&lt;/w:numPr&gt;&lt;/w:pPr&gt;&lt;/w:style&gt;&lt;w:style w:type="paragraph" w:customStyle="1" w:styleId="ListemitBullet5"&gt;&lt;w:name w:val="Liste mit Bullet 5"/&gt;&lt;w:basedOn w:val="ListemitBullet1"/&gt;&lt;w:uiPriority w:val="2"/&gt;&lt;w:rsid w:val="0074276C"/&gt;&lt;w:pPr&gt;&lt;w:numPr&gt;&lt;w:ilvl w:val="4"/&gt;&lt;/w:numPr&gt;&lt;/w:pPr&gt;&lt;/w:style&gt;&lt;w:style w:type="paragraph" w:customStyle="1" w:styleId="Titelseite-Geheimhaltungsvereinbarung"&gt;&lt;w:name w:val="Titelseite - Geheimhaltungsvereinbarung"/&gt;&lt;w:basedOn w:val="Standard"/&gt;&lt;w:uiPriority w:val="1"/&gt;&lt;w:qFormat/&gt;&lt;w:rsid w:val="007A07FC"/&gt;&lt;w:rPr&gt;&lt;w:rFonts w:asciiTheme="majorHAnsi" w:hAnsiTheme="majorHAnsi"/&gt;&lt;w:i/&gt;&lt;w:color w:val="FFFFFF" w:themeColor="background1"/&gt;&lt;w:sz w:val="36"/&gt;&lt;w:szCs w:val="36"/&gt;&lt;/w:rPr&gt;&lt;/w:style&gt;&lt;w:style w:type="paragraph" w:customStyle="1" w:styleId="Formatvorlage"&gt;&lt;w:name w:val="Formatvorlage"/&gt;&lt;w:basedOn w:val="VerzeichnisnichtimIHV"/&gt;&lt;w:semiHidden/&gt;&lt;w:rsid w:val="00D66261"/&gt;&lt;w:rPr&gt;&lt;w:rFonts w:asciiTheme="minorHAnsi" w:hAnsiTheme="minorHAnsi"/&gt;&lt;/w:rPr&gt;&lt;/w:style&gt;&lt;w:style w:type="paragraph" w:customStyle="1" w:styleId="TitelseiteTitel"&gt;&lt;w:name w:val="Titelseite _ Titel"/&gt;&lt;w:basedOn w:val="Standard"/&gt;&lt;w:uiPriority w:val="1"/&gt;&lt;w:qFormat/&gt;&lt;w:rsid w:val="0000065A"/&gt;&lt;w:pPr&gt;&lt;w:spacing w:after="120"/&gt;&lt;/w:pPr&gt;&lt;w:rPr&gt;&lt;w:rFonts w:asciiTheme="majorHAnsi" w:hAnsiTheme="majorHAnsi"/&gt;&lt;w:color w:val="FFFFFF" w:themeColor="background1"/&gt;&lt;w:sz w:val="72"/&gt;&lt;w:szCs w:val="72"/&gt;&lt;/w:rPr&gt;&lt;/w:style&gt;&lt;w:style w:type="paragraph" w:customStyle="1" w:styleId="TitelseiteUntertitel"&gt;&lt;w:name w:val="Titelseite _ Untertitel"/&gt;&lt;w:basedOn w:val="Standard"/&gt;&lt;w:uiPriority w:val="1"/&gt;&lt;w:qFormat/&gt;&lt;w:rsid w:val="0000065A"/&gt;&lt;w:pPr&gt;&lt;w:spacing w:after="600"/&gt;&lt;/w:pPr&gt;&lt;w:rPr&gt;&lt;w:color w:val="FFFFFF" w:themeColor="background1"/&gt;&lt;w:sz w:val="52"/&gt;&lt;w:szCs w:val="52"/&gt;&lt;/w:rPr&gt;&lt;/w:style&gt;&lt;w:style w:type="paragraph" w:customStyle="1" w:styleId="TitelseiteVersion"&gt;&lt;w:name w:val="Titelseite _ Version"/&gt;&lt;w:basedOn w:val="Standard"/&gt;&lt;w:uiPriority w:val="1"/&gt;&lt;w:qFormat/&gt;&lt;w:rsid w:val="00C87F88"/&gt;&lt;w:rPr&gt;&lt;w:rFonts w:asciiTheme="majorHAnsi" w:hAnsiTheme="majorHAnsi"/&gt;&lt;w:bCs/&gt;&lt;w:color w:val="FFFFFF" w:themeColor="background1"/&gt;&lt;w:sz w:val="36"/&gt;&lt;w:szCs w:val="36"/&gt;&lt;/w:rPr&gt;&lt;/w:style&gt;&lt;w:style w:type="character" w:customStyle="1" w:styleId="TitelseiteStatus"&gt;&lt;w:name w:val="Titelseite _ Status"/&gt;&lt;w:basedOn w:val="Absatz-Standardschriftart"/&gt;&lt;w:uiPriority w:val="1"/&gt;&lt;w:qFormat/&gt;&lt;w:rsid w:val="0000065A"/&gt;&lt;w:rPr&gt;&lt;w:rFonts w:asciiTheme="minorHAnsi" w:hAnsiTheme="minorHAnsi"/&gt;&lt;w:sz w:val="36"/&gt;&lt;/w:rPr&gt;&lt;/w:style&gt;&lt;w:style w:type="paragraph" w:customStyle="1" w:styleId="TitelseiteDatum"&gt;&lt;w:name w:val="Titelseite _ Datum"/&gt;&lt;w:basedOn w:val="Standard"/&gt;&lt;w:uiPriority w:val="1"/&gt;&lt;w:qFormat/&gt;&lt;w:rsid w:val="0000065A"/&gt;&lt;w:pPr&gt;&lt;w:spacing w:after="480"/&gt;&lt;/w:pPr&gt;&lt;w:rPr&gt;&lt;w:color w:val="FFFFFF" w:themeColor="background1"/&gt;&lt;w:sz w:val="36"/&gt;&lt;w:szCs w:val="36"/&gt;&lt;/w:rPr&gt;&lt;/w:style&gt;&lt;w:style w:type="paragraph" w:customStyle="1" w:styleId="TitelseiteUntertitel2"&gt;&lt;w:name w:val="Titelseite _ Untertitel 2"/&gt;&lt;w:basedOn w:val="TitelseiteUntertitel"/&gt;&lt;w:uiPriority w:val="1"/&gt;&lt;w:qFormat/&gt;&lt;w:rsid w:val="00C87F88"/&gt;&lt;w:rPr&gt;&lt;w:color w:val="000000" w:themeColor="text1"/&gt;&lt;/w:rPr&gt;&lt;/w:style&gt;&lt;w:style w:type="paragraph" w:customStyle="1" w:styleId="TitelseiteVersion2"&gt;&lt;w:name w:val="Titelseite _ Version 2"/&gt;&lt;w:basedOn w:val="TitelseiteVersion"/&gt;&lt;w:uiPriority w:val="1"/&gt;&lt;w:qFormat/&gt;&lt;w:rsid w:val="00C87F88"/&gt;&lt;w:rPr&gt;&lt;w:color w:val="000000" w:themeColor="text1"/&gt;&lt;/w:rPr&gt;&lt;/w:style&gt;&lt;w:style w:type="paragraph" w:customStyle="1" w:styleId="Titelseite-Geheimhaltungsvereinbarung2"&gt;&lt;w:name w:val="Titelseite - Geheimhaltungsvereinbarung 2"/&gt;&lt;w:basedOn w:val="Titelseite-Geheimhaltungsvereinbarung"/&gt;&lt;w:uiPriority w:val="1"/&gt;&lt;w:qFormat/&gt;&lt;w:rsid w:val="00C87F88"/&gt;&lt;w:rPr&gt;&lt;w:color w:val="000000" w:themeColor="text1"/&gt;&lt;/w:rPr&gt;&lt;/w:style&gt;&lt;w:style w:type="character" w:customStyle="1" w:styleId="TitelseiteStatusmagenta"&gt;&lt;w:name w:val="Titelseite _ Status magenta"/&gt;&lt;w:basedOn w:val="TitelseiteStatus"/&gt;&lt;w:uiPriority w:val="1"/&gt;&lt;w:qFormat/&gt;&lt;w:rsid w:val="00F356FB"/&gt;&lt;w:rPr&gt;&lt;w:rFonts w:asciiTheme="minorHAnsi" w:hAnsiTheme="minorHAnsi"/&gt;&lt;w:color w:val="E20074" w:themeColor="text2"/&gt;&lt;w:sz w:val="36"/&gt;&lt;/w:rPr&gt;&lt;/w:style&gt;&lt;w:style w:type="character" w:customStyle="1" w:styleId="TitelseiteGeheimhaltungsvereinbarungschwarz"&gt;&lt;w:name w:val="Titelseite _ Geheimhaltungsvereinbarung schwarz"/&gt;&lt;w:basedOn w:val="Absatz-Standardschriftart"/&gt;&lt;w:uiPriority w:val="1"/&gt;&lt;w:qFormat/&gt;&lt;w:rsid w:val="00F356FB"/&gt;&lt;w:rPr&gt;&lt;w:color w:val="000000" w:themeColor="text1"/&gt;&lt;/w:rPr&gt;&lt;/w:style&gt;&lt;w:style w:type="paragraph" w:customStyle="1" w:styleId="TitelseiteTitelmag"&gt;&lt;w:name w:val="Titelseite _ Titel mag"/&gt;&lt;w:basedOn w:val="TitelseiteVersion"/&gt;&lt;w:uiPriority w:val="1"/&gt;&lt;w:qFormat/&gt;&lt;w:rsid w:val="00C87F88"/&gt;&lt;w:rPr&gt;&lt;w:color w:val="E20074" w:themeColor="text2"/&gt;&lt;w:sz w:val="72"/&gt;&lt;/w:rPr&gt;&lt;/w:style&gt;&lt;w:style w:type="paragraph" w:customStyle="1" w:styleId="TitelseiteDatum2"&gt;&lt;w:name w:val="Titelseite _ Datum 2"/&gt;&lt;w:basedOn w:val="TitelseiteDatum"/&gt;&lt;w:uiPriority w:val="1"/&gt;&lt;w:qFormat/&gt;&lt;w:rsid w:val="00C87F88"/&gt;&lt;w:rPr&gt;&lt;w:color w:val="E20074" w:themeColor="text2"/&gt;&lt;/w:rPr&gt;&lt;/w:style&gt;&lt;w:style w:type="character" w:styleId="NichtaufgelsteErwhnung"&gt;&lt;w:name w:val="Unresolved Mention"/&gt;&lt;w:basedOn w:val="Absatz-Standardschriftart"/&gt;&lt;w:uiPriority w:val="99"/&gt;&lt;w:semiHidden/&gt;&lt;w:unhideWhenUsed/&gt;&lt;w:rsid w:val="006E35FD"/&gt;&lt;w:rPr&gt;&lt;w:color w:val="605E5C"/&gt;&lt;w:shd w:val="clear" w:color="auto" w:fill="E1DFDD"/&gt;&lt;/w:rPr&gt;&lt;/w:style&gt;&lt;/w:styles&gt;&lt;/pkg:xmlData&gt;&lt;/pkg:part&gt;&lt;/pkg:package&gt;
</Status>
  <Datum>2024-04-22T00:00:00</Datum>
  <Geheimhaltung/>
</telekom>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Dokument" ma:contentTypeID="0x010100B8AA9FE22821C444B5C12422817F5432" ma:contentTypeVersion="8" ma:contentTypeDescription="Ein neues Dokument erstellen." ma:contentTypeScope="" ma:versionID="68f9424decef2a127824e9b1e026ff7c">
  <xsd:schema xmlns:xsd="http://www.w3.org/2001/XMLSchema" xmlns:xs="http://www.w3.org/2001/XMLSchema" xmlns:p="http://schemas.microsoft.com/office/2006/metadata/properties" xmlns:ns2="200feb0e-c3d9-494e-b57f-99a8f3f1c6ea" targetNamespace="http://schemas.microsoft.com/office/2006/metadata/properties" ma:root="true" ma:fieldsID="20c86916581cf1d3227fd77759085141" ns2:_="">
    <xsd:import namespace="200feb0e-c3d9-494e-b57f-99a8f3f1c6e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0feb0e-c3d9-494e-b57f-99a8f3f1c6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453056-DDFE-42D1-808D-67EE76555A73}">
  <ds:schemaRefs>
    <ds:schemaRef ds:uri="http://schemas.openxmlformats.org/officeDocument/2006/bibliography"/>
  </ds:schemaRefs>
</ds:datastoreItem>
</file>

<file path=customXml/itemProps3.xml><?xml version="1.0" encoding="utf-8"?>
<ds:datastoreItem xmlns:ds="http://schemas.openxmlformats.org/officeDocument/2006/customXml" ds:itemID="{DFD67573-F507-4C7D-8FB8-3737D792FC46}">
  <ds:schemaRefs>
    <ds:schemaRef ds:uri="https://www.telekom.com"/>
  </ds:schemaRefs>
</ds:datastoreItem>
</file>

<file path=customXml/itemProps4.xml><?xml version="1.0" encoding="utf-8"?>
<ds:datastoreItem xmlns:ds="http://schemas.openxmlformats.org/officeDocument/2006/customXml" ds:itemID="{92DA254E-B917-4FB8-A732-ECFD8DB1F59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C1534AE-F3D8-443D-9A76-BE3E60833330}">
  <ds:schemaRefs>
    <ds:schemaRef ds:uri="http://schemas.microsoft.com/sharepoint/v3/contenttype/forms"/>
  </ds:schemaRefs>
</ds:datastoreItem>
</file>

<file path=customXml/itemProps6.xml><?xml version="1.0" encoding="utf-8"?>
<ds:datastoreItem xmlns:ds="http://schemas.openxmlformats.org/officeDocument/2006/customXml" ds:itemID="{1DB2BECD-1E56-4A09-8B34-84BEEF21E2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0feb0e-c3d9-494e-b57f-99a8f3f1c6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T_manuskripte_berichte_basis_dokument_de.dotx</Template>
  <TotalTime>0</TotalTime>
  <Pages>32</Pages>
  <Words>3357</Words>
  <Characters>21150</Characters>
  <Application>Microsoft Office Word</Application>
  <DocSecurity>0</DocSecurity>
  <Lines>176</Lines>
  <Paragraphs>48</Paragraphs>
  <ScaleCrop>false</ScaleCrop>
  <HeadingPairs>
    <vt:vector size="2" baseType="variant">
      <vt:variant>
        <vt:lpstr>Titel</vt:lpstr>
      </vt:variant>
      <vt:variant>
        <vt:i4>1</vt:i4>
      </vt:variant>
    </vt:vector>
  </HeadingPairs>
  <TitlesOfParts>
    <vt:vector size="1" baseType="lpstr">
      <vt:lpstr>Titel hier eintragen, bei mehr als 2 Zeilen Titellayout anpassen</vt:lpstr>
    </vt:vector>
  </TitlesOfParts>
  <Company>Legaleinheit hier eintragen</Company>
  <LinksUpToDate>false</LinksUpToDate>
  <CharactersWithSpaces>24459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hier eintragen, bei mehr als 2 Zeilen Titellayout anpassen</dc:title>
  <dc:subject>Untertitel hier eintragen, bei mehr Text Titellayout anpassen</dc:subject>
  <dc:creator>Microsoft Office User</dc:creator>
  <cp:keywords/>
  <dc:description/>
  <cp:lastModifiedBy>Justin Winistörfer</cp:lastModifiedBy>
  <cp:revision>5</cp:revision>
  <cp:lastPrinted>2007-11-19T09:50:00Z</cp:lastPrinted>
  <dcterms:created xsi:type="dcterms:W3CDTF">2024-04-22T12:51:00Z</dcterms:created>
  <dcterms:modified xsi:type="dcterms:W3CDTF">2024-04-22T14:54:00Z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Entwurf</vt:lpwstr>
  </property>
  <property fmtid="{D5CDD505-2E9C-101B-9397-08002B2CF9AE}" pid="3" name="Versionsnummer">
    <vt:lpwstr>01</vt:lpwstr>
  </property>
  <property fmtid="{D5CDD505-2E9C-101B-9397-08002B2CF9AE}" pid="4" name="Legaleinheit">
    <vt:lpwstr>Legaleinheit</vt:lpwstr>
  </property>
  <property fmtid="{D5CDD505-2E9C-101B-9397-08002B2CF9AE}" pid="5" name="Gerichtsstand">
    <vt:lpwstr>Gerichtsstand</vt:lpwstr>
  </property>
  <property fmtid="{D5CDD505-2E9C-101B-9397-08002B2CF9AE}" pid="6" name="Geheimhaltungsvermerk">
    <vt:lpwstr>Geheimhaltungsvermerk</vt:lpwstr>
  </property>
  <property fmtid="{D5CDD505-2E9C-101B-9397-08002B2CF9AE}" pid="7" name="Veröffentlichungsdatum">
    <vt:lpwstr>01.05.2018</vt:lpwstr>
  </property>
  <property fmtid="{D5CDD505-2E9C-101B-9397-08002B2CF9AE}" pid="8" name="ContentTypeId">
    <vt:lpwstr>0x010100B8AA9FE22821C444B5C12422817F5432</vt:lpwstr>
  </property>
</Properties>
</file>